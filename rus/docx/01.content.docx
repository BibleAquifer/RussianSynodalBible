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начале сотворил Бог небо и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Земля же была безвидна и пуста, и тьма над бездною, и Дух Божий носился над водою.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Бог: да будет свет. И стал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увидел Бог свет, что он хорош, и отделил Бог свет от тьмы.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назвал Бог свет днем, а тьму ночью. И был вечер, и было утро: день один.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Бог: да будет твердь посреди воды, и да отделяет она воду от воды. [И стало так.]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создал Бог твердь, и отделил воду, которая под твердью, от воды, которая над твердью. И стало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назвал Бог твердь небом. [И увидел Бог, что это хорошо.] И был вечер, и было утро: день второй.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Бог: да соберется вода, которая под небом, в одно место, и да явится суша. И стало так. [И собралась вода под небом в свои места, и явилась суша.]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назвал Бог сушу землею, а собрание вод назвал морями. И увидел Бог, что это хорошо.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Бог: да произрастит земля зелень, траву, сеющую семя [по роду и по подобию ее, и] дерево плодовитое, приносящее по роду своему плод, в котором семя его на земле. И стало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произвела земля зелень, траву, сеющую семя по роду [и по подобию] ее, и дерево [плодовитое], приносящее плод, в котором семя его по роду его [на земле]. И увидел Бог, что это хорошо.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был вечер, и было утро: день третий.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Бог: да будут светила на тверди небесной [для освещения земли и] для отделения дня от ночи, и для знамений, и времен, и дней, и годов;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да будут они светильниками на тверди небесной, чтобы светить на землю. И стало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создал Бог два светила великие: светило большее, для управления днем, и светило меньшее, для управления ночью, и звезды;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поставил их Бог на тверди небесной, чтобы светить на землю,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управлять днем и ночью, и отделять свет от тьмы. И увидел Бог, что это хорошо.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был вечер, и было утро: день четвертый.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Бог: да произведет вода пресмыкающихся, душу живую; и птицы да полетят над землею, по тверди небесной. [И стало так.]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сотворил Бог рыб больших и всякую душу животных пресмыкающихся, которых произвела вода, по роду их, и всякую птицу пернатую по роду ее. И увидел Бог, что это хорошо.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благословил их Бог, говоря: плодитесь и размножайтесь, и наполняйте воды в морях, и птицы да размножаются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был вечер, и было утро: день пятый.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Бог: да произведет земля душу живую по роду ее, скотов, и гадов, и зверей земных по роду их. И стало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создал Бог зверей земных по роду их, и скот по роду его, и всех гадов земных по роду их. И увидел Бог, что это хорошо.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Бог: сотворим человека по образу Нашему [и] по подобию Нашему, и да владычествуют они над рыбами морскими, и над птицами небесными, [и над зверями,] и над скотом, и над всею землею, и над всеми гадами, пресмыкающимися по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сотворил Бог человека по образу Своему, по образу Божию сотворил его; мужчину и женщину сотворил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благословил их Бог, и сказал им Бог: плодитесь и размножайтесь, и наполняйте землю, и обладайте ею, и владычествуйте над рыбами морскими, [и над зверями,] и над птицами небесными, [и над всяким скотом, и над всею землею,] и над всяким животным, пресмыкающимся по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Бог: вот, Я дал вам всякую траву, сеющую семя, какая есть на всей земле, и всякое дерево, у которого плод древесный, сеющий семя, – вам сие будет в пищу;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всем зверям земным, и всем птицам небесным, и всякому [гаду,] пресмыкающемуся по земле, в котором душа живая, дал Я всю зелень травную в пищу. И стало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увидел Бог все, что Он создал, и вот, хорошо весьма. И был вечер, и было утро: день шестой.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 совершены небо и земля и все воинство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совершил Бог к седьмому дню дела Свои, которые Он делал, и почил в день седьмой от всех дел Своих, которые 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благословил Бог седьмой день, и освятил его, ибо в оный почил от всех дел Своих, которые Бог творил и созидал.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 происхождение неба и земли, при сотворении их, в то время, когда Господь Бог создал землю и небо,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всякий полевой кустарник, которого еще не было на земле, и всякую полевую траву, которая еще не росла, ибо Господь Бог не посылал дождя на землю, и не было человека для возделывания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пар поднимался с земли и орошал все лицо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создал Господь Бог человека из праха земного, и вдунул в лицо его дыхание жизни, и стал человек душою живою.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насадил Господь Бог рай в Едеме на востоке, и поместил там человека, которого создал.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произрастил Господь Бог из земли всякое дерево, приятное на вид и хорошее для пищи, и дерево жизни посреди рая, и дерево познания добра и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Из Едема выходила река для орошения рая; и потом разделялась на четыре реки.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Имя одной Фисон: она обтекает всю землю Хавила, ту, где золото;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золото той земли хорошее; там бдолах и камень оникс.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Имя второй реки Гихон [Геон]: она обтекает всю землю Куш.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Имя третьей реки Хиддекель [Тигр]: она протекает пред Ассирией. Четвертая река Евфрат.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взял Господь Бог человека, [которого создал,] и поселил его в саду Едемском, чтобы возделывать его и хранить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заповедал Господь Бог человеку, говоря: от всякого дерева в саду ты будешь есть,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от дерева познания добра и зла, не ешь от него, ибо в день, в который ты вкусишь от него, смертью умрешь.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Господь Бог: не хорошо быть человеку одному; сотворим ему помощника, соответственного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Господь Бог образовал из земли всех животных полевых и всех птиц небесных, и привел [их] к человеку, чтобы видеть, как он назовет их, и чтобы, как наречет человек всякую душу живую, так и было имя 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нарек человек имена всем скотам и птицам небесным и всем зверям полевым; но для человека не нашлось помощника, подобного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навел Господь Бог на человека крепкий сон; и, когда он уснул, взял одно из ребер его, и закрыл то место плотию.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создал Господь Бог из ребра, взятого у человека, жену, и привел ее к человеку.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человек: вот, это кость от костей моих и плоть от плоти моей; она будет называться женою, ибо взята от мужа [своего].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Потому оставит человек отца своего и мать свою и прилепится к жене своей; и будут [два] одна плоть.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были оба наги, Адам и жена его, и не стыдились.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Змей был хитрее всех зверей полевых, которых создал Господь Бог. И сказал змей жене: подлинно ли сказал Бог: «не ешьте ни от какого дерева в раю»?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сказала жена змею: плоды с дерев мы можем есть,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только плодов дерева, которое среди рая, сказал Бог, не ешьте их и не прикасайтесь к ним, чтобы вам не умереть.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змей жене: нет, не умрете,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знает Бог, что в день, в который вы вкусите их, откроются глаза ваши, и вы будете, как боги, знающие добро и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увидела жена, что дерево хорошо для пищи, и что оно приятно для глаз и вожделенно, потому что дает знание; и взяла плодов его и ела; и дала также мужу своему, и он 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открылись глаза у них обоих, и узнали они, что наги, и сшили смоковные листья, и сделали себе опоясания.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услышали голос Господа Бога, ходящего в раю во время прохлады дня; и скрылся Адам и жена его от лица Господа Бога между деревьями рая.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воззвал Господь Бог к Адаму и сказал ему: [Адам,] где ты?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 сказал: голос Твой я услышал в раю, и убоялся, потому что я наг, и скрылся.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[Бог]: кто сказал тебе, что ты наг? не ел ли ты от дерева, с которого Я запретил тебе есть?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Адам сказал: жена, которую Ты мне дал, она дала мне от дерева, и я 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Господь Бог жене: что ты это сделала? Жена сказала: змей обольстил меня, и я 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Господь Бог змею: за то, что ты сделал это, проклят ты пред всеми скотами и пред всеми зверями полевыми; ты будешь ходить на чреве твоем, и будешь есть прах во все дни жизни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вражду положу между тобою и между женою, и между семенем твоим и между семенем ее; оно будет поражать тебя в голову, а ты будешь жалить его в пяту.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Жене сказал: умножая умножу скорбь твою в беременности твоей; в болезни будешь рождать детей; и к мужу твоему влечение твое, и он будет господствовать над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Адаму же сказал: за то, что ты послушал голоса жены твоей и ел от дерева, о котором Я заповедал тебе, сказав: «не ешь от него», проклята земля за тебя; со скорбью будешь питаться от нее во все дни жизни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терние и волчцы произрастит она тебе; и будешь питаться полевою травою;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 поте лица твоего будешь есть хлеб, доколе не возвратишься в землю, из которой ты взят, ибо прах ты и в прах возвратишься.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нарек Адам имя жене своей: Ева, ибо она стала матерью всех живущих.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сделал Господь Бог Адаму и жене его одежды кожаные и одел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Господь Бог: вот, Адам стал как один из Нас, зная добро и зло; и теперь как бы не простер он руки своей, и не взял также от дерева жизни, и не вкусил, и не стал жить вечно.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выслал его Господь Бог из сада Едемского, чтобы возделывать землю, из которой он взят.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изгнал Адама, и поставил на востоке у сада Едемского херувима и пламенный меч обращающийся, чтобы охранять путь к дереву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Адам познал Еву, жену свою; и она зачала, и родила Каина, и сказала: приобрела я человека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еще родила брата его, Авеля. И был Авель пастырь овец, а Каин был земледелец.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Спустя несколько времени Каин принес от плодов земли дар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Авель также принес от первородных стада своего и от тука их. И призрел Господь на Авеля и на дар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на Каина и на дар его не призрел. Каин сильно огорчился, и поникло лицо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Господь [Бог] Каину: почему ты огорчился? и отчего поникло лицо твое?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делаешь доброе, то не поднимаешь ли лица? а если не делаешь доброго, то у дверей грех лежит; он влечет тебя к себе, но ты господствуй над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Каин Авелю, брату своему: [пойдем в поле]. И когда они были в поле, восстал Каин на Авеля, брата своего, и убил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Господь [Бог] Каину: где Авель, брат твой? Он сказал: не знаю; разве я сторож брату моему?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[Господь]: что ты сделал? голос крови брата твоего вопиет ко Мне от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ныне проклят ты от земли, которая отверзла уста свои принять кровь брата твоего от руки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ты будешь возделывать землю, она не станет более давать силы своей для тебя; ты будешь изгнанником и скитальцем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Каин Господу [Богу]: наказание мое больше, нежели снести можно;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вот, Ты теперь сгоняешь меня с лица земли, и от лица Твоего я скроюсь, и буду изгнанником и скитальцем на земле; и всякий, кто встретится со мною, убьет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ему Господь [Бог]: за то всякому, кто убьет Каина, отмстится всемеро. И сделал Господь [Бог] Каину знамение, чтобы никто, встретившись с ним, не убил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пошел Каин от лица Господня и поселился в земле Нод, на восток от Едема.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познал Каин жену свою; и она зачала и родила Еноха. И построил он город; и назвал город по имени сына своего: Енох.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У Еноха родился Ирад [Гаидад]; Ирад родил Мехиаеля [Малелеила]; Мехиаель родил Мафусала; Мафусал родил Ламеха.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взял себе Ламех две жены: имя одной: Ада, и имя второй: Цилла [Селла].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Ада родила Иавала: он был отец живущих в шатрах со стадами.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Имя брату его Иувал: он был отец всех играющих на гуслях и свирели.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Цилла также родила Тувалкаина [Фовела], который был ковачом всех орудий из меди и железа. И сестра Тувалкаина Ноема.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Ламех женам своим: Ада и Цилла! послушайте голоса моего; жены Ламеховы! внимайте словам моим: я убил мужа в язву мне и отрока в рану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если за Каина отмстится всемеро, то за Ламеха в семьдесят раз всемеро.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познал Адам еще [Еву,] жену свою, и она родила сына, и нарекла ему имя: Сиф, потому что, [говорила она,] Бог положил мне другое семя, вместо Авеля, которого убил Каин.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У Сифа также родился сын, и он нарек ему имя: Енос; тогда начали призывать имя Господа [Бога].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родословие Адама: когда Бог сотворил человека, по подобию Божию создал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мужчину и женщину сотворил их, и благословил их, и нарек им имя: человек, в день сотворения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Адам жил сто тридцать лет и родил [сына] по подобию своему [и] по образу своему, и нарек ему имя: Сиф.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Дней Адама по рождении им Сифа было восемьсот лет, и родил он сынов и дочерей.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Всех же дней жизни Адамовой было девятьсот тридцать лет;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Сиф жил сто пять лет и родил Еноса.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 рождении Еноса Сиф жил восемьсот семь лет и родил сынов и дочерей.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Всех же дней Сифовых было девятьсот двенадцать лет;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Енос жил девяносто лет и родил Каинана.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 рождении Каинана Енос жил восемьсот пятнадцать лет и родил сынов и дочерей.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Всех же дней Еноса было девятьсот пять лет;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Каинан жил семьдесят лет и родил Малелеила.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 рождении Малелеила Каинан жил восемьсот сорок лет и родил сынов и дочерей.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Всех же дней Каинана было девятьсот десять лет;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Малелеил жил шестьдесят пять лет и родил Иареда.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 рождении Иареда Малелеил жил восемьсот тридцать лет и родил сынов и дочерей.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Всех же дней Малелеила было восемьсот девяносто пять лет;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Иаред жил сто шестьдесят два года и родил Еноха.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 рождении Еноха Иаред жил восемьсот лет и родил сынов и дочерей.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Всех же дней Иареда было девятьсот шестьдесят два года;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Енох жил шестьдесят пять лет и родил Мафусала.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ходил Енох пред Богом, по рождении Мафусала, триста лет и родил сынов и дочерей.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Всех же дней Еноха было триста шестьдесят пять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ходил Енох пред Богом; и не стало его, потому что Бог взял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Мафусал жил сто восемьдесят семь лет и родил Ламеха.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 рождении Ламеха Мафусал жил семьсот восемьдесят два года и родил сынов и дочерей.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Всех же дней Мафусала было девятьсот шестьдесят девять лет;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Ламех жил сто восемьдесят два года и родил сына,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нарек ему имя: Ной, сказав: он утешит нас в работе нашей и в трудах рук наших при возделывании земли, которую проклял Господь [Бог].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жил Ламех по рождении Ноя пятьсот девяносто пять лет и родил сынов и дочерей.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Всех же дней Ламеха было семьсот семьдесят семь лет;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Ною было пятьсот лет, и родил Ной [трех сынов]: Сима, Хама и Иафета.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люди начали умножаться на земле и родились у них дочери,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сыны Божии увидели дочерей человеческих, что они красивы, и брали их себе в жены, какую кто избрал.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Господь [Бог]: не вечно Духу Моему быть пренебрегаемым человеками [сими], потому что они плоть; пусть будут дни их сто двадцать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то время были на земле исполины, особенно же с того времени, как сыны Божии стали входить к дочерям человеческим, и они стали рождать им: это сильные, издревле славные люди.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увидел Господь [Бог], что велико развращение человеков на земле и что все мысли и помышления сердца их были зло во всякое время;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раскаялся Господь, что создал человека на земле, и восскорбел в сердце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Господь: истреблю с лица земли человеков, которых Я сотворил, от человека до скотов, и гадов и птиц небесных истреблю, ибо Я раскаялся, что создал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Ной же обрел благодать пред очами Господа [Бога].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Вот житие Ноя: Ной был человек праведный и непорочный в роде своем; Ной ходил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Ной родил трех сынов: Сима, Хама и Иафета.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земля растлилась пред лицом Божиим, и наполнилась земля злодеяниями.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воззрел [Господь] Бог на землю, и вот, она растленна, ибо всякая плоть извратила путь свой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[Господь] Бог Ною: конец всякой плоти пришел пред лицо Мое, ибо земля наполнилась от них злодеяниями; и вот, Я истреблю их с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Сделай себе ковчег из дерева гофер; отделения сделай в ковчеге и осмоли его смолою внутри и снаружи.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сделай его так: длина ковчега триста локтей; ширина его пятьдесят локтей, а высота его тридцать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сделай отверстие в ковчеге, и в локоть сведи его вверху, и дверь в ковчег сделай с боку его; устрой в нем нижнее, второе и третье [жилье].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вот, Я наведу на землю потоп водный, чтоб истребить всякую плоть, в которой есть дух жизни, под небесами; все, что есть на земле, лишится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с тобою Я поставлю завет Мой, и войдешь в ковчег ты, и сыновья твои, и жена твоя, и жены сынов твоих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Введи также в ковчег [из всякого скота, и из всех гадов, и] из всех животных, и от всякой плоти по паре, чтоб они остались с тобою в живых; мужеского пола и женского пусть они будут.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Из [всех] птиц по роду их, и из [всех] скотов по роду их, и из всех пресмыкающихся по земле по роду их, из всех по паре войдут к тебе, чтобы остались в живых [с тобою, мужеского пола и женского].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Ты же возьми себе всякой пищи, какою питаются, и собери к себе; и будет она для тебя и для них пищею.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сделал Ной все: как повелел ему [Господь] Бог, так он и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[Бог] Ною: войди ты и все семейство твое в ковчег, ибо тебя увидел Я праведным предо Мною в роде сем;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всякого скота чистого возьми по семи, мужеского пола и женского, а из скота нечистого по два, мужеского пола и женского;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также и из птиц небесных [чистых] по семи, мужеского пола и женского, [и из всех птиц нечистых по две, мужеского пола и женского,] чтобы сохранить племя для всей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через семь дней Я буду изливать дождь на землю сорок дней и сорок ночей; и истреблю все существующее, что Я создал, с лица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Ной сделал все, что Господь [Бог] повелел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Ной же был шестисот лет, как потоп водный пришел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вошел Ной и сыновья его, и жена его, и жены сынов его с ним в ковчег от вод потопа.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[из птиц чистых и из птиц нечистых, и] из скотов чистых и из скотов нечистых, [и из зверей] и из всех пресмыкающихся по земле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 паре, мужеского пола и женского, вошли к Ною в ковчег, как [Господь] Бог повелел 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Через семь дней воды потопа пришли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шестисотый год жизни Ноевой, во второй месяц, в семнадцатый день месяца, в сей день разверзлись все источники великой бездны, и окна небесные отворились;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лился на землю дождь сорок дней и сорок ночей.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сей самый день вошел в ковчег Ной, и Сим, Хам и Иафет, сыновья Ноевы, и жена Ноева, и три жены сынов его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Они, и все звери [земли] по роду их, и всякий скот по роду его, и все гады, пресмыкающиеся по земле, по роду их, и все летающие по роду их, все птицы, все крылатые.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вошли к Ною в ковчег по паре [мужеского пола и женского] от всякой плоти, в которой есть дух жизни;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вошедшие [к Ною в ковчег] мужеский и женский пол всякой плоти вошли, как повелел ему [Господь] Бог. И затворил Господь [Бог] за ним [ковчег].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продолжалось на земле наводнение сорок дней [и сорок ночей], и умножилась вода, и подняла ковчег, и он возвысился над землею;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вода же усиливалась и весьма умножалась на земле; и ковчег плавал по поверхности вод.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усилилась вода на земле чрезвычайно, так что покрылись все высокие горы, какие есть под всем небом;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на пятнадцать локтей поднялась над ними вода, и покрылись [все высокие] горы.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лишилась жизни всякая плоть, движущаяся по земле, и птицы, и скоты, и звери, и все гады, ползающие по земле, и все люди;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все, что имело дыхание духа жизни в ноздрях своих на суше, умерло.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Истребилось всякое существо, которое было на поверхности [всей] земли; от человека до скота, и гадов, и птиц небесных, – все истребилось с земли, остался только Ной и что было с ним в ковчеге.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Вода же усиливалась на земле сто пятьдесят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вспомнил Бог о Ное, и о всех зверях, и о всех скотах, [и о всех птицах, и о всех гадах пресмыкающихся,] бывших с ним в ковчеге; и навел Бог ветер на землю, и воды остановились.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закрылись источники бездны и окна небесные, и перестал дождь с неба.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Вода же постепенно возвращалась с земли, и стала убывать вода по окончании ста пятидесяти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остановился ковчег в седьмом месяце, в семнадцатый день месяца, на горах Араратских.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Вода постоянно убывала до десятого месяца; в первый день десятого месяца показались верхи гор.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 прошествии сорока дней Ной открыл сделанное им окно ковчега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выпустил ворона, [чтобы видеть, убыла ли вода с земли,] который, вылетев, отлетал и прилетал, пока осушилась земля от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Потом выпустил от себя голубя, чтобы видеть, сошла ли вода с лица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голубь не нашел места покоя для ног своих и возвратился к нему в ковчег, ибо вода была еще на поверхности всей земли; и он простер руку свою, и взял его, и принял к себе в ковчег.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помедлил еще семь дней других и опять выпустил голубя из ковчега.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Голубь возвратился к нему в вечернее время, и вот, свежий масличный лист во рту у него, и Ной узнал, что вода сошла с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помедлил еще семь дней других и [опять] выпустил голубя; и он уже не возвратился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Шестьсот первого года [жизни Ноевой] к первому [дню] первого месяца иссякла вода на земле; и открыл Ной кровлю ковчега и посмотрел, и вот, обсохла поверхность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 втором месяце, к двадцать седьмому дню месяца, земля высохла.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[Господь] Бог Ною: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выйди из ковчега ты и жена твоя, и сыновья твои, и жены сынов твоих с тобою;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выведи с собою всех животных, которые с тобою, от всякой плоти, из птиц, и скотов, и всех гадов, пресмыкающихся по земле: пусть разойдутся они по земле, и пусть плодятся и размножаются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вышел Ной и сыновья его, и жена его, и жены сынов его с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все звери, и [весь скот, и] все гады, и все птицы, все движущееся по земле, по родам своим, вышли из ковчега.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устроил Ной жертвенник Господу; и взял из всякого скота чистого и из всех птиц чистых и принес во всесожжение на жертвеннике.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обонял Господь приятное благоухание, и сказал Господь [Бог] в сердце Своем: не буду больше проклинать землю за человека, потому что помышление сердца человеческого – зло от юности его; и не буду больше поражать всего живущего, как Я сделал: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впредь во все дни земли сеяние и жатва, холод и зной, лето и зима, день и ночь не прекратятся.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благословил Бог Ноя и сынов его и сказал им: плодитесь и размножайтесь, и наполняйте землю [и обладайте ею];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да страшатся и да трепещут вас все звери земные, [и весь скот земной,] и все птицы небесные, все, что движется на земле, и все рыбы морские: в ваши руки отданы они;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все движущееся, что живет, будет вам в пищу; как зелень травную даю вам все;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только плоти с душою ее, с кровью ее, не ешьте;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взыщу и вашу кровь, в которой жизнь ваша, взыщу ее от всякого зверя, взыщу также душу человека от руки человека, от руки брата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кто прольет кровь человеческую, того кровь прольется рукою человека: ибо человек создан по образу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Вы же плодитесь и размножайтесь, и распространяйтесь по земле, и умножайтесь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Бог Ною и сынам его с ним: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вот, Я поставляю завет Мой с вами и с потомством вашим после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со всякою душою живою, которая с вами, с птицами и со скотами, и со всеми зверями земными, которые у вас, со всеми вышедшими из ковчега, со всеми животными земными;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поставляю завет Мой с вами, что не будет более истреблена всякая плоть водами потопа, и не будет уже потопа на опустошение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[Господь] Бог: вот знамение завета, который Я поставляю между Мною и между вами и между всякою душою живою, которая с вами, в роды навсегда: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полагаю радугу Мою в облаке, чтоб она была знамением [вечного] завета между Мною и между землею.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будет, когда Я наведу облако на землю, то явится радуга [Моя] в облаке;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Я вспомню завет Мой, который между Мною и между вами и между всякою душою живою во всякой плоти; и не будет более вода потопом на истребление всякой плоти.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будет радуга [Моя] в облаке, и Я увижу ее, и вспомню завет вечный между Богом [и между землею] и между всякою душою живою во всякой плоти, которая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Бог Ною: вот знамение завета, который Я поставил между Мною и между всякою плотью, которая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Сыновья Ноя, вышедшие из ковчега, были: Сим, Хам и Иафет. Хам же был отец Ханаана.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Сии трое были сыновья Ноевы, и от них населилась вся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Ной начал возделывать землю и насадил виноградник;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выпил он вина, и опьянел, и лежал обнаженным в шатре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увидел Хам, отец Ханаана, наготу отца своего, и выйдя рассказал двум братьям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Сим же и Иафет взяли одежду и, положив ее на плечи свои, пошли задом и покрыли наготу отца своего; лица их были обращены назад, и они не видали наготы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Ной проспался от вина своего и узнал, что сделал над ним меньший сын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сказал: проклят Ханаан; раб рабов будет он у братьев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Потом сказал: благословен Господь Бог Симов; Ханаан же будет рабом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да распространит Бог Иафета, и да вселится он в шатрах Симовых; Ханаан же будет рабом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жил Ной после потопа триста пятьдесят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Всех же дней Ноевых было девятьсот пятьдесят лет,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родословие сынов Ноевых: Сима, Хама и Иафета. После потопа родились у них дети.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Сыны Иафета: Гомер, Магог, Мадай, Иаван, [Елиса,] Фувал, Мешех и Фирас.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Сыны Гомера: Аскеназ, Рифат и Фогарма.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Сыны Иавана: Елиса, Фарсис, Киттим и Доданим.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 сих населились острова народов в землях их, каждый по языку своему, по племенам своим, в народах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Сыны Хама: Хуш, Мицраим, Фут и Ханаан.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Сыны Хуша: Сева, Хавила, Савта, Раама и Савтеха. Сыны Раамы: Шева и Дедан.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Хуш родил также Нимрода; сей начал быть силен на земле;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был сильный зверолов пред Господом [Богом], потому и говорится: сильный зверолов, как Нимрод, пред Господом [Богом].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Царство его вначале составляли: Вавилон, Эрех, Аккад и Халне в земле Сеннаар.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Из сей земли вышел Ассур и построил Ниневию, Реховофир, Калах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Ресен между Ниневией и между Калахом; это город великий.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 Мицраима произошли Лудим, Анамим, Легавим, Нафтухим,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Патрусим, Каслухим, откуда вышли Филистимляне, и Кафторим.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От Ханаана родились: Сидон, первенец его, Хет,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Иевусей, Аморрей, Гергесей,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Евей, Аркей, Синей,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Арвадей, Цемарей и Химафей. Впоследствии племена Ханаанские рассеялись,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были пределы Хананеев от Сидона к Герару до Газы, отсюда к Содому, Гоморре, Адме и Цевоиму до Лаши.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Это сыны Хамовы, по племенам их, по языкам их, в землях их, в народах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Были дети и у Сима, отца всех сынов Еверовых, старшего брата Иафетова.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Сыны Сима: Елам, Ассур, Арфаксад, Луд, Арам [и Каинан].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Сыны Арама: Уц, Хул, Гефер и Маш.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Арфаксад родил [Каинана, Каинан родил] Салу, Сала родил Евера.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У Евера родились два сына; имя одному: Фалек, потому что во дни его земля разделена; имя брату его: Иоктан.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Иоктан родил Алмодада, Шалефа, Хацармавефа, Иераха,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Гадорама, Узала, Диклу,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Овала, Авимаила, Шеву,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Офира, Хавилу и Иовава. Все эти сыновья Иоктана.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Поселения их были от Меши до Сефара, горы восточной.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Это сыновья Симовы по племенам их, по языкам их, в землях их, по народам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Вот племена сынов Ноевых, по родословию их, в народах их. От них распространились народы по земле после потопа.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 всей земле был один язык и одно наречие.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Двинувшись с востока, они нашли в земле Сеннаар равнину и поселились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сказали друг другу: наделаем кирпичей и обожжем огнем. И стали у них кирпичи вместо камней, а земляная смола вместо извести.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сказали они: построим себе город и башню, высотою до небес, и сделаем себе имя, прежде нежели рассеемся по лицу всей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сошел Господь посмотреть город и башню, которые строили сыны человеческие.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Господь: вот, один народ, и один у всех язык; и вот что начали они делать, и не отстанут они от того, что задумали делать;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сойдем же и смешаем там язык их, так чтобы один не понимал речи другого.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рассеял их Господь оттуда по всей земле; и они перестали строить город [и башню].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Посему дано ему имя: Вавилон, ибо там смешал Господь язык всей земли, и оттуда рассеял их Господь по всей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Вот родословие Сима: Сим был ста лет и родил Арфаксада, через два года после потопа;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 рождении Арфаксада Сим жил пятьсот лет и родил сынов и дочерей [и умер].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Арфаксад жил тридцать пять лет и родил [Каинана. По рождении Каинана Арфаксад жил триста тридцать лет и родил сынов и дочерей и умер. Каинан жил сто тридцать лет, и родил] Салу.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 рождении Салы Арфаксад [Каинан] жил четыреста три года и родил сынов и дочерей [и умер].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Сала жил тридцать лет и родил Евера.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 рождении Евера Сала жил четыреста три года и родил сынов и дочерей [и умер].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Евер жил тридцать четыре года и родил Фалека.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 рождении Фалека Евер жил четыреста тридцать лет и родил сынов и дочерей [и умер].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Фалек жил тридцать лет и родил Рагава.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 рождении Рагава Фалек жил двести девять лет и родил сынов и дочерей [и умер].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Рагав жил тридцать два года и родил Серуха.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 рождении Серуха Рагав жил двести семь лет и родил сынов и дочерей [и умер].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Серух жил тридцать лет и родил Нахора.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 рождении Нахора Серух жил двести лет и родил сынов и дочерей [и умер].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Нахор жил двадцать девять лет и родил Фарру.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 рождении Фарры Нахор жил сто девятнадцать Иаков лет и родил сынов и дочерей [и умер].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Фарра жил семьдесят лет и родил Аврама, Нахора и Арана.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Вот родословие Фарры: Фарра родил Аврама, Нахора и Арана. Аран родил 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умер Аран при Фарре, отце своем, в земле рождения своего, в Уре Халдейском.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Аврам и Нахор взяли себе жен; имя жены Аврамовой: Сара; имя жены Нахоровой: Милка, дочь Арана, отца Милки и отца Иски.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Сара была неплодна и бездетна.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взял Фарра Аврама, сына своего, и Лота, сына Аранова, внука своего, и Сару, невестку свою, жену Аврама, сына своего, и вышел с ними из Ура Халдейского, чтобы идти в землю Ханаанскую; но, дойдя до Харрана, они остановились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было дней жизни Фарры [в Харранской земле] двести пять лет, и умер Фарра в Харране.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Авраму: пойди из земли твоей, от родства твоего и из дома отца твоего [и иди] в землю, которую Я укажу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Я произведу от тебя великий народ, и благословлю тебя, и возвеличу имя твое, и будешь ты в благословение;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благословлю благословляющих тебя, и злословящих тебя прокляну; и благословятся в тебе все племена земные.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пошел Аврам, как сказал ему Господь; и с ним пошел Лот. Аврам был семидесяти пяти лет, когда вышел из Харрана.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взял Аврам с собою Сару, жену свою, Лота, сына брата своего, и все имение, которое они приобрели, и всех людей, которых они имели в Харране; и вышли, чтобы идти в землю Ханаанскую; и пришли в землю Ханаанскую.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прошел Аврам по земле сей [по длине ее] до места Сихема, до дубравы Море. В этой земле тогда [жили] Хананеи.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явился Господь Авраму, и сказал [ему]: потомству твоему отдам Я землю сию. И создал там [Аврам] жертвенник Господу, Который явился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Оттуда двинулся он к горе, на восток от Вефиля; и поставил шатер свой так, что от него Вефиль был на запад, а Гай на восток; и создал там жертвенник Господу и призвал имя Господа, [явившегося ему].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поднялся Аврам и продолжал идти к югу.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был голод в той земле. И сошел Аврам в Египет, пожить там, потому что усилился голод в земле 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же он приближался к Египту, то сказал Саре, жене своей: вот, я знаю, что ты женщина, прекрасная видом;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когда Египтяне увидят тебя, то скажут: «это жена его»; и убьют меня, а тебя оставят в живых;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скажи же, что ты мне сестра, дабы мне хорошо было ради тебя, и дабы жива была душа моя через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было, когда пришел Аврам в Египет, Египтяне увидели, что она женщина весьма красивая;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увидели ее и вельможи фараоновы и похвалили ее фараону; и взята была она в дом фараонов.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Авраму хорошо было ради нее; и был у него мелкий и крупный скот и ослы, и рабы и рабыни, и лошаки и верблюды.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Господь поразил тяжкими ударами фараона и дом его за Сару, жену Аврамову.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призвал фараон Аврама и сказал: что ты это сделал со мною? для чего не сказал мне, что она жена твоя?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Для чего ты сказал: «она сестра моя»? И я взял было ее себе в жену. И теперь вот жена твоя; возьми [ее] и пойди.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дал о нем фараон повеление людям, и проводили его, и жену его, и все, что у него было, [и Лота с ним].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поднялся Аврам из Египта, сам и жена его, и все, что у него было, и Лот с ним, на юг.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был Аврам очень богат скотом, и серебром, и золотом.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продолжал он переходы свои от юга до Вефиля, до места, где прежде был шатер его между Вефилем и между Гаем,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до места жертвенника, который он сделал там вначале; и там призвал Аврам имя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 Лота, который ходил с Аврамом, также был мелкий и крупный скот и шатры.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непоместительна была земля для них, чтобы жить вместе, ибо имущество их было так велико, что они не могли жить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был спор между пастухами скота Аврамова и между пастухами скота Лотова; и Хананеи и Ферезеи жили тогда в той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Аврам Лоту: да не будет раздора между мною и тобою, и между пастухами моими и пастухами твоими, ибо мы родственники;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вся ли земля пред тобою? отделись же от меня: если ты налево, то я направо; а если ты направо, то я налево.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Лот возвел очи свои и увидел всю окрестность Иорданскую, что она, прежде нежели истребил Господь Содом и Гоморру, вся до Сигора орошалась водою, как сад Господень, как земля Египетская;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избрал себе Лот всю окрестность Иорданскую; и двинулся Лот к востоку. И отделились они друг от друга.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Аврам стал жить на земле Ханаанской; а Лот стал жить в городах окрестности и раскинул шатры до Содома.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Жители же Содомские были злы и весьма грешны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Господь Авраму, после того как Лот отделился от него: возведи очи твои и с места, на котором ты теперь, посмотри к северу и к югу, и к востоку и к западу;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всю землю, которую ты видишь, тебе дам Я и потомству твоему навеки,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сделаю потомство твое, как песок земной; если кто может сосчитать песок земной, то и потомство твое сочтено будет;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встань, пройди по земле сей в долготу и в широту ее, ибо Я тебе дам ее [и потомству твоему навсегда].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двинул Аврам шатер, и пошел, и поселился у дубравы Мамре, что в Хевроне; и создал там жертвенник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во дни Амрафела, царя Сеннаарского, Ариоха, царя Елласарского, Кедорлаомера, царя Еламского, и Фидала, царя Гоимского,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пошли они войною против Беры, царя Содомского, против Бирши, царя Гоморрского, Шинава, царя Адмы, Шемевера, царя Севоимского, и против царя Белы, которая есть Сигор.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Все сии соединились в долине Сиддим, где ныне море Соленое.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Двенадцать лет были они в порабощении у Кедорлаомера, а в тринадцатом году возмутились.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четырнадцатом году пришел Кедорлаомер и цари, которые с ним, и поразили Рефаимов в Аштероф-Карнаиме, Зузимов в Гаме, Эмимов в Шаве-Кириафаиме,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Хорреев в горе их Сеире, до Эл-Фарана, что при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И, возвратившись оттуда, они пришли к источнику Мишпат, который есть Кадес, и поразили всю страну Амаликитян, и также Аморреев, живущих в Хацацон-Фамаре.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вышли царь Содомский, царь Гоморрский, царь Адмы, царь Севоимский и царь Белы, которая есть Сигор; и вступили в сражение с ними в долине Сиддим,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 Кедорлаомером, царем Еламским, Фидалом, царем Гоимским, Амрафелом, царем Сеннаарским, Ариохом, царем Елласарским, – четыре царя против пяти.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долине же Сиддим было много смоляных ям. И цари Содомский и Гоморрский, обратившись в бегство, упали в них, а остальные убежали в горы.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Победители взяли все имущество Содома и Гоморры и весь запас их и ушли.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взяли Лота, племянника Аврамова, жившего в Содоме, и имущество его, и ушли.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пришел один из уцелевших, и известил Аврама Еврея, жившего тогда у дубравы Мамре, Аморреянина, брата Эшколу и брата Анеру, которые были союзники Аврамовы.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Аврам, услышав, что [Лот] сродник его взят в плен, вооружил рабов своих, рожденных в доме его, триста восемнадцать, и преследовал неприятелей до Дана;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и, разделившись, напал на них ночью, сам и рабы его, и поразил их, и преследовал их до Ховы, что по левую сторону Дамаска;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возвратил все имущество и Лота, сродника своего, и имущество его возвратил, также и женщин и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он возвращался после поражения Кедорлаомера и царей, бывших с ним, царь Содомский вышел ему навстречу в долину Шаве, что ныне долина царская;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Мелхиседек, царь Салимский, вынес хлеб и вино, – он был священник Бога Всевышнего,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благословил его, и сказал: благословен Аврам от Бога Всевышнего, Владыки неба и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благословен Бог Всевышний, Который предал врагов твоих в руки твои. [Аврам] дал ему десятую часть из всего.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царь Содомский Авраму: отдай мне людей, а имение возьми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Аврам сказал царю Содомскому: поднимаю руку мою к Господу Богу Всевышнему, Владыке неба и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что даже нитки и ремня от обуви не возьму из всего твоего, чтобы ты не сказал: я обогатил Аврама;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кроме того, что съели отроки, и кроме доли, принадлежащей людям, которые ходили со мною; Анер, Эшкол и Мамрий пусть возьмут свою долю.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сих происшествий было слово Господа к Авраму в видении [ночью], и сказано: не бойся, Аврам; Я твой щит; награда твоя [будет] весьма велика.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Аврам сказал: Владыка Господи! что Ты дашь мне? я остаюсь бездетным; распорядитель в доме моем этот Елиезер из Дамаска.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Аврам: вот, Ты не дал мне потомства, и вот, домочадец мой наследник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было слово Господа к нему, и сказано: не будет он твоим наследником, но тот, кто произойдет из чресл твоих, будет твоим наследником.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вывел его вон и сказал [ему]: посмотри на небо и сосчитай звезды, если ты можешь счесть их. И сказал ему: столько будет у тебя потомков.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Аврам поверил Господу, и Он вменил ему это в праведность.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ему: Я Господь, Который вывел тебя из Ура Халдейского, чтобы дать тебе землю сию во владение.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сказал: Владыка Господи! По чему мне узнать, что я буду владеть ею?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Господь сказал ему: возьми Мне трехлетнюю телицу, трехлетнюю козу, трехлетнего овна, горлицу и молодого голубя.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 взял всех их, рассек их пополам и положил одну часть против другой; только птиц не рассек.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налетели на трупы хищные птицы; но Аврам отгонял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 захождении солнца крепкий сон напал на Аврама, и вот, напал на него ужас и мрак великий.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Господь Авраму: знай, что потомки твои будут пришельцами в земле не своей, и поработят их, и будут угнетать их четыреста лет,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Я произведу суд над народом, у которого они будут в порабощении; после сего они выйдут [сюда] с большим имуществом,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ты отойдешь к отцам твоим в мире и будешь погребен в старости доброй;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четвертом роде возвратятся они сюда: ибо мера беззаконий Аморреев доселе еще не наполнилась.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зашло солнце и наступила тьма, вот, дым как бы из печи и пламя огня прошли между рассеченными животными.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 этот день заключил Господь завет с Аврамом, сказав: потомству твоему даю Я землю сию, от реки Египетской до великой реки, реки Евфрата: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Кенеев, Кенезеев, Кедмонеев,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Хеттеев, Ферезеев, Рефаимов,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Аморреев, Хананеев, [Евеев,] Гергесеев и Иевусеев.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Но Сара, жена Аврамова, не рождала ему. У ней была служанка Египтянка, именем Агарь.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сказала Сара Авраму: вот, Господь заключил чрево мое, чтобы мне не рождать; войди же к служанке моей: может быть, я буду иметь детей от нее. Аврам послушался слов Сары.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взяла Сара, жена Аврамова, служанку свою, Египтянку Агарь, по истечении десяти лет пребывания Аврамова в земле Ханаанской, и дала ее Авраму, мужу своему,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вошел к Агари, и она зачала. Увидев же, что зачала, она стала презирать госпожу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сказала Сара Авраму: в обиде моей ты виновен; я отдала служанку мою в недро твое; а она, увидев, что зачала, стала презирать меня; Господь пусть будет судьею между мною и между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Аврам сказал Саре: вот, служанка твоя в твоих руках; делай с нею, что тебе угодно. И Сара стала притеснять ее, и она убежала от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нашел ее Ангел Господень у источника воды в пустыне, у источника на дороге к Суру.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[ей Ангел Господень]: Агарь, служанка Сарина! откуда ты пришла и куда идешь? Она сказала: я бегу от лица Сары, госпожи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Ангел Господень сказал ей: возвратись к госпоже своей и покорись 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ей Ангел Господень: умножая умножу потомство твое, так что нельзя будет и счесть его от множества.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еще сказал ей Ангел Господень: вот, ты беременна, и родишь сына, и наречешь ему имя Измаил, ибо услышал Господь страдание твое;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будет между людьми, как дикий осел; руки его на всех, и руки всех на него; жить будет он пред лицом всех братьев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нарекла [Агарь] Господа, Который говорил к ней, сим именем: Ты Бог, видящий меня. Ибо сказала она: точно я видела здесь в след видящего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Посему источник тот называется: Беэр-лахай-рои. Он находится между Кадесом и между Баредом.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Агарь родила Авраму сына; и нарек [Аврам] имя сыну своему, рожденному от Агари: Измаил.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Аврам был восьмидесяти шести лет, когда Агарь родила Авраму Измаила.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Аврам был девяноста девяти лет, и Господь явился Авраму и сказал ему: Я Бог Всемогущий; ходи предо Мною и будь непорочен;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поставлю завет Мой между Мною и тобою, и весьма, весьма размножу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пал Аврам на лицо свое. Бог продолжал говорить с ним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– вот завет Мой с тобою: ты будешь отцом множества народов,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не будешь ты больше называться Аврамом, но будет тебе имя: Авраам, ибо Я сделаю тебя отцом множества народов;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весьма, весьма распложу тебя, и произведу от тебя народы, и цари произойдут от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поставлю завет Мой между Мною и тобою и между потомками твоими после тебя в роды их, завет вечный в том, что Я буду Богом твоим и потомков твоих после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дам тебе и потомкам твоим после тебя землю, по которой ты странствуешь, всю землю Ханаанскую, во владение вечное; и буду им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Бог Аврааму: ты же соблюди завет Мой, ты и потомки твои после тебя в роды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Сей есть завет Мой, который вы должны соблюдать между Мною и между вами и между потомками твоими после тебя [в роды их]: да будет у вас обрезан весь мужеский пол;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обрезывайте крайнюю плоть вашу: и сие будет знамением завета между Мною и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Восьми дней от рождения да будет обрезан у вас в роды ваши всякий младенец мужеского пола, рожденный в доме и купленный за серебро у какого-нибудь иноплеменника, который не от твоего семени.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Непременно да будет обрезан рожденный в доме твоем и купленный за серебро твое, и будет завет Мой на теле вашем заветом вечным.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Необрезанный же мужеского пола, который не обрежет крайней плоти своей [в восьмой день], истребится душа та из народа своего, ибо он нарушил завет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Бог Аврааму: Сару, жену твою, не называй Сарою, но да будет имя ей: Сарра;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Я благословлю ее и дам тебе от нее сына; благословлю ее, и произойдут от нее народы, и цари народов произойдут от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пал Авраам на лицо свое, и рассмеялся, и сказал сам в себе: неужели от столетнего будет сын? и Сарра, девяностолетняя, неужели родит?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Авраам Богу: о, хотя бы Измаил был жив пред лицом Твоим!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Бог же сказал [Аврааму]: именно Сарра, жена твоя, родит тебе сына, и ты наречешь ему имя: Исаак; и поставлю завет Мой с ним заветом вечным [в том, что Я буду Богом ему и] потомству его после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об Измаиле Я услышал тебя: вот, Я благословлю его, и возращу его, и весьма, весьма размножу; двенадцать князей родятся от него; и Я произведу от него великий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завет Мой поставлю с Исааком, которого родит тебе Сарра в сие самое время на другой год.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Бог перестал говорить с Авраамом и восшел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взял Авраам Измаила, сына своего, и всех рожденных в доме своем и всех, купленных за серебро свое, весь мужеский пол людей дома Авраамова; и обрезал крайнюю плоть их в тот самый день, как сказал ему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Авраам был девяноста девяти лет, когда была обрезана крайняя плоть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Измаил, сын его, был тринадцати лет, когда была обрезана крайняя плоть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 тот же самый день обрезаны были Авраам и Измаил, сын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 ним обрезан был весь мужеский пол дома его, рожденные в доме и купленные за серебро у иноплеменников.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явился ему Господь у дубравы Мамре, когда он сидел при входе в шатер [свой], во время зноя дневного.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возвел очи свои и взглянул, и вот, три мужа стоят против него. Увидев, он побежал навстречу им от входа в шатер [свой] и поклонился до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сказал: Владыка! если я обрел благоволение пред очами Твоими, не пройди мимо раба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принесут немного воды, и омоют ноги ваши; и отдохните под сим деревом,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я принесу хлеба, и вы подкрепите сердца ваши; потом пойдите [в путь свой]; так как вы идете мимо раба вашего. Они сказали: сделай так, как говоришь.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поспешил Авраам в шатер к Сарре и сказал [ей]: поскорее замеси три саты лучшей муки и сделай пресные хлебы.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побежал Авраам к стаду, и взял теленка нежного и хорошего, и дал отроку, и тот поспешил приготовить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взял масла и молока и теленка приготовленного, и поставил перед ними, а сам стоял подле них под деревом. И они 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сказали ему: где Сарра, жена твоя? Он отвечал: здесь, в шатре.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один из них: Я опять буду у тебя в это же время [в следующем году], и будет сын у Сарры, жены твоей. А Сарра слушала у входа в шатер, сзади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Авраам же и Сарра были стары и в летах преклонных, и обыкновенное у женщин у Сарры прекратилось.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Сарра внутренне рассмеялась, сказав: мне ли, когда я состарилась, иметь сие утешение? и господин мой стар.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Господь Аврааму: отчего это [сама в себе] рассмеялась Сарра, сказав: «неужели я действительно могу родить, когда я состарилась»?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Есть ли что трудное для Господа? В назначенный срок буду Я у тебя в следующем году, и [будет] у Сарры сын.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Сарра же не призналась, а сказала: я не смеялась. Ибо она испугалась. Но Он сказал [ей]: нет, ты рассмеялась.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встали те мужи и оттуда отправились к Содому [и Гоморре]; Авраам же пошел с ними, проводить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Господь: утаю ли Я от Авраама [раба Моего], что хочу делать!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 Авраама точно произойдет народ великий и сильный, и благословятся в нем все народы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Я избрал его для того, чтобы он заповедал сынам своим и дому своему после себя ходить путем Господним, творя правду и суд; и исполнит Господь над Авраамом [все], что сказал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Господь: вопль Содомский и Гоморрский, велик он, и грех их, тяжел он весьма;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сойду и посмотрю, точно ли они поступают так, каков вопль на них, восходящий ко Мне, или нет; узнаю.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обратились мужи оттуда и пошли в Содом; Авраам же еще стоял пред лицом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подошел Авраам и сказал: неужели Ты погубишь праведного с нечестивым [и с праведником будет то же, что с нечестивым]?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Может быть, есть в этом городе пятьдесят праведников? Неужели Ты погубишь, и не пощадишь [всего] места сего ради пятидесяти праведников, [если они находятся] в нем?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может быть, чтобы Ты поступил так, чтобы Ты погубил праведного с нечестивым, чтобы то же было с праведником, что с нечестивым; не может быть от Тебя! Судия всей земли поступит ли неправосудно?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Господь сказал: если Я найду в городе Содоме пятьдесят праведников, то Я ради них пощажу [весь город и] все место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Авраам сказал в ответ: вот, я решился говорить Владыке, я, прах и пепел: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может быть, до пятидесяти праведников не достанет пяти, неужели за недостатком пяти Ты истребишь весь город? Он сказал: не истреблю, если найду там сорок пять.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Авраам продолжал говорить с Ним и сказал: может быть, найдется там сорок? Он сказал: не сделаю того и ради сорока.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Авраам: да не прогневается Владыка, что я буду говорить: может быть, найдется там тридцать? Он сказал: не сделаю, если найдется там тридцать.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Авраам сказал: вот, я решился говорить Владыке: может быть, найдется там двадцать? Он сказал: не истреблю ради двадцати.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Авраам сказал: да не прогневается Владыка, что я скажу еще однажды: может быть, найдется там десять? Он сказал: не истреблю ради десяти.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пошел Господь, перестав говорить с Авраамом; Авраам же возвратился в свое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пришли те два Ангела в Содом вечером, когда Лот сидел у ворот Содома. Лот увидел, и встал, чтобы встретить их, и поклонился лицом до земли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сказал: государи мои! зайдите в дом раба вашего и ночуйте, и умойте ноги ваши, и встанете поутру и пойдете в путь свой. Но они сказали: нет, мы ночуем на улице.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же сильно упрашивал их; и они пошли к нему и пришли в дом его. Он сделал им угощение и испек пресные хлебы, и они 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Еще не легли они спать, как городские жители, Содомляне, от молодого до старого, весь народ со всех концов города, окружили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вызвали Лота, и говорили ему: где люди, пришедшие к тебе на ночь? Выведи их к нам; мы познаем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Лот вышел к ним ко входу, и запер за собою дверь,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[им]: братья мои, не делайте зла;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 у меня две дочери, которые не познали мужа; лучше я выведу их к вам, делайте с ними, что вам угодно, только людям сим не делайте ничего, так как они пришли под кров дома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они сказали [ему]: пойди сюда. И сказали: вот пришелец, и хочет судить? теперь мы хуже поступим с тобою, нежели с ними. И очень приступали к человеку сему, к Лоту, и подошли, чтобы выломать дверь.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мужи те простерли руки свои и ввели Лота к себе в дом, и дверь [дома] заперли;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людей, бывших при входе в дом, поразили слепотою, от малого до большого, так что они измучились, искав входа.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Сказали мужи те Лоту: кто у тебя есть еще здесь? зять ли, сыновья ли твои, дочери ли твои, и кто бы ни был у тебя в городе, всех выведи из сего места,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мы истребим сие место, потому что велик вопль на жителей его к Господу, и Господь послал нас истребить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вышел Лот, и говорил с зятьями своими, которые брали за себя дочерей его, и сказал: встаньте, выйдите из сего места, ибо Господь истребит сей город. Но зятьям его показалось, что он шутит.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взошла заря, Ангелы начали торопить Лота, говоря: встань, возьми жену твою и двух дочерей твоих, которые у тебя, чтобы не погибнуть тебе за беззакония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как он медлил, то мужи те [Ангелы], по милости к нему Господней, взяли за руку его и жену его, и двух дочерей его, и вывели его и поставили его вне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же вывели их вон, то один из них сказал: спасай душу свою; не оглядывайся назад и нигде не останавливайся в окрестности сей; спасайся на гору, чтобы тебе не погибнуть.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Лот сказал им: нет, Владыка!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Вот, раб Твой обрел благоволение пред очами Твоими, и велика милость Твоя, которую Ты сделал со мною, что спас жизнь мою; но я не могу спасаться на гору, чтоб не застигла меня беда и мне не умереть;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вот, ближе бежать в сей город, он же мал; побегу я туда, – он же мал; и сохранится жизнь моя [ради Тебя].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ему: вот, в угодность тебе Я сделаю и это: не ниспровергну города, о котором ты говоришь;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поспешай, спасайся туда, ибо Я не могу сделать дела, доколе ты не придешь туда. Потому и назван город сей: Сигор.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Солнце взошло над землею, и Лот пришел в Сигор.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пролил Господь на Содом и Гоморру дождем серу и огонь от Господа с неба,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ниспроверг города сии, и всю окрестность сию, и всех жителей городов сих, и [все] произрастения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Жена же Лотова оглянулась позади его и стала соляным столпом.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встал Авраам рано утром [и пошел] на место, где стоял пред лицом Господа,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посмотрел к Содому и Гоморре и на все пространство окрестности и увидел: вот, дым поднимается с земли, как дым из печи.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было, когда Бог истреблял [все] города окрестности сей, вспомнил Бог об Аврааме и выслал Лота из среды истребления, когда ниспровергал города, в которых жил Лот.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вышел Лот из Сигора, и стал жить в горе, и с ним две дочери его, ибо он боялся жить в Сигоре. И жил в пещере, и с ним две дочери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сказала старшая младшей: отец наш стар, и нет человека на земле, который вошел бы к нам по обычаю всей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итак, напоим отца нашего вином, и переспим с ним, и восставим от отца нашего племя.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напоили отца своего вином в ту ночь; и вошла старшая и спала с отцом своим [в ту ночь]; а он не знал, когда она легла и когда встала.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На другой день старшая сказала младшей: вот, я спала вчера с отцом моим; напоим его вином и в эту ночь; и ты войди, спи с ним, и восставим от отца нашего племя.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напоили отца своего вином и в эту ночь; и вошла младшая и спала с ним; и он не знал, когда она легла и когда встала.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сделались обе дочери Лотовы беременными от отца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родила старшая сына, и нарекла ему имя: Моав [говоря: он от отца моего]. Он отец Моавитян доныне.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младшая также родила сына, и нарекла ему имя: Бен-Амми [говоря: он сын рода моего]. Он отец Аммонитян доныне.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Авраам поднялся оттуда к югу и поселился между Кадесом и между Суром; и был на время в Гераре.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Авраам о Сарре, жене своей: она сестра моя. [Ибо он боялся сказать, что это жена его, чтобы жители города того не убили его за нее.] И послал Авимелех, царь Герарский, и взял Сарру.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пришел Бог к Авимелеху ночью во сне и сказал ему: вот, ты умрешь за женщину, которую ты взял, ибо она имеет мужа.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Авимелех же не прикасался к ней и сказал: Владыка! неужели ты погубишь [не знавший сего] и невинный народ?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сам ли он сказал мне: «она сестра моя»? И она сама сказала: «он брат мой». Я сделал это в простоте сердца моего и в чистоте рук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ему Бог во сне: и Я знаю, что ты сделал сие в простоте сердца твоего, и удержал тебя от греха предо Мною, потому и не допустил тебя прикоснуться к 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теперь же возврати жену мужу, ибо он пророк и помолится о тебе, и ты будешь жив; а если не возвратишь, то знай, что непременно умрешь ты и все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встал Авимелех утром рано, и призвал всех рабов своих, и пересказал все слова сии в уши их; и люди сии [все] весьма испугались.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призвал Авимелех Авраама и сказал ему: что ты с нами сделал? чем согрешил я против тебя, что ты навел было на меня и на царство мое великий грех? Ты сделал со мною дела, каких не делают.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Авимелех Аврааму: что ты имел в виду, когда делал это дело?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Авраам сказал: я подумал, что нет на месте сем страха Божия, и убьют меня за жену мою;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она и подлинно сестра мне: она дочь отца моего, только не дочь матери моей; и сделалась моею женою;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Бог повел меня странствовать из дома отца моего, то я сказал ей: сделай со мною сию милость, в какое ни придем мы место, везде говори обо мне: «это брат мой».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взял Авимелех [серебра тысячу сиклей и] мелкого и крупного скота, и рабов и рабынь, и дал Аврааму; и возвратил ему Сарру, жену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Авимелех [Аврааму]: вот, земля моя пред тобою; живи, где тебе 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Сарре сказал: вот, я дал брату твоему тысячу сиклей серебра; вот, это тебе покрывало для очей пред всеми, которые с тобою, и пред всеми ты оправдана.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помолился Авраам Богу, и исцелил Бог Авимелеха, и жену его, и рабынь его, и они стали рождать;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заключил Господь всякое чрево в доме Авимелеха за Сарру, жену Авраамову.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призрел Господь на Сарру, как сказал; и сделал Господь Сарре, как говорил.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Сарра зачала и родила Аврааму сына в старости его во время, о котором говорил ему Бог;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нарек Авраам имя сыну своему, родившемуся у него, которого родила ему Сарра, Исаак;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обрезал Авраам Исаака, сына своего, в восьмой день, как заповедал ему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Авраам был ста лет, когда родился у него Исаак, сын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сказала Сарра: смех сделал мне Бог; кто ни услышит обо мне, рассмеется.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сказала: кто сказал бы Аврааму: «Сарра будет кормить детей грудью»? ибо в старости его я родила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Дитя выросло и отнято от груди; и Авраам сделал большой пир в тот день, когда Исаак [сын его] отнят был от груди.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увидела Сарра, что сын Агари Египтянки, которого она родила Аврааму, насмехается [над ее сыном, Исааком],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сказала Аврааму: выгони эту рабыню и сына ее, ибо не наследует сын рабыни сей с сыном моим Исааком.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показалось это Аврааму весьма неприятным ради сына его [Измаила].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Бог сказал Аврааму: не огорчайся ради отрока и рабыни твоей; во всем, что скажет тебе Сарра, слушайся голоса ее, ибо в Исааке наречется тебе семя;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от сына рабыни Я произведу [великий] народ, потому что он семя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Авраам встал рано утром, и взял хлеба и мех воды, и дал Агари, положив ей на плечи, и отрока, и отпустил ее. Она пошла, и заблудилась в пустыне Вирсавии;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не стало воды в мехе, и она оставила отрока под одним кустом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пошла, села вдали, в расстоянии на один выстрел из лука. Ибо она сказала: не хочу видеть смерти отрока. И она села [поодаль] против [него] и подняла вопль, и плакала;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услышал Бог голос отрока [оттуда, где он был]; и Ангел Божий с неба воззвал к Агари и сказал ей: что с тобою, Агарь? не бойся; Бог услышал голос отрока оттуда, где он находится;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встань, подними отрока и возьми его за руку, ибо Я произведу от него великий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Бог открыл глаза ее, и она увидела колодезь с водою [живою], и пошла, наполнила мех водою и напоила отрока.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Бог был с отроком; и он вырос, и стал жить в пустыне, и сделался стрелком из лука.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 жил в пустыне Фаран; и мать его взяла ему жену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было в то время, Авимелех с [Ахузафом невестоводителем и] Фихолом, военачальником своим, сказал Аврааму: с тобою Бог во всем, что ты ни делаешь;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теперь поклянись мне здесь Богом, что ты не обидишь ни меня, ни сына моего, ни внука моего; и как я хорошо поступал с тобою, так и ты будешь поступать со мною и землею, в которой ты гостишь.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Авраам: я клянусь.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Авраам упрекал Авимелеха за колодезь с водою, который отняли рабы Авимелеховы.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Авимелех же сказал [ему]: не знаю, кто это сделал, и ты не сказал мне; я даже и не слыхал о том доныне.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взял Авраам мелкого и крупного скота и дал Авимелеху, и они оба заключили союз.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поставил Авраам семь агниц из стада мелкого скота особо.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Авимелех же сказал Аврааму: на что здесь сии семь агниц [из стада овец], которых ты поставил особо?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[Авраам] сказал: семь агниц сих возьми от руки моей, чтобы они были мне свидетельством, что я выкопал этот колодезь.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Потому и назвал он сие место: Вирсавия, ибо тут оба они клялись.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заключили союз в Вирсавии. И встал Авимелех, и [Ахузаф, невестоводитель его, и] Фихол, военачальник его, и возвратились в землю Филистимскую.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насадил [Авраам] при Вирсавии рощу и призвал там имя Господа, Бога вечного.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жил Авраам в земле Филистимской, как странник, дни многие.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было, после сих происшествий Бог искушал Авраама и сказал ему: Авраам! Он сказал: вот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Бог сказал: возьми сына твоего, единственного твоего, которого ты любишь, Исаака; и пойди в землю Мориа и там принеси его во всесожжение на одной из гор, о которой Я скажу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Авраам встал рано утром, оседлал осла своего, взял с собою двоих из отроков своих и Исаака, сына своего; наколол дров для всесожжения, и, встав, пошел на место, о котором сказал ему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На третий день Авраам возвел очи свои и увидел то место издалека.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Авраам отрокам своим: останьтесь вы здесь с ослом, а я и сын пойдем туда и поклонимся, и возвратимся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взял Авраам дрова для всесожжения, и возложил на Исаака, сына своего; взял в руки огонь и нож, и пошли оба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начал Исаак говорить Аврааму, отцу своему, и сказал: отец мой! Он отвечал: вот я, сын мой. Он сказал: вот огонь и дрова, где же агнец для всесожжения?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Авраам сказал: Бог усмотрит Себе агнца для всесожжения, сын мой. И шли далее оба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пришли на место, о котором сказал ему Бог; и устроил там Авраам жертвенник, разложил дрова и, связав сына своего Исаака, положил его на жертвенник поверх дров.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простер Авраам руку свою, и взял нож, чтобы заколоть сына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Ангел Господень воззвал к нему с неба и сказал: Авраам! Авраам! Он сказал: вот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Ангел сказал: не поднимай руки твоей на отрока и не делай над ним ничего, ибо теперь Я знаю, что боишься ты Бога и не пожалел сына твоего, единственного твоего, для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возвел Авраам очи свои, и увидел: и вот, позади овен, запутавшийся в чаще рогами своими. Авраам пошел, взял овна и принес его во всесожжение вместо [Исаака] сына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нарек Авраам имя месту тому: Иегова-ире. Посему и ныне говорится: на горе Иеговы усмотрится.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вторично воззвал к Аврааму Ангел Господень с неба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сказал: Мною клянусь, говорит Господь, что, так как ты сделал сие дело, и не пожалел сына твоего, единственного твоего [для Меня,]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 Я благословляя благословлю тебя и умножая умножу семя твое, как звезды небесные и как песок на берегу моря; и овладеет семя твое городами врагов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благословятся в семени твоем все народы земли за то, что ты послушался гласа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возвратился Авраам к отрокам своим, и встали и пошли вместе в Вирсавию; и жил Авраам в Вирсавии.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После сих происшествий Аврааму возвестили, сказав: вот, и Милка родила Нахору, брату твоему, сынов: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Уца, первенца его, Вуза, брата сему, Кемуила, отца Арамова,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Кеседа, Хазо, Пилдаша, Идлафа и Вафуила;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от Вафуила родилась Ревекка. Восьмерых сих [сынов] родила Милка Нахору, брату Авраамову;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наложница его, именем Реума, также родила Теваха, Гахама, Тахаша и Мааху.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Жизни Сарриной было сто двадцать семь лет: вот лета жизни Сарриной;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умерла Сарра в Кириаф-Арбе, [который на долине,] что ныне Хеврон, в земле Ханаанской. И пришел Авраам рыдать по Сарре и оплакивать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отошел Авраам от умершей своей, и говорил сынам Хетовым,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у вас пришелец и поселенец; дайте мне в собственность место для гроба между вами, чтобы мне умершую мою схоронить от глаз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Сыны Хета отвечали Аврааму и сказали 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послушай нас, господин наш; ты князь Божий посреди нас; в лучшем из наших погребальных мест похорони умершую твою; никто из нас не откажет тебе в погребальном месте, для погребения [на нем] умершей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Авраам встал и поклонился народу земли той, сынам Хетовым;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говорил им [Авраам] и сказал: если вы согласны, чтобы я похоронил умершую мою, то послушайте меня, попросите за меня Ефрона, сына Цохарова,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чтобы он отдал мне пещеру Махпелу, которая у него на конце поля его, чтобы за довольную цену отдал ее мне посреди вас, в собственность для погребения.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Ефрон же сидел посреди сынов Хетовых; и отвечал Ефрон Хеттеянин Аврааму вслух сынов Хета, всех входящих во врата города его,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нет, господин мой, послушай меня: я даю тебе поле и пещеру, которая на нем, даю тебе, пред очами сынов народа моего дарю тебе ее, похорони умершую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Авраам поклонился пред народом земли той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говорил Ефрону вслух [всего] народа земли той и сказал: если послушаешь, я даю тебе за поле серебро; возьми у меня, и я похороню там умершую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Ефрон отвечал Аврааму и сказал 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господин мой! послушай меня: земля стоит четыреста сиклей серебра; для меня и для тебя что это? похорони умершую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Авраам выслушал Ефрона; и отвесил Авраам Ефрону серебра, сколько он объявил вслух сынов Хетовых, четыреста сиклей серебра, какое ходит у купцов.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стало поле Ефроново, которое при Махпеле, против Мамре, поле и пещера, которая на нем, и все деревья, которые на поле, во всех пределах его вокруг,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владением Авраамовым пред очами сынов Хета, всех входящих во врата города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После сего Авраам похоронил Сарру, жену свою, в пещере поля в Махпеле, против Мамре, что ныне Хеврон, в земле Ханаанской.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Так достались Аврааму от сынов Хетовых поле и пещера, которая на нем, в собственность для погребения.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Авраам был уже стар и в летах преклонных. Господь благословил Авраама всем.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Авраам рабу своему, старшему в доме его, управлявшему всем, что у него было: положи руку твою под стегно мое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клянись мне Господом, Богом неба и Богом земли, что ты не возьмешь сыну моему [Исааку] жены из дочерей Хананеев, среди которых я живу,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пойдешь в землю мою, на родину мою [и к племени моему], и возьмешь [оттуда] жену сыну моему Исааку.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Раб сказал ему: может быть, не захочет женщина идти со мною в эту землю, должен ли я возвратить сына твоего в землю, из которой ты вышел?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Авраам сказал ему: берегись, не возвращай сына моего туда;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Господь, Бог неба [и Бог земли], Который взял меня из дома отца моего и из земли рождения моего, Который говорил мне и Который клялся мне, говоря: «[тебе и] потомству твоему дам сию землю», – Он пошлет Ангела Своего пред тобою, и ты возьмешь жену сыну моему [Исааку] оттуда;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же не захочет женщина идти с тобою [в землю сию], ты будешь свободен от сей клятвы моей; только сына моего не возвращай 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положил раб руку свою под стегно Авраама, господина своего, и клялся ему в 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взял раб из верблюдов господина своего десять верблюдов и пошел. В руках у него были также всякие сокровища господина его. Он встал и пошел в Месопотамию, в город Нахора,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остановил верблюдов вне города, у колодезя воды, под вечер, в то время, когда выходят женщины черпать [воду],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сказал: Господи, Боже господина моего Авраама! пошли ее сегодня навстречу мне и сотвори милость с господином моим Авраамом;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вот, я стою у источника воды, и дочери жителей города выходят черпать воду;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девица, которой я скажу: «наклони кувшин твой, я напьюсь», и которая скажет [мне]: «пей, я и верблюдам твоим дам пить», [пока не напьются,] – вот та, которую Ты назначил рабу Твоему Исааку; и по сему узнаю я, что Ты творишь милость с господином моим [Авраамом].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Еще не перестал он говорить [в уме своем], и вот, вышла Ревекка, которая родилась от Вафуила, сына Милки, жены Нахора, брата Авраамова, и кувшин ее на плече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девица была прекрасна видом, дева, которой не познал муж. Она сошла к источнику, наполнила кувшин свой и пошла вверх.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побежал раб навстречу ей и сказал: дай мне испить немного воды из кувшина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Она сказала: пей, господин мой. И тотчас спустила кувшин свой на руку свою и напоила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И, когда напоила его, сказала: я стану черпать и для верблюдов твоих, пока не напьются [все].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тотчас вылила воду из кувшина своего в поило и побежала опять к колодезю почерпнуть [воды], и начерпала для всех верблюдов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Человек тот смотрел на нее с изумлением в молчании, желая уразуметь, благословил ли Господь путь его, или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Когда верблюды перестали пить, тогда человек тот взял золотую серьгу, весом полсикля, и два запястья на руки ей, весом в десять сиклей золота;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[и спросил ее] и сказал: чья ты дочь? скажи мне, есть ли в доме отца твоего место нам ночевать?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Она сказала ему: я дочь Вафуила, сына Милки, которого она родила Нахору.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еще сказала ему: у нас много соломы и корму, и есть место для ночлега.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преклонился человек тот и поклонился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сказал: благословен Господь, Бог господина моего Авраама, Который не оставил господина моего милостью Своею и истиною Своею! Господь прямым путем привел меня к дому брата господина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Девица побежала и рассказала об этом в доме матери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У Ревекки был брат, именем Лаван. Лаван выбежал к тому человеку, к источнику.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когда он увидел серьгу и запястья на руках у сестры своей и услышал слова Ревекки, сестры своей, которая говорила: «так говорил со мною этот человек», – то пришел к человеку, и вот, он стоит при верблюдах у источника;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 [ему]: войди, благословенный Господом; зачем ты стоишь вне? Я приготовил дом и место для верблюдов.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вошел человек. Лаван расседлал верблюдов и дал соломы и корму верблюдам, и воды умыть ноги ему и людям, которые были с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предложена была ему пища; но он сказал: не стану есть, доколе не скажу дела своего. И сказали: говори.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Он сказал: я раб Авраамов;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Господь весьма благословил господина моего, и он Иаков сделался великим: Он дал ему овец и волов, серебро и золото, рабов и рабынь, верблюдов и ослов;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Сарра, жена господина моего, уже состарившись, родила господину моему [одного] сына, которому он отдал все, что у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взял с меня клятву господин мой, сказав: «не бери жены сыну моему из дочерей Хананеев, в земле которых я живу,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а пойди в дом отца моего и к родственникам моим, и возьмешь [оттуда] жену сыну моему».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Я сказал господину моему: «может быть, не пойдет женщина со мною».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Он сказал мне: «Господь [Бог], пред лицом Которого я хожу, пошлет с тобою Ангела Своего и благоустроит путь твой, и возьмешь жену сыну моему из родных моих и из дома отца моего;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тогда будешь ты свободен от клятвы моей, когда сходишь к родственникам моим; и если они не дадут тебе, то будешь свободен от клятвы моей».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пришел я ныне к источнику, и сказал: Господи, Боже господина моего Авраама! Если Ты благоустроишь путь, который я совершаю,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то вот, я стою у источника воды, [и дочери жителей города выходят черпать воду,] и девица, которая выйдет почерпать и которой я скажу: «дай мне испить немного из кувшина твоего»,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которая скажет мне: «и ты пей, и верблюдам твоим я начерпаю», – вот жена, которую Господь назначил сыну господина моего [рабу Своему Исааку; и по сему узнаю я, что Ты творишь милость с господином моим Авраамом].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Еще не перестал я говорить в уме моем, и вот, вышла Ревекка, и кувшин ее на плече ее, и сошла к источнику, и почерпнула [воды]; и я сказал ей: «напои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Она тотчас спустила с себя кувшин свой [на руку свою] и сказала: «пей, и верблюдов твоих я напою». И я пил, и верблюдов [моих] она напоила.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Я спросил ее и сказал: «чья ты дочь? [скажи мне.]» Она сказала: «дочь Вафуила, сына Нахорова, которого родила ему Милка». И дал я серьги ей и запястья на руки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преклонился я, и поклонился Господу, и благословил Господа, Бога господина моего Авраама, Который прямым путем привел меня, чтобы взять дочь брата господина моего за сына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ныне скажите мне: намерены ли вы оказать милость и правду господину моему или нет? Скажите мне, и я обращусь направо или налево.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отвечали Лаван и Вафуил и сказали: от Господа пришло это дело; мы не можем сказать тебе вопреки ни худого, ни доброго;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вот, Ревекка пред тобою; возьми [ее] и пойди; пусть будет она женою сыну господина твоего, как сказал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Когда раб Авраамов услышал слова их, то поклонился Господу до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 вынул раб серебряные вещи и золотые вещи и одежды и дал Ревекке; также и брату ее и матери ее дал богатые подарки.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И ели и пили он и люди, бывшие с ним, и переночевали. Когда же встали поутру, то он сказал: отпустите меня, [и я пойду] к господину моему.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Но брат ее и мать ее сказали: пусть побудет с нами девица дней хотя десять, потом пойдешь.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Он сказал им: не удерживайте меня, ибо Господь благоустроил путь мой; отпустите меня, и я пойду к господину моему.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Они сказали: призовем девицу и спросим, что она скажет.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И призвали Ревекку, и сказали ей: пойдешь ли с этим человеком? Она сказала: пойду.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И отпустили Ревекку, сестру свою, и кормилицу ее, и раба Авраамова, и людей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И благословили Ревекку, и сказали ей: сестра наша! да родятся от тебя тысячи тысяч, и да владеет потомство твое жилищами врагов твоих!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И встала Ревекка и служанки ее, и сели на верблюдов, и поехали за тем человеком. И раб взял Ревекку и пошел.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А Исаак пришел из Беэр-лахай-рои, ибо жил он в земле полуденной.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При наступлении вечера Исаак вышел в поле поразмыслить, и возвел очи свои, и увидел: вот, идут верблюды.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Ревекка взглянула, и увидела Исаака, и спустилась с верблюда.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И сказала рабу: кто этот человек, который идет по полю навстречу нам? Раб сказал: это господин мой. И она взяла покрывало и покрылась.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Раб же сказал Исааку все, что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67</w:t>
      </w:r>
      <w:r>
        <w:rPr>
          <w:lang w:val="ru_RU" w:bidi="ru_RU"/>
        </w:rPr>
        <w:t xml:space="preserve"> И ввел ее Исаак в шатер Сарры, матери своей, и взял Ревекку, и она сделалась ему женою, и он возлюбил ее; и утешился Исаак в печали по [Сарре,] матери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взял Авраам еще жену, именем Хеттуру.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Она родила ему Зимрана, Иокшана, Медана, Мадиана, Ишбака и Шуаха.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Иокшан родил Шеву, [Фемана] и Дедана. Сыны Дедана были: [Рагуил, Навдеил,] Ашурим, Летушим и Леюмим.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Сыны Мадиана: Ефа, Ефер, Ханох, Авида и Елдага. Все сии сыны Хеттуры.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отдал Авраам все, что было у него, Исааку [сыну своему],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сынам наложниц, которые были у Авраама, дал Авраам подарки и отослал их от Исаака, сына своего, еще при жизни своей, на восток, в землю восточную.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Дней жизни Авраамовой, которые он прожил, было сто семьдесят пять лет;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скончался Авраам, и умер в старости доброй, престарелый и насыщенный [жизнью], и приложился к народу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погребли его Исаак и Измаил, сыновья его, в пещере Махпеле, на поле Ефрона, сына Цохара, Хеттеянина, которое против Мамре,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 поле [и в пещере], которое Авраам приобрел от сынов Хетовых. Там погребены Авраам и Сарра, жена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 смерти Авраама Бог благословил Исаака, сына его. Исаак жил при Беэр-лахай-рои.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Вот родословие Измаила, сына Авраамова, которого родила Аврааму Агарь Египтянка, служанка Саррина;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вот имена сынов Измаиловых, имена их по родословию их: первенец Измаилов Наваиоф, за ним Кедар, Адбеел, Мивсам,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Мишма, Дума, Масса,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Хадад, Фема, Иетур, Нафиш и Кедма.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Сии суть сыны Измаиловы, и сии имена их, в селениях их, в кочевьях их. Это двенадцать князей племен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Лет же жизни Измаиловой было сто тридцать семь лет; и скончался он, и умер, и приложился к народу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Они жили от Хавилы до Сура, что пред Египтом, как идешь к Ассирии. Они поселились пред лицом всех братьев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Вот родословие Исаака, сына Авраамова. Авраам родил Исаака.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Исаак был сорока лет, когда он взял себе в жену Ревекку, дочь Вафуила Арамеянина из Месопотамии, сестру Лавана Арамеянина.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молился Исаак Господу о [Ревекке] жене своей, потому что она была неплодна; и Господь услышал его, и зачала Ревекка, жена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Сыновья в утробе ее стали биться, и она сказала: если так будет, то для чего мне это? И пошла вопросить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Господь сказал ей: два племени во чреве твоем, и два различных народа произойдут из утробы твоей; один народ сделается сильнее другого, и больший будет служить меньшему.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настало время родить ей: и вот, близнецы в утробе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Первый вышел красный, весь, как кожа, косматый; и нарекли ему имя Исав.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Потом вышел брат его, держась рукою своею за пяту Исава; и наречено ему имя Иаков. Исаак же был шестидесяти лет, когда они родились [от Ревекки].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Дети выросли, и стал Исав человеком искусным в звероловстве, человеком полей; а Иаков человеком кротким, живущим в шатрах.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Исаак любил Исава, потому что дичь его была по вкусу его, а Ревекка любила Иакова.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сварил Иаков кушанье; а Исав пришел с поля усталый.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Исав Иакову: дай мне поесть красного, красного этого, ибо я устал. (От сего дано ему прозвание: Едом.)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Но Иаков сказал [Исаву]: продай мне теперь же свое первородство.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Исав сказал: вот, я умираю, что мне в этом первородстве?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Иаков сказал [ему]: поклянись мне теперь же. Он поклялся ему и продал [Исав] первородство свое Иакову.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дал Иаков Исаву хлеба и кушанья из чечевицы; и он ел и пил, и встал и пошел; и пренебрег Исав первородство.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Был голод в земле, сверх прежнего голода, который был во дни Авраама; и пошел Исаак к Авимелеху, царю Филистимскому, в Герар.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Господь явился ему и сказал: не ходи в Египет; живи в земле, о которой Я скажу тебе,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странствуй по сей земле, и Я буду с тобою и благословлю тебя, ибо тебе и потомству твоему дам все земли сии и исполню клятву [Мою], которою Я клялся Аврааму, отцу твоему;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умножу потомство твое, как звезды небесные, и дам потомству твоему все земли сии; благословятся в семени твоем все народы земные,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за то, что Авраам [отец твой] послушался гласа Моего и соблюдал, что Мною заповедано было соблюдать: повеления Мои, уставы Мои и законы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Исаак поселился в Гераре.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Жители места того спросили о [Ревекке] жене его, и он сказал: «это сестра моя»; потому что боялся сказать: «жена моя», чтобы не убили меня, думал он, жители места сего за Ревекку, потому что она прекрасна видом.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когда уже много времени он там прожил, Авимелех, царь Филистимский, посмотрев в окно, увидел, что Исаак играет с Ревеккою, женою своею.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призвал Авимелех Исаака и сказал: вот, это жена твоя; как же ты сказал: «она сестра моя»? Исаак сказал ему: потому что я думал, не умереть бы мне ради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Авимелех сказал [ему]: что это ты сделал с нами? Едва один из народа [моего] не совокупился с женою твоею, и ты ввел бы нас в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дал Авимелех повеление всему народу, сказав: кто прикоснется к сему человеку и к жене его, тот предан будет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сеял Исаак в земле той, и получил в тот год ячменя во сто крат: так благословил его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стал великим человек сей, и возвеличивался больше и больше до того, что стал весьма великим.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 него были стада мелкого и стада крупного скота и множество пахотных полей, и Филистимляне стали завидовать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все колодези, которые выкопали рабы отца его при жизни отца его Авраама, Филистимляне завалили и засыпали землею.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Авимелех сказал Исааку: удались от нас, ибо ты сделался гораздо сильнее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Исаак удалился оттуда, и расположился шатрами в долине Герарской, и поселился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вновь выкопал Исаак колодези воды, которые выкопаны были во дни Авраама, отца его, и которые завалили Филистимляне по смерти Авраама [отца его]; и назвал их теми же именами, которыми назвал их [Авраам,] отец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копали рабы Исааковы в долине [Герарской] и нашли там колодезь воды живой.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спорили пастухи Герарские с пастухами Исаака, говоря: наша вода. И он нарек колодезю имя: Есек, потому что спорили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[Когда двинулся оттуда Исаак,] выкопали другой колодезь; спорили также и о нем; и он нарек ему имя: Ситна.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он двинулся отсюда и выкопал иной колодезь, о котором уже не спорили, и нарек ему имя: Реховоф, ибо, сказал он, теперь Господь дал нам пространное место, и мы размножимся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Оттуда перешел он в Вирсавию.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 ту ночь явился ему Господь и сказал: Я Бог Авраама, отца твоего; не бойся, ибо Я с тобою; и благословлю тебя и умножу потомство твое, ради [отца твоего] Авраама, раба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он устроил там жертвенник, и призвал имя Господа. И раскинул там шатер свой, и выкопали там рабы Исааковы колодезь [в долине Герарской].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Пришел к нему из Герара Авимелех и Ахузаф, друг его, и Фихол, военачальник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Исаак сказал им: для чего вы пришли ко мне, когда вы возненавидели меня и выслали меня от себя?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Они сказали: мы ясно увидели, что Господь с тобою, и потому мы сказали: поставим между нами и тобою клятву и заключим с тобою союз,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чтобы ты не делал нам зла, как и мы не коснулись до тебя, а делали тебе одно доброе и отпустили тебя с миром; теперь ты благословен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Он сделал им пиршество, и они ели и пили.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встав рано утром, поклялись друг другу; и отпустил их Исаак, и они пошли от него с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 тот же день пришли рабы Исааковы и известили его о колодезе, который копали они, и сказали ему: мы нашли воду.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он назвал его: Шива. Посему имя городу тому Беэршива [Вирсавия]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был Исав сорока лет, и взял себе в жены Иегудифу, дочь Беэра Хеттеянина, и Васемафу, дочь Елона Хеттеянина;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они были в тягость Исааку и Ревекке.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Исаак состарился и притупилось зрение глаз его, он призвал старшего сына своего Исава и сказал ему: сын мой! Тот сказал ему: вот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[Исаак] сказал: вот, я состарился; не знаю дня смерти моей;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возьми теперь орудия твои, колчан твой и лук твой, пойди в поле, и налови мне дичи,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приготовь мне кушанье, какое я люблю, и принеси мне есть, чтобы благословила тебя душа моя, прежде нежели я умру.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Ревекка слышала, когда Исаак говорил сыну своему Исаву. И пошел Исав в поле достать и принести дичи;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Ревекка сказала [меньшему] сыну своему Иакову: вот, я слышала, как отец твой говорил брату твоему Исаву: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«Принеси мне дичи и приготовь мне кушанье; я поем и благословлю тебя пред лицом Господним, перед смертью моею».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Теперь, сын мой, послушайся слов моих в том, что я прикажу тебе: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пойди в стадо и возьми мне оттуда два козленка [молодых] хороших, и я приготовлю из них отцу твоему кушанье, какое он любит,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ты принесешь отцу твоему, и он поест, чтобы благословить тебя перед смертью своею.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Иаков сказал Ревекке, матери своей: Исав, брат мой, человек косматый, а я человек гладкий;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может статься, ощупает меня отец мой, и я буду в глазах его обманщиком и наведу на себя проклятие, а не благословение.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Мать его сказала ему: на мне пусть будет проклятие твое, сын мой, только послушайся слов моих и пойди, принеси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пошел, и взял, и принес матери своей; и мать его сделала кушанье, какое любил отец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взяла Ревекка богатую одежду старшего сына своего Исава, бывшую у ней в доме, и одела [в нее] младшего сына своего Иакова;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руки его и гладкую шею его обложила кожею козлят;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дала кушанье и хлеб, которые она приготовила, в руки Иакову, сыну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вошел к отцу своему и сказал: отец мой! Тот сказал: вот я; кто ты, сын мой?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Иаков сказал отцу своему: я Исав, первенец твой; я сделал, как ты сказал мне; встань, сядь и поешь дичи моей, чтобы благословила меня душа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Исаак сыну своему: что так скоро нашел ты, сын мой? Он сказал: потому что Господь, Бог твой, послал мне навстречу.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Исаак Иакову: подойди [ко мне], я ощупаю тебя, сын мой, ты ли сын мой Исав, или нет?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Иаков подошел к Исааку, отцу своему, и он ощупал его и сказал: голос, голос Иакова; а руки, руки Исавовы.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не узнал его, потому что руки его были, как руки Исава, брата его, косматые; и благословил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сказал: ты ли сын мой Исав? Он отвечал: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Исаак сказал: подай мне, я поем дичи сына моего, чтобы благословила тебя душа моя. Иаков подал ему, и он ел; принес ему и вина, и он пил.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Исаак, отец его, сказал ему: подойди [ко мне], поцелуй меня, сын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 подошел и поцеловал его. И ощутил Исаак запах от одежды его и благословил его и сказал: вот, запах от сына моего, как запах от поля [полного], которое благословил Господь;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да даст тебе Бог от росы небесной и от тука земли, и множество хлеба и вина;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да послужат тебе народы, и да поклонятся тебе племена; будь господином над братьями твоими, и да поклонятся тебе сыны матери твоей; проклинающие тебя – прокляты; благословляющие тебя – благословенны!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Как скоро совершил Исаак благословение над Иаковом [сыном своим], и как только вышел Иаков от лица Исаака, отца своего, Исав, брат его, пришел с ловли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Приготовил и он кушанье, и принес отцу своему, и сказал отцу своему: встань, отец мой, и поешь дичи сына твоего, чтобы благословила меня душа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Исаак же, отец его, сказал ему: кто ты? Он сказал: я сын твой, первенец твой, Исав.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вострепетал Исаак весьма великим трепетом, и сказал: кто же это, который достал [мне] дичи и принес мне, и я ел от всего, прежде нежели ты пришел, и я благословил его? он и будет благословен.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Исав, выслушав слова отца своего [Исаака], поднял громкий и весьма горький вопль и сказал отцу своему: отец мой! благослови 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Но он сказал [ему]: брат твой пришел с хитростью и взял благословение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сказал [Исав]: не потому ли дано ему имя: Иаков, что он запнул меня уже два раза? Он взял первородство мое, и вот, теперь взял благословение мое. И еще сказал [Исав отцу своему]: неужели ты не оставил [и] мне благословения?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Исаак отвечал Исаву: вот, я поставил его господином над тобою и всех братьев его отдал ему в рабы; одарил его хлебом и вином; что же я сделаю для тебя, сын мой?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Но Исав сказал отцу своему: неужели, отец мой, одно у тебя благословение? Благослови и меня, отец мой! И [как Исаак молчал,] возвысил Исав голос свой, и заплакал.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отвечал Исаак, отец его, и сказал ему: вот, от тука земли будет обитание твое и от росы небесной свыше;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ты будешь жить мечом твоим, и будешь служить брату твоему; будет же время, когда воспротивишься и свергнешь иго его с выи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возненавидел Исав Иакова за благословение, которым благословил его отец его; и сказал Исав в сердце своем: приближаются дни плача по отце моем, и я убью Иакова, брата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пересказаны были Ревекке слова Исава, старшего сына ее; и она послала, и призвала младшего сына своего Иакова, и сказала ему: вот, Исав, брат твой, грозит убить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теперь, сын мой, послушайся слов моих, встань, беги [в Месопотамию] к Лавану, брату моему, в Харран,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поживи у него несколько времени, пока утолится ярость брата твоего,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пока утолится гнев брата твоего на тебя, и он позабудет, что ты сделал ему: тогда я пошлю и возьму тебя оттуда; для чего мне в один день лишиться обоих вас?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сказала Ревекка Исааку: я жизни не рада от дочерей Хеттейских; если Иаков возьмет жену из дочерей Хеттейских, каковы эти, из дочерей этой земли, то к чему мне и жизнь?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призвал Исаак Иакова и благословил его, и заповедал ему и сказал: не бери себе жены из дочерей Ханаанских;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встань, пойди в Месопотамию, в дом Вафуила, отца матери твоей, и возьми себе жену оттуда, из дочерей Лавана, брата матери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Бог же Всемогущий да благословит тебя, да расплодит тебя и да размножит тебя, и да будет от тебя множество народов,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да даст тебе благословение Авраама [отца моего], тебе и потомству твоему с тобою, чтобы тебе наследовать землю странствования твоего, которую Бог дал Аврааму!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отпустил Исаак Иакова, и он пошел в Месопотамию к Лавану, сыну Вафуила Арамеянина, к брату Ревекки, матери Иакова и Исава.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Исав увидел, что Исаак благословил Иакова и, благословляя, послал его в Месопотамию, взять себе жену оттуда, и заповедал ему, сказав: «не бери жены из дочерей Ханаанских»;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что Иаков послушался отца своего и матери своей и пошел в Месопотамию.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увидел Исав, что дочери Ханаанские не угодны Исааку, отцу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пошел Исав к Измаилу и взял себе жену Махалафу, дочь Измаила, сына Авраамова, сестру Наваиофову, сверх других жен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Иаков же вышел из Вирсавии и пошел в Харран,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пришел на одно место, и остался там ночевать, потому что зашло солнце. И взял один из камней того места, и положил себе изголовьем, и лег на том 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увидел во сне: вот, лестница стоит на земле, а верх ее касается неба; и вот, Ангелы Божии восходят и нисходят по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вот, Господь стоит на ней и говорит: Я Господь, Бог Авраама, отца твоего, и Бог Исаака; [не бойся]. Землю, на которой ты лежишь, Я дам тебе и потомству твоему;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будет потомство твое, как песок земной; и распространишься к морю и к востоку, и к северу и к полудню; и благословятся в тебе и в семени твоем все племена земные;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вот Я с тобою, и сохраню тебя везде, куда ты ни пойдешь; и возвращу тебя в сию землю, ибо Я не оставлю тебя, доколе не исполню того, что Я сказал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Иаков пробудился от сна своего и сказал: истинно Господь присутствует на месте сем; а я не знал!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убоялся и сказал: как страшно сие место! это не иное что, как дом Божий, это врата небесные.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встал Иаков рано утром, и взял камень, который он положил себе изголовьем, и поставил его памятником, и возлил елей на верх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нарек [Иаков] имя месту тому: Вефиль, а прежнее имя того города было: Луз.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положил Иаков обет, сказав: если [Господь] Бог будет со мною и сохранит меня в пути сем, в который я иду, и даст мне хлеб есть и одежду одеться,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я в мире возвращусь в дом отца моего, и будет Господь моим Богом,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 этот камень, который я поставил памятником, будет [у меня] домом Божиим; и из всего, что Ты, Боже, даруешь мне, я дам Тебе десятую часть.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29:1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встал Иаков и пошел в землю сынов востока [к Лавану, сыну Вафуила Арамеянина, к брату Ревекки, матери Иакова и Исава].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увидел: вот, на поле колодезь, и там три стада мелкого скота, лежавшие около него, потому что из того колодезя поили стада. Над устьем колодезя был большой камень.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собирались туда все стада, отваливали камень от устья колодезя и поили овец; потом опять клали камень на свое место, на устье колодезя.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Иаков сказал им [пастухам]: братья мои! откуда вы? Они сказали: мы из Харрана.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 сказал им: знаете ли вы Лавана, сына Нахорова? Они сказали: знаем.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еще сказал им: здравствует ли он? Они сказали: здравствует; и вот, Рахиль, дочь его, идет с овцами.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[Иаков]: вот, дня еще много; не время собирать скот; напоите овец и пойдите, пасите.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Они сказали: не можем, пока не соберутся все стада, и не отвалят камня от устья колодезя; тогда будем мы поить овец.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Еще он говорил с ними, как пришла Рахиль [дочь Лавана] с мелким скотом отца своего, потому что она пасла [мелкий скот отца своего].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Иаков увидел Рахиль, дочь Лавана, брата матери своей, и овец Лавана, брата матери своей, то подошел Иаков, отвалил камень от устья колодезя и напоил овец Лавана, брата матери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поцеловал Иаков Рахиль, и возвысил голос свой, и заплакал.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Иаков Рахили, что он родственник отцу ее и что он сын Ревеккин. А она побежала и сказала отцу своему [все сие].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Лаван, услышав о Иакове, сыне сестры своей, выбежал ему навстречу, обнял его и поцеловал его, и ввел его в дом свой; и он рассказал Лавану все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Лаван же сказал ему: подлинно ты кость моя и плоть моя. И жил у него Иаков целый месяц.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Лаван сказал Иакову: неужели ты даром будешь служить мне, потому что ты родственник? скажи мне, что заплатить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У Лавана же было две дочери; имя старшей: Лия; имя младшей: Рахиль.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Лия была слаба глазами, а Рахиль была красива станом и красива лицом.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Иаков полюбил Рахиль и сказал: я буду служить тебе семь лет за Рахиль, младшую дочь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Лаван сказал [ему]: лучше отдать мне ее за тебя, нежели отдать ее за другого кого; живи у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служил Иаков за Рахиль семь лет; и они показались ему за несколько дней, потому что он любил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Иаков Лавану: дай жену мою, потому что мне уже исполнилось время, чтобы войти к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Лаван созвал всех людей того места и сделал пир.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Вечером же взял [Лаван] дочь свою Лию и ввел ее к нему; и вошел к ней [Иаков].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дал Лаван служанку свою Зелфу в служанки дочери своей Лии.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Утром же оказалось, что это Лия. И [Иаков] сказал Лавану: что это сделал ты со мною? не за Рахиль ли я служил у тебя? зачем ты обманул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Лаван сказал: в нашем месте так не делают, чтобы младшую выдать прежде старшей;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окончи неделю этой, потом дадим тебе и ту за службу, которую ты будешь служить у меня еще семь лет других.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Иаков так и сделал и окончил неделю этой. И [Лаван] дал Рахиль, дочь свою, ему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дал Лаван служанку свою Валлу в служанки дочери своей Рахили.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[Иаков] вошел и к Рахили, и любил Рахиль больше, нежели Лию; и служил у него еще семь лет других.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Господь [Бог] узрел, что Лия была нелюбима, и отверз утробу ее, а Рахиль была неплодна.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Лия зачала и родила [Иакову] сына, и нарекла ему имя: Рувим, потому что сказала она: Господь призрел на мое бедствие [и дал мне сына], ибо теперь будет любить меня муж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зачала [Лия] опять и родила [Иакову второго] сына, и сказала: Господь услышал, что я нелюбима, и дал мне и сего. И нарекла ему имя: Симеон.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зачала еще и родила сына, и сказала: теперь-то прилепится ко мне муж мой, ибо я родила ему трех сынов. От сего наречено ему имя: Левий.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еще зачала и родила сына, и сказала: теперь-то я восхвалю Господа. Посему нарекла ему имя Иуда. И перестала рождать.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30:1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увидела Рахиль, что она не рождает детей Иакову, и позавидовала Рахиль сестре своей, и сказала Иакову: дай мне детей, а если не так, я умираю.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Иаков разгневался на Рахиль и сказал [ей]: разве я Бог, Который не дал тебе плода чрева?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Она сказала: вот служанка моя Валла; войди к ней; пусть она родит на колени мои, чтобы и я имела детей от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дала она Валлу, служанку свою, в жену ему; и вошел к ней Иаков.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Валла [служанка Рахилина] зачала и родила Иакову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сказала Рахиль: судил мне Бог, и услышал голос мой, и дал мне сына. Посему нарекла ему имя: Дан.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еще зачала и родила Валла, служанка Рахилина, другого сына Иакову.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сказала Рахиль: борьбою сильною боролась я с сестрою моею и превозмогла. И нарекла ему имя: Неффалим.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Лия увидела, что перестала рождать, и взяла служанку свою Зелфу, и дала ее Иакову в жену, [и он вошел к ней].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Зелфа, служанка Лиина, [зачала и] родила Иакову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сказала Лия: прибавилось. И нарекла ему имя: Гад.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[еще зачала] Зелфа, служанка Лии, [и] родила другого сына Иакову.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сказала Лия: к благу моему, ибо блаженною будут называть меня женщины. И нарекла ему имя: Асир.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Рувим пошел во время жатвы пшеницы, и нашел мандрагоровые яблоки в поле, и принес их Лии, матери своей. И Рахиль сказала Лии [сестре своей]: дай мне мандрагоров сына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[Лия] сказала ей: неужели мало тебе завладеть мужем моим, что ты домогаешься и мандрагоров сына моего? Рахиль сказала: так пусть он ляжет с тобою эту ночь, за мандрагоры сына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Иаков пришел с поля вечером, и Лия вышла ему навстречу и сказала: войди ко мне [сегодня], ибо я купила тебя за мандрагоры сына моего. И лег он с нею в ту ночь.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услышал Бог Лию, и она зачала и родила Иакову пятого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сказала Лия: Бог дал возмездие мне за то, что я отдала служанку мою мужу моему. И нарекла ему имя: Иссахар [что значит возмездие].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еще зачала Лия, и родила Иакову шестого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сказала Лия: Бог дал мне прекрасный дар; теперь будет жить у меня муж мой, ибо я родила ему шесть сынов. И нарекла ему имя: Завулон.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Потом родила дочь и нарекла ей имя: Дина.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вспомнил Бог о Рахили, и услышал ее Бог, и отверз утробу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Она зачала и родила [Иакову] сына, и сказала [Рахиль]: снял Бог позор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нарекла ему имя: Иосиф, сказав: Господь даст мне и другого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После того, как Рахиль родила Иосифа, Иаков сказал Лавану: отпусти меня, и пойду я в свое место и в свою землю;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отдай [мне] жен моих и детей моих, за которых я служил тебе, и я пойду, ибо ты знаешь службу мою, какую я служил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ему Лаван: о, если бы я нашел благоволение пред очами твоими! Я примечаю, что за тебя Господь благословил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сказал: назначь себе награду от меня, и я дам [тебе].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ему [Иаков]: ты знаешь, как я служил тебе и каков стал скот твой при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ибо мало было у тебя до меня, а стало много; Господь благословил тебя с приходом моим; когда же я буду работать для своего дома?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 [ему Лаван]: что дать тебе? Иаков сказал [ему]: не давай мне ничего. Если только сделаешь мне, что я скажу, то я опять буду пасти и стеречь овец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Я пройду сегодня по всему стаду овец твоих; отдели из него всякий скот с крапинами и с пятнами, всякую скотину черную из овец, также с пятнами и с крапинами из коз. Такой скот будет наградою мне [и будет мой].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будет говорить за меня пред тобою справедливость моя в следующее время, когда придешь посмотреть награду мою. Всякая из коз не с крапинами и не с пятнами, и из овец не черная, краденое это у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Лаван сказал [ему]: хорошо, пусть будет по твоему слову.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отделил в тот день козлов пестрых и с пятнами, и всех коз с крапинами и с пятнами, всех, на которых было несколько белого, и всех черных овец, и отдал на руки сыновьям своим;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назначил расстояние между собою и между Иаковом на три дня пути. Иаков же пас остальной мелкий скот Лаванов.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взял Иаков свежих прутьев тополевых, миндальных и яворовых, и вырезал на них [Иаков] белые полосы, сняв кору до белизны, которая на прутьях,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положил прутья с нарезкою перед скотом в водопойных корытах, куда скот приходил пить и где, приходя пить, зачинал перед прутьями.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зачинал скот пред прутьями, и рождался скот пестрый, и с крапинами, и с пятнами.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отделял Иаков ягнят, и ставил скот лицом к пестрому и всему черному скоту Лаванову; и держал свои стада особо и не ставил их вместе со скотом Лавана.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Каждый раз, когда зачинал скот крепкий, Иаков клал прутья в корытах перед глазами скота, чтобы он зачинал перед прутьями.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А когда зачинал скот слабый, тогда он не клал. И доставался слабый скот Лавану, а крепкий Иакову.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сделался этот человек весьма, весьма богатым, и было у него множество мелкого скота [и крупного скота], и рабынь, и рабов, и верблюдов, и ослов.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31:1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услышал [Иаков] слова сынов Лавановых, которые говорили: Иаков завладел всем, что было у отца нашего, и из имения отца нашего составил все богатство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увидел Иаков лицо Лавана, и вот, оно не таково к нему, как было вчера и третьего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Господь Иакову: возвратись в землю отцов твоих и на родину твою; и Я буду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послал Иаков, и призвал Рахиль и Лию в поле, к стаду мелкого скота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им: я вижу лицо отца вашего, что оно ко мне не таково, как было вчера и третьего дня; но Бог отца моего был со мною;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вы сами знаете, что я всеми силами служил отцу вашему,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отец ваш обманывал меня и раз десять переменял награду мою; но Бог не попустил ему сделать мне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Когда сказал он, что скот с крапинами будет тебе в награду, то скот весь родил с крапинами. А когда он сказал: «пестрые будут тебе в награду», то скот весь и родил пестрых.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отнял Бог [весь] скот у отца вашего, и дал [его]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Однажды в такое время, когда скот зачинает, я взглянул и увидел во сне, и вот козлы [и овны], поднявшиеся на скот [на коз и овец], пестрые, с крапинами и пятнами.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Ангел Божий сказал мне во сне: Иаков! Я сказал: вот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сказал: возведи очи твои и посмотри: все козлы [и овны], поднявшиеся на скот [на коз и овец], пестрые, с крапинами и с пятнами, ибо Я вижу все, что Лаван делает с тобою;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Бог, [явившийся тебе] в Вефиле, где ты возлил елей на памятник и где ты дал Мне обет; теперь встань, выйди из земли сей и возвратись в землю родины твоей, [и Я буду с тобою].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Рахиль и Лия сказали ему в ответ: есть ли еще нам доля и наследство в доме отца нашего?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 за чужих ли он нас почитает? ибо он продал нас и съел даже серебро наше;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посему все [имение и] богатство, которое Бог отнял у отца нашего, есть наше и детей наших; итак, делай все, что Бог сказал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встал Иаков, и посадил детей своих и жен своих на верблюдов,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взял с собою весь скот свой и все богатство свое, которое приобрел, скот собственный его, который он приобрел в Месопотамии [и все свое,] чтобы идти к Исааку, отцу своему, в землю Ханаанскую.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как Лаван пошел стричь скот свой, то Рахиль похитила идолов, которые были у отца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Иаков же похитил сердце у Лавана Арамеянина, потому что не известил его, что удаляется.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ушел со всем, что у него было; и, встав, перешел реку и направился к горе Галаад.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 третий день сказали Лавану [Арамеянину], что Иаков ушел.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Тогда он взял с собою [сынов и] родственников своих, и гнался за ним семь дней, и догнал его на горе Галаад.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пришел Бог к Лавану Арамеянину ночью во сне и сказал ему: берегись, не говори Иакову ни доброго, ни худого.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догнал Лаван Иакова; Иаков же поставил шатер свой на горе, и Лаван со сродниками своими поставил на горе Галаад.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Лаван Иакову: что ты сделал? для чего ты обманул меня и увел дочерей моих, как плененных оружием?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Зачем ты убежал тайно, и укрылся от меня, и не сказал мне? Я отпустил бы тебя с веселием и с песнями, с тимпаном и с гуслями;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ты не позволил мне даже поцеловать внуков моих и дочерей моих; безрассудно ты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Есть в руке моей сила сделать вам зло; но Бог отца вашего вчера говорил ко мне и сказал: «берегись, не говори Иакову ни хорошего, ни худого».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Но пусть бы ты ушел, потому что ты нетерпеливо захотел быть в доме отца твоего, – зачем ты украл богов моих?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Иаков отвечал Лавану и сказал: я боялся, ибо я думал, не отнял бы ты у меня дочерей своих [и всего моего].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[И сказал Иаков:] у кого найдешь богов твоих, тот не будет жив; при родственниках наших узнавай, что [есть твоего] у меня, и возьми себе. [Но он ничего у него не узнал.] Иаков не знал, что Рахиль [жена его] украла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ходил Лаван в шатер Иакова, и в шатер Лии, и в шатер двух рабынь, [и обыскивал,] но не нашел. И, выйдя из шатра Лии, вошел в шатер Рахили.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Рахиль же взяла идолов, и положила их под верблюжье седло и села на них. И обыскал Лаван весь шатер; но не нашел.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Она же сказала отцу своему: да не прогневается господин мой, что я не могу встать пред тобою, ибо у меня обыкновенное женское. И [Лаван] искал [во всем шатре], но не нашел идолов.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Иаков рассердился и вступил в спор с Лаваном. И начал Иаков говорить и сказал Лавану: какая вина моя, какой грех мой, что ты преследуешь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Ты осмотрел у меня все вещи [в доме моем], что нашел ты из всех вещей твоего дома? Покажи здесь перед родственниками моими и перед родственниками твоими; пусть они рассудят между нами обоими.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Вот, двадцать лет я был у тебя; овцы твои и козы твои не выкидывали; овнов стада твоего я не ел;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растерзанного зверем я не приносил к тебе, это был мой убыток; ты с меня взыскивал, днем ли что пропадало, ночью ли пропадало;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я томился днем от жара, а ночью от стужи, и сон мой убегал от глаз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Таковы мои двадцать лет в доме твоем. Я служил тебе четырнадцать лет за двух дочерей твоих и шесть лет за скот твой, а ты десять раз переменял награду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Если бы не был со мною Бог отца моего, Бог Авраама и страх Исаака, ты бы теперь отпустил меня ни с чем. Бог увидел бедствие мое и труд рук моих и вступился за меня вчера.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отвечал Лаван, и сказал Иакову: дочери – мои дочери; дети – мои дети; скот – мой скот, и все, что ты видишь, это мое: могу ли я что сделать теперь с дочерями моими и с детьми их, которые рождены 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Теперь заключим союз я и ты, и это будет свидетельством между мною и тобою. [При сем Иаков сказал ему: вот, с нами нет никого; смотри, Бог свидетель между мною и тобою.]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взял Иаков камень и поставил его памятником.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сказал Иаков родственникам своим: наберите камней. Они взяли камни, и сделали холм, и ели [и пили] там на холме. [И сказал ему Лаван: холм сей свидетель сегодня между мною и тобою.]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назвал его Лаван: Иегар-Сагадуфа; а Иаков назвал его Галаадом.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сказал Лаван [Иакову]: сегодня этот холм [и памятник, который я поставил,] между мною и тобою свидетель. Посему и наречено ему имя: Галаад,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также: Мицпа, оттого, что Лаван сказал: да надзирает Господь надо мною и над тобою, когда мы скроемся друг от друга;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если ты будешь худо поступать с дочерями моими, или если возьмешь жен сверх дочерей моих, то, хотя нет человека между нами, [который бы видел,] но смотри, Бог свидетель между мною и между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сказал Лаван Иакову: вот холм сей и вот памятник, который я поставил между мною и тобою;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этот холм свидетель, и этот памятник свидетель, что ни я не перейду к тебе за этот холм, ни ты не перейдешь ко мне за этот холм и за этот памятник, для зла;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Бог Авраамов и Бог Нахоров да судит между нами, Бог отца их. Иаков поклялся страхом отца своего Исаака.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И заколол Иаков жертву на горе и позвал родственников своих есть хлеб; и они ели хлеб [и пили] и ночевали на горе.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И встал Лаван рано утром и поцеловал внуков своих и дочерей своих, и благословил их. И пошел и возвратился Лаван в свое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32:1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 Иаков пошел путем своим. [И, взглянув, увидел ополчение Божие ополчившееся.] И встретили его Ангелы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Иаков, увидев их, сказал: это ополчение Божие. И нарек имя месту тому: Маханаим.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послал Иаков пред собою вестников к брату своему Исаву в землю Сеир, в область Едом,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приказал им, сказав: так скажите господину моему Исаву: вот что говорит раб твой Иаков: я жил у Лавана и прожил доныне;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есть у меня волы и ослы и мелкий скот, и рабы и рабыни; и я послал известить о себе господина моего [Исава], дабы приобрести [рабу твоему] благоволение пред очами твоими.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возвратились вестники к Иакову и сказали: мы ходили к брату твоему Исаву; он идет навстречу тебе, и с ним четыреста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Иаков очень испугался и смутился; и разделил людей, бывших с ним, и скот мелкий и крупный и верблюдов на два стана.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[Иаков]: если Исав нападет на один стан и побьет его, то остальной стан может спастись.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Иаков: Боже отца моего Авраама и Боже отца моего Исаака, Господи [Боже], сказавший мне: «возвратись в землю твою, на родину твою, и Я буду благотворить тебе!»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Недостоин я всех милостей и всех благодеяний, которые Ты сотворил рабу Твоему, ибо я с посохом моим перешел этот Иордан, а теперь у меня два стана.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Избавь меня от руки брата моего, от руки Исава, ибо я боюсь его, чтобы он, придя, не убил меня [и] матери с детьми.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Ты сказал: «Я буду благотворить тебе и сделаю потомство твое, как песок морской, которого не исчислить от множества».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ночевал там Иаков в ту ночь. И взял из того, что у него было, [и послал] в подарок Исаву, брату своему: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двести коз, двадцать козлов, двести овец, двадцать овнов,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тридцать верблюдиц дойных с жеребятами их, сорок коров, десять волов, двадцать ослиц, десять ослов.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дал в руки рабам своим каждое стадо особо и сказал рабам своим: пойдите предо мною и оставляйте расстояние от стада до стада.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приказал первому, сказав: когда брат мой Исав встретится тебе и спросит тебя, говоря: «чей ты? и куда идешь? и чье это стадо [идет] пред тобою?»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 скажи: «раба твоего Иакова; это подарок, посланный господину моему Исаву; вот, и сам он за нами [идет]».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 же [что первому] приказал он и второму, и третьему, и всем, которые шли за стадами, говоря: так скажите Исаву, когда встретите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скажите: «вот, и раб твой Иаков [идет] за нами». Ибо он сказал сам в себе: умилостивлю его дарами, которые идут предо мною, и потом увижу лицо его; может быть, и примет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пошли дары пред ним, а он ту ночь ночевал в стане.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встал в ту ночь, и, взяв двух жен своих и двух рабынь своих, и одиннадцать сынов своих, перешел через Иавок вброд;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и, взяв их, перевел через поток, и перевел все, что у него было.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остался Иаков один. И боролся Некто с ним до появления зари;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и, увидев, что не одолевает его, коснулся состава бедра его и повредил состав бедра у Иакова, когда он боролся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[ему]: отпусти Меня, ибо взошла заря. Иаков сказал: не отпущу Тебя, пока не благословишь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сказал: как имя твое? Он сказал: Иаков.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[ему]: отныне имя тебе будет не Иаков, а Израиль, ибо ты боролся с Богом, и человеков одолевать будешь.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Спросил и Иаков, говоря: скажи [мне] имя Твое. И Он сказал: на что ты спрашиваешь о имени Моем? [оно чудно.] И благословил его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нарек Иаков имя месту тому: Пенуэл; ибо, говорил он, я видел Бога лицом к лицу, и сохранилась душа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взошло солнце, когда он проходил Пенуэл; и хромал он на бедро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Поэтому и доныне сыны Израилевы не едят жилы, которая на составе бедра, потому что Боровшийся коснулся жилы на составе бедра Иакова.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33:1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Взглянул Иаков и увидел, и вот, идет Исав, [брат его,] и с ним четыреста человек. И разделил [Иаков] детей Лии, Рахили и двух служанок.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поставил [двух] служанок и детей их впереди, Лию и детей ее за ними, а Рахиль и Иосифа позади.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сам пошел пред ними и поклонился до земли семь раз, подходя к брату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побежал Исав к нему навстречу, и обнял его, и пал на шею его, и целовал его, и плакали [оба].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взглянул [Исав], и увидел жен и детей, и сказал: кто это у тебя? Иаков сказал: дети, которых Бог даровал рабу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подошли служанки и дети их и поклонились;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подошла и Лия и дети ее и поклонились; наконец подошли Иосиф и Рахиль и поклонились.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Исав: для чего у тебя это множество, которое я встретил? И сказал Иаков: дабы [рабу твоему] приобрести благоволение в очах господина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Исав сказал: у меня много, брат мой; пусть будет твое у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Иаков сказал: нет, если я приобрел благоволение в очах твоих, прими дар мой от руки моей, ибо я увидел лицо твое, как бы кто увидел лицо Божие, и ты был благосклонен ко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прими благословение мое, которое я принес тебе, потому что Бог даровал мне, и есть у меня все. И упросил его, и тот взял,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сказал: поднимемся и пойдем; и я пойду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Иаков сказал ему: господин мой знает, что дети нежны, а мелкий и крупный скот у меня дойный: если погнать его один день, то помрет весь скот;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пусть господин мой пойдет впереди раба своего, а я пойду медленно, как пойдет скот, который предо мною, и как пойдут дети, и приду к господину моему в Сеир.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Исав сказал: оставлю я с тобою несколько из людей, которые при мне. Иаков сказал: к чему это? только бы мне приобрести благоволение в очах господина моего!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возвратился Исав в тот же день путем своим в Сеир.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Иаков двинулся в Сокхоф, и построил себе дом, и для скота своего сделал шалаши. От сего он нарек имя месту: Сокхоф.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Иаков, возвратившись из Месопотамии, благополучно пришел в город Сихем, который в земле Ханаанской, и расположился пред городом.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купил часть поля, на котором раскинул шатер свой, у сынов Еммора, отца Сихемова, за сто монет.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поставил там жертвенник, и призвал имя Господа, Бога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34:1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Дина, дочь Лии, которую она родила Иакову, вышла посмотреть на дочерей земли 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увидел ее Сихем, сын Еммора Евеянина, князя земли той, и взял ее, и спал с нею, и сделал ей насилие.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прилепилась душа его к Дине, дочери Иакова, и он полюбил девицу и говорил по сердцу девицы.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Сихем Еммору, отцу своему, говоря: возьми мне эту девицу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Иаков слышал, что [сын Емморов] обесчестил Дину, дочь его, но как сыновья его были со скотом его в поле, то Иаков молчал, пока не пришли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вышел Еммор, отец Сихемов, к Иакову, поговорить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Сыновья же Иакова пришли с поля, и когда услышали, то огорчились мужи те и воспылали гневом, потому что бесчестие сделал он Израилю, переспав с дочерью Иакова, а так не надлежало 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Еммор стал говорить им и сказал: Сихем, сын мой, прилепился душою к дочери вашей; дайте же ее в жену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породнитесь с нами; отдавайте за нас дочерей ваших, а наших дочерей берите себе [за сыновей ваших];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живите с нами; земля сия [пространна] пред вами, живите и промышляйте на ней и приобретайте ее во владение.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Сихем же сказал отцу и братьям ее: только бы мне найти благоволение в очах ваших, я дам, что ни скажете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назначьте самое большое вено и дары; я дам, что ни скажете мне, только отдайте мне девицу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отвечали сыновья Иакова Сихему и Еммору, отцу его, с лукавством; а говорили так потому, что он обесчестил Дину, сестру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сказали им [Симеон и Левий, братья Дины, сыновья Лиины]: не можем этого сделать, выдать сестру нашу за человека, который не обрезан, ибо это бесчестно для нас;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только на том условии мы согласимся с вами [и поселимся у вас], если вы будете как мы, чтобы и у вас весь мужеский пол был обрезан;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будем отдавать за вас дочерей наших и брать за себя ваших дочерей, и будем жить с вами, и составим один народ;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если не послушаетесь нас в том, чтобы обрезаться, то мы возьмем дочь нашу и удалимся.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понравились слова сии Еммору и Сихему, сыну Емморову.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Юноша не умедлил исполнить это, потому что любил дочь Иакова. А он более всех уважаем был из дома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пришел Еммор и Сихем, сын его, к воротам города своего, и стали говорить жителям города своего и сказали: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сии люди мирны с нами; пусть они селятся на земле и промышляют на ней; земля же вот пространна перед ними. Станем брать дочерей их себе в жены и наших дочерей выдавать за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Только на том условии сии люди соглашаются жить с нами и быть одним народом, чтобы и у нас обрезан был весь мужеский пол, как они обрезаны.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Не для нас ли стада их, и имение их, и весь скот их? Только [в том] согласимся с ними, и будут жить с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послушались Еммора и Сихема, сына его, все, выходящие из ворот города его: и обрезан был весь мужеский пол, – все, выходящие из ворот города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На третий день, когда они были в болезни, два сына Иакова, Симеон и Левий, братья Динины, взяли каждый свой меч, и смело напали на город, и умертвили весь мужеский пол;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самого Еммора и Сихема, сына его, убили мечом; и взяли Дину из дома Сихемова и вышли.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Сыновья Иакова пришли к убитым и разграбили город за то, что обесчестили [Дину] сестру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Они взяли мелкий и крупный скот их, и ослов их, и что ни было в городе, и что ни было в поле;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все богатство их, и всех детей их, и жен их взяли в плен, и разграбили все, что было в [городе, и все, что было в] домах.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Иаков Симеону и Левию: вы возмутили меня, сделав меня ненавистным для [всех] жителей сей земли, для Хананеев и Ферезеев. У меня людей мало; соберутся против меня, поразят меня, и истреблен буду я и дом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Они же сказали: а разве можно поступать с сестрою нашею, как с блудницею!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35:1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Бог сказал Иакову: встань, пойди в Вефиль и живи там, и устрой там жертвенник Богу, явившемуся тебе, когда ты бежал от лица Исава, брата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Иаков дому своему и всем, бывшим с ним: бросьте богов чужих, находящихся у вас, и очиститесь, и перемените одежды ваши;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встанем и пойдем в Вефиль; там устрою я жертвенник Богу, Который услышал меня в день бедствия моего и был со мною [и хранил меня] в пути, которым я ходил.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отдали Иакову всех богов чужих, бывших в руках их, и серьги, бывшие в ушах у них, и закопал их Иаков под дубом, который близ Сихема. [И оставил их безвестными даже до нынешнего дня.]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отправились они [от Сихема]. И был ужас Божий на окрестных городах, и не преследовали сынов Иаковлевых.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пришел Иаков в Луз, что в земле Ханаанской, то есть в Вефиль, сам и все люди, бывшие с ним,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устроил там жертвенник, и назвал сие место: Эл-Вефиль, ибо тут явился ему Бог, когда он бежал от лица [Исава] брата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умерла Девора, кормилица Ревеккина, и погребена ниже Вефиля под дубом, который и назвал Иаков дубом плача.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явился Бог Иакову [в Лузе] по возвращении его из Месопотамии, и благословил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ему Бог: имя твое Иаков; отныне ты не будешь называться Иаковом, но будет имя тебе: Израиль. И нарек ему имя: Израиль.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ему Бог: Я Бог Всемогущий; плодись и умножайся; народ и множество народов будет от тебя, и цари произойдут из чресл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землю, которую Я дал Аврааму и Исааку, Я дам тебе, и потомству твоему по тебе дам землю сию.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восшел от него Бог с места, на котором говорил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поставил Иаков памятник на месте, на котором говорил ему [Бог], памятник каменный, и возлил на него возлияние, и возлил на него елей;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нарек Иаков имя месту, на котором Бог говорил ему: Вефиль.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отправились из Вефиля. [И раскинул он шатер свой за башнею Гадер.] И когда еще оставалось некоторое расстояние земли до Ефрафы, Рахиль родила, и роды ее были трудны.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же она страдала в родах, повивальная бабка сказала ей: не бойся, ибо и это тебе сын.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когда выходила из нее душа, ибо она умирала, то нарекла ему имя: Бенони. Но отец его назвал его Вениамином.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умерла Рахиль, и погребена на дороге в Ефрафу, то есть Вифлеем.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Иаков поставил над гробом ее памятник. Это надгробный памятник Рахили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отправился [оттуда] Израиль и раскинул шатер свой за башнею Гадер.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 время пребывания Израиля в той стране Рувим пошел и переспал с Валлою, наложницею отца своего [Иакова]. И услышал Израиль [и принял то с огорчением]. Сынов же у Иакова было двенадцать.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Сыновья Лии: первенец Иакова Рувим, по нем Симеон, Левий, Иуда, Иссахар и Завулон.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Сыновья Рахили: Иосиф и Вениамин.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Сыновья Валлы, служанки Рахилиной: Дан и Неффалим.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Сыновья Зелфы, служанки Лииной: Гад и Асир. Сии сыновья Иакова, родившиеся ему в Месопотамии.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пришел Иаков к Исааку, отцу своему, [ибо он был еще жив,] в Мамре, в Кириаф-Арбу, то есть Хеврон [в земле Ханаанской,] где странствовал Авраам и Исаак.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было дней [жизни] Исааковой сто восемьдесят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испустил Исаак дух и умер, и приложился к народу своему, будучи стар и насыщен жизнью; и погребли его Исав и Иаков, сыновья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36:1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родословие Исава, он же Едом.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Исав взял себе жен из дочерей Ханаанских: Аду, дочь Елона Хеттеянина, и Оливему, дочь Аны, сына Цивеона Евеянина,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Васемафу, дочь Измаила, сестру Наваиофа.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Ада родила Исаву Елифаза, Васемафа родила Рагуила,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Оливема родила Иеуса, Иеглома и Корея. Это сыновья Исава, родившиеся ему в земле Ханаанской.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взял Исав жен своих и сыновей своих, и дочерей своих, и всех людей дома своего, и [все] стада свои, и весь скот свой, и все имение свое, которое он приобрел в земле Ханаанской, и пошел [Исав] в другую землю от лица Иакова, брата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имение их было так велико, что они не могли жить вместе, и земля странствования их не вмещала их, по множеству стад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поселился Исав на горе Сеир, Исав, он же Едом.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вот родословие Исава, отца Идумеев, на горе Сеир.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Вот имена сынов Исава: Елифаз, сын Ады, жены Исавовой, и Рагуил, сын Васемафы, жены Исавовой.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 Елифаза были сыновья: Феман, Омар, Цефо, Гафам и Кеназ.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Фамна же была наложницей Елифаза, сына Исавова, и родила Елифазу Амалика. Вот сыновья Ады, жены Исавовой.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вот сыновья Рагуила: Нахаф и Зерах, Шамма и Миза. Это сыновья Васемафы, жены Исавовой.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сии были сыновья Оливемы, дочери Аны, сына Цивеонова, жены Исавовой: она родила Исаву Иеуса, Иеглома и Корея.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 старейшины сынов Исавовых. Сыновья Елифаза, первенца Исавова: старейшина Феман, старейшина Омар, старейшина Цефо, старейшина Кеназ,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старейшина Корей, старейшина Гафам, старейшина Амалик. Сии старейшины Елифазовы в земле Едома; сии сыновья Ады.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Сии сыновья Рагуила, сына Исавова: старейшина Нахаф, старейшина Зерах, старейшина Шамма, старейшина Миза. Сии старейшины Рагуиловы в земле Едома; сии сыновья Васемафы, жены Исавовой.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Сии сыновья Оливемы, жены Исавовой: старейшина Иеус, старейшина Иеглом, старейшина Корей. Сии старейшины Оливемы, дочери Аны, жены Исавовой.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Вот сыновья Исава, и вот старейшины их. Это Едом.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Сии сыновья Сеира Хорреянина, жившие в земле той: Лотан, Шовал, Цивеон, Ана,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Дишон, Эцер и Дишан. Сии старейшины Хорреев, сынов Сеира, в земле Едома.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Сыновья Лотана были: Хори и Геман; а сестра у Лотана: Фамна.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Сии сыновья Шовала: Алван, Манахаф, Эвал, Шефо и Онам.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Сии сыновья Цивеона: Аиа и Ана. Это тот Ана, который нашел теплые воды в пустыне, когда пас ослов Цивеона,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Сии дети Аны: Дишон и Оливема, дочь 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Сии сыновья Дишона: Хемдан, Эшбан, Ифран и Херан.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Сии сыновья Эцера: Билган, Зааван, [Укам] и Акан.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Сии сыновья Дишана: Уц и Аран.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Сии старейшины Хорреев: старейшина Лотан, старейшина Шовал, старейшина Цивеон, старейшина Ана,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старейшина Дишон, старейшина Эцер, старейшина Дишан. Вот старейшины Хорреев, по старшинствам их в земле Сеир.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Вот цари, царствовавшие в земле Едома, прежде царствования царей у сынов Израилевых: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царствовал в Едоме Бела, сын Веоров, а имя городу его Дингава.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умер Бела, и воцарился по нем Иовав, сын Зераха, из Восоры.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Умер Иовав, и воцарился по нем Хушам, из земли Феманитян.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умер Хушам, и воцарился по нем Гадад, сын Бедадов, который поразил Мадианитян на поле Моава; имя городу его Авиф.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умер Гадад, и воцарился по нем Самла из Масреки.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умер Самла, и воцарился по нем Саул из Реховофа, что при реке.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умер Саул, и воцарился по нем Баал-Ханан, сын Ахбора.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умер Баал-Ханан, сын Ахбора, и воцарился по нем Гадар [сын Варадов]; имя городу его Пау; имя жене его Мегетавеель, дочь Матреды, сына Мезагава.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Сии имена старейшин Исавовых, по племенам их, по местам их, по именам их, [по народам их]: старейшина Фимна, старейшина Алва, старейшина Иетеф,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старейшина Оливема, старейшина Эла, старейшина Пинон,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старейшина Кеназ, старейшина Феман, старейшина Мивцар,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старейшина Магдиил, старейшина Ирам. Вот старейшины Идумейские, по их селениям, в земле обладания их. Вот Исав, отец Идумеев.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37:1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Иаков жил в земле странствования отца своего [Исаака], в земле Ханаанской.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 житие Иакова. Иосиф, семнадцати лет, пас скот [отца своего] вместе с братьями своими, будучи отроком, с сыновьями Валлы и с сыновьями Зелфы, жен отца своего. И доводил Иосиф худые о них слухи до [Израиля] отца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Израиль любил Иосифа более всех сыновей своих, потому что он был сын старости его, – и сделал ему разноцветную одежду.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увидели братья его, что отец их любит его более всех братьев его; и возненавидели его и не могли говорить с ним дружелюбно.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видел Иосиф сон, и рассказал [его] братьям своим: и они возненавидели его еще более.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сказал им: выслушайте сон, который я видел: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вот, мы вяжем снопы посреди поля; и вот, мой сноп встал и стал прямо; и вот, ваши снопы стали кругом и поклонились моему снопу.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сказали ему братья его: неужели ты будешь царствовать над нами? неужели будешь владеть нами? И возненавидели его еще более за сны его и за слова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видел он еще другой сон, и рассказал его [отцу своему и] братьям своим, говоря: вот, я видел еще сон: вот, солнце и луна и одиннадцать звезд поклоняются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он рассказал отцу своему и братьям своим; и побранил его отец его и сказал ему: что это за сон, который ты видел? неужели я и твоя мать, и твои братья придем поклониться тебе до земли?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Братья его досадовали на него, а отец его заметил это слово.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Братья его пошли пасти скот отца своего в Сихем.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Израиль Иосифу: братья твои не пасут ли в Сихеме? пойди, я пошлю тебя к ним. Он отвечал ему: вот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[Израиль] сказал ему: пойди, посмотри, здоровы ли братья твои и цел ли скот, и принеси мне ответ. И послал его из долины Хевронской; и он пришел в Сихем.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нашел его некто блуждающим в поле, и спросил его тот человек, говоря: чего ты ищешь?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сказал: я ищу братьев моих; скажи мне, где они пасут?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тот человек: они ушли отсюда, ибо я слышал, как они говорили: «пойдем в Дофан». И пошел Иосиф за братьями своими и нашел их в Дофане.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увидели они его издали, и прежде нежели он приблизился к ним, стали умышлять против него, чтобы убить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сказали друг другу: вот, идет сновидец;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пойдем теперь, и убьем его, и бросим его в какой-нибудь ров, и скажем, что хищный зверь съел его; и увидим, что будет из его снов.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услышал сие Рувим и избавил его от рук их, сказав: не убьем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им Рувим: не проливайте крови; бросьте его в ров, который в пустыне, а руки не налагайте на него. Сие говорил он [с тем намерением], чтобы избавить его от рук их и возвратить его к отцу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Иосиф пришел к братьям своим, они сняли с Иосифа одежду его, одежду разноцветную, которая была на 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взяли его и бросили его в ров; ров же тот был пуст; воды в нем не было.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сели они есть хлеб, и, взглянув, увидели, вот, идет из Галаада караван Измаильтян, и верблюды их несут стираксу, бальзам и ладан: идут они отвезти это в Египет.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Иуда братьям своим: что пользы, если мы убьем брата нашего и скроем кровь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Пойдем, продадим его Измаильтянам, а руки наши да не будут на нем, ибо он брат наш, плоть наша. Братья его послушались.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И, когда проходили купцы Мадиамские, вытащили Иосифа изо рва и продали Иосифа Измаильтянам за двадцать сребреников; а они отвели Иосифа в Египет.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Рувим же пришел опять ко рву; и вот, нет Иосифа во рве. И разодрал он одежды свои,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возвратился к братьям своим, и сказал: отрока нет, а я, куда я денусь?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взяли одежду Иосифа, и закололи козла, и вымарали одежду кровью;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послали разноцветную одежду, и доставили к отцу своему, и сказали: мы это нашли; посмотри, сына ли твоего эта одежда, или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Он узнал ее и сказал: это одежда сына моего; хищный зверь съел его; верно, растерзан Иосиф.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разодрал Иаков одежды свои, и возложил вретище на чресла свои, и оплакивал сына своего многие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собрались все сыновья его и все дочери его, чтобы утешить его; но он не хотел утешиться и сказал: с печалью сойду к сыну моему в преисподнюю. Так оплакивал его отец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Мадианитяне же продали его в Египте Потифару, царедворцу фараонову, начальнику телохранителей.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38:1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 время Иуда отошел от братьев своих и поселился близ одного Одолламитянина, которому имя: Хира.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увидел там Иуда дочь одного Хананеянина, которому имя: Шуа; и взял ее и вошел к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Она зачала и родила сына; и он нарек ему имя: 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зачала опять, и родила сына, и нарекла ему имя: Онан.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еще родила сына [третьего] и нарекла ему имя: Шела. Иуда был в Хезиве, когда она родила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взял Иуда жену Иру, первенцу своему; имя ей Фамарь.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Ир, первенец Иудин, был неугоден пред очами Господа, и умертвил его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Иуда Онану: войди к жене брата твоего, женись на ней, как деверь, и восстанови семя брату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Онан знал, что семя будет не ему, и потому, когда входил к жене брата своего, изливал [семя] на землю, чтобы не дать семени брату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Зло было пред очами Господа то, что он делал; и Он умертвил 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Иуда Фамари, невестке своей [по смерти двух сыновей своих]: живи вдовою в доме отца твоего, пока подрастет Шела, сын мой. Ибо он сказал [в уме своем]: не умер бы и он подобно братьям его. Фамарь пошла и стала жить в доме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Прошло много времени, и умерла дочь Шуи, жена Иудина. Иуда, утешившись, пошел в Фамну к стригущим скот его, сам и Хира, друг его, Одолламитянин.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уведомили Фамарь, говоря: вот, свекор твой идет в Фамну стричь скот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сняла она с себя одежду вдовства своего, покрыла себя покрывалом и, закрывшись, села у ворот Енаима, что на дороге в Фамну. Ибо видела, что Шела вырос, и она не дана ему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увидел ее Иуда и почел ее за блудницу, потому что она закрыла лицо свое. [И не узнал ее.]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поворотил к ней и сказал: войду я к тебе. Ибо не знал, что это невестка его. Она сказала: что ты дашь мне, если войдешь ко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 сказал: я пришлю тебе козленка из стада [моего]. Она сказала: дашь ли ты мне залог, пока пришлешь?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сказал: какой дать тебе залог? Она сказала: печать твою, и перевязь твою, и трость твою, которая в руке твоей. И дал он ей и вошел к ней; и она зачала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И, встав, пошла, сняла с себя покрывало свое и оделась в одежду вдовства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Иуда же послал козленка через друга своего Одолламитянина, чтобы взять залог из руки женщины, но он не нашел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спросил жителей того места, говоря: где блудница, которая была в Енаиме при дороге? Но они сказали: здесь не было блудницы.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возвратился он к Иуде и сказал: я не нашел ее; да и жители места того сказали: «здесь не было блудницы».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Иуда сказал: пусть она возьмет себе, чтобы только не стали над нами смеяться; вот, я посылал этого козленка, но ты не нашел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Прошло около трех месяцев, и сказали Иуде, говоря: Фамарь, невестка твоя, впала в блуд, и вот, она беременна от блуда. Иуда сказал: выведите ее, и пусть она будет сожжена.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когда повели ее, она послала сказать свекру своему: я беременна от того, чьи эти вещи. И сказала: узнавай, чья эта печать и перевязь и трость.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Иуда узнал и сказал: она правее меня, потому что я не дал ее Шеле, сыну моему. И не познавал ее более.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 время родов ее оказалось, что близнецы в утробе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во время родов ее показалась рука [одного]; и взяла повивальная бабка и навязала ему на руку красную нить, сказав: этот вышел первый.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он возвратил руку свою; и вот, вышел брат его. И она сказала: как ты расторг себе преграду? И наречено ему имя: Фарес.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Потом вышел брат его с красной нитью на руке. И наречено ему имя: Зара.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39:1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Иосиф же отведен был в Египет, и купил его из рук Измаильтян, приведших его туда, Египтянин Потифар, царедворец фараонов, начальник телохранителей.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был Господь с Иосифом: он был успешен в делах и жил в доме господина своего, Египтянина.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увидел господин его, что Господь с ним и что всему, что он делает, Господь в руках его дает успех.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снискал Иосиф благоволение в очах его и служил ему. И он поставил его над домом своим, и все, что имел, отдал на руки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 того времени, как он поставил его над домом своим и над всем, что имел, Господь благословил дом Египтянина ради Иосифа, и было благословение Господне на всем, что имел он в доме и в поле [его].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оставил он все, что имел, в руках Иосифа и не знал при нем ничего, кроме хлеба, который он ел. Иосиф же был красив станом и красив лицом.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обратила взоры на Иосифа жена господина его и сказала: спи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он отказался и сказал жене господина своего: вот, господин мой не знает при мне ничего в доме, и все, что имеет, отдал в мои руки;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нет больше меня в доме сем; и он не запретил мне ничего, кроме тебя, потому что ты жена ему; как же сделаю я сие великое зло и согрешу пред Богом?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так она ежедневно говорила Иосифу, а он не слушался ее, чтобы спать с нею и быть с нею,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Случилось в один день, что он вошел в дом делать дело свое, а никого из домашних тут в доме не было;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она схватила его за одежду его и сказала: ложись со мною. Но он, оставив одежду свою в руках ее, побежал и выбежал вон.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Она же, увидев, что он оставил одежду свою в руках ее и побежал вон,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кликнула домашних своих и сказала им так: посмотрите, он привел к нам Еврея ругаться над нами. Он пришел ко мне, чтобы лечь со мною, но я закричала громким голосом,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он, услышав, что я подняла вопль и закричала, оставил у меня одежду свою, и побежал, и выбежал вон.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оставила одежду его у себя до прихода господина его в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пересказала ему те же слова, говоря: раб Еврей, которого ты привел к нам, приходил ко мне ругаться надо мною [и говорил мне: лягу я с тобою],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но, когда [услышал, что] я подняла вопль и закричала, он оставил у меня одежду свою и убежал вон.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Когда господин его услышал слова жены своей, которые она сказала ему, говоря: «так поступил со мною раб твой», то воспылал гневом;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взял Иосифа господин его, и отдал его в темницу, где заключены узники царя. И был он там, в темнице.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Господь был с Иосифом, и простер к нему милость, и даровал ему благоволение в очах начальника темницы.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отдал начальник темницы в руки Иосифу всех узников, находившихся в темнице, и во всем, что они там ни делали, он был распорядителем.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Начальник темницы и не смотрел ни за чем, что было у него в руках, потому что Господь был с Иосифом, и во всем, что он делал, Господь давал успех.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40:1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виночерпий царя Египетского и хлебодар провинились пред господином своим, царем Египетским.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прогневался фараон на двух царедворцев своих, на главного виночерпия и на главного хлебодара,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отдал их под стражу в дом начальника телохранителей, в темницу, в место, где заключен был Иосиф.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Начальник телохранителей приставил к ним Иосифа, и он служил им. И пробыли они под стражею несколько 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Однажды виночерпию и хлебодару царя Египетского, заключенным в темнице, виделись сны, каждому свой сон, обоим в одну ночь, каждому сон особенного значения.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пришел к ним Иосиф поутру, увидел их, и вот, они в смущении.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спросил он царедворцев фараоновых, находившихся с ним в доме господина его под стражею, говоря: отчего у вас сегодня печальные лица?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Они сказали ему: нам виделись сны; а истолковать их некому. Иосиф сказал им: не от Бога ли истолкования? Расскажите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рассказал главный виночерпий Иосифу сон свой и сказал ему: мне снилось, вот виноградная лоза предо мною;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 лозе три ветви; она развилась, показался на ней цвет, выросли и созрели на ней ягоды;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чаша фараонова в руке у меня; я взял ягод, выжал их в чашу фараонову и подал чашу в руку фараону.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ему Иосиф: вот истолкование его: три ветви – это три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через три дня фараон вознесет главу твою и возвратит тебя на место твое, и ты подашь чашу фараонову в руку его, по прежнему обыкновению, когда ты был у него виночерпием;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вспомни же меня, когда хорошо тебе будет, и сделай мне благодеяние, и упомяни обо мне фараону, и выведи меня из этого дома,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я украден из земли Евреев; а также и здесь ничего не сделал, за что бы бросить меня в темницу.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Главный хлебодар увидел, что истолковал он хорошо, и сказал Иосифу: мне также снилось: вот на голове у меня три корзины решетчатых;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верхней корзине всякая пища фараонова, изделие пекаря, и птицы [небесные] клевали ее из корзины на голове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отвечал Иосиф, и сказал [ему]: вот истолкование его: три корзины – это три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через три дня фараон снимет с тебя голову твою и повесит тебя на дереве, и птицы [небесные] будут клевать плоть твою с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На третий день, день рождения фараонова, сделал он пир для всех слуг своих и вспомнил о главном виночерпии и главном хлебодаре среди слуг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возвратил главного виночерпия на прежнее место, и он подал чашу в руку фараону,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главного хлебодара повесил [на дереве], как истолковал им Иосиф.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не вспомнил главный виночерпий об Иосифе, но забыл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41:1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 прошествии двух лет фараону снилось: вот, он стоит у реки;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вот, вышли из реки семь коров, хороших видом и тучных плотью, и паслись в тростнике;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вот, после них вышли из реки семь коров других, худых видом и тощих плотью, и стали подле тех коров, на берегу реки;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съели коровы худые видом и тощие плотью семь коров хороших видом и тучных. И проснулся фараон,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заснул опять, и снилось ему в другой раз: вот, на одном стебле поднялось семь колосьев тучных и хороших;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вот, после них выросло семь колосьев тощих и иссушенных восточным ветром;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пожрали тощие колосья семь колосьев тучных и полных. И проснулся фараон и понял, что это сон.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Утром смутился дух его, и послал он, и призвал всех волхвов Египта и всех мудрецов его, и рассказал им фараон сон свой; но не было никого, кто бы истолковал его фараону.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стал говорить главный виночерпий фараону и сказал: грехи мои вспоминаю я ныне;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фараон прогневался на рабов своих и отдал меня и главного хлебодара под стражу в дом начальника телохранителей;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снился нам сон в одну ночь, мне и ему, каждому снился сон особенного значения;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там же был с нами молодой Еврей, раб начальника телохранителей; мы рассказали ему сны наши, и он истолковал нам каждому соответственно с его сновидением;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как он истолковал нам, так и сбылось: я возвращен на место мое, а тот повешен.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послал фараон и позвал Иосифа. И поспешно вывели его из темницы. Он остригся и переменил одежду свою и пришел к фараону.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Фараон сказал Иосифу: мне снился сон, и нет никого, кто бы истолковал его, а о тебе я слышал, что ты умеешь толковать сны.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отвечал Иосиф фараону, говоря: это не мое; Бог даст ответ во благо фараону.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фараон Иосифу: мне снилось: вот, стою я на берегу реки;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вот, вышли из реки семь коров тучных плотью и хороших видом и паслись в тростнике;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вот, после них вышли семь коров других, худых, очень дурных видом и тощих плотью: я не видывал во всей земле Египетской таких худых, как они;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съели тощие и худые коровы прежних семь коров тучных;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вошли тучные в утробу их, но не приметно было, что они вошли в утробу их: они были так же худы видом, как и сначала. И я проснулся.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Потом снилось мне: вот, на одном стебле поднялись семь колосьев полных и хороших;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вот, после них выросло семь колосьев тонких, тощих и иссушенных восточным ветром;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пожрали тощие колосья семь колосьев хороших. Я рассказал это волхвам, но никто не изъяснил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Иосиф фараону: сон фараонов один: что Бог сделает, то Он возвестил фараону.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Семь коров хороших, это семь лет; и семь колосьев хороших, это семь лет: сон один;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семь коров тощих и худых, вышедших после тех, это семь лет, также и семь колосьев тощих и иссушенных восточным ветром, это семь лет голода.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Вот почему сказал я фараону: «что Бог сделает, то Он показал фараону».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Вот, наступает семь лет великого изобилия во всей земле Египетской;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после них настанут семь лет голода, и забудется все то изобилие в земле Египетской, и истощит голод землю,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неприметно будет прежнее изобилие на земле, по причине голода, который последует, ибо он будет очень тяжел.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что сон повторился фараону дважды, это значит, что сие истинно слово Божие, и что вскоре Бог исполнит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ныне да усмотрит фараон мужа разумного и мудрого и да поставит его над землею Египетскою.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Да повелит фараон поставить над землею надзирателей и собирать в семь лет изобилия пятую часть [всех произведений] земли Египетской;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пусть они берут всякий хлеб этих наступающих хороших годов и соберут в города хлеб под ведение фараона в пищу, и пусть берегут;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будет сия пища в запас для земли на семь лет голода, которые будут в земле Египетской, дабы земля не погибла от голода.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Сие понравилось фараону и всем слугам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сказал фараон слугам своим: найдем ли мы такого, как он, человека, в котором был бы Дух Божий?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сказал фараон Иосифу: так как Бог открыл тебе все сие, то нет столь разумного и мудрого, как 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ты будешь над домом моим, и твоего слова держаться будет весь народ мой; только престолом я буду больше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сказал фараон Иосифу: вот, я поставляю тебя над всею землею Египетскою.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снял фараон перстень свой с руки своей и надел его на руку Иосифа; одел его в виссонные одежды, возложил золотую цепь на шею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велел везти его на второй из своих колесниц и провозглашать перед ним: преклоняйтесь! И поставил его над всею землею Египетскою.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сказал фараон Иосифу: я фараон; без тебя никто не двинет ни руки своей, ни ноги своей во всей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нарек фараон Иосифу имя: Цафнаф-панеах, и дал ему в жену Асенефу, дочь Потифера, жреца Илиопольского. И пошел Иосиф по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Иосифу было тридцать лет от рождения, когда он предстал пред лицо фараона, царя Египетского. И вышел Иосиф от лица фараонова и прошел по всей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Земля же в семь лет изобилия приносила из зерна по горсти.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собрал он всякий хлеб семи лет, которые были [плодородны] в земле Египетской, и положил хлеб в городах; в каждом городе положил хлеб полей, окружающих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скопил Иосиф хлеба весьма много, как песку морского, так что перестал и считать, ибо не стало счета.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До наступления годов голода у Иосифа родились два сына, которых родила ему Асенефа, дочь Потифера, жреца Илиопольского.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нарек Иосиф имя первенцу: Манассия, потому что, [говорил он,] Бог дал мне забыть все несчастья мои и весь дом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А другому нарек имя: Ефрем, потому что, [говорил он,] Бог сделал меня плодовитым в земле страдания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 прошли семь лет изобилия, которое было в земле Египетской,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и наступили семь лет голода, как сказал Иосиф. И был голод во всех землях, а во всей земле Египетской был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Но когда и вся земля Египетская начала терпеть голод, то народ начал вопиять к фараону о хлебе. И сказал фараон всем Египтянам: пойдите к Иосифу и делайте, что он вам скажет.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И был голод по всей земле; и отворил Иосиф все житницы, и стал продавать хлеб Египтянам. Голод же усиливался в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И из всех стран приходили в Египет покупать хлеб у Иосифа, ибо голод усилился по всей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42:1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узнал Иаков, что в Египте есть хлеб, и сказал Иаков сыновьям своим: что вы смотрите?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сказал: вот, я слышал, что есть хлеб в Египте; пойдите туда и купите нам оттуда хлеба, чтобы нам жить и не умереть.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Десять братьев Иосифовых пошли купить хлеба в Египте,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Вениамина, брата Иосифова, не послал Иаков с братьями его, ибо сказал: не случилось бы с ним беды.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пришли сыны Израилевы покупать хлеб, вместе с другими пришедшими, ибо в земле Ханаанской был голод.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Иосиф же был начальником в земле той; он и продавал хлеб всему народу земли. Братья Иосифа пришли и поклонились ему лицом до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увидел Иосиф братьев своих и узнал их; но показал, будто не знает их, и говорил с ними сурово и сказал им: откуда вы пришли? Они сказали: из земли Ханаанской, купить пищи.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Иосиф узнал братьев своих, но они не узнали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вспомнил Иосиф сны, которые снились ему о них; и сказал им: вы соглядатаи, вы пришли высмотреть наготу земли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Они сказали ему: нет, господин наш; рабы твои пришли купить пищи;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мы все дети одного человека; мы люди честные; рабы твои не бывали соглядатаями.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сказал им: нет, вы пришли высмотреть наготу земли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Они сказали: нас, рабов твоих, двенадцать братьев; мы сыновья одного человека в земле Ханаанской, и вот, меньший теперь с отцом нашим, а одного не стало.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им Иосиф: это самое я и говорил вам, сказав: вы соглядатаи;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 как вы будете испытаны: клянусь жизнью фараона, вы не выйдете отсюда, если не придет сюда меньший брат ваш;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пошлите одного из вас, и пусть он приведет брата вашего, а вы будете задержаны; и откроется, правда ли у вас; и если нет, то клянусь жизнью фараона, что вы соглядатаи.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отдал их под стражу на три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им Иосиф в третий день: вот что сделайте, и останетесь живы, ибо я боюсь Бога: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если вы люди честные, то один брат из вас пусть содержится в доме, где вы заключены; а вы пойдите, отвезите хлеб, ради голода семейств ваших;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брата же вашего меньшего приведите ко мне, чтобы оправдались слова ваши и чтобы не умереть вам. Так они и сделали.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говорили они друг другу: точно мы наказываемся за грех против брата нашего; мы видели страдание души его, когда он умолял нас, но не послушали [его]; за то и постигло нас горе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Рувим отвечал им и сказал: не говорил ли я вам: «не грешите против отрока»? Но вы не послушались; вот, кровь его взыскивается.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того не знали они, что Иосиф понимает; ибо между ними был переводчик.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отошел от них [Иосиф] и заплакал. И возвратился к ним, и говорил с ними, и, взяв из них Симеона, связал его пред глазами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приказал Иосиф наполнить мешки их хлебом, а серебро их возвратить каждому в мешок его, и дать им запасов на дорогу. Так и сделано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Они положили хлеб свой на ослов своих, и пошли оттуда.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открыл один из них мешок свой, чтобы дать корму ослу своему на ночлеге, и увидел серебро свое в отверстии мешка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своим братьям: серебро мое возвращено; вот оно в мешке у меня. И смутилось сердце их, и они с трепетом друг другу говорили: что это Бог сделал с нами?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пришли к Иакову, отцу своему, в землю Ханаанскую и рассказали ему все случившееся с ними,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начальствующий над тою землею говорил с нами сурово и принял нас за соглядатаев земли 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сказали мы ему: «мы люди честные; мы не бывали соглядатаями;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нас двенадцать братьев, сыновей у отца нашего; одного не стало, а меньший теперь с отцом нашим в земле Ханаанской».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сказал нам начальствующий над той землею: «вот как узнаю я, честные ли вы люди: оставьте у меня одного брата из вас, а вы возьмите хлеб ради голода семейств ваших и пойдите,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приведите ко мне меньшего брата вашего; и узнаю я, что вы не соглядатаи, но люди честные; отдам вам брата вашего, и вы можете промышлять в этой земле».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Когда же они опорожняли мешки свои, вот, у каждого узел серебра его в мешке его. И увидели они узлы серебра своего, они и отец их, и испугались.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сказал им Иаков, отец их: вы лишили меня детей: Иосифа нет, и Симеона нет, и Вениамина взять хотите, – все это на меня!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сказал Рувим отцу своему, говоря: убей двух моих сыновей, если я не приведу его к тебе; отдай его на мои руки; я возвращу его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Он сказал: не пойдет сын мой с вами; потому что брат его умер, и он один остался; если случится с ним несчастье на пути, в который вы пойдете, то сведете вы седину мою с печалью во гроб.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43:1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Голод усилился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когда они съели хлеб, который привезли из Египта, тогда отец их сказал им: пойдите опять, купите нам немного пищи.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ему Иуда, говоря: тот человек решительно объявил нам, сказав: «не являйтесь ко мне на лицо, если брата вашего не будет с вами».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пошлешь с нами брата нашего, то пойдем и купим тебе пищи,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если не пошлешь, то не пойдем, ибо тот человек сказал нам: «не являйтесь ко мне на лицо, если брата вашего не будет с вами».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Израиль сказал: для чего вы сделали мне такое зло, сказав тому человеку, что у вас есть еще брат?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Они сказали: расспрашивал тот человек о нас и о родстве нашем, говоря: «жив ли еще отец ваш? есть ли у вас брат?» Мы и рассказали ему по этим расспросам. Могли ли мы знать, что он скажет: «приведите брата вашего»?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Иуда же сказал Израилю, отцу своему: отпусти отрока со мною, и мы встанем и пойдем, и живы будем и не умрем и мы, и ты, и дети наши;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 отвечаю за него, из моих рук потребуешь его; если я не приведу его к тебе и не поставлю его пред лицом твоим, то останусь я виновным пред тобою во все дни жизни;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бы мы не медлили, то уже сходили бы два раза.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Израиль, отец их, сказал им: если так, то вот что сделайте: возьмите с собою плодов земли сей и отнесите в дар тому человеку несколько бальзама и несколько меду, стираксы и ладану, фисташков и миндальных орехов;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возьмите и другое серебро в руки ваши; а серебро, обратно положенное в отверстие мешков ваших, возвратите руками вашими: может быть, это недосмотр;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брата вашего возьмите и, встав, пойдите опять к человеку тому;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Бог же Всемогущий да даст вам найти милость у человека того, чтобы он отпустил вам и другого брата вашего и Вениамина, а мне если уже быть бездетным, то пусть буду бездетным.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взяли те люди дары эти, и серебра вдвое взяли в руки свои, и Вениамина, и встали, пошли в Египет и предстали пред лицо Иосифа.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Иосиф, увидев между ними Вениамина [брата своего, сына матери своей], сказал начальнику дома своего: введи сих людей в дом и заколи что-нибудь из скота, и приготовь, потому что со мною будут есть эти люди в полдень.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сделал человек тот, как сказал Иосиф, и ввел человек тот людей сих в дом Иосифов.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испугались люди эти, что ввели их в дом Иосифов, и сказали: это за серебро, возвращенное прежде в мешки наши, ввели нас, чтобы придраться к нам и напасть на нас, и взять нас в рабство, и ослов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подошли они к начальнику дома Иосифова, и стали говорить ему у дверей дома,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сказали: послушай, господин наш, мы приходили уже прежде покупать пищи,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случилось, что, когда пришли мы на ночлег и открыли мешки наши, – вот серебро каждого в отверстии мешка его, серебро наше по весу его, и мы возвращаем его своими руками;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для покупки пищи мы принесли другое серебро в руках наших, мы не знаем, кто положил серебро наше в мешки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сказал: будьте спокойны, не бойтесь; Бог ваш и Бог отца вашего дал вам клад в мешках ваших; серебро ваше дошло до меня. И привел к ним Симеона.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ввел тот человек людей сих в дом Иосифов и дал воды, и они омыли ноги свои; и дал корму ослам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они приготовили дары к приходу Иосифа в полдень, ибо слышали, что там будут есть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пришел Иосиф домой; и они принесли ему в дом дары, которые были на руках их, и поклонились ему до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 спросил их о здоровье и сказал: здоров ли отец ваш старец, о котором вы говорили? жив ли еще он?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Они сказали: здоров раб твой, отец наш; еще жив. [Он сказал: благословен человек сей от Бога.] И преклонились они и поклонились.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поднял глаза свои [Иосиф], и увидел Вениамина, брата своего, сына матери своей, и сказал: это брат ваш меньший, о котором вы сказывали мне? И сказал: да будет милость Божия с тобою, сын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поспешно удалился Иосиф, потому что воскипела любовь к брату его, и он готов был заплакать, и вошел он во внутреннюю комнату и плакал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И, умыв лицо свое, вышел, и скрепился, и сказал: подавайте кушанье.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подали ему особо, и им особо, и Египтянам, обедавшим с ним, особо, ибо Египтяне не могут есть с Евреями, потому что это мерзость для Египтян.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сели они перед ним, первородный по первородству его, и младший по молодости его, и дивились эти люди друг пред другом.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посылались им кушанья от него, и доля Вениамина была впятеро больше долей каждого из них. И пили, и довольно пили они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44:1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приказал [Иосиф] начальнику дома своего, говоря: наполни мешки этих людей пищею, сколько они могут нести, и серебро каждого положи в отверстие мешка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чашу мою, чашу серебряную, положи в отверстие мешка к младшему вместе с серебром за купленный им хлеб. И сделал тот по слову Иосифа, которое сказал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Утром, когда рассвело, эти люди были отпущены, они и ослы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Еще не далеко отошли они от города, как Иосиф сказал начальнику дома своего: ступай, догоняй этих людей и, когда догонишь, скажи им: «для чего вы заплатили злом за добро? [для чего украли у меня серебряную чашу?]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та ли это, из которой пьет господин мой и он гадает на ней? Худо это вы сделали».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догнал их и сказал им эти слова.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Они сказали ему: для чего господин наш говорит такие слова? Нет, рабы твои не сделают такого 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Вот, серебро, найденное нами в отверстии мешков наших, мы обратно принесли тебе из земли Ханаанской: как же нам украсть из дома господина твоего серебро или золото?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 кого из рабов твоих найдется [чаша], тому смерть, и мы будем рабами господину нашему.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 сказал: хорошо; как вы сказали, так пусть и будет: у кого найдется [чаша], тот будет мне рабом, а вы будете не виноваты.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Они поспешно спустили каждый свой мешок на землю и открыли каждый свой мешок.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обыскал, начал со старшего и окончил младшим; и нашлась чаша в мешке Вениаминовом.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разодрали они одежды свои, и, возложив каждый на осла своего ношу, возвратились в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пришли Иуда и братья его в дом Иосифа, который был еще дома, и пали пред ним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Иосиф сказал им: что это вы сделали? разве вы не знали, что такой человек, как я, конечно, угадает?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Иуда сказал: что нам сказать господину нашему? что говорить? чем оправдываться? Бог нашел неправду рабов твоих; вот, мы рабы господину нашему, и мы, и тот, в чьих руках нашлась чаша.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[Иосиф] сказал: нет, я этого не сделаю; тот, в чьих руках нашлась чаша, будет мне рабом, а вы пойдите с миром к отцу вашему.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подошел Иуда к нему, и сказал: господин мой, позволь рабу твоему сказать слово в уши господина моего, и не прогневайся на раба твоего, ибо ты то же, что фараон.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Господин мой спрашивал рабов своих, говоря: «есть ли у вас отец или брат?»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Мы сказали господину нашему, что у нас есть отец престарелый, и [у него] младший сын, сын старости, которого брат умер, а он остался один от матери своей, и отец любит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Ты же сказал рабам твоим: «приведите его ко мне, чтобы мне взглянуть на него».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Мы сказали господину нашему: «отрок не может оставить отца своего, и если он оставит отца своего, то сей умрет».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ты сказал рабам твоим: «если не придет с вами меньший брат ваш, то вы более не являйтесь ко мне на лицо».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мы пришли к рабу твоему, отцу нашему, то пересказали ему слова господина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отец наш: «пойдите опять, купите нам немного пищи».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Мы сказали: «нельзя нам идти; а если будет с нами меньший брат наш, то пойдем; потому что нельзя нам видеть лица того человека, если не будет с нами меньшего брата нашего».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нам раб твой, отец наш: «вы знаете, что жена моя родила мне двух сынов;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один пошел от меня, и я сказал: верно, он растерзан; и я не видал его доныне;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если и сего возьмете от глаз моих и случится с ним несчастье, то сведете вы седину мою с горестью во гроб».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Теперь если я приду к рабу твоему, отцу нашему, и не будет с нами отрока, с душою которого связана душа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 он, увидев, что нет отрока, умрет; и сведут рабы твои седину раба твоего, отца нашего, с печалью во гроб.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Притом я, раб твой, взялся отвечать за отрока отцу моему, сказав: «если не приведу его к тебе [и не поставлю его пред тобою], то останусь я виновным пред отцом моим во все дни жизни».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Итак, пусть я, раб твой, вместо отрока останусь рабом у господина моего, а отрок пусть идет с братьями своими: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ибо как пойду я к отцу моему, когда отрока не будет со мною? я увидел бы бедствие, которое постигло бы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45:1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Иосиф не мог более удерживаться при всех, стоявших около него, и закричал: удалите от меня всех! И не оставалось при Иосифе никого, когда он открылся братьям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громко зарыдал он, и услышали Египтяне, и услышал дом фараонов.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Иосиф братьям своим: я – Иосиф. Жив ли еще отец мой? Но братья его не могли отвечать ему, потому что они смутились пред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Иосиф братьям своим: подойдите ко мне. Они подошли. Он сказал: я – Иосиф, брат ваш, которого вы продали в Египет;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теперь не печальтесь и не жалейте о том, что вы продали меня сюда, потому что Бог послал меня перед вами для сохранения вашей жизни;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теперь два года голода на земле: [остается] еще пять лет, в которые ни орать, ни жать не будут;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Бог послал меня перед вами, чтобы оставить вас на земле и сохранить вашу жизнь великим избавлением.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Итак, не вы послали меня сюда, но Бог, Который и поставил меня отцом фараону и господином во всем доме его и владыкою во всей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Идите скорее к отцу моему и скажите ему: так говорит сын твой Иосиф: «Бог поставил меня господином над всем Египтом; приди ко мне, не медли;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ты будешь жить в земле Гесем; и будешь близ меня, ты, и сыны твои, и сыны сынов твоих, и мелкий и крупный скот твой, и все твое;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прокормлю тебя там, ибо голод будет еще пять лет, чтобы не обнищал ты и дом твой, и все твое».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вот, очи ваши и очи брата моего Вениамина видят, что это мои уста говорят с вами;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скажите же отцу моему о всей славе моей в Египте и о всем, что вы видели, и приведите скорее отца моего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пал он на шею Вениамину, брату своему, и плакал; и Вениамин плакал на шее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целовал всех братьев своих, и плакал, обнимая их. Потом говорили с ним братья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Дошел в дом фараона слух, что пришли братья Иосифа; и приятно было фараону и рабам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фараон Иосифу: скажи братьям твоим: вот что сделайте: навьючьте скот ваш [хлебом] и ступайте в землю Ханаанскую;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возьмите отца вашего и семейства ваши и придите ко мне; я дам вам лучшее [место] в земле Египетской, и вы будете есть тук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Тебе же повелеваю сказать им: сделайте сие: возьмите себе из земли Египетской колесниц для детей ваших и для жен ваших, и привезите отца вашего и придите;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не жалейте вещей ваших, ибо лучшее из всей земли Египетской дам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 и сделали сыны Израилевы. И дал им Иосиф колесницы по приказанию фараона, и дал им путевой запас,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каждому из них он дал перемену одежд, а Вениамину дал триста сребреников и пять перемен одежд;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 же и отцу своему послал десять ослов, навьюченных лучшими произведениями Египетскими, и десять ослиц, навьюченных зерном, хлебом и припасами отцу своему на путь.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отпустил братьев своих, и они пошли. И сказал им: не ссорьтесь на дороге.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пошли они из Египта, и пришли в землю Ханаанскую к Иакову, отцу своему,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известили его, сказав: Иосиф [сын твой] жив и теперь владычествует над всею землею Египетскою. Но сердце его смутилось, ибо он не верил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же они пересказали ему все слова Иосифа, которые он говорил им, и когда увидел колесницы, которые прислал Иосиф, чтобы везти его, тогда ожил дух Иакова, отца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Израиль: довольно [сего для меня], еще жив сын мой Иосиф; пойду и увижу его, пока не умру.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46:1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отправился Израиль со всем, что у него было, и пришел в Вирсавию, и принес жертвы Богу отца своего Исаака.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Бог Израилю в видении ночном: Иаков! Иаков! Он сказал: вот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Бог сказал: Я Бог, Бог отца твоего; не бойся идти в Египет, ибо там произведу от тебя народ великий;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пойду с тобою в Египет, Я и выведу тебя обратно. Иосиф своею рукою закроет глаза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Иаков отправился из Вирсавии; и повезли сыны Израилевы Иакова, отца своего, и детей своих, и жен своих на колесницах, которые послал фараон, чтобы привезти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взяли они скот свой и имущество свое, которое приобрели в земле Ханаанской, и пришли в Египет, – Иаков и весь род его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Сынов своих и внуков своих с собою, дочерей своих и внучек своих и весь род свой привел он с собою в Египет.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 имена сынов Израилевых, пришедших в Египет: Иаков и сыновья его. Первенец Иакова Рувим.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Сыны Рувима: Ханох и Фаллу, Хецрон и Харми.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Сыны Симеона: Иемуил и Иамин, и Огад, и Иахин, и Цохар, и Саул, сын Хананеянки.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Сыны Левия: Гирсон, Кааф и Мерари.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Сыны Иуды: Ир и Онан, и Шела, и Фарес, и Зара; но Ир и Онан умерли в земле Ханаанской. Сыны Фареса были: Есром и Хамул.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Сыны Иссахара: Фола и Фува, Иов и Шимрон.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Сыны Завулона: Серед и Елон, и Иахлеил.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Это сыны Лии, которых она родила Иакову в Месопотамии, и Дину, дочь его. Всех душ сынов его и дочерей его – тридцать 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Сыны Гада: Цифион и Хагги, Шуни и Эцбон, Ери и Ароди и Арели.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Сыны Асира: Имна и Ишва, и Ишви, и Бриа, и Серах, сестра их. Сыны Брии: Хевер и Малхиил.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Это сыны Зелфы, которую Лаван дал Лии, дочери своей; она родила их Иакову шестнадцать душ.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Сыны Рахили, жены Иакова: Иосиф и Вениамин.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родились у Иосифа в земле Египетской Манассия и Ефрем, которых родила ему Асенефа, дочь Потифера, жреца Илиопольского.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Сыны Вениамина: Бела и Бехер и Ашбел; [сыны Белы были:] Гера и Нааман, Эхи и Рош, Муппим и Хуппим и Ард.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Это сыны Рахили, которые родились у Иакова, всего четырнадцать душ.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Сын Дана: Хушим.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Сыны Неффалима: Иахцеил и Гуни, и Иецер, и Шиллем.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Это сыны Валлы, которую дал Лаван дочери своей Рахили; она родила их Иакову всего семь душ.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Всех душ, пришедших с Иаковом в Египет, которые произошли из чресл его, кроме жен сынов Иаковлевых, всего шестьдесят шесть душ.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Сынов Иосифа, которые родились у него в Египте, две души. Всех душ дома Иаковлева, перешедших [с Иаковом] в Египет, семьдесят [пять].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Иуду послал он пред собою к Иосифу, чтобы он указал путь в Гесем. И пришел в землю Гесем.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Иосиф запряг колесницу свою и выехал навстречу Израилю, отцу своему, в Гесем, и, увидев его, пал на шею его, и долго плакал на шее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Израиль Иосифу: умру я теперь, увидев лицо твое, ибо ты еще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 Иосиф братьям своим и дому отца своего: я пойду, извещу фараона и скажу ему: «братья мои и дом отца моего, которые были в земле Ханаанской, пришли ко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эти люди пастухи овец, ибо скотоводы они; и мелкий и крупный скот свой, и все, что у них, привели они».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Если фараон призовет вас и скажет: «какое занятие ваше?»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То вы скажите: «мы, рабы твои, скотоводами были от юности нашей доныне, и мы и отцы наши», чтобы вас поселили в земле Гесем. Ибо мерзость для Египтян всякий пастух овец.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47:1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пришел Иосиф и известил фараона и сказал: отец мой и братья мои, с мелким и крупным скотом своим и со всем, что у них, пришли из земли Ханаанской; и вот, они в земле Гесем.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из братьев своих он взял пять человек и представил их фараону.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фараон братьям его: какое ваше занятие? Они сказали фараону: пастухи овец рабы твои, и мы и отцы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сказали они фараону: мы пришли пожить в этой земле, потому что нет пажити для скота рабов твоих, ибо в земле Ханаанской сильный голод; итак, позволь поселиться рабам твоим в земле Гесем.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фараон Иосифу: отец твой и братья твои пришли к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земля Египетская пред тобою; на лучшем месте земли посели отца твоего и братьев твоих; пусть живут они в земле Гесем; и если знаешь, что между ними есть способные люди, поставь их смотрителями над моим скотом.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привел Иосиф Иакова, отца своего, и представил его фараону; и благословил Иаков фараона.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Фараон сказал Иакову: сколько лет жизни твоей?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Иаков сказал фараону: дней странствования моего сто тридцать лет; малы и несчастны дни жизни моей и не достигли до лет жизни отцов моих во днях странствования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благословил фараона Иаков и вышел от фараона.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поселил Иосиф отца своего и братьев своих, и дал им владение в земле Египетской, в лучшей части земли, в земле Раамсес, как повелел фараон.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снабжал Иосиф отца своего и братьев своих и весь дом отца своего хлебом, по потребностям каждого семейства.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не было хлеба по всей земле, потому что голод весьма усилился, и изнурены были от голода земля Египетская и земля Ханаанская.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Иосиф собрал все серебро, какое было в земле Египетской и в земле Ханаанской, за хлеб, который покупали, и внес Иосиф серебро в дом фараонов.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серебро истощилось в земле Египетской и в земле Ханаанской. Все Египтяне пришли к Иосифу и говорили: дай нам хлеба; зачем нам умирать пред тобою, потому что серебро вышло у нас?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Иосиф сказал: пригоняйте скот ваш, и я буду давать вам [хлеб] за скот ваш, если серебро вышло у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пригоняли они к Иосифу скот свой; и давал им Иосиф хлеб за лошадей, и за стада мелкого скота, и за стада крупного скота, и за ослов; и снабжал их хлебом в тот год за весь скот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прошел этот год; и пришли к нему на другой год и сказали ему: не скроем от господина нашего, что серебро истощилось и стада скота нашего у господина нашего; ничего не осталось у нас пред господином нашим, кроме тел наших и земель наших;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для чего нам погибать в глазах твоих, и нам и землям нашим? купи нас и земли наши за хлеб, и мы с землями нашими будем рабами фараону, а ты дай нам семян, чтобы нам быть живыми и не умереть, и чтобы не опустела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купил Иосиф всю землю Египетскую для фараона, потому что продали Египтяне каждый свое поле, ибо голод одолевал их. И досталась земля фараону.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народ сделал он рабами от одного конца Египта до другого.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Только земли жрецов не купил [Иосиф], ибо жрецам от фараона положен был участок, и они питались своим участком, который дал им фараон; посему и не продали земли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Иосиф народу: вот, я купил теперь для фараона вас и землю вашу; вот вам семена, и засевайте землю;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будет жатва, давайте пятую часть фараону, а четыре части останутся вам на засеяние полей, на пропитание вам и тем, кто в домах ваших, и на пропитание детям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Они сказали: ты спас нам жизнь; да обретем милость в очах господина нашего и да будем рабами фараону.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поставил Иосиф в закон земле Египетской, даже до сего дня: пятую часть давать фараону, исключая только землю жрецов, которая не принадлежала фараону.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жил Израиль в земле Египетской, в земле Гесем, и владели они ею, и плодились, и весьма умножились.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жил Иаков в земле Египетской семнадцать лет; и было дней Иакова, годов жизни его, сто сорок семь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пришло время Израилю умереть, и призвал он сына своего Иосифа и сказал ему: если я нашел благоволение в очах твоих, положи руку твою под стегно мое и клянись, что ты окажешь мне милость и правду, не похоронишь меня в Египте,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дабы мне лечь с отцами моими; вынесешь меня из Египта и похоронишь меня в их гробнице. Иосиф сказал: сделаю по слову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сказал: клянись мне. И клялся ему. И поклонился Израиль на возглавие постели.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48:1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того Иосифу сказали: вот, отец твой болен. И он взял с собою двух сынов своих, Манассию и Ефрема [и пошел к Иакову].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Иакова известили и сказали: вот, сын твой Иосиф идет к тебе. Израиль собрал силы свои и сел на постели.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Иаков Иосифу: Бог Всемогущий явился мне в Лузе, в земле Ханаанской, и благословил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мне: «вот, Я распложу тебя, и размножу тебя, и произведу от тебя множество народов, и дам землю сию потомству твоему после тебя, в вечное владение».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ныне два сына твои, родившиеся тебе в земле Египетской, до моего прибытия к тебе в Египет, мои они; Ефрем и Манассия, как Рувим и Симеон, будут мои;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дети же твои, которые родятся от тебя после них, будут твои; они под именем братьев своих будут именоваться в их уделе.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я шел из Месопотамии, умерла у меня Рахиль [мать твоя] в земле Ханаанской, по дороге, не доходя несколько до Ефрафы, и я похоронил ее там на дороге к Ефрафе, что ныне Вифлеем.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увидел Израиль сыновей Иосифа и сказал: кто это?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Иосиф отцу своему: это сыновья мои, которых Бог дал мне здесь. [Иаков] сказал: подведи их ко мне, и я благословлю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Глаза же Израилевы притупились от старости; не мог он видеть ясно. Иосиф подвел их к нему, и он поцеловал их и обнял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Израиль Иосифу: не надеялся я видеть твое лицо; но вот, Бог показал мне и детей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отвел их Иосиф от колен его и поклонился ему лицом своим до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взял Иосиф обоих [сыновей своих], Ефрема в правую свою руку против левой Израиля, а Манассию в левую против правой Израиля, и подвел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Израиль простер правую руку свою и положил на голову Ефрему, хотя сей был меньший, а левую на голову Манассии. С намерением положил он так руки свои, хотя Манассия был первенец.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благословил Иосифа и сказал: Бог, пред Которым ходили отцы мои Авраам и Исаак, Бог, пасущий меня с тех пор, как я существую, до сего дня,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ангел, избавляющий меня от всякого зла, да благословит отроков сих; да будет на них наречено имя мое и имя отцов моих Авраама и Исаака, и да возрастут они во множество посреди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увидел Иосиф, что отец его положил правую руку свою на голову Ефрема; и прискорбно было ему это. И взял он руку отца своего, чтобы переложить ее с головы Ефрема на голову Манассии,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Иосиф отцу своему: не так, отец мой, ибо это – первенец; положи на его голову правую руку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отец его не согласился и сказал: знаю, сын мой, знаю; и от него произойдет народ, и он будет велик; но меньший его брат будет больше его, и от семени его произойдет многочисленный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благословил их в тот день, говоря: тобою будет благословлять Израиль, говоря: Бог да сотворит тебе, как Ефрему и Манассии. И поставил Ефрема выше Манассии.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Израиль Иосифу: вот, я умираю; и Бог будет с вами и возвратит вас в землю отцов ваших;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я даю тебе, преимущественно пред братьями твоими, один участок, который я взял из рук Аморреев мечом моим и луком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49:1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призвал Иаков сыновей своих и сказал: соберитесь, и я возвещу вам, что будет с вами в грядущие дни;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сойдитесь и послушайте, сыны Иакова, послушайте Израиля, отца вашего.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Рувим, первенец мой! ты – крепость моя и начаток силы моей, верх достоинства и верх могущества;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ты бушевал, как вода, – не будешь преимуществовать, ибо ты взошел на ложе отца твоего, ты осквернил постель мою, [на которую] взошел.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Симеон и Левий, братья, орудия жестокости мечи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совет их да не внидет душа моя, и к собранию их да не приобщится слава моя, ибо они во гневе своем убили мужа и по прихоти своей перерезали жилы тельца;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проклят гнев их, ибо жесток, и ярость их, ибо свирепа; разделю их в Иакове и рассею их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Иуда! тебя восхвалят братья твои. Рука твоя на хребте врагов твоих; поклонятся тебе сыны отца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Молодой лев Иуда, с добычи, сын мой, поднимается. Преклонился он, лег, как лев и как львица: кто поднимет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отойдет скипетр от Иуды и законодатель от чресел его, доколе не придет Примиритель, и Ему покорность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привязывает к виноградной лозе осленка своего и к лозе лучшего винограда сына ослицы своей; моет в вине одежду свою и в крови гроздей одеяние свое;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блестящи очи [его] от вина и белы зубы [его] от молока.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Завулон при береге морском будет жить и у пристани корабельной, и предел его до Сидона.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Иссахар осел крепкий, лежащий между протоками вод;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увидел он, что покой хорош, и что земля приятна: и преклонил плечи свои для ношения бремени и стал работать в уплату дани.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Дан будет судить народ свой, как одно из колен Израиля;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Дан будет змеем на дороге, аспидом на пути, уязвляющим ногу коня, так что всадник его упадет назад.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 помощь твою надеюсь, Господи!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Гад, – толпа будет теснить его, но он оттеснит ее по пятам.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Для Асира – слишком тучен хлеб его, и он будет доставлять царские яства.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Неффалим – теревинф рослый, распускающий прекрасные ветви.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Иосиф – отрасль плодоносного дерева, отрасль плодоносного дерева над источником; ветви его простираются над стеною;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огорчали его, и стреляли, и враждовали на него стрельцы,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тверд остался лук его, и крепки мышцы рук его, от рук мощного Бога Иаковлева. Оттуда Пастырь и твердыня Израилева,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от Бога отца твоего, Который и да поможет тебе, и от Всемогущего, Который и да благословит тебя благословениями небесными свыше, благословениями бездны, лежащей долу, благословениями сосцов и утробы,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благословениями отца твоего, которые превышают благословения гор древних и приятности холмов вечных; да будут они на голове Иосифа и на темени избранного между братьями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Вениамин, хищный волк, утром будет есть ловитву и вечером будет делить добычу.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Вот все двенадцать колен Израилевых; и вот что сказал им отец их; и благословил их, и дал им благословение, каждому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заповедал он им, и сказал им: я прилагаюсь к народу моему; похороните меня с отцами моими в пещере, которая на поле Ефрона Хеттеянина,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 пещере, которая на поле Махпела, что пред Мамре, в земле Ханаанской, которую [пещеру] купил Авраам с полем у Ефрона Хеттеянина в собственность для погребения;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там похоронили Авраама и Сарру, жену его; там похоронили Исаака и Ревекку, жену его; и там похоронил я Лию;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это поле и пещера, которая на нем, куплена у сынов Хеттеевых.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окончил Иаков завещание сыновьям своим, и положил ноги свои на постель, и скончался, и приложился к народу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Genesis 50:1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Иосиф пал на лицо отца своего, и плакал над ним, и целовал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повелел Иосиф слугам своим – врачам, бальзамировать отца его; и врачи набальзамировали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исполнилось ему сорок дней, ибо столько дней употребляется на бальзамирование, и оплакивали его Египтяне семьдесят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же прошли дни плача по нем, Иосиф сказал придворным фараона, говоря: если я обрел благоволение в очах ваших, то скажите фараону так: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отец мой заклял меня, сказав: «вот, я умираю; во гробе моем, который я выкопал себе в земле Ханаанской, там похорони меня». И теперь хотел бы я пойти и похоронить отца моего и возвратиться. [Слова Иосифа пересказали фараону.]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фараон: пойди и похорони отца твоего, как он заклял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пошел Иосиф хоронить отца своего. И пошли с ним все слуги фараона, старейшины дома его и все старейшины земли Египетской,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весь дом Иосифа, и братья его, и дом отца его. Только детей своих и мелкий и крупный скот свой оставили в земле Гесем.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 ним отправились также колесницы и всадники, так что сонм был весьма велик.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дошли они до Горен-гаатада при Иордане и плакали там плачем великим и весьма сильным; и сделал Иосиф плач по отце своем семь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видели жители земли той, Хананеи, плач в Горен-гаатаде, и сказали: велик плач этот у Египтян! Посему наречено имя [месту] тому: плач Египтян, что при Иордане.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сделали сыновья Иакова с ним, как он заповедал 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отнесли его сыновья его в землю Ханаанскую и похоронили Иаков его в пещере на поле Махпела, которую купил Авраам с полем в собственность для погребения у Ефрона Хеттеянина, пред Мамре.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возвратился Иосиф в Египет, сам и братья его и все, ходившие с ним хоронить отца его, после погребения им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увидели братья Иосифовы, что умер отец их, и сказали: что, если Иосиф возненавидит нас и захочет отомстить нам за все зло, которое мы ему сделали?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послали они сказать Иосифу: отец твой пред смертью своею завещал,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 скажите Иосифу: «прости братьям твоим вину и грех их, так как они сделали тебе зло». И ныне прости вины рабов Бога отца твоего. Иосиф плакал, когда ему говорили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Пришли и сами братья его, и пали пред лицом его, и сказали: вот, мы рабы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Иосиф: не бойтесь, ибо я боюсь Бога;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вот, вы умышляли против меня зло; но Бог обратил это в добро, чтобы сделать то, что теперь есть: сохранить жизнь великому числу людей;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итак, не бойтесь: я буду питать вас и детей ваших. И успокоил их, и говорил по сердцу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жил Иосиф в Египте сам и дом отца его; жил же Иосиф всего сто десять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видел Иосиф детей у Ефрема до третьего рода, также и сыновья Махира, сына Манассиина, родились на колени Иосифа.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Иосиф братьям своим: я умираю, но Бог посетит вас и выведет вас из земли сей в землю, о которой клялся Аврааму, Исааку и Иакову.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заклял Иосиф сынов Израилевых, говоря: Бог посетит вас, и вынесите кости мои отсюда.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умер Иосиф ста десяти лет. И набальзамировали его и положили в ковчег в Египте.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