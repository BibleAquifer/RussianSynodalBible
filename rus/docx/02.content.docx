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имена сынов Израилевых, которые вошли в Египет с Иаковом [отцом их], вошли каждый со [всем] домом своим: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Рувим, Симеон, Левий и Иуда,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Иссахар, Завулон и Вениамин,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Дан и Неффалим, Гад и Асир.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Всех же душ, происшедших от чресл Иакова, было семьдесят [пять], а Иосиф был уже в Египте.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умер Иосиф и все братья его и весь род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сыны Израилевы расплодились, и размножились, и возросли и усилились чрезвычайно, и наполнилась ими земля 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восстал в Египте новый царь, который не знал Иосифа,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народу своему: вот, народ сынов Израилевых многочислен и сильнее нас;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перехитрим же его, чтобы он не размножался; иначе, когда случится война, соединится и он с нашими неприятелями, и вооружится против нас, и выйдет из земли [нашей].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поставили над ним начальников работ, чтобы изнуряли его тяжкими работами. И он построил фараону Пифом и Раамсес, города для запасов, [и Он, иначе Илиополь].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чем более изнуряли его, тем более он умножался и тем более возрастал, так что [Египтяне] опасались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потому Египтяне с жестокостью принуждали сынов Израилевых к работам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делали жизнь их горькою от тяжкой работы над глиною и кирпичами и от всякой работы полевой, от всякой работы, к которой принуждали их с жестокостью.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Царь Египетский повелел повивальным бабкам Евреянок, из коих одной имя Шифра, а другой Фуа,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[им]: когда вы будете повивать у Евреянок, то наблюдайте при родах: если будет сын, то умерщвляйте его, а если дочь, то пусть живет.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повивальные бабки боялись Бога и не делали так, как говорил им царь Египетский, и оставляли детей в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Царь Египетский призвал повивальных бабок и сказал им: для чего вы делаете такое дело, что оставляете детей в живых?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Повивальные бабки сказали фараону: Еврейские женщины не так, как Египетские; они здоровы, ибо прежде нежели придет к ним повивальная бабка, они уже рождают.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За сие Бог делал добро повивальным бабкам, а народ умножался и весьма усиливался.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так как повивальные бабки боялись Бога, то Он устроял домы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Тогда фараон всему народу своему повелел, говоря: всякого новорожденного [у Евреев] сына бросайте в реку, а всякую дочь оставляйте в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Некто из племени Левиина пошел и взял себе жену из того же племени.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Жена зачала и родила сына и, видя, что он очень красив, скрывала его три месяца;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не могши долее скрывать его, взяла корзинку из тростника и осмолила ее асфальтом и смолою и, положив в нее младенца, поставила в тростнике у берега реки,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сестра его стала вдали наблюдать, что с ним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вышла дочь фараонова на реку мыться, а прислужницы ее ходили по берегу реки. Она увидела корзинку среди тростника и послала рабыню свою взять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Открыла и увидела младенца; и вот, дитя плачет [в корзинке]; и сжалилась над ним [дочь фараонова] и сказала: это из Еврейских детей.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сказала сестра его дочери фараоновой: не сходить ли мне и не позвать ли к тебе кормилицу из Евреянок, чтоб она вскормила тебе младенца?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Дочь фараонова сказала ей: сходи. Девица пошла и призвала мать младенца.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Дочь фараонова сказала ей: возьми младенца сего и вскорми его мне; я дам тебе плату. Женщина взяла младенца и кормила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вырос младенец, и она привела его к дочери фараоновой, и он был у нее вместо сына, и нарекла имя ему: Моисей, потому что, говорила она, я из воды вынула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Спустя много времени, когда Моисей вырос, случилось, что он вышел к братьям своим [сынам Израилевым] и увидел тяжкие работы их; и увидел, что Египтянин бьет одного Еврея из братьев его, [сынов Израилевых].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Посмотрев туда и сюда и видя, что нет никого, он убил Египтянина и скрыл его в песке.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вышел он на другой день, и вот, два Еврея ссорятся; и сказал он обижающему: зачем ты бьешь ближнего твоего?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тот сказал: кто поставил тебя начальником и судьею над нами? не думаешь ли убить меня, как убил [вчера] Египтянина? Моисей испугался и сказал: верно, узнали об этом деле.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услышал фараон об этом деле и хотел убить Моисея; но Моисей убежал от фараона и остановился в земле Мадиамской, и [придя в землю Мадиамскую,]сел у колодезя.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У священника Мадиамского [было] семь дочерей, [которые пасли овец отца своего Иофора]. Они пришли, начерпали воды и наполнили корыта, чтобы напоить овец отца своего [Иофора].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пришли пастухи, и отогнали их. Тогда встал Моисей и защитил их, [и начерпал им воды] и напоил овец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пришли они к Рагуилу, отцу своему, и он сказал [им]: что вы так скоро пришли сегодня?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Они сказали: какой-то Египтянин защитил нас от пастухов, и даже начерпал нам воды и напоил овец [наших].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Он сказал дочерям своим: где же он? зачем вы его оставили? позовите его, и пусть он ест хлеб.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Моисею понравилось жить у сего человека; и он выдал за Моисея дочь свою Сепфору.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Она [зачала и] родила сына, и [Моисей] нарек ему имя: Гирсам, потому что, говорил он, я стал пришельцем в чужой земле. [И зачав еще, родила другого сына, и он нарек ему имя: Елиезер, сказав: Бог отца моего был мне помощником и избавил меня от руки фараона.]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Спустя долгое время умер царь Египетский. И стенали сыны Израилевы от работы и вопияли, и вопль их от работы восшел к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услышал Бог стенание их, и вспомнил Бог завет Свой с Авраамом, Исааком и Иаковом.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увидел Бог сынов Израилевых, и призрел их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Моисей пас овец у Иофора, тестя своего, священника Мадиамского. Однажды провел он стадо далеко в пустыню и пришел к горе Божией, Хориву.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явился ему Ангел Господень в пламени огня из среды тернового куста. И увидел он, что терновый куст горит огнем, но куст не сгорает.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Моисей сказал: пойду и посмотрю на сие великое явление, отчего куст не сгорает.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Господь увидел, что он идет смотреть, и воззвал к нему Бог из среды куста, и сказал: Моисей! Моисей! Он сказал: вот я, [Господи]!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Бог: не подходи сюда; сними обувь твою с ног твоих, ибо место, на котором ты стоишь, есть земля святая.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 [ему]: Я Бог отца твоего, Бог Авраама, Бог Исаака и Бог Иакова. Моисей закрыл лицо свое, потому что боялся воззреть на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Господь [Моисею]: Я увидел страдание народа Моего в Египте и услышал вопль его от приставников его; Я знаю скорби 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иду избавить его от руки Египтян и вывести его из земли сей [и ввести его] в землю хорошую и пространную, где течет молоко и мед, в землю Хананеев, Хеттеев, Аморреев, Ферезеев, [Гергесеев,] Евеев и Иевусеев.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вот, уже вопль сынов Израилевых дошел до Меня, и Я вижу угнетение, каким угнетают их Египтяне.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Итак, пойди: Я пошлю тебя к фараону [царю Египетскому]; и выведи из Египта народ Мой,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Моисей сказал Богу: кто я, чтобы мне идти к фараону [царю Египетскому] и вывести из Египта сынов Израилевых?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[Бог]: Я буду с тобою, и вот тебе знамение, что Я послал тебя: когда ты выведешь народ [Мой] из Египта, вы совершите служение Богу на этой горе.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Моисей Богу: вот, я приду к сынам Израилевым и скажу им: «Бог отцов ваших послал меня к вам». А они скажут мне: «как Ему имя?» Что сказать мне им?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Бог сказал Моисею: Я есмь Сущий. И сказал: так скажи сынам Израилевым: Сущий [Иегова] послал меня к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еще Бог Моисею: так скажи сынам Израилевым: Господь, Бог отцов ваших, Бог Авраама, Бог Исаака и Бог Иакова, послал меня к вам. Вот имя Мое навеки, и памятование обо Мне из рода в 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Пойди, собери старейшин [сынов] Израилевых и скажи им: Господь, Бог отцов ваших, явился мне, Бог Авраама, [Бог] Исаака и [Бог] Иакова, и сказал: Я посетил вас и увидел, что делается с вами в Египте.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сказал: Я выведу вас от угнетения Египетского в землю Хананеев, Хеттеев, Аморреев, Ферезеев, [Гергесеев,] Евеев и Иевусеев, в землю, где течет молоко и мед.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они послушают голоса твоего, и пойдешь ты и старейшины Израилевы к [фараону] царю Египетскому, и скажете ему: Господь, Бог Евреев, призвал нас; итак, отпусти нас в пустыню, на три дня пути, чтобы принести жертву Господу, Богу нашему.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Но Я знаю, что [фараон] царь Египетский не позволит вам идти, если не принудить его рукою крепкою;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простру руку Мою и поражу Египет всеми чудесами Моими, которые сделаю среди него; и после того он отпустит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дам народу сему милость в глазах Египтян; и когда пойдете, то пойдете не с пустыми руками: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каждая женщина выпросит у соседки своей и у живущей в доме ее вещей серебряных и вещей золотых, и одежд, и вы нарядите ими и сыновей ваших и дочерей ваших, и оберете Египтян.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отвечал Моисей и сказал: а если они не поверят мне и не послушают голоса моего и скажут: «не явился тебе Господь»? [что сказать им?]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ему Господь: что это в руке у тебя? Он отвечал: жезл.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Господь сказал: брось его на землю. Он бросил его на землю, и жезл превратился в змея, и Моисей побежал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Господь Моисею: простри руку твою и возьми его за хвост. Он простер руку свою, и взял его [за хвост]; и он стал жезлом в руке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Это для того, чтобы поверили [тебе], что явился тебе Господь, Бог отцов их, Бог Авраама, Бог Исаака и Бог Иакова.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Еще сказал ему Господь: положи руку твою к себе в пазуху. И он положил руку свою к себе в пазуху, вынул ее [из пазухи своей], и вот, рука его побелела от проказы, как снег.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[Еще] сказал [ему Господь]: положи опять руку твою к себе в пазуху. И он положил руку свою к себе в пазуху; и вынул ее из пазухи своей, и вот, она опять стала такою же, как тело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они не поверят тебе и не послушают голоса первого знамения, то поверят голосу знамения другого;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же не поверят и двум сим знамениям и не послушают голоса твоего, то возьми воды из реки и вылей на сушу; и вода, взятая из реки, сделается кровью на суше.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Моисей Господу: о, Господи! человек я не речистый, и таков был и вчера и третьего дня, и когда Ты начал говорить с рабом Твоим: я тяжело говорю и косноязычен.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Господь сказал [Моисею]: кто дал уста человеку? кто делает немым, или глухим, или зрячим, или слепым? не Я ли, Господь [Бог]?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Итак, пойди, и Я буду при устах твоих и научу тебя, что тебе говорить.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[Моисей] сказал: Господи! пошли другого, кого можешь послать.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возгорелся гнев Господень на Моисея, и Он сказал: разве нет у тебя Аарона брата, Левитянина? Я знаю, что он может говорить [вместо тебя], и вот, он выйдет навстречу тебе, и, увидев тебя, возрадуется в сердце своем;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ты будешь ему говорить и влагать слова [Мои] в уста его, а Я буду при устах твоих и при устах его и буду учить вас, что вам делать;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будет говорить он вместо тебя к народу; итак, он будет твоими устами, а ты будешь ему вместо Бога;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жезл сей [который был обращен в змея] возьми в руку твою: им ты будешь творить знамения.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пошел Моисей, и возвратился к Иофору, тестю своему, и сказал ему: пойду я, и возвращусь к братьям моим, которые в Египте, и посмотрю, живы ли еще они? И сказал Иофор Моисею: иди с миром. [Спустя много времени умер царь Египетский.]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Господь Моисею в [земле] Мадиамской: пойди, возвратись в Египет, ибо умерли все, искавшие души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взял Моисей жену свою и сыновей своих, посадил их на осла и отправился в землю Египетскую. И жезл Божий Моисей взял в руку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Господь Моисею: когда пойдешь и возвратишься в Египет, смотри, все чудеса, которые Я поручил тебе, сделай пред лицом фараона, а Я ожесточу сердце его, и он не отпустит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скажи фараону: так говорит Господь [Бог Еврейский]: Израиль есть сын Мой, первенец Мой;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Я говорю тебе: отпусти сына Моего, чтобы он совершил Мне служение; а если не отпустишь его, то вот, Я убью сына твоего, первенца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Дорогою на ночлеге случилось, что встретил его Господь и хотел умертвить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Тогда Сепфора, взяв каменный нож, обрезала крайнюю плоть сына своего и, бросив к ногам его, сказала: ты жених крови у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отошел от него Господь. Тогда сказала она: жених крови – по обрезанию.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Господь сказал Аарону: пойди навстречу Моисею в пустыню. И он пошел, и встретился с ним при горе Божией, и поцеловал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пересказал Моисей Аарону все слова Господа, Который его послал, и все знамения, которые Он заповедал.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пошел Моисей с Аароном, и собрали они всех старейшин сынов Израилевых,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пересказал [им] Аарон все слова, которые говорил Господь Моисею; и сделал Моисей знамения пред глазами народа,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поверил народ; и услышали, что Господь посетил сынов Израилевых и увидел страдание их, и преклонились они и поклонились.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После сего Моисей и Аарон пришли к фараону и сказали [ему]: так говорит Господь, Бог Израилев: отпусти народ Мой, чтоб он совершил Мне праздник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 фараон сказал: кто такой Господь, чтоб я послушался голоса Его и отпустил [сынов] Израиля? я не знаю Господа и Израиля не отпущу.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Они сказали [ему]: Бог Евреев призвал нас; отпусти нас в пустыню на три дня пути принести жертву Господу, Богу нашему, чтобы Он не поразил нас язвою или мечом.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им царь Египетский: для чего вы, Моисей и Аарон, отвлекаете народ [мой] от дел его? ступайте [каждый из вас] на свою работу.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фараон: вот, народ в земле сей многочислен, и вы отвлекаете его от работ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 тот же день фараон дал повеление приставникам над народом и надзирателям,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давайте впредь народу соломы для делания кирпича, как вчера и третьего дня, пусть они сами ходят и собирают себе солому,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кирпичей наложите на них то же урочное число, какое они делали вчера и третьего дня, и не убавляйте; они праздны, потому и кричат: «пойдем, принесем жертву Богу нашему»;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дать им больше работы, чтоб они работали и не занимались пустыми речами.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вышли приставники народа и надзиратели его и сказали народу: так говорит фараон: не даю вам соломы;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сами пойдите, берите себе солому, где найдете, а от работы вашей ничего не убавляется.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рассеялся народ по всей земле Египетской собирать жниво вместо соломы.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Приставники же понуждали [их], говоря: выполняйте [урочную] работу свою каждый день, как и тогда, когда была у вас солома.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надзирателей из сынов Израилевых, которых поставили над ними приставники фараоновы, били, говоря: почему вы вчера и сегодня не изготовляете урочного числа кирпичей, как было до сих пор?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пришли надзиратели сынов Израилевых и возопили к фараону, говоря: для чего ты так поступаешь с рабами твоими?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Соломы не дают рабам твоим, а кирпичи, говорят нам, делайте. И вот, рабов твоих бьют; грех народу твоему.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он сказал [им]: праздны вы, праздны, поэтому и говорите: «пойдем, принесем жертву Господу».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Пойдите же, работайте; соломы не дадут вам, а положенное число кирпичей давайте.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увидели надзиратели сынов Израилевых беду свою в словах: «не убавляйте числа кирпичей, какое [положено] на каждый день».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когда они вышли от фараона, то встретились с Моисеем и Аароном, которые стояли, ожидая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сказали им: да видит и судит вам Господь за то, что вы сделали нас ненавистными в глазах фараона и рабов его и дали им меч в руки, чтобы убить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обратился Моисей к Господу и сказал: Господи! для чего Ты подвергнул такому бедствию народ сей, [и] для чего послал меня?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с того времени, как я пришел к фараону и стал говорить именем Твоим, он начал хуже поступать с народом сим; избавить же, – Ты не избавил народа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Моисею: теперь увидишь ты, что Я сделаю с фараоном; по действию руки крепкой он отпустит их; по действию руки крепкой даже выгонит их из земли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говорил Бог Моисею и сказал ему: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Являлся Я Аврааму, Исааку и Иакову с именем «Бог Всемогущий», а с именем Моим «Господь» не открылся 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Я поставил завет Мой с ними, чтобы дать им землю Ханаанскую, землю странствования их, в которой они странствовали.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Я услышал стенание сынов Израилевых о том, что Египтяне держат их в рабстве, и вспомнил завет Мой.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Итак, скажи сынам Израилевым: Я Господь, и выведу вас из-под ига Египтян, и избавлю вас от рабства их, и спасу вас мышцею простертою и судами великими;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приму вас Себе в народ и буду вам Богом, и вы узнаете, что Я Господь, Бог ваш, изведший вас [из земли Египетской] из-под ига Египетского;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введу вас в ту землю, о которой Я, подняв руку Мою, клялся дать ее Аврааму, Исааку и Иакову, и дам вам ее в наследие.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Моисей пересказал это сынам Израилевым; но они не послушали Моисея по малодушию и тяжести работ.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войди, скажи фараону, царю Египетскому, чтобы он отпустил сынов Израилевых из земли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Моисей пред Господом, говоря: вот, сыны Израилевы не слушают меня; как же послушает меня фараон? а я не словесен.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говорил Господь Моисею и Аарону, и давал им повеления к сынам Израилевым и к фараону, царю Египетскому, чтобы вывести сынов Израилевых из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Вот начальники поколений их: сыны Рувима, первенца Израилева: Ханох и Фаллу, Хецрон и Харми: это семейства Рувимовы.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Сыны Симеона: Иемуил и Иамин, и Огад, и Иахин, и Цохар, и Саул, сын Хананеянки: это семейства Симеона.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Вот имена сынов Левия по родам их: Гирсон и Кааф, и Мерари. А лет жизни Левия было сто тридцать 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Сыны Гирсона: Ливни и Шимеи с семействами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Сыны Каафовы: Амрам и Ицгар, и Хеврон, и Узиил. А лет жизни Каафа было сто тридцать три года.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Сыны Мерари: Махли и Муши. Это семейства Левия по родам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Амрам взял Иохаведу, тетку свою, себе в жену, и она родила ему Аарона и Моисея [и Мариам, сестру их]. А лет жизни Амрама было сто тридцать семь.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Сыны Ицгаровы: Корей и Нефег, и Зихри.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Сыны Узииловы: Мисаил и Елцафан, и Сифри.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Аарон взял себе в жену Елисавету, дочь Аминадава, сестру Наассона, и она родила ему Надава и Авиуда, Елеазара и Ифамара.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Сыны Корея: Асир, Елкана и Авиасаф: это семейства Кореевы.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Елеазар, сын Аарона, взял себе в жену одну из дочерей Футииловых, и она родила ему Финееса. Вот начальники поколений левитских по семействам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Аарон и Моисей, это – те, которым сказал Господь: выведите сынов Израилевых из земли Египетской по ополчениям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Они-то говорили фараону, царю Египетскому, чтобы вывести сынов Израилевых из Египта; это – Моисей и Аарон.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Итак, в то время, когда Господь говорил Моисею в земле Египетской,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Господь сказал Моисею, говоря: Я Господь! скажи фараону, царю Египетскому, все, что Я говорю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Моисей же сказал пред Господом: вот, я не словесен: как же послушает меня фараон?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Но Господь сказал Моисею: смотри, Я поставил тебя Богом фараону, а Аарон, брат твой, будет твоим пророком: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ты будешь говорить [ему] все, что Я повелю тебе, а Аарон, брат твой, будет говорить фараону, чтобы он отпустил сынов Израилевых из земли своей;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Я ожесточу сердце фараоново, и явлю множество знамений Моих и чудес Моих в земле Египетской;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фараон не послушает вас, и Я наложу руку Мою на Египет и выведу воинство Мое, народ Мой, сынов Израилевых, из земли Египетской – судами великими;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тогда узнают [все] Египтяне, что Я Господь, когда простру руку Мою на Египет и выведу сынов Израилевых из среды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сделали Моисей и Аарон, как повелел им Господь, так они и сделали.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Моисей был восьмидесяти, а Аарон [брат его] восьмидесяти трех лет, когда стали говорить они к фараону.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Господь Моисею и Аарону,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фараон скажет вам: «сделайте [знамение или] чудо», то ты скажи Аарону [брату твоему]: «возьми жезл твой и брось [на землю] пред фараоном [и пред рабами его]», – он сделается змеем.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Моисей и Аарон пришли к фараону [и к рабам его] и сделали так, как повелел [им] Господь. И бросил Аарон жезл свой пред фараоном и пред рабами его, и он сделался змеем.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призвал фараон мудрецов [Египетских] и чародеев; и эти волхвы Египетские сделали то же своими чарами: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каждый из них бросил свой жезл, и они сделались змеями, но жезл Ааронов поглотил их жезлы.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Сердце фараоново ожесточилось, и он не послушал их, как и говорил [им]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Господь Моисею: упорно сердце фараоново: он не хочет отпустить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Пойди к фараону завтра: вот, он выйдет к воде, ты стань на пути его, на берегу реки, и жезл, который превращался в змея, возьми в руку твою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скажи ему: Господь, Бог Евреев, послал меня сказать тебе: «отпусти народ Мой, чтобы он совершил Мне служение в пустыне»; но вот, ты доселе не послушался.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Так говорит Господь: из сего узнаешь, что Я Господь: вот этим жезлом, который в руке моей, я ударю по воде, которая в реке, и она превратится в кровь,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рыба в реке умрет, и река воссмердит, и Египтянам омерзительно будет пить воду из реки.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Господь Моисею: скажи Аарону [брату твоему]: возьми жезл твой [в руку твою] и простри руку твою на воды Египтян: на реки их, на потоки их, на озера их и на всякое вместилище вод их, – и превратятся в кровь, и будет кровь по всей земле Египетской и в деревянных, и в каменных сосудах.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сделали Моисей и Аарон, как повелел [им] Господь. И поднял [Аарон] жезл [свой] и ударил по воде речной пред глазами фараона и пред глазами рабов его, и вся вода в реке превратилась в кровь,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рыба в реке вымерла, и река воссмердела, и Египтяне не могли пить воды из реки; и была кровь по всей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волхвы Египетские чарами своими сделали то же. И ожесточилось сердце фараона, и не послушал их, как и говорил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оборотился фараон, и пошел в дом свой; и сердце его не тронулось и сим.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стали копать все Египтяне около реки, чтобы найти воду для питья, потому что не могли пить воды из реки.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исполнилось семь дней после того, как Господь поразил реку.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Моисею: пойди к фараону и скажи ему: так говорит Господь: отпусти народ Мой, чтобы он совершил Мне служение;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если же ты не согласишься отпустить, то вот, Я поражаю всю область твою жабами;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воскишит река жабами, и они выйдут и войдут в дом твой, и в спальню твою, и на постель твою, и в домы рабов твоих и народа твоего, и в печи твои, и в квашни твои,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на тебя, и на народ твой, и на всех рабов твоих взойдут жабы.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Господь Моисею: скажи Аарону [брату твоему]: простри руку твою с жезлом твоим на реки, на потоки и на озера и выведи жаб на землю Египетскую.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Аарон простер руку свою на воды Египетские [и вывел жаб]; и вышли жабы и покрыли землю Египетскую.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 же сделали и волхвы [Египетские] чарами своими и вывели жаб на землю Египетскую.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призвал фараон Моисея и Аарона и сказал: помолитесь [обо мне] Господу, чтоб Он удалил жаб от меня и от народа моего, и я отпущу народ Израильский принести жертву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Моисей сказал фараону: назначь мне сам, когда помолиться за тебя, за рабов твоих и за народ твой, чтобы жабы исчезли у тебя, [у народа твоего,] в домах твоих, и остались только в реке.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 сказал: завтра. Моисей отвечал: будет по слову твоему, дабы ты узнал, что нет никого, как Господь Бог наш;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удалятся жабы от тебя, от домов твоих [и с полей], и от рабов твоих и от твоего народа; только в реке они останутся.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Моисей и Аарон вышли от фараона, и Моисей воззвал к Господу о жабах, которых Он навел на фараона.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сделал Господь по слову Моисея: жабы вымерли в домах, на дворах и на полях [их];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собрали их в груды, и воссмердела земля.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увидел фараон, что сделалось облегчение, и ожесточил сердце свое, и не послушал их, как и говорил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сказал Господь Моисею: скажи Аарону: простри [рукою] жезл твой и ударь в персть земную, и [будут мошки на людях и на скоте и на фараоне, и в доме его и на рабах его, вся персть земная] сделается мошками по всей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Так они и сделали: Аарон простер руку свою с жезлом своим и ударил в персть земную, и явились мошки на людях и на скоте. Вся персть земная сделалась мошками по всей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Старались также и волхвы чарами своими произвести мошек, но не могли. И были мошки на людях и на скоте.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сказали волхвы фараону: это перст Божий. Но сердце фараоново ожесточилось, и он не послушал их, как и говорил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Господь Моисею: завтра встань рано и явись пред лицо фараона. Вот, он пойдет к воде, и ты скажи ему: так говорит Господь: отпусти народ Мой, чтобы он совершил Мне служение [в пустыне];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если не отпустишь народа Моего, то вот, Я пошлю на тебя и на рабов твоих, и на народ твой, и в домы твои песьих мух, и наполнятся домы Египтян песьими мухами и самая земля, на которой они живут;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отделю в тот день землю Гесем, на которой пребывает народ Мой, и там не будет песьих мух, дабы ты знал, что Я Господь [Бог] среди [всей]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Я сделаю разделение между народом Моим и между народом твоим. Завтра будет сие знамение [на земле].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Так и сделал Господь: налетело множество песьих мух в дом фараонов, и в домы рабов его, и на всю землю Египетскую: погибала земля от песьих мух.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призвал фараон Моисея и Аарона и сказал: пойдите, принесите жертву [Господу] Богу вашему в сей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Но Моисей сказал: нельзя сего сделать, ибо отвратительно для Египтян жертвоприношение наше Господу, Богу нашему: если мы отвратительную для Египтян жертву станем приносить в глазах их, то не побьют ли они нас камнями?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Мы пойдем в пустыню, на три дня пути, и принесем жертву Господу, Богу нашему, как скажет нам [Господь].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фараон: я отпущу вас принести жертву Господу, Богу вашему, в пустыне, только не уходите далеко; помолитесь обо мне [Господу].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Моисей сказал: вот, я выхожу от тебя и помолюсь Господу [Богу], и удалятся песьи мухи от фараона, и от рабов его, и от народа его завтра, только фараон пусть перестанет обманывать, не отпуская народа принести жертву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вышел Моисей от фараона, и помолился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сделал Господь по слову Моисея, и удалил песьих мух от фараона, от рабов его и от народа его: не осталось ни одной.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Но фараон ожесточил сердце свое и на этот раз и не отпустил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Моисею: пойди к фараону и скажи ему: так говорит Господь, Бог Евреев: отпусти народ Мой, чтобы он совершил Мне служение;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если ты не захочешь отпустить [народ Мой] и еще будешь удерживать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 вот, рука Господня будет на скоте твоем, который в поле, на конях, на ослах, на верблюдах, на волах и овцах: будет моровая язва весьма тяжкая;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разделит Господь [в то время] между скотом Израильским и скотом Египетским, и из всего [скота] сынов Израилевых не умрет ничего.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назначил Господь время, сказав: завтра сделает это Господь в земле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сделал это Господь на другой день, и вымер весь скот Египетский; из скота же сынов Израилевых не умерло ничего.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Фараон послал узнать, и вот, из [всего] скота [сынов] Израилевых не умерло ничего. Но сердце фараоново ожесточилось, и он не отпустил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Господь Моисею и Аарону: возьмите по полной горсти пепла из печи, и пусть бросит его Моисей к небу в глазах фараона [и рабов его];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поднимется пыль по всей земле Египетской, и будет на людях и на скоте воспаление с нарывами, во всей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Они взяли пепла из печи и предстали пред лицо фараона. Моисей бросил его к небу, и сделалось воспаление с нарывами на людях и на скоте.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не могли волхвы устоять пред Моисеем по причине воспаления, потому что воспаление было на волхвах и на всех Египтянах.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Господь ожесточил сердце фараона, и он не послушал их, как и говорил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сказал Господь Моисею: завтра встань рано и явись пред лицо фараона, и скажи ему: так говорит Господь, Бог Евреев: отпусти народ Мой, чтобы он совершил Мне служение;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в этот раз Я пошлю все язвы Мои в сердце твое, и на рабов твоих, и на народ твой, дабы ты узнал, что нет подобного Мне на всей земле;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 как Я простер руку Мою, то поразил бы тебя и народ твой язвою, и ты истреблен был бы с земли: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для того Я сохранил тебя, чтобы показать на тебе силу Мою, и чтобы возвещено было имя Мое по всей земле;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ты еще противостоишь народу Моему, чтобы не отпускать его,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вот, Я пошлю завтра, в это самое время, град весьма сильный, которому подобного не было в Египте со дня основания его доныне;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итак, пошли собрать стада твои и все, что есть у тебя в поле: на всех людей и скот, которые останутся в поле и не соберутся в домы, падет град, и они умрут.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Те из рабов фараоновых, которые убоялись слова Господня, поспешно собрали рабов своих и стада свои в домы;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кто не обратил сердца своего к слову Господню, тот оставил рабов своих и стада свои в поле.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Господь Моисею: простри руку твою к небу, и падет град на всю землю Египетскую, на людей, на скот и на всю траву полевую в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простер Моисей жезл свой к небу, и Господь произвел гром и град, и огонь разливался по земле; и послал Господь град на [всю] землю Египетскую;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был град и огонь между градом, [град] весьма сильный, какого не было во всей земле Египетской со времени населения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побил град по всей земле Египетской все, что было в поле, от человека до скота, и всю траву полевую побил град, и все деревья в поле поломал [град];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только в земле Гесем, где жили сыны Израилевы, не было града.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послал фараон, и призвал Моисея и Аарона, и сказал им: на этот раз я согрешил; Господь праведен, а я и народ мой виновны;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помолитесь [обо мне] Господу: пусть перестанут громы Божии и град [и огонь на земле], и отпущу вас и не буду более удерживать.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Моисей сказал ему: как скоро я выйду из города, простру руки мои к Господу [на небо], громы перестанут, и града [и дождя] более не будет, дабы ты узнал, что Господня земля;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но я знаю, что ты и рабы твои еще не убоитесь Господа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Лен и ячмень были побиты, потому что ячмень выколосился, а лен осеменился;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а пшеница и полба не побиты, потому что они были поздние.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вышел Моисей от фараона из города и простер руки свои к Господу, и прекратились гром и град, и дождь перестал литься на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увидел фараон, что перестал дождь и град и гром, и продолжал грешить, и отягчил сердце свое сам и рабы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ожесточилось сердце фараона [и рабов его], и он не отпустил сынов Израилевых, как и говорил Господь чрез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Моисею: войди к фараону, ибо Я отягчил сердце его и сердце рабов его, чтобы явить между ними сии знамения Мои,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чтобы ты рассказывал сыну твоему и сыну сына твоего о том, что Я сделал в Египте, и о знамениях Моих, которые Я показал в нем, и чтобы вы знали, что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Моисей и Аарон пришли к фараону и сказали ему: так говорит Господь, Бог Евреев: долго ли ты не смиришься предо Мною? отпусти народ Мой, чтобы он совершил Мне служение;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если ты не отпустишь народа Моего, то вот, завтра [в это самое время] Я наведу саранчу на [всю] твою область: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она покроет лицо земли так, что нельзя будет видеть земли, и поест у вас [все] оставшееся [на земле], уцелевшее от града; объест также все дерева, растущие у вас в поле,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наполнит домы твои, домы всех рабов твоих и [все] домы всех Египтян, чего не видели отцы твои, ни отцы отцов твоих со дня, как живут на земле, даже до сего дня. [Моисей] обратился и вышел от фараона.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Тогда рабы фараоновы сказали ему: долго ли он будет мучить нас? отпусти сих людей, пусть они совершат служение Господу, Богу своему; неужели ты еще не видишь, что Египет гибнет?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возвратили Моисея и Аарона к фараону, и [фараон] сказал им: пойдите, совершите служение Господу, Богу вашему; кто же и кто пойдет?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Моисей: пойдем с малолетними нашими и стариками нашими, с сыновьями нашими и дочерями нашими, и с овцами нашими и с волами нашими пойдем, ибо у нас праздник Господу [Богу нашему].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[Фараон] сказал им: пусть будет так, Господь с вами! я готов отпустить вас: но зачем с детьми? видите, у вас худое намерение!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Нет: пойдите одни мужчины и совершите служение Господу, так как вы сего просили. И выгнали их от фараона.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Тогда Господь сказал Моисею: простри руку твою на землю Египетскую, и пусть нападет саранча на землю Египетскую и поест всю траву земную [и все плоды древесные], все, что уцелело от града.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простер Моисей жезл свой на землю Египетскую, и Господь навел на сию землю восточный ветер, продолжавшийся весь тот день и всю ночь. Настало утро, и восточный ветер нанес саранчу.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напала саранча на всю землю Египетскую и легла по всей стране Египетской в великом множестве: прежде не бывало такой саранчи, и после сего не будет такой;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она покрыла лицо всей земли, так что земли не было видно, и поела всю траву земную и все плоды древесные, уцелевшие от града, и не осталось никакой зелени ни на деревах, ни на траве полевой во всей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Фараон поспешно призвал Моисея и Аарона и сказал: согрешил я пред Господом, Богом вашим, и пред вами;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теперь простите грех мой еще раз и помолитесь Господу, Богу вашему, чтобы Он только отвратил от меня сию смерть.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[Моисей] вышел от фараона и помолился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воздвигнул Господь с противной стороны западный весьма сильный ветер, и он понес саранчу и бросил ее в Чермное море: не осталось ни одной саранчи во всей стране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Господь ожесточил сердце фараона, и он не отпустил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Господь Моисею: простри руку твою к небу, и будет тьма на земле Египетской, осязаемая тьма.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Моисей простер руку свою к небу, и была густая тьма по всей земле Египетской три дня;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не видели друг друга, и никто не вставал с места своего три дня; у всех же сынов Израилевых был свет в жилищах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Фараон призвал Моисея [и Аарона] и сказал: пойдите, совершите служение Господу [Богу вашему], пусть только останется мелкий и крупный скот ваш, а дети ваши пусть идут с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Но Моисей сказал: [нет,] дай также в руки наши жертвы и всесожжения, чтобы принести Господу, Богу нашему;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пусть пойдут и стада наши с нами, не останется ни копыта; ибо из них мы возьмем на жертву Господу, Богу нашему; но доколе не придем туда, мы не знаем, что принести в жертву Господу [Богу нашему].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ожесточил Господь сердце фараона, и он не захотел отпустить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ему фараон: пойди от меня; берегись, не являйся более пред лицо мое; в тот день, когда ты увидишь лицо мое, умрешь.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сказал Моисей: как сказал ты, так и будет; я не увижу более лица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Моисею: еще одну казнь Я наведу на фараона и на Египтян; после того он отпустит вас отсюда; когда же он будет отпускать [вас], с поспешностью будет гнать вас отсюда;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внуши народу [тайно], чтобы каждый у ближнего своего и каждая женщина у ближней своей выпросили вещей серебряных и вещей золотых [и одежд].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дал Господь милость народу [Своему] в глазах Египтян, [и они давали ему;] да и Моисей был весьма велик в земле Египетской, в глазах [фараона и] рабов фараоновых и в глазах [всего]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Моисей: так говорит Господь: в полночь Я пройду посреди Египта,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умрет всякий первенец в земле Египетской от первенца фараона, который сидит на престоле своем, до первенца рабыни, которая при жерновах, и все первородное из скота;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будет вопль великий по всей земле Египетской, какого не бывало и какого не будет более;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 всех же сынов Израилевых ни на человека, ни на скот не пошевелит пес языком своим, дабы вы знали, какое различие делает Господь между Египтянами и между Израильтянами.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придут все рабы твои сии ко мне и поклонятся мне, говоря: «выйди ты и весь народ [твой], которым ты предводительствуешь». После сего я и выйду. И вышел [Моисей] от фараона с гневом.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Господь Моисею: не послушал вас фараон, чтобы умножились [знамения Мои и] чудеса Мои в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Моисей и Аарон сделали все сии [знамения и] чудеса пред фараоном; но Господь ожесточил сердце фараона, и он не отпустил сынов Израилевых из земли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 и Аарону в земле Египетской,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месяц сей да будет у вас началом месяцев, первым да будет он у вас между месяцами года.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Скажите всему обществу [сынов] Израилевых: в десятый день сего месяца пусть возьмут себе каждый одного агнца по семействам, по агнцу на семейство;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если семейство так мало, что не съест агнца, то пусть возьмет с соседом своим, ближайшим к дому своему, по числу душ: по той мере, сколько каждый съест, расчислитесь на агнца.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Агнец у вас должен быть без порока, мужеского пола, однолетний; возьмите его от овец, или от коз,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пусть он хранится у вас до четырнадцатого дня сего месяца: тогда пусть заколет его все собрание общества Израильского вечером,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пусть возьмут от крови его и помажут на обоих косяках и на перекладине дверей в домах, где будут есть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пусть съедят мясо его в сию самую ночь, испеченное на огне; с пресным хлебом и с горькими травами пусть съедят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ешьте от него недопеченного или сваренного в воде, но ешьте испеченное на огне, голову с ногами и внутренностями;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не оставляйте от него до утра [и кости его не сокрушайте], но оставшееся от него до утра сожгите на огне.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Ешьте же его так: пусть будут чресла ваши препоясаны, обувь ваша на ногах ваших и посохи ваши в руках ваших, и ешьте его с поспешностью: это – Пасха Господня.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Я в сию самую ночь пройду по земле Египетской и поражу всякого первенца в земле Египетской, от человека до скота, и над всеми богами Египетскими произведу суд. Я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будет у вас кровь знамением на домах, где вы находитесь, и увижу кровь и пройду мимо вас, и не будет между вами язвы губительной, когда буду поражать землю Египетскую.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да будет вам день сей памятен, и празднуйте в оный праздник Господу во [все] роды ваши; как установление вечное празднуйте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Семь дней ешьте пресный хлеб; с самого первого дня уничтожьте квасное в домах ваших, ибо кто будет есть квасное с первого дня до седьмого дня, душа та истреблена будет из среды Израиля.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 первый день да будет у вас священное собрание, и в седьмой день священное собрание: никакой работы не должно делать в них; только что есть каждому, одно то можно делать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Наблюдайте опресноки, ибо в сей самый день Я вывел ополчения ваши из земли Египетской, и наблюдайте день сей в роды ваши, как установление вечное.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 четырнадцатого дня первого месяца, с вечера ешьте пресный хлеб до вечера двадцать первого дня того же месяца;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семь дней не должно быть закваски в домах ваших, ибо кто будет есть квасное, душа та истреблена будет из общества [сынов] Израилевых, пришелец ли то, или природный житель земли той.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Ничего квасного не ешьте; во всяком местопребывании вашем ешьте пресный хлеб.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созвал Моисей всех старейшин [сынов] Израилевых и сказал им: выберите и возьмите себе агнцев по семействам вашим и заколите пасху;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возьмите пучок иссопа, и обмочите в кровь, которая в сосуде, и помажьте перекладину и оба косяка дверей кровью, которая в сосуде; а вы никто не выходите за двери дома своего до утра.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пойдет Господь поражать Египет, и увидит кровь на перекладине и на обоих косяках, и пройдет Господь мимо дверей, и не попустит губителю войти в домы ваши для поражения.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Храните сие, как закон для себя и для сынов своих навеки.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Когда войдете в землю, которую Господь даст вам, как Он говорил, соблюдайте сие служение.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когда скажут вам дети ваши: «что это за служение?»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Скажите [им]: «это пасхальная жертва Господу, Который прошел мимо домов сынов Израилевых в Египте, когда поражал Египтян, и домы наши избавил». И преклонился народ, и поклонился.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пошли сыны Израилевы, и сделали: как повелел Господь Моисею и Аарону, так и сделали.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 полночь Господь поразил всех первенцев в земле Египетской, от первенца фараона, сидевшего на престоле своем, до первенца узника, находившегося в темнице, и все первородное из скота.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встал фараон ночью сам и все рабы его и весь Египет; и сделался великий вопль [во всей земле] Египетской, ибо не было дома, где не было бы мертвеца.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призвал [фараон] Моисея и Аарона ночью и сказал [им]: встаньте, выйдите из среды народа моего, как вы, так и сыны Израилевы, и пойдите, совершите служение Господу [Богу вашему], как говорили вы;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мелкий и крупный скот ваш возьмите, как вы говорили; и пойдите и благословите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понуждали Египтяне народ, чтобы скорее выслать его из земли той; ибо говорили они: мы все помрем.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понес народ тесто свое, прежде нежели оно вскисло; квашни их, завязанные в одеждах их, были на плечах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сделали сыны Израилевы по слову Моисея и просили у Египтян вещей серебряных и вещей золотых и одежд.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Господь же дал милость народу [Своему] в глазах Египтян: и они давали ему, и обобрал он Египтян.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отправились сыны Израилевы из Раамсеса в Сокхоф, до шестисот тысяч пеших мужчин, кроме детей;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множество разноплеменных людей вышли с ними, и мелкий и крупный скот, стадо весьма большое.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испекли они из теста, которое вынесли из Египта, пресные лепешки, ибо оно еще не вскисло, потому что они выгнаны были из Египта и не могли медлить, и даже пищи не приготовили себе на дорогу.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Времени же, в которое сыны Израилевы [и отцы их] обитали в Египте [и в земле Ханаанской], было четыреста тридцать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По прошествии четырехсот тридцати лет, в этот самый день, вышло все ополчение Господне из земли Египетской ночью.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Это – ночь бдения Господу за изведение их из земли Египетской; эта самая ночь – бдение Господу у всех сынов Израилевых в роды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сказал Господь Моисею и Аарону: вот устав Пасхи: никакой иноплеменник не должен есть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а всякий раб, купленный за серебро, когда обрежешь его, может есть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поселенец и наемник не должен есть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В одном доме должно есть ее, [не оставляйте от нее до утра,] не выносите мяса вон из дома и костей ее не сокрушайте.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Все общество [сынов] Израиля должно совершать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Если же поселится у тебя пришелец и захочет совершить Пасху Господню, то обрежь у него всех мужеского пола, и тогда пусть он приступит к совершению ее и будет как природный житель земли; а никакой необрезанный не должен есть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один закон да будет и для природного жителя и для пришельца, поселившегося между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50</w:t>
      </w:r>
      <w:r>
        <w:rPr>
          <w:lang w:val="ru_RU" w:bidi="ru_RU"/>
        </w:rPr>
        <w:t xml:space="preserve"> И сделали все сыны Израилевы: как повелел Господь Моисею и Аарону, так и сделали.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51</w:t>
      </w:r>
      <w:r>
        <w:rPr>
          <w:lang w:val="ru_RU" w:bidi="ru_RU"/>
        </w:rPr>
        <w:t xml:space="preserve"> В этот самый день Господь вывел сынов Израилевых из земли Египетской по ополчениям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освяти Мне каждого первенца, разверзающего всякие ложесна между сынами Израилевыми, от человека до скота,[потому что] Мои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Моисей народу: помните сей день, в который вышли вы из Египта, из дома рабства, ибо рукою крепкою вывел вас Господь оттоле, и не ешьте квасного: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сегодня выходите вы, в месяце Авиве.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когда введет тебя Господь [Бог Твой] в землю Хананеев и Хеттеев, и Аморреев, и Евеев, и Иевусеев, [Гергесеев, и Ферезеев,] о которой клялся Он отцам твоим, что даст тебе землю, где течет молоко и мед, то совершай сие служение в сем месяце;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семь дней ешь пресный хлеб, и в седьмой день – праздник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пресный хлеб должно есть семь дней, и не должно находиться у тебя квасного хлеба, и не должно находиться у тебя квасного во всех пределах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объяви в день тот сыну твоему, говоря: это ради того, что Господь [Бог] сделал со мною, когда я вышел из Египта.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да будет тебе это знаком на руке твоей и памятником пред глазами твоими, дабы закон Господень был в устах твоих, ибо рукою крепкою вывел тебя Господь [Бог] из Египта.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Исполняй же устав сей в назначенное время, из года в год.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когда введет тебя Господь [Бог твой] в землю Ханаанскую, как Он клялся тебе и отцам твоим, и даст ее тебе,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отделяй Господу все [мужеского пола] разверзающее ложесна; и все первородное из скота, какой у тебя будет, мужеского пола, – [посвящай] Господу,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всякого из ослов, разверзающего [утробу], заменяй агнцем; а если не заменишь, выкупи его; и каждого первенца человеческого из сынов твоих выкупай.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когда после спросит тебя сын твой, говоря: «что это?», то скажи ему: «рукою крепкою вывел нас Господь из Египта, из дома рабства;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ибо, когда фараон упорствовал отпустить нас, Господь умертвил всех первенцев в земле Египетской, от первенца человеческого до первенца из скота, – посему я приношу в жертву Господу все, разверзающее ложесна, мужеского пола, а всякого первенца из сынов моих выкупаю;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да будет это знаком на руке твоей и вместо повязки над глазами твоими, ибо рукою крепкою Господь вывел нас из Египта».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Когда же фараон отпустил народ, Бог не повел его по дороге земли Филистимской, потому что она близка; ибо сказал Бог: чтобы не раскаялся народ, увидев войну, и не возвратился в Египет.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обвел Бог народ дорогою пустынною к Чермному морю. И вышли сыны Израилевы вооруженные из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взял Моисей с собою кости Иосифа, ибо [Иосиф] клятвою заклял сынов Израилевых, сказав: посетит вас Бог, и вы с собою вынесите кости мои отсюда.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двинулись [сыны Израилевы] из Сокхофа и расположились станом в Ефаме, в конце пустыни.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Господь же шел пред ними днем в столпе облачном, показывая им путь, а ночью в столпе огненном, светя им, дабы идти им и днем и ночью.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Не отлучался столп облачный днем и столп огненный ночью от лица [всего] народа.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14:1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скажи сынам Израилевым, чтобы они обратились и расположились станом пред Пи-Гахирофом, между Мигдолом и между морем, пред Ваал-Цефоном; напротив его поставьте стан у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скажет фараон [народу своему] о сынах Израилевых: они заблудились в земле сей, заперла их пустыня.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Я ожесточу сердце фараона, и он погонится за ними, и покажу славу Мою на фараоне и на всем войске его; и познают [все] Египтяне, что Я Господь. И сделали так.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возвещено было царю Египетскому, что народ бежал; и обратилось сердце фараона и рабов его против народа сего, и они сказали: что это мы сделали? зачем отпустили Израильтян, чтобы они не работали нам?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[Фараон] запряг колесницу свою и народ свой взял с собою;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взял шестьсот колесниц отборных и все колесницы Египетские, и начальников над всеми 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ожесточил Господь сердце фараона, царя Египетского [и рабов его], и он погнался за сынами Израилевыми; сыны же Израилевы шли под рукою высокою.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погнались за ними Египтяне, и все кони с колесницами фараона, и всадники, и все войско его, и настигли их расположившихся у моря, при Пи-Гахирофе пред Ваал-Цефоном.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Фараон приблизился, и сыны Израилевы оглянулись, и вот, Египтяне идут за ними: и весьма устрашились и возопили сыны Израилевы к Господу,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сказали Моисею: разве нет гробов в Египте, что ты привел нас умирать в пустыне? Что это ты сделал с нами, выведя нас из Египта?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это ли самое говорили мы тебе в Египте, сказав: «оставь нас, пусть мы работаем Египтянам»? Ибо лучше быть нам в рабстве у Египтян, нежели умереть в пустыне.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Моисей сказал народу: не бойтесь, стойте – и увидите спасение Господне, которое Он соделает вам ныне, ибо Египтян, которых видите вы ныне, более не увидите вовеки;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Господь будет поборать за вас, а вы будьте спокойны.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Господь Моисею: что ты вопиешь ко Мне? скажи сынам Израилевым, чтоб они шли,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ты подними жезл твой и простри руку твою на море, и раздели его, и пройдут сыны Израилевы среди моря по суше;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Я же ожесточу сердце [фараона и всех] Египтян, и они пойдут вслед за ними; и покажу славу Мою на фараоне и на всем войске его, на колесницах его и на всадниках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узнают [все] Египтяне, что Я Господь, когда покажу славу Мою на фараоне, на колесницах его и на всадниках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двинулся Ангел Божий, шедший пред станом [сынов] Израилевых, и пошел позади их; двинулся и столп облачный от лица их и стал позади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вошел в средину между станом Египетским и между станом [сынов] Израилевых, и был облаком и мраком для одних и освещал ночь для других, и не сблизились одни с другими во всю ночь.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простер Моисей руку свою на море, и гнал Господь море сильным восточным ветром всю ночь и сделал море сушею, и расступились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пошли сыны Израилевы среди моря по суше: воды же были им стеною по правую и по левую сторону.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Погнались Египтяне, и вошли за ними в средину моря все кони фараона, колесницы его и всадники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 утреннюю стражу воззрел Господь на стан Египтян из столпа огненного и облачного и привел в замешательство стан Египтян;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отнял колеса у колесниц их, так что они влекли их с трудом. И сказали Египтяне: побежим от Израильтян, потому что Господь поборает за них против Египтян.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 Господь Моисею: простри руку твою на море, и да обратятся воды на Египтян, на колесницы их и на всадников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простер Моисей руку свою на море, и к утру вода возвратилась в свое место; а Египтяне бежали навстречу [воде]. Так потопил Господь Египтян среди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вода возвратилась и покрыла колесницы и всадников всего войска фараонова, вошедших за ними в море; не осталось ни одного из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 сыны Израилевы прошли по суше среди моря: воды [были] им стеною по правую и [стеною] по левую сторону.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избавил Господь в день тот Израильтян из рук Египтян, и увидели [сыны] Израилевы Египтян мертвыми на берегу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увидели Израильтяне руку великую, которую явил Господь над Египтянами, и убоялся народ Господа и поверил Господу и Моисею, рабу Его. Тогда Моисей и сыны Израилевы воспели Господу песнь сию и говорили: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15:1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Пою Господу, ибо Он высоко превознесся; коня и всадника его ввергнул в море.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Господь крепость моя и слава моя, Он был мне спасением. Он Бог мой, и прославлю Его; Бог отца моего, и превознесу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Господь муж брани, Иегова имя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Колесницы фараона и войско его ввергнул Он в море, и избранные военачальники его потонули в Чермном море.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Пучины покрыли их: они пошли в глубину, как камень.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Десница Твоя, Господи, прославилась силою; десница Твоя, Господи, сразила врага.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Величием славы Твоей Ты низложил восставших против Тебя. Ты послал гнев Твой, и он попалил их, как солому.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От дуновения Твоего расступились воды, влага стала, как стена, огустели пучины в сердце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Враг сказал: «погонюсь, настигну, разделю добычу; насытится ими душа моя, обнажу меч мой, истребит их рука моя».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Ты дунул духом Твоим, и покрыло их море: они погрузились, как свинец, в великих водах.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Кто, как Ты, Господи, между богами? Кто, как Ты, величествен святостью, досточтим хвалами, Творец чудес?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Ты простер десницу Твою: поглотила их земля.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Ты ведешь милостью Твоею народ сей, который Ты избавил, – сопровождаешь силою Твоею в жилище святыни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Услышали народы и трепещут: ужас объял жителей Филистимских;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тогда смутились князья Едомовы, трепет объял вождей Моавитских, уныли все жители Ханаана.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Да нападет на них страх и ужас; от величия мышцы Твоей да онемеют они, как камень, доколе проходит народ Твой, Господи, доколе проходит сей народ, который Ты приобрел.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Введи его и насади его на горе достояния Твоего, на месте, которое Ты сделал жилищем Себе, Господи, во святилище, которое создали руки Твои, Владыка!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Господь будет царствовать вовеки и в вечность.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Когда вошли кони фараона с колесницами его и с всадниками его в море, то Господь обратил на них воды морские, а сыны Израилевы прошли по суше среди моря.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взяла Мариам пророчица, сестра Ааронова, в руку свою тимпан, и вышли за нею все женщины с тимпанами и ликованием.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воспела Мариам пред ними: пойте Господу, ибо высоко превознесся Он, коня и всадника его ввергнул в море.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повел Моисей Израильтян от Чермного моря, и они вступили в пустыню Сур; и шли они три дня по пустыне и не находили воды.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Пришли в Мерру – и не могли пить воды в Мерре, ибо она была горька, почему и наречено тому [месту] имя: Мерра.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возроптал народ на Моисея, говоря: что нам пить?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[Моисей] возопил к Господу, и Господь показал ему дерево, и он бросил его в воду, и вода сделалась сладкою. Там Бог дал народу устав и закон и там испытывал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сказал: если ты будешь слушаться гласа Господа, Бога твоего, и делать угодное пред очами Его, и внимать заповедям Его, и соблюдать все уставы Его, то не наведу на тебя ни одной из болезней, которые навел Я на Египет, ибо Я Господь [Бог твой], целитель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пришли в Елим; там было двенадцать источников воды и семьдесят финиковых дерев, и расположились там станом при водах.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16:1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двинулись из Елима, и пришло все общество сынов Израилевых в пустыню Син, что между Елимом и между Синаем, в пятнадцатый день второго месяца по выходе их из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возроптало все общество сынов Израилевых на Моисея и Аарона в пустыне,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сказали им сыны Израилевы: о, если бы мы умерли от руки Господней в земле Египетской, когда мы сидели у котлов с мясом, когда мы ели хлеб досыта! ибо вывели вы нас в эту пустыню, чтобы все собрание это уморить голодом.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Господь Моисею: вот, Я одождю вам хлеб с неба, и пусть народ выходит и собирает ежедневно, сколько нужно на день, чтобы Мне испытать его, будет ли он поступать по закону Моему, или нет;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а в шестой день пусть заготовляют, что принесут, и будет вдвое против того, по скольку собирают в прочие дни.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сказали Моисей и Аарон всему [обществу] сынов Израилевых: вечером узнаете вы, что Господь вывел вас из земли Египетской,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утром увидите славу Господню, ибо услышал Он ропот ваш на Господа: а мы что такое, что ропщете на нас?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сказал Моисей: узнаете, когда Господь вечером даст вам мяса в пищу, а утром хлеба досыта, ибо Господь услышал ропот ваш, который вы подняли против Него: а мы что? не на нас ропот ваш, но на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Моисей Аарону: скажи всему обществу сынов Израилевых: предстаньте пред лицо Господа, ибо Он услышал ропот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когда говорил Аарон ко всему обществу сынов Израилевых, то они оглянулись к пустыне, и вот, слава Господня явилась в облаке.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Я услышал ропот сынов Израилевых; скажи им: вечером будете есть мясо, а поутру насытитесь хлебом – и узнаете, что Я Господь, Бог ваш.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Вечером налетели перепелы и покрыли стан, а поутру лежала роса около стана;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роса поднялась, и вот, на поверхности пустыни нечто мелкое, круповидное, мелкое, как иней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увидели сыны Израилевы и говорили друг другу: что это? Ибо не знали, что это. И Моисей сказал им: это хлеб, который Господь дал вам в пищу;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вот что повелел Господь: собирайте его каждый по стольку, сколько ему съесть; по гомору на человека, по числу душ, сколько у кого в шатре, собирайте.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сделали так сыны Израилевы и собрали, кто много, кто мало;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меряли гомором, и у того, кто собрал много, не было лишнего, и у того, кто мало, не было недостатка: каждый собрал, сколько ему съесть.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им Моисей: никто не оставляй сего до утра.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не послушали они Моисея, и оставили от сего некоторые до утра, – и завелись черви, и оно воссмердело. И разгневался на них Моисей.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собирали его рано поутру, каждый сколько ему съесть; когда же обогревало солнце, оно таяло.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В шестой же день собрали хлеба вдвое, по два гомора на каждого. И пришли все начальники общества и донесли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[Моисей] сказал им: вот что сказал Господь: завтра покой, святая суббота Господня; что надобно печь, пеките, и что надобно варить, варите сегодня, а что останется, отложите и сберегите до утра.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отложили то до утра, как повелел [им] Моисей, и оно не воссмердело, и червей не было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сказал Моисей: ешьте его сегодня, ибо сегодня суббота Господня; сегодня не найдете его на поле;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шесть дней собирайте его, а в седьмой день – суббота: не будет его в этот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Но некоторые из народа вышли в седьмой день собирать – и не нашли.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сказал Господь Моисею: долго ли будете вы уклоняться от соблюдения заповедей Моих и законов Моих?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Смотрите, Господь дал вам субботу, посему Он и дает в шестой день хлеба на два дня: оставайтесь каждый у себя [в доме своем], никто не выходи от места своего в седьмой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покоился народ в седьмой день.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нарек дом Израилев хлебу тому имя: манна; она была, как кориандровое семя, белая, вкусом же как лепешка с медом.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сказал Моисей: вот что повелел Господь: наполните [манною] гомор для хранения в роды ваши, дабы видели хлеб, которым Я питал вас в пустыне, когда вывел вас из земли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сказал Моисей Аарону: возьми один сосуд [золотой], и положи в него полный гомор манны, и поставь его пред Господом, для хранения в роды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поставил его Аарон пред ковчегом свидетельства для хранения,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Сыны Израилевы ели манну сорок лет, доколе не пришли в землю обитаемую; манну ели они, доколе не пришли к пределам земли Ханаанской.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А гомор есть десятая часть ефы.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17:1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двинулось все общество сынов Израилевых из пустыни Син в путь свой, по повелению Господню, и расположилось станом в Рефидиме, и не было воды пить народу.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укорял народ Моисея, и говорили: дайте нам воды пить. И сказал им Моисей: что вы укоряете меня? что искушаете Господа?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жаждал там народ воды, и роптал народ на Моисея, говоря: зачем ты вывел нас из Египта, уморить жаждою нас и детей наших и стада наши?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Моисей возопил к Господу и сказал: что мне делать с народом сим? еще немного, и побьют меня камнями.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 Господь Моисею: пройди перед народом, и возьми с собою некоторых из старейшин Израильских, и жезл твой, которым ты ударил по воде, возьми в руку твою, и пойди;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вот, Я стану пред тобою там на скале в Хориве, и ты ударишь в скалу, и пойдет из нее вода, и будет пить народ. И сделал так Моисей в глазах старейшин Израильских.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нарек месту тому имя: Масса и Мерива, по причине укорения сынов Израилевых и потому, что они искушали Господа, говоря: есть ли Господь среди нас, или нет?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пришли Амаликитяне и воевали с Израильтянами в Рефидиме.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Моисей сказал Иисусу: выбери нам мужей [сильных] и пойди, сразись с Амаликитянами; завтра я стану на вершине холма, и жезл Божий будет в руке моей.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сделал Иисус, как сказал ему Моисей, и [пошел] сразиться с Амаликитянами; а Моисей и Аарон и Ор взошли на вершину холма.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когда Моисей поднимал руки свои, одолевал Израиль, а когда опускал руки свои, одолевал Амалик;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руки Моисеевы отяжелели, и тогда взяли камень и подложили под него, и он сел на нем, Аарон же и Ор поддерживали руки его, один с одной, а другой с другойстороны. И были руки его подняты до захождения солнца.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низложил Иисус Амалика и народ его острием меча.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Господь Моисею: напиши сие для памяти в книгу и внуши Иисусу, что Я совершенно изглажу память Амаликитян из поднебесной.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устроил Моисей жертвенник [Господу] и нарек ему имя: Иегова Нисси.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Ибо, сказал он, рука на престоле Господа: брань у Господа против Амалика из рода в 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18:1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услышал Иофор, священник Мадиамский, тесть Моисеев, о всем, что сделал Бог для Моисея и для Израиля, народа Своего, когда вывел Господь Израиля из Египта,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взял Иофор, тесть Моисеев, Сепфору, жену Моисееву, пред тем возвращенную,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двух сынов ее, из которых одному имя Гирсам, потому что говорил Моисей: я пришлец в земле чужой;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другому имя Елиезер, потому что, [говорил он], Бог отца моего был мне помощником и избавил меня от меча фараонова.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пришел Иофор, тесть Моисея, с сыновьями его и женою его к Моисею в пустыню, где он расположился станом у горы Божией,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дал знать Моисею: я, тесть твой Иофор, иду к тебе, и жена твоя, и два сына ее с нею.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Моисей вышел навстречу тестю своему, и поклонился [ему], и целовал его, и после взаимного приветствия они вошли в шатер.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рассказал Моисей тестю своему обо всем, что сделал Господь с фараоном и со [всеми] Египтянами за Израиля, и о всех трудностях, какие встретили их на пути, и как избавил их Господь [из руки фараона и из руки Египтян].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Иофор радовался о всех благодеяниях, которые Господь явил Израилю, когда избавил его из руки Египтян [и из руки фараона],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Иофор: благословен Господь, Который избавил вас из руки Египтян и из руки фараоновой, Который избавил народ сей из-под власти Египтян;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ныне узнал я, что Господь велик паче всех богов, в том самом, чем они превозносились над Израильтянами.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принес Иофор, тесть Моисеев, всесожжение и жертвы Богу; и пришел Аарон и все старейшины Израилевы есть хлеба с тестем Моисеевым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На другой день сел Моисей судить народ, и стоял народ пред Моисеем с утра до вечера.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видел [Иофор,] тесть Моисеев все, что он делает с народом, и сказал: что это такое делаешь ты с народом? для чего ты сидишь один, а весь народ стоит пред тобою с утра до вечера?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Моисей тестю своему: народ приходит ко мне просить суда у Бога;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когда случается у них какое дело, они приходят ко мне, и я сужу между тем и другим, и объявляю [им] уставы Божии и законы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тесть Моисеев сказал ему: не хорошо это ты делаешь: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ты измучишь и себя и народ сей, который с тобою, ибо слишком тяжело для тебя это дело: ты один не можешь исправлять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итак, послушай слов моих; я дам тебе совет, и будет Бог с тобою: будь ты для народа посредником пред Богом и представляй Богу дела [его];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научай их уставам [Божиим] и законам [Его], указывай им путь [Его], по которому они должны идти, и дела, которые они должны делать;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ты же усмотри [себе] из всего народа людей способных, боящихся Бога, людей правдивых, ненавидящих корысть, и поставь [их] над ним тысяченачальниками, стоначальниками, пятидесятиначальниками и десятиначальниками [и письмоводителями];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пусть они судят народ во всякое время и о всяком важном деле доносят тебе, а все малые дела судят сами: и будет тебе легче, и они понесут с тобоюбремя;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если ты сделаешь это, и Бог повелит тебе, то ты можешь устоять, и весь народ сей будет отходить в свое место с миром.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послушал Моисей слов тестя своего и сделал все, что он говорил [ему];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выбрал Моисей из всего Израиля способных людей и поставил их начальниками народа, тысяченачальниками, стоначальниками, пятидесятиначальниками и десятиначальниками [и письмоводителями],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судили они народ во всякое время; о [всех] делах важных доносили Моисею, а все малые дела судили сами.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отпустил Моисей тестя своего, и он пошел в землю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19:1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третий месяц по исходе сынов Израиля из земли Египетской, в самый день новолуния, пришли они в пустыню Синайскую.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двинулись они из Рефидима, и пришли в пустыню Синайскую, и расположились там станом в пустыне; и расположился там Израиль станом против горы.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Моисей взошел к Богу [на гору], и воззвал к нему Господь с горы, говоря: так скажи дому Иаковлеву и возвести сынам Израилевым: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вы видели, что Я сделал Египтянам, и как Я носил вас [как бы] на орлиных крыльях, и принес вас к Себе;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итак, если вы будете слушаться гласа Моего и соблюдать завет Мой, то будете Моим уделом из всех народов, ибо Моя вся земля,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вы будете у Меня царством священников и народом святым; вот слова, которые ты скажешь сынам Израилевым.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пришел Моисей и созвал старейшин народа и предложил им все сии слова, которые заповедал ему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весь народ отвечал единогласно, говоря: все, что сказал Господь, исполним [и будем послушны]. И донес Моисей слова народа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Господь Моисею: вот, Я приду к тебе в густом облаке, дабы слышал народ, как Я буду говорить с тобою, и поверил тебе навсегда. И Моисей объявил слова народа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Господь Моисею: пойди к народу, [объяви] и освяти его сегодня и завтра; пусть вымоют одежды свои,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чтоб быть готовыми к третьему дню: ибо в третий день сойдет Господь пред глазами всего народа на гору Синай;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проведи для народа черту со всех сторон и скажи: берегитесь восходить на гору и прикасаться к подошве ее; всякий, кто прикоснется к горе, предан будет смерти;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рука да не прикоснется к нему, а пусть побьют его камнями, или застрелят стрелою; скот ли то, или человек, да не останется в живых; во время протяжного трубного звука, [когда облако отойдет от горы,] могут они взойти на гору.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сошел Моисей с горы к народу и освятил народ, и они вымыли одежду свою.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сказал народу: будьте готовы к третьему дню; не прикасайтесь к женам.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На третий день, при наступлении утра, были громы и молнии, и густое облако над горою [Синайскою], и трубный звук весьма сильный; и вострепетал весь народ, бывший в стане.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вывел Моисей народ из стана в сретение Богу, и стали у подошвы горы.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Гора же Синай вся дымилась оттого, что Господь сошел на нее в огне; и восходил от нее дым, как дым из печи, и вся гора сильно колебалась;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звук трубный становился сильнее и сильнее. Моисей говорил, и Бог отвечал ему голосом.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сошел Господь на гору Синай, на вершину горы, и призвал Господь Моисея на вершину горы, и взошел Моисей.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Господь Моисею: сойди и подтверди народу, чтобы он не порывался к Господу видеть Его, и чтобы не пали многие из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священники же, приближающиеся к Господу [Богу], должны освятить себя, чтобы не поразил их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сказал Моисей Господу: не может народ взойти на гору Синай, потому что Ты предостерег нас, сказав: «проведи черту вокруг горы и освяти ее».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Господь сказал ему: пойди, сойди, потом взойди ты и с тобою Аарон; а священники и народ да не порываются восходить к Господу, чтобы [Господь] не поразил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сошел Моисей к народу и пересказал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20:1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изрек Бог [к Моисею] все слова сии,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 Господь, Бог твой, Который вывел тебя из земли Египетской, из дома рабства;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не будет у тебя других богов пред лицом Моим.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Не делай себе кумира и никакого изображения того, что на небе вверху, и что на земле внизу, и что в воде ниже земли;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поклоняйся им и не служи им, ибо Я Господь, Бог твой, Бог ревнитель, наказывающий детей за вину отцов до третьего и четвертого рода, ненавидящих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творящий милость до тысячи родов любящим Меня и соблюдающим заповеди Мои.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произноси имени Господа, Бога твоего, напрасно, ибо Господь не оставит без наказания того, кто произносит имя Его напрасно.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Помни день субботний, чтобы святить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шесть дней работай и делай [в них] всякие дела твои,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день седьмой – суббота Господу, Богу твоему: не делай в оный никакого дела ни ты, ни сын твой, ни дочь твоя, ни раб твой, ни рабыня твоя, ни [вол твой, ни осел твой, ни всякий] скот твой, ни пришелец, который в жилищах твоих;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в шесть дней создал Господь небо и землю, море и все, что в них, а в день седьмой почил; посему благословил Господь день субботний и освятил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Почитай отца твоего и мать твою, [чтобы тебе было хорошо и] чтобы продлились дни твои на земле, которую Господь, Бог твой, дает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 убивай.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Не прелюбодействуй.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Не кради.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Не произноси ложного свидетельства на ближнего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желай дома ближнего твоего; не желай жены ближнего твоего, [ни поля его,] ни раба его, ни рабыни его, ни вола его, ни осла его, [ни всякого скота его,] ничего, что у ближнего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Весь народ видел громы и пламя, и звук трубный, и гору дымящуюся; и, увидев то, [весь] народ отступил и стал вдали.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сказали Моисею: говори ты с нами, и мы будем слушать, но чтобы не говорил с нами Бог, дабы нам не умереть.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Моисей народу: не бойтесь; Бог [к вам] пришел, чтобы испытать вас и чтобы страх Его был пред лицом вашим, дабы вы не грешили.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стоял [весь] народ вдали, а Моисей вступил во мрак, где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Господь Моисею: так скажи [дому Иаковлеву и возвести] сынам Израилевым: вы видели, как Я с неба говорил вам;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не делайте предо Мною богов серебряных, или богов золотых, не делайте себе;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сделай Мне жертвенник из земли и приноси на нем всесожжения твои и мирные жертвы твои, овец твоих и волов твоих; на всяком месте, где Я положу память имени Моего, Я приду к тебе и благословлю тебя;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если же будешь делать Мне жертвенник из камней, то не сооружай его из тесаных, ибо, как скоро наложишь на них тесло твое, то осквернишь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не всходи по ступеням к жертвеннику Моему, дабы не открылась при нем нагота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21:1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вот законы, которые ты объявишь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Если купишь раба Еврея, пусть он работает [тебе] шесть лет, а в седьмой [год] пусть выйдет на волю даром;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если он пришел один, пусть один и выйдет; а если он женатый, пусть выйдет с ним и жена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же господин его дал ему жену и она родила ему сынов, или дочерей, то жена и дети ее пусть останутся у господина ее, а он выйдет один;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если раб скажет: «люблю господина моего, жену мою и детей моих, не пойду на волю»,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 пусть господин его приведет его пред богов и поставит его к двери, или к косяку, и проколет ему господин его ухо шилом, и он останется рабом его вечно.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кто продаст дочь свою в рабыни, то она не может выйти, как выходят рабы;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если она не угодна господину своему и он не обручит ее, пусть позволит выкупить ее; а чужому народу продать ее [господин] не властен, когда сам пренебрег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если он обручит ее сыну своему, пусть поступит с нею по праву дочерей;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же другую возьмет за него, то она не должна лишаться пищи, одежды и супружеского сожития;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если он сих трех вещей не сделает для нее, пусть она отойдет даром, без выкупа.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Кто ударит человека так, что он умрет, да будет предан смерти;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если кто не злоумышлял, а Бог попустил ему попасть под руки его, то Я назначу у тебя место, куда убежать [убийце];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если кто с намерением умертвит ближнего коварно [и прибежит к жертвеннику], то и от жертвенника Моего бери его на смерть.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Кто ударит отца своего или свою мать, того должно предать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Кто украдет человека [из сынов Израилевых] и [поработив его] продаст его, или найдется он в руках у него, то должно предать его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Кто злословит отца своего или свою мать, того должно предать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ссорятся [двое], и один человек ударит другого камнем, или кулаком, и тот не умрет, но сляжет в постель,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то, если он встанет и будет выходить из дома с помощью палки, ударивший [его] не будет повинен смерти; только пусть заплатит за остановку в его работе и даст на лечение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если кто ударит раба своего, или служанку свою палкою, и они умрут под рукою его, то он должен быть наказан;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но если они день или два дня переживут, то не должно наказывать его, ибо это его серебро.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Когда дерутся люди, и ударят беременную женщину, и она выкинет, но не будет другого вреда, то взять с виновного пеню, какую наложит на него муж той женщины, и он должен заплатить оную при посредниках;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если будет вред, то отдай душу за душу,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глаз за глаз, зуб за зуб, руку за руку, ногу за ногу,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обожжение за обожжение, рану за рану, ушиб за ушиб.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Если кто раба своего ударит в глаз, или служанку свою в глаз, и повредит его, пусть отпустит их на волю за глаз;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если выбьет зуб рабу своему, или рабе своей, пусть отпустит их на волю за зуб.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Если вол забодает мужчину или женщину до смерти, то вола побить камнями и мяса его не есть; а хозяин вола не виноват;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но если вол бодлив был и вчера и третьего дня, и хозяин его, быв извещен о сем, не стерег его, а он убил мужчину или женщину, то вола побить камнями, и хозяина его предать смерти;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если на него наложен будет выкуп, пусть даст выкуп за душу свою, какой наложен будет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Сына ли забодает, дочь ли забодает, – по сему же закону поступать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Если вол забодает раба или рабу, то господину их заплатить тридцать сиклей серебра, а вола побить камнями.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Если кто раскроет яму, или если выкопает яму и не покроет ее, и упадет в нее вол или осел,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то хозяин ямы должен заплатить, отдать серебро хозяину их, а труп будет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Если чей-нибудь вол забодает до смерти вола у соседа его, пусть продадут живого вола и разделят пополам цену его; также и убитого пусть разделят пополам;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а если известно было, что вол бодлив был и вчера и третьего дня, но хозяин его [быв извещен о сем] не стерег его, то должен он заплатить вола за вола, а убитый будет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22:1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Если кто украдет вола или овцу и заколет или продаст, то пять волов заплатит за вола и четыре овцы за овцу.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Если кто застанет вора подкапывающего и ударит его, так что он умрет, то кровь не вменится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если взошло над ним солнце, то вменится ему кровь. Укравший должен заплатить; а если нечем, то пусть продадут его для уплаты за украденное 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[он пойман будет и] украденное найдется у него в руках живым, вол ли то, или осел, или овца, пусть заплатит [за них] вдвое.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кто потравит поле, или виноградник, пустив скот свой травить чужое поле, [смотря по плодам его пусть заплатит со своего поля; а если потравит все поле,] пусть вознаградит лучшим из поля своего и лучшим из виноградника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Если появится огонь и охватит терн и выжжет копны, или жатву, или поле, то должен заплатить, кто произвел сей пожар.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кто отдаст ближнему на сохранение серебро или вещи, и они украдены будут из дома его, то, если найдется вор, пусть он заплатит вдвое;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а если не найдется вор, пусть хозяин дома придет пред судей [и поклянется], что не простер руки своей на собственность ближнего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 всякой вещи спорной, о воле, об осле, об овце, об одежде, о всякой вещи потерянной, о которой кто-нибудь скажет, что она его, дело обоих должно быть доведено до судей: кого обвинят судьи, тот заплатит ближнему своему вдвое.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Если кто отдаст ближнему своему осла, или вола, или овцу, или какой другой скот на сбережение, а он умрет, или будет поврежден, или уведен, так что никто сего не увидит,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клятва пред Господом да будет между обоими в том, что взявший не простер руки своей на собственность ближнего своего; и хозяин должен принять, а тот не будет платить;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если украден будет у него, то должен заплатить хозяину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же будет зверем растерзан, то пусть в доказательство представит растерзанное: за растерзанное он не платит.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кто займет у ближнего своего скот, и он будет поврежден или умрет, а хозяина его не было при нем, то должен заплатить;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если же хозяин его был при нем, то не должен платить; если он взят был внаймы за деньги, то пусть и пойдет за ту цену.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Если обольстит кто девицу необрученную и переспит с нею, пусть даст ей вено [и возьмет ее] себе в жену;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если отец не согласится [и не захочет] выдать ее за него, пусть заплатит [отцу]столько серебра, сколько полагается на вено девицам.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Ворожеи не оставляй в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Всякий скотоложник да будет предан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Приносящий жертву богам, кроме одного Господа, да будет истреблен.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Пришельца не притесняй и не угнетай его, ибо вы сами были пришельцами в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Ни вдовы, ни сироты не притесняйте;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если же ты притеснишь их, то, когда они возопиют ко Мне, Я услышу вопль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воспламенится гнев Мой, и убью вас мечом, и будут жены ваши вдовами и дети ваши сиротами.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Если дашь деньги взаймы бедному из народа Моего, то не притесняй его и не налагай на него роста.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Если возьмешь в залог одежду ближнего твоего, до захождения солнца возврати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ибо она есть единственный покров у него, она – одеяние тела его: в чем будет он спать? итак, когда он возопиет ко Мне, Я услышу, ибо Я милосерд.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Судей не злословь и начальника в народе твоем не поноси.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Не медли [приносить Мне] начатки от гумна твоего и от точила твоего; отдавай Мне первенца из сынов твоих;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то же делай с волом твоим и с овцою твоею [и с ослом твоим]: семь дней пусть они будут при матери своей, а в восьмой день отдавай их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будете у Меня людьми святыми; и мяса, растерзанного зверем в поле, не ешьте, псам бросайте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23:1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 внимай пустому слуху, не давай руки твоей нечестивому, чтоб быть свидетелем неправды.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 следуй за большинством на зло и не решай тяжбы, отступая по большинству от правды;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бедному не потворствуй в тяжбе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Если найдешь вола врага твоего или осла его заблудившегося, приведи его к нему;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увидишь осла врага твоего упавшим под ношею своею, то не оставляй его; развьючь вместе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Не суди превратно тяжбы бедного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Удаляйся от неправды и не умерщвляй невинного и правого, ибо Я не оправдаю беззаконника.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Даров не принимай, ибо дары слепыми делают зрячих и превращают дело правых.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Пришельца не обижай [и не притесняй его]: вы знаете душу пришельца, потому что сами были пришельцами в земле Египетской.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Шесть лет засевай землю твою и собирай произведения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в седьмой оставляй ее в покое, чтобы питались убогие из твоего народа, а остатками после них питались звери полевые; так же поступай с виноградником твоим и с маслиною твоею.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Шесть дней делай дела твои, а в седьмой день покойся, чтобы отдохнул вол твой и осел твой, и успокоился сын рабы твоей и пришелец.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Соблюдайте все, что Я сказал вам, и имени других богов не упоминайте; да не слышится оно из уст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Три раза в году празднуй Мне: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наблюдай праздник опресноков: семь дней ешь пресный хлеб, как Я повелел тебе, в назначенное время месяца Авива, ибо в оном ты вышел из Египта; и пусть не являются пред лицо Мое с пустыми руками;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Наблюдай и праздник жатвы первых плодов труда твоего, какие ты сеял на поле, и праздник собирания плодов в конце года, когда уберешь с поля работу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Три раза в году должен являться весь мужеский пол твой пред лицо Владыки, Господа [твоего].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[Когда изгоню язычников от лица твоего и распространю пределы твои,] не изливай крови жертвы Моей на квасное, и тук от праздничной жертвы Моей не должен оставаться до утра.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Начатки плодов земли твоей приноси в дом Господа, Бога твоего. Не вари козленка в молоке матери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Вот, Я посылаю пред тобою Ангела [Моего] хранить тебя на пути и ввести тебя в то место, которое Я приготовил [тебе];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блюди себя пред лицом Его и слушай гласа Его; не упорствуй против Него, потому что Он не простит греха вашего, ибо имя Мое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[Если будешь слушать гласа Моего, и будешь исполнять все, что скажу тебе, и сохранишь завет Мой, то вы будете у Меня народом избранным из всех племен, ибо вся земля Моя; вы будете у Меня царственным священством и народом святым. Сии слова скажи сынам Израилевым.] Если ты будешь слушать гласа Его и исполнять все, что скажу [тебе], то врагом буду врагов твоих и противником противников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Когда пойдет пред тобою Ангел Мой и поведет тебя к Аморреям, Хеттеям, Ферезеям, Хананеям, [Гергесеям,] Евеям и Иевусеям, и истреблю их [от лица вашего],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то не поклоняйся богам их, и не служи им, и не подражай делам их, но сокруши их и разрушь столбы 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служите Господу, Богу вашему, и Он благословит хлеб твой [и вино твое] и воду твою; и отвращу от вас болезни.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Не будет преждевременно рождающих и бесплодных в земле твоей; число дней твоих сделаю полным.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Ужас Мой пошлю пред тобою, и в смущение приведу всякий народ, к которому ты придешь, и буду обращать к тебе тыл всех врагов твоих;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пошлю пред тобою шершней, и они погонят от лица твоего [Аморреев,] Евеев, [Иевусеев,] Хананеев и Хеттеев;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не выгоню их от лица твоего в один год, чтобы земля не сделалась пуста и не умножились против тебя звери полевые: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мало-помалу буду прогонять их от тебя, доколе ты не размножишься и не возьмешь во владение земли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Проведу пределы твои от моря Чермного до моря Филистимского и от пустыни до реки [великой Евфрата], ибо предам в руки ваши жителей сей земли, и прогонишь их от лица твоего;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[не смешивайся и] не заключай союза ни с ними, ни с богами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не должны они жить в земле твоей, чтобы они не ввели тебя в грех против Меня; ибо если ты будешь служить богам их, то это будет тебе сетью.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24:1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Моисею сказал Он: взойди к Господу ты и Аарон, Надав и Авиуд и семьдесят из старейшин Израилевых, и поклонитесь [Господу] издали;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Моисей один пусть приблизится к Господу, а они пусть не приближаются, и народ пусть не восходит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пришел Моисей и пересказал народу все слова Господни и все законы. И отвечал весь народ в один голос, и сказали: все, что сказал Господь, сделаем [и будем послушны].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написал Моисей все слова Господни, и, встав рано поутру, поставил под горою жертвенник и двенадцать камней, по числу двенадцати колен Израилевых;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послал юношей из сынов Израилевых, и принесли они всесожжения, и заклали тельцов в мирную жертву Господу [Богу].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Моисей, взяв половину крови, влил в чаши, а другою половиною окропил жертвенник;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взял книгу завета и прочитал вслух народу, и сказали они: все, что сказал Господь, сделаем и будем послушны.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взял Моисей крови и окропил народ, говоря: вот кровь завета, который Господь заключил с вами о всех словах сих.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Потом взошел Моисей и Аарон, Надав и Авиуд и семьдесят из старейшин Израилевых,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видели [место стояния] Бога Израилева; и под ногами Его нечто подобное работе из чистого сапфира и, как самое небо, ясное.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Он не простер руки Своей на избранных из сынов Израилевых: они видели [место] Бога, и ели и пили.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Господь Моисею: взойди ко Мне на гору и будь там; и дам тебе скрижали каменные, и закон и заповеди, которые Я написал для научения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встал Моисей с Иисусом, служителем своим, и пошел Моисей на гору Божию,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старейшинам сказал: оставайтесь здесь, доколе мы не возвратимся к вам; вот, Аарон и Ор с вами; кто будет иметь дело, пусть приходит к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взошел Моисей на гору, и покрыло облако гору,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слава Господня осенила гору Синай; и покрывало ее облако шесть дней, а в седьмой день [Господь] воззвал к Моисею из среды облака.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Вид же славы Господней на вершине горы был пред глазами сынов Израилевых, как огонь поядающий.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Моисей вступил в средину облака и взошел на гору; и был Моисей на горе сорок дней и сорок ночей.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25:1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скажи сынам Израилевым, чтобы они сделали Мне приношения; от всякого человека, у которого будет усердие, принимайте приношения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Вот приношения, которые вы должны принимать от них: золото и серебро и медь,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шерсть голубую, пурпуровую и червленую, и виссон, и козью [шерсть].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Кожи бараньи красные, и кожи синие, и дерева ситтим,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елей для светильника, ароматы для елея помазания и для благовонного курения,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камень оникс и камни вставные для ефода и для наперсника.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устроят они Мне святилище, и буду обитать посреди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все [сделайте], как Я показываю тебе, и образец скинии, и образец всех сосудов ее; так и сделайте.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Сделайте ковчег из дерева ситтим: длина ему два локтя с половиною, и ширина ему полтора локтя, и высота ему полтора локтя;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обложи его чистым золотом, изнутри и снаружи покрой его; и сделай наверху вокруг его золотой венец [витый];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вылей для него четыре кольца золотых и утверди на четырех нижних углах его: два кольца на одной стороне его, два кольца на другой стороне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Сделай из дерева ситтим шесты и обложи их [чистым] золотом;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вложи шесты в кольца, по сторонам ковчега, чтобы посредством их носить ковчег;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 кольцах ковчега должны быть шесты и не должны отниматься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положи в ковчег откровение, которое Я дам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Сделай также крышку из чистого золота: длина ее два локтя с половиною, а ширина ее полтора локтя;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сделай из золота двух херувимов: чеканной работы сделай их на обоих концах крышки;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сделай одного херувима с одного края, а другого херувима с другого края; выдавшимися из крышки сделайте херувимов на обоих краях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будут херувимы с распростертыми вверх крыльями, покрывая крыльями своими крышку, а лицами своими будут друг к другу: к крышке будут лица херувимов.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положи крышку на ковчег сверху, в ковчег же положи откровение, которое Я дам тебе;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там Я буду открываться тебе и говорить с тобою над крышкою, посреди двух херувимов, которые над ковчегом откровения, о всем, что ни буду заповедывать чрез тебя сынам Израилевым.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сделай стол из дерева ситтим, длиною в два локтя, шириною в локоть, и вышиною в полтора локтя,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обложи его золотом чистым, и сделай вокруг него золотой венец [витый];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сделай вокруг него стенки в ладонь и у стенок его сделай золотой венец вокруг;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сделай для него четыре кольца золотых и утверди кольца на четырех углах у четырех ножек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при стенках должны быть кольца, чтобы влагать шесты, для ношения на них стола;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 шесты сделай из дерева ситтим и обложи их [чистым] золотом, и будут носить на них сей стол;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сделай также для него блюда, кадильницы, чаши и кружки, чтобы возливать ими: из золота чистого сделай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полагай на стол хлебы предложения пред лицом Моим постоянно.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сделай светильник из золота чистого; чеканный должен быть сей светильник; стебель его, ветви его, чашечки его, яблоки его и цветы его должны выходить из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шесть ветвей должны выходить из боков его: три ветви светильника из одного бока его и три ветви светильника из другого бока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три чашечки наподобие миндального цветка, с яблоком и цветами, должны быть на одной ветви, и три чашечки наподобие миндального цветка на другой ветви, с яблоком и цветами: так на всех шести ветвях, выходящих из светильника;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а на стебле светильника должны быть четыре чашечки наподобие миндального цветка, с яблоками и цветами;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у шести ветвей, выходящих из стебля светильника, яблоко под двумя ветвями его, и яблоко под другими двумя ветвями, и яблоко под третьими двумя ветвями его [и на светильнике четыре чашечки, наподобие миндального цветка];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яблоки и ветви их из него должны выходить: он весь должен быть чеканный, цельный, из чистого золота.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сделай к нему семь лампад и поставь на него лампады его, чтобы светили на переднюю сторону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щипцы к нему и лотки к нему [сделай] из чистого золота;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из таланта золота чистого пусть сделают его со всеми сими принадлежностями.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Смотри, сделай их по тому образцу, какой показан тебе на горе.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26:1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Скинию же сделай из десяти покрывал крученого виссона и из голубой, пурпуровой и червленой шерсти, и херувимов сделай на них искусною работою;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длина каждого покрывала двадцать восемь локтей, а ширина каждого покрывала четыре локтя: мера одна всем покрывалам.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Пять покрывал пусть будут соединены одно с другим, и другие пять покрывал соединены одно с другим.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Сделай [к ним] петли голубого цвета на краю первого покрывала, в конце соединяющего обе половины; так сделай и на краю последнего покрывала, соединяющего обе половины;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пятьдесят петель сделай у одного покрывала и пятьдесят петель сделай на краю покрывала, которое соединяется с другим; петли должны соответствовать одна другой;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сделай пятьдесят крючков золотых и крючками соедини покрывала одно с другим, и будет скиния одно целое.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сделай покрывала на козьей шерсти, чтобы покрывать скинию; одиннадцать покрывал сделай таких;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длина одного покрывала тридцать локтей, а ширина четыре локтя; это одно покрывало: одиннадцати покрывалам одна мера.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соедини пять покрывал особо и шесть покрывал особо; шестое покрывало сделай двойное с передней стороны скинии.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Сделай пятьдесят петель на краю крайнего покрывала, для соединения его с другим, и пятьдесят петель [сделай] на краю другого покрывала, для соединения с 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сделай пятьдесят крючков медных, и вложи крючки в петли, и соедини покров, чтобы он составлял одно.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А излишек, остающийся от покрывал скинии, – половина излишнего покрывала, пусть будет свешена на задней стороне скинии;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излишек от длины покрывал скинии, на локоть с одной и на локоть с другой стороны, пусть будет свешен по бокам скинии с той и с другой стороны, для покрытия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сделай покрышку для покрова из кож бараньих красных и еще покров верхний из кож синих.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сделай брусья для скинии из дерева ситтим, чтобы они стояли: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длиною в десять локтей [сделай] брус, и полтора локтя каждому брусу ширина;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у каждого бруса по два шипа [на концах], один против другого: так сделай у всех брусьев скинии.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Так сделай брусья для скинии: двадцать брусьев для полуденной стороны к югу,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под двадцать брусьев сделай сорок серебряных подножий: два подножия под один брус для двух шипов его, и два подножия под другой брус для двух шипов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двадцать брусьев для другой стороны скинии к северу,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для них сорок подножий серебряных: два подножия [для двух шипов его] под один брус, и два подножия [для двух шипов его] под другой брус;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для задней же стороны скинии к западу сделай шесть брусьев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два бруса сделай для углов скинии на заднюю сторону;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они должны быть соединены внизу и соединены вверху к одному кольцу: так должно быть с ними обоими; для обоих углов пусть они будут;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так будет восемь брусьев, и для них серебряных подножий шестнадцать: два подножия под один брус, и два подножия под другой брус [для двух шипов 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сделай шесты из дерева ситтим, пять [шестов] для брусьев одной стороны скинии,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пять шестов для брусьев другой стороны скинии, и пять шестов для брусьев задней стороны сзади скинии, к западу;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 внутренний шест будет проходить по середине брусьев от одного конца до другого;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брусья же обложи золотом, и кольца, для вкладывания шестов, сделай из золота, и шесты обложи золотом.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поставь скинию по образцу, который показан тебе на горе.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сделай завесу из голубой, пурпуровой и червленой шерсти и крученого виссона; искусною работою должны быть сделаны на ней херувимы;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повесь ее на четырех столбах из ситтим, обложенных золотом, с золотыми крючками, на четырех подножиях серебряных;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повесь завесу на крючках и внеси туда за завесу ковчег откровения; и будет завеса отделять вам святилище от Святого Святых.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положи крышку на ковчег откровения во Святом Святых.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поставь стол вне завесы и светильник против стола на стороне скинии к югу; стол же поставь на северной стороне [скинии].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сделай завесу для входа в скинию из голубой и пурпуровой и червленой шерсти и из крученого виссона узорчатой работы;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сделай для завесы пять столбов из ситтим и обложи их золотом; крючки к ним золотые; и вылей для них пять подножий медных.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27:1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сделай жертвенник из дерева ситтим длиною пяти локтей и шириною пяти локтей, так чтобы он был четырехугольный, и вышиною трех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сделай роги на четырех углах его, так чтобы роги выходили из него; и обложи его медью.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Сделай к нему горшки для высыпания в них пепла, и лопатки, и чаши, и вилки, и угольницы; все принадлежности сделай из меди.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Сделай к нему решетку, род сетки, из меди, и сделай на сетке, на четырех углах ее, четыре кольца медных;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положи ее по окраине жертвенника внизу, так чтобы сетка была до половины жертвенника.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сделай шесты для жертвенника, шесты из дерева ситтим, и обложи их медью;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вкладывай шесты его в кольца, так чтобы шесты были по обоим бокам жертвенника, когда нести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Сделай его пустой внутри, дощатый: как показано тебе на горе, так пусть сделают [его].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Сделай двор скинии: с полуденной стороны к югу завесы для двора должны быть из крученого виссона, длиною во сто локтей по одной стороне;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столбов для них двадцать, и подножий для них двадцать медных; крючки у столбов и связи на них из серебра.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Также и вдоль по северной стороне – завесы ста локтей длиною; столбов для них двадцать, и подножий для них двадцать медных; крючки у столбов и связи на них [и подножия их] из серебра.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ширину же двора с западной стороны завесы пятидесяти локтей; столбов для них десять, и подножий к ним десять.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 ширину двора с передней стороны к востоку – [завесы] пятидесяти локтей; [столбов для них десять, и подножий для них десять]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 одной стороне – завесы в пятнадцать локтей [вышиною], столбов для них три, и подножий для них три;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к другой стороне – завесы в пятнадцать [локтей вышиною], столбов для них три, и подножий для них три.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для ворот двора завеса в двадцать локтей [вышиною] из голубой и пурпуровой и червленой шерсти и из крученого виссона узорчатой работы; столбов для нее четыре, и подножий к ним четыре.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Все столбы вокруг двора должны быть соединены связями из серебра; крючки у них из серебра, а подножия к ним из меди.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Длина двора сто локтей, а ширина по всему протяжению пятьдесят, высота пять локтей; завесы из крученого виссона, а подножия у столбов из меди.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Все принадлежности скинии для всякого употребления в ней, и все колья ее, и все колья двора – из меди.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вели сынам Израилевым, чтобы они приносили тебе елей чистый, выбитый из маслин, для освещения, чтобы горел светильник во всякое время;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 скинии собрания вне завесы, которая пред ковчегом откровения, будет зажигать его Аарон и сыновья его, от вечера до утра, пред лицом Господним. Это устав вечный для поколений их от сынов Израилевых.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28:1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возьми к себе Аарона, брата твоего, и сынов его с ним, от среды сынов Израилевых, чтоб он был священником Мне, Аарона и Надава, Авиуда, Елеазара и Ифамара, сынов Аароновых.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сделай священные одежды Аарону, брату твоему, для славы и благолепия.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скажи всем мудрым сердцем, которых Я исполнил духа премудрости [и смышления], чтобы они сделали Аарону [священные] одежды для посвящения его, чтобы он был священником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Вот одежды, которые должны они сделать: наперсник, ефод, верхняя риза, хитон стяжной, кидар и пояс. Пусть сделают священные одежды Аарону, брату твоему, и сынам его, чтобы он был священником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Пусть они возьмут золота, голубой и пурпуровой и червленой шерсти и виссона,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сделают ефод из золота, из голубой, пурпуровой и червленой шерсти, и из крученого виссона, искусною работою.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 него должны быть на обоих концах его два связывающие нарамника, чтобы он был связан.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пояс ефода, который поверх его, должен быть одинаковой с ним работы, из [чистого] золота, из голубой, пурпуровой и червленой шерсти и из крученого виссона.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возьми два камня оникса и вырежь на них имена сынов Израилевых: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шесть имен их на одном камне и шесть имен остальных на другом камне, по порядку рождения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через резчика на камне, который вырезывает печати, вырежь на двух камнях имена сынов Израилевых; и вставь их в золотые гнезда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положи два камня сии на нарамники ефода: это камни на память сынам Израилевым; и будет Аарон носить имена их пред Господом на обоих раменах своих для памяти.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сделай гнезда из [чистого] золота;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[сделай] две цепочки из чистого золота, витыми сделай их работою плетеною, и прикрепи витые цепочки к гнездам [на нарамниках их спереди].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Сделай наперсник судный искусною работою; сделай его такою же работою, как ефод: из золота, из голубой, пурпуровой и червленой шерсти и из крученого виссона сделай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он должен быть четырехугольный, двойной, в пядень длиною и в пядень шириною;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вставь в него оправленные камни в четыре ряда; рядом: рубин, топаз, изумруд, – это один ряд;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второй ряд: карбункул, сапфир и алмаз;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третий ряд: яхонт, агат и аметист;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четвертый ряд: хризолит, оникс и яспис; в золотых гнездах должны быть вставлены они.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Сих камней должно быть двенадцать, по числу [двенадцати имен] сынов Израилевых [на двух раменах его], по именам их [и по рождению их]; на каждом, как на печати, должно быть вырезано по одному имени из числа двенадцати колен.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 наперснику сделай цепочки витые плетеною работою из чистого золота;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сделай к наперснику два кольца из золота и прикрепи два [золотых] кольца к двум концам наперсника;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вдень две плетеные цепочки из золота в оба кольца по [обоим] концам наперсника,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а два конца двух цепочек прикрепи к двум гнездам и прикрепи к нарамникам ефода с лицевой стороны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еще сделай два кольца золотых и прикрепи их к двум другим концам наперсника, на той стороне, которая лежит к ефоду внутрь;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также сделай два кольца золотых и прикрепи их к двум нарамникам ефода снизу, с лицевой стороны его, у соединения его, над поясом ефода;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прикрепят наперсник кольцами его к кольцам ефода шнуром из голубой шерсти, чтобы он был над поясом ефода, и чтоб не спадал наперсник с ефода.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будет носить Аарон имена сынов Израилевых на наперснике судном у сердца своего, когда будет входить во святилище, для постоянной памяти пред Господом. [И положи на наперсник судный витые цепочки, положи на оба конца наперсника, и положи оба гнезда на обоих плечах на нарамнике с лица.]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На наперсник судный возложи урим и туммим, и они будут у сердца Ааронова, когда будет он входить [во святилище] пред лицо Господне; и будет Аарон всегда носить суд сынов Израилевых у сердца своего пред лицом Господним.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сделай верхнюю ризу к ефоду всю голубого цвета;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среди нее должно быть отверстие для головы; у отверстия ее вокруг должна быть обшивка тканая, подобно как у отверстия брони, чтобы не дралось;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по подолу ее сделай яблоки из нитей голубого, яхонтового, пурпурового и червленого цвета [и из крученого виссона], вокруг по подолу ее; [такого вида яблоки и] позвонки золотые между ними кругом: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золотой позвонок и яблоко, золотой позвонок и яблоко, по подолу верхней ризы кругом;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она будет на Аароне в служении, дабы слышен был от него звук, когда он будет входить во святилище пред лицо Господне и когда будет выходить, чтобы ему не умереть.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сделай полированную дощечку из чистого золота, и вырежь на ней, как вырезывают на печати: «Святыня Господня»,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прикрепи ее шнуром голубого цвета к кидару, так чтобы она была на передней стороне кидара;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будет она на челе Аароновом, и понесет на себе Аарон недостатки приношений, посвящаемых от сынов Израилевых, и всех даров, ими приносимых; и будет она непрестанно на челе его, для благоволения Господня к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сделай хитон из виссона и кидар из виссона и сделай пояс узорчатой работы;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Сделай и сынам Аароновым хитоны, сделай им поясы, и головные повязки сделай им для славы и благолепия,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облеки в них Аарона, брата твоего, и сынов его с ним, и помажь их, и наполни руки их, и посвяти их, и они будут священниками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сделай им нижнее платье льняное, для прикрытия телесной наготы от чресл до голеней,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да будут они на Аароне и на сынах его, когда будут они входить в скинию собрания, или приступать к жертвеннику для служения во святилище, чтобы им не навести [на себя] греха и не умереть. Это устав вечный [да будет] для него и для потомков его по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29:1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Вот что должен ты совершить над ними, чтобы посвятить их во священники Мне: возьми одного тельца из волов, и двух овнов без порока,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хлебов пресных, и опресноков, смешанных с елеем, и лепешек пресных, помазанных елеем: из муки пшеничной сделай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положи их в одну корзину, и принеси их в корзине, и вместе тельца и двух овнов.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Аарона же и сынов его приведи ко входу в скинию собрания и омой их водою.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возьми [священные] одежды, и облеки Аарона в хитон и в верхнюю ризу, в ефод и в наперсник, и опояшь его по ефоду;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возложи ему на голову кидар и укрепи диадиму святыни на кидаре;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возьми елей помазания, и возлей ему на голову, и помажь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приведи также сынов его и облеки их в хитоны;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опояшь их поясом, Аарона и сынов его, и возложи на них повязки, и будет им принадлежать священство по уставу навеки; и наполни руки Аарона и сынов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приведи тельца пред скинию собрания, и возложат Аарон и сыны его руки свои на голову тельца [пред Господом у дверей скинии собрания];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заколи тельца пред лицом Господним при входе в скинию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возьми крови тельца и возложи перстом твоим на роги жертвенника, а всю [остальную] кровь вылей у основания жертвенника;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возьми весь тук, покрывающий внутренности, и сальник с печени, и обе почки и тук, который на них, и воскури на жертвеннике;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мясо тельца и кожу его и нечистоты его сожги на огне вне стана: это – жертва за грех.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возьми одного овна, и возложат Аарон и сыны его руки свои на голову овна;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заколи овна, и возьми крови его, и покропи на жертвенник со всех сторон;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рассеки овна на части, вымой [в воде] внутренности его и голени его, и положи их на рассеченные части его и на голову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сожги всего овна на жертвеннике. Это всесожжение Господу, благоухание приятное, жертва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Возьми и другого овна, и возложат Аарон и сыны его руки свои на голову овна;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заколи овна, и возьми крови его, и возложи на край правого уха Ааронова и на край правого уха сынов его, и на большой палец правой руки их, и на большой палец правой ноги их; и покропи кровью на жертвенник со всех сторон;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возьми крови, которая на жертвеннике, и елея помазания, и покропи на Аарона и на одежды его, и на сынов его и на одежды сынов его с ним, – и будут освящены, он и одежды его, и сыны его и одежды их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возьми от овна тук и курдюк, и тук, покрывающий внутренности, и сальник с печени, и обе почки и тук, который на них, правое плечо, [потому что это овен вручения священства],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один круглый хлеб, одну лепешку на елее и один опреснок из корзины, которая пред Господом,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положи все на руки Аарону и на руки сынам его, и принеси это, потрясая пред лицом Господним;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возьми это с рук их и сожги на жертвеннике со всесожжением, в благоухание пред Господом: это жертва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возьми грудь от овна вручения, который для Аарона, и принеси ее, потрясая пред лицом Господним, – и это будет твоя доля;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освяти грудь приношения, которая потрясаема была, и плечо возношения, которое было возносимо, от овна вручения, который для Аарона и для сынов его,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будет это Аарону и сынам его в участок вечный от сынов Израилевых, ибо это – возношение; возношение должно быть от сынов Израилевых при мирных жертвах [сынов Израилевых], возношение их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А священные одежды, которые для Аарона, перейдут после него к сынам его, чтобы в них помазывать их и вручать им священство;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семь дней должен облачаться в них [великий] священник из сынов его, заступающий его место, который будет входить в скинию собрания для служения во святилище.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Овна же вручения возьми и свари мясо его на месте святом;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пусть съедят Аарон и сыны его мясо овна сего из корзины, у дверей скинии собрания,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ибо чрез это совершено очищение для вручения им священства и для посвящения их; посторонний не должен есть сего, ибо это святыня;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если останется от мяса вручения и от хлеба до утра, то сожги остаток на огне: не должно есть его, ибо это святыня.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поступи с Аароном и с сынами его во всем так, как Я повелел тебе; в семь дней наполняй руки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тельца за грех приноси каждый день для очищения, и жертву за грех совершай на жертвеннике для очищения его, и помажь его для освящения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семь дней очищай жертвенник, и освяти его, и будет жертвенник святыня великая: все, прикасающееся к жертвеннику, освятится.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Вот что будешь ты приносить на жертвеннике: двух агнцев однолетних [без порока] каждый день постоянно [в жертву всегдашнюю];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одного агнца приноси поутру, а другого агнца приноси вечером,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и десятую часть ефы пшеничной муки, смешанной с четвертью гина битого елея, а для возлияния четверть гина вина, для одного агнца;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другого агнца приноси вечером: с мучным даром, подобным утреннему, и с таким же возлиянием приноси его в благоухание приятное, в жертву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Это – всесожжение постоянное в роды ваши пред дверями скинии собрания пред Господом, где буду открываться вам, чтобы говорить с тобою;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там буду открываться сынам Израилевым, и освятится место сие славою Моею.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освящу скинию собрания и жертвенник; и Аарона и сынов его освящу, чтобы они священнодействовали Мне;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буду обитать среди сынов Израилевых, и буду им Богом,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и узнают, что Я Господь, Бог их, Который вывел их из земли Египетской, чтобы Мне обитать среди них. Я Господь, Бог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30:1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сделай жертвенник для приношения курений, из дерева ситтим сделай его: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длина ему локоть, и ширина ему локоть; он должен быть четырехугольный; а вышина ему два локтя; из него должны выходить роги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обложи его чистым золотом, верх его и бока его кругом, и роги его; и сделай к нему золотой венец вокруг;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под венцом его на двух углах его сделай два кольца из [чистого] золота; сделай их с двух сторон его; и будут они влагалищем для шестов, чтобы носить его на них;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шесты сделай из дерева ситтим и обложи их золотом.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поставь его пред завесою, которая пред ковчегом откровения, против крышки, которая на ковчеге откровения, где Я буду открываться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 нем Аарон будет курить благовонным курением; каждое утро, когда он приготовляет лампады, будет курить 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когда Аарон зажигает лампады вечером, он будет курить им: это – всегдашнее курение пред Господом в роды ваши.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приносите на нем никакого иного курения, ни всесожжения, ни приношения хлебного, и возлияния не возливайте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будет совершать Аарон очищение над рогами его однажды в год; кровью очистительной жертвы за грех он будет очищать его однажды в год в роды ваши. Это святыня великая у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когда будешь делать исчисление сынов Израилевых при пересмотре их, то пусть каждый даст выкуп за душу свою Господу при исчислении их, и не будет между ними язвы губительной при исчислении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всякий, поступающий в исчисление, должен давать половину сикля, сикля священного; в сикле двадцать гер: полсикля приношение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всякий, поступающий в исчисление от двадцати лет и выше, должен давать приношение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богатый не больше и бедный не меньше полсикля должны давать в приношение Господу, для выкупа душ ваших;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возьми серебро выкупа от сынов Израилевых и употребляй его на служение скинии собрания; и будет это для сынов Израилевых в память пред Господом, для искупления душ ваших.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сделай умывальник медный для омовения и подножие его медное, и поставь его между скинией собрания и между жертвенником, и налей в него воды;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пусть Аарон и сыны его омывают из него руки свои и ноги свои;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когда они должны входить в скинию собрания, пусть они омываются водою, чтобы им не умереть; или когда должны приступать к жертвеннику для служения, для жертвоприношения Господу,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пусть они омывают руки свои и ноги свои водою, чтобы им не умереть; и будет им это уставом вечным, ему и потомкам его в роды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возьми себе самых лучших благовонных веществ: смирны самоточной пятьсот [сиклей], корицы благовонной половину против того, двести пятьдесят, тростника благовонного двести пятьдесят,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касии пятьсот сиклей, по сиклю священному, и масла оливкового гин;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сделай из сего миро для священного помазания, масть составную, искусством составляющего масти: это будет миро для священного помазания;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помажь им скинию собрания и ковчег [скинии] откровения,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стол, и все принадлежности его, и светильник и все принадлежности его, и жертвенник курения,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жертвенник всесожжения и все принадлежности его, и умывальник и подножие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освяти их, и будет святыня великая: все, прикасающееся к ним, освятится;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помажь и Аарона и сынов его и посвяти их, чтобы они были священниками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А сынам Израилевым скажи: это будет у Меня миро священного помазания в роды ваши;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тела прочих людей не должно помазывать им, и по составу его не делайте [сами себе] подобного ему; оно – святыня: святынею должно быть для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кто составит подобное ему или кто помажет им постороннего, тот истребится из народа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сказал Господь Моисею: возьми себе благовонных веществ: стакти, ониха, халвана душистого и чистого ливана, всего поровну,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сделай из них искусством составляющего масти курительный состав, стертый, чистый, святой,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истолки его мелко, и полагай его пред ковчегом откровения в скинии собрания, где Я буду открываться тебе: это будет святыня великая для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курения, сделанного по сему составу, не делайте себе: святынею да будет оно у тебя для Господа;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кто сделает подобное, чтобы курить им, [душа та] истребится из народа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31:1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смотри, Я назначаю именно Веселеила, сына Уриева, сына Орова, из колена Иудина;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Я исполнил его Духом Божиим, мудростью, разумением, ведением и всяким искусством,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работать из золота, серебра и меди, [из голубой, пурпуровой и червленой шерсти и из крученого виссона],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резать камни для вставливания и резать дерево для всякого дела;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вот, Я даю ему помощником Аголиава, сына Ахисамахова, из колена Данова, и в сердце всякого мудрого вложу мудрость, дабы они сделали все, что Я повелел тебе: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скинию собрания и ковчег откровения и крышку на него, и все принадлежности скинии,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стол и [все] принадлежности его, и светильник из чистого золота и все принадлежности его, и жертвенник курения,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жертвенник всесожжения, и все принадлежности его, и умывальник и подножие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одежды служебные и одежды священные Аарону священнику, и одежды сынам его, для священнослужения,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елей помазания и курение благовонное для святилища: все так, как Я повелел тебе, они сделают.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скажи сынам Израилевым так: субботы Мои соблюдайте, ибо это – знамение между Мною и вами в роды ваши, дабы вы знали, что Я Господь, освящающий вас;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соблюдайте субботу, ибо она свята для вас: кто осквернит ее, тот да будет предан смерти; кто станет в оную делать дело, та душа должна быть истреблена из среды народа своего;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шесть дней пусть делают дела, а в седьмой – суббота покоя, посвященная Господу: всякий, кто делает дело в день субботний, да будет предан смерти;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пусть хранят сыны Израилевы субботу, празднуя субботу в роды свои, как завет вечный;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это – знамение между Мною и сынами Израилевыми навеки, потому что в шесть дней сотворил Господь небо и землю, а в день седьмой почил и покоился.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когда [Бог] перестал говорить с Моисеем на горе Синае, дал ему две скрижали откровения, скрижали каменные, на которых написано было перстом Божиим.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32:1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Когда народ увидел, что Моисей долго не сходит с горы, то собрался к Аарону и сказал ему: встань и сделай нам бога, который бы шел перед нами, ибо с этим человеком, с Моисеем, который вывел нас из земли Египетской, не знаем, что сделалось.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сказал им Аарон: выньте золотые серьги, которые в ушах ваших жен, ваших сыновей и ваших дочерей, и принесите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весь народ вынул золотые серьги из ушей своих, и принесли к Аарону.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 взял их из рук их, и сделал из них литого тельца, и обделал его резцом. И сказали они: вот бог твой, Израиль, который вывел тебя из земли Египетской!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Увидев сие, Аарон поставил пред ним жертвенник, и провозгласил Аарон, говоря: завтра праздник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На другой день они встали рано и принесли всесожжения и привели жертвы мирные: и сел народ есть и пить, а после встал играть.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сказал Господь Моисею: поспеши сойти [отсюда], ибо развратился народ твой, который ты вывел из земли Египетской;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скоро уклонились они от пути, который Я заповедал им: сделали себе литого тельца и поклонились ему, и принесли ему жертвы и сказали: «вот бог твой, Израиль, который вывел тебя из земли Египетской!»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 Господь Моисею: Я вижу народ сей, и вот, народ – он жестоковыйный;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итак, оставь Меня, да воспламенится гнев Мой на них, и истреблю их, и произведу многочисленный народ от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Моисей стал умолять Господа, Бога своего, и сказал: да не воспламеняется, Господи, гнев Твой на народ Твой, который Ты вывел из земли Египетской силою великою и рукою крепкою,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чтобы Египтяне не говорили: «на погибель Он вывел их, чтобы убить их в горах и истребить их с лица земли»; отврати пламенный гнев Твой и отмени погубление народа Твоего;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вспомни Авраама, Исаака и Израиля [Иакова], рабов Твоих, которым клялся Ты Собою, говоря: «умножая умножу семя ваше, как звезды небесные, и всю землю сию, о которой Я сказал, дам семени вашему, и будут владеть [ею] вечно».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отменил Господь зло, о котором сказал, что наведет его на народ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обратился и сошел Моисей с горы; в руке его были две скрижали откровения [каменные], на которых написано было с обеих сторон: и на той и на другой стороне написано было;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скрижали были дело Божие, и письмена, начертанные на скрижалях, были письмена Божии.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услышал Иисус голос народа шумящего и сказал Моисею: военный крик в стане.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[Моисей] сказал: это не крик побеждающих и не вопль поражаемых; я слышу голос поющих.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Когда же он приблизился к стану и увидел тельца и пляски, тогда он воспламенился гневом и бросил из рук своих скрижали и разбил их под горою;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взял тельца, которого они сделали, и сжег его в огне, и стер в прах, и рассыпал по воде, и дал ее пить сынам Израилевым.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Моисей Аарону: что сделал тебе народ сей, что ты ввел его в грех великий?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Но Аарон сказал [Моисею]: да не возгорается гнев господина моего; ты знаешь этот народ, что он буйный.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Они сказали мне: «сделай нам бога, который шел бы перед нами; ибо с Моисеем, с этим человеком, который вывел нас из земли Египетской, не знаем, что сделалось».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я сказал им: «у кого есть золото, снимите с себя». [Они сняли] и отдали мне; я бросил его в огонь, и вышел этот телец.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Моисей увидел, что это народ необузданный, ибо Аарон допустил его до необузданности, к посрамлению пред врагами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стал Моисей в воротах стана и сказал: кто Господень, – [иди] ко мне! И собрались к нему все сыны Левиины.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он сказал им: так говорит Господь, Бог Израилев: возложите каждый свой меч на бедро свое, пройдите по стану от ворот до ворот и обратно, и убивайте каждый брата своего, каждый друга своего, каждый ближнего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сделали сыны Левиины по слову Моисея: и пало в тот день из народа около трех тысяч человек.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Ибо Моисей сказал [им]: сегодня посвятите руки ваши Господу, каждый в сыне своем и брате своем, да ниспошлет Он вам сегодня благословение.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На другой день сказал Моисей народу: вы сделали великий грех; итак, я взойду к Господу, не заглажу ли греха вашего.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возвратился Моисей к Господу и сказал: о, [Господи!] народ сей сделал великий грех: сделал себе золотого бога;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прости им грех их, а если нет, то изгладь и меня из книги Твоей, в которую Ты вписал.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Господь сказал Моисею: того, кто согрешил предо Мною, изглажу из книги Моей;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итак, иди, [сойди,] веди народ сей, куда Я сказал тебе; вот, Ангел Мой пойдет пред тобою, и в день посещения Моего Я посещу их за грех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поразил Господь народ за сделанного тельца, которого сделал Аарон.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33:1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Моисею: пойди, иди отсюда ты и народ, который ты вывел из земли Египетской, в землю, о которой Я клялся Аврааму, Исааку и Иакову, говоря: «потомству твоему дам ее»;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пошлю пред тобою Ангела [Моего], и прогоню Хананеев, Аморреев, Хеттеев, Ферезеев, [Гергесеев,] Евеев и Иевусеев,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[и введет он вас] в землю, где течет молоко и мед; ибо Сам не пойду среди вас, чтобы не погубить Мне вас на пути, потому что вы народ жестоковыйный.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Народ, услышав грозное слово сие, возрыдал, и никто не возложил на себя украшений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Господь сказал Моисею: скажи сынам Израилевым: вы народ жестоковыйный; если Я пойду среди вас, то в одну минуту истреблю вас; итак, снимите с себя украшения свои; Я посмотрю, что Мне делать с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Сыны Израилевы сняли с себя украшения свои у горы Хорива.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Моисей же взял и поставил себе шатер вне стана, вдали от стана, и назвал его скиниею собрания; и каждый, ищущий Господа, приходил в скинию собрания, находившуюся вне стана.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когда Моисей выходил к скинии, весь народ вставал, и становился каждый у входа в свой шатер и смотрел вслед Моисею, доколе он не входил в скинию.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Когда же Моисей входил в скинию, тогда спускался столп облачный и становился у входа в скинию, и [Господь] говорил с Моисеем.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видел весь народ столп облачный, стоявший у входа в скинию; и вставал весь народ, и поклонялся каждый у входа в шатер свой.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говорил Господь с Моисеем лицом к лицу, как бы говорил кто с другом своим; и он возвращался в стан; а служитель его Иисус, сын Навин, юноша, не отлучался от скинии.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Моисей сказал Господу: вот, Ты говоришь мне: «веди народ сей», а не открыл мне, кого пошлешь со мною, хотя Ты сказал: «Я знаю тебя по имени, и ты приобрел благоволение в очах Моих»;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итак, если я приобрел благоволение в очах Твоих, то молю: открой мне путь Твой, дабы я познал Тебя, чтобы приобрести благоволение в очах Твоих; и помысли, что сии люди Твой народ.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[Господь] сказал [ему]: Сам Я пойду [пред тобою] и введу тебя в покой.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[Моисей] сказал Ему: если не пойдешь Ты Сам [с нами], то и не выводи нас отсюда,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по чему узнать, что я и народ Твой обрели благоволение в очах Твоих? не по тому ли, когда Ты пойдешь с нами? тогда я и народ Твой будем славнее всякого народа на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сказал Господь Моисею: и то, о чем ты говорил, Я сделаю, потому что ты приобрел благоволение в очах Моих, и Я знаю тебя по имени.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[Моисей] сказал: покажи мне славу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 [Господь Моисею]: Я проведу пред тобою всю славу Мою и провозглашу имя Иеговы пред тобою, и кого помиловать – помилую, кого пожалеть – пожалею.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потом сказал Он: лица Моего не можно тебе увидеть, потому что человек не может увидеть Меня и остаться в живых.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сказал Господь: вот, место у Меня, стань на этой скале;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когда же будет проходить слава Моя, Я поставлю тебя в расселине скалы и покрою тебя рукою Моею, доколе не пройду;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когда сниму руку Мою, ты увидишь Меня сзади, а лицо Мое не будет видимо [тебе].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34:1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Моисею: вытеши себе две скрижали каменные, подобные прежним, [и взойди ко Мне на гору,] и Я напишу на сих скрижалях слова, какие были на прежних скрижалях, которые ты разбил;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будь готов к утру, и взойди утром на гору Синай, и предстань предо Мною там на вершине горы;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никто не должен восходить с тобою, и никто не должен показываться на всей горе; даже скот, мелкий и крупный, не должен пастись близ горы 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вытесал Моисей две скрижали каменные, подобные прежним, и, встав рано поутру, взошел на гору Синай, как повелел ему Господь; и взял в руки свои две скрижали каменные.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сошел Господь в облаке, и остановился там близ него, и провозгласил имя Иеговы.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прошел Господь пред лицом его и возгласил: Господь, Господь, Бог человеколюбивый и милосердый, долготерпеливый и многомилостивый и истинный,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сохраняющий [правду и являющий] милость в тысячи родов, прощающий вину и преступление и грех, но не оставляющий без наказания, наказывающий вину отцов в детях и в детях детей до третьего и четвертого рода.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Моисей тотчас пал на землю и поклонился [Богу]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сказал: если я приобрел благоволение в очах Твоих, Владыка, то да пойдет Владыка посреди нас; ибо народ сей жестоковыен; прости беззакония наши и грехи наши и сделай нас наследием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сказал [Господь Моисею]: вот, Я заключаю завет: пред всем народом твоим соделаю чудеса, каких не было по всей земле и ни у каких народов; и увидит весь народ, среди которого ты находишься, дело Господа; ибо страшно будет то, что Я сделаю для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Сохрани то, что повелеваю тебе ныне: вот, Я изгоняю от лица твоего Аморреев, Хананеев, Хеттеев, Ферезеев, Евеев, [Гергесеев] и Иевусеев;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смотри, не вступай в союз с жителями той земли, в которую ты войдешь, дабы они не сделались сетью среди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Жертвенники их разрушьте, столбы их сокрушите, вырубите священные рощи их, [и изваяния богов их сожгите огнем],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ты не должен поклоняться богу иному, кроме Господа [Бога], потому что имя Его – «ревнитель»; Он Бог ревнитель.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Не вступай в союз с жителями той земли, чтобы, когда они будут блудодействовать вслед богов своих и приносить жертвы богам своим, не пригласили и тебя, и ты не вкусил бы жертвы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не бери из дочерей их жен сынам своим [и дочерей своих не давай в замужество за сыновей их], дабы дочери их, блудодействуя вслед богов своих, не ввели и сынов твоих в блужение вслед богов своих.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 делай себе богов литых.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Праздник опресноков соблюдай: семь дней ешь пресный хлеб, как Я повелел тебе, в назначенное время месяца Авива, ибо в месяце Авиве вышел ты из Египта.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Все, разверзающее ложесна, Мне, как и весь скот твой мужеского пола, разверзающий ложесна, из волов и овец;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первородное из ослов заменяй агнцем, а если не заменишь, то выкупи его; всех первенцев из сынов твоих выкупай; пусть не являются пред лицо Мое с пустыми руками.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Шесть дней работай, а в седьмой день покойся; покойся и во время посева и жатвы.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праздник седмиц совершай, праздник начатков жатвы пшеницы и праздник собирания плодов в конце года.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Три раза в году должен являться весь мужеский пол твой пред лицо Владыки, Господа, Бога Израилева,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ибо Я прогоню народы от лица твоего и распространю пределы твои, и никто не пожелает земли твоей, если ты будешь являться пред лицо Господа, Бога твоего, три раза в году.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Не изливай крови жертвы Моей на квасное, и жертва праздника Пасхи не должна переночевать до утра.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Самые первые плоды земли твоей принеси в дом Господа, Бога твоего. Не вари козленка в молоке матери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сказал Господь Моисею: напиши себе слова сии, ибо в сих словах Я заключаю завет с тобою и с Израилем.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пробыл там [Моисей] у Господа сорок дней и сорок ночей, хлеба не ел и воды не пил; и написал [Моисей] на скрижалях слова завета, десятословие.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Когда сходил Моисей с горы Синая, и две скрижали откровения были в руке у Моисея при сошествии его с горы, то Моисей не знал, что лицо его стало сиять лучами оттого, что Бог говорил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увидел Моисея Аарон и все сыны Израилевы, и вот, лицо его сияет, и боялись подойти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призвал их Моисей, и пришли к нему Аарон и все начальники общества, и разговаривал Моисей с ними.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После сего приблизились [к нему] все сыны Израилевы, и он заповедал им все, что говорил ему Господь на горе Синае.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когда Моисей перестал разговаривать с ними, то положил на лицо свое покрывало.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Когда же входил Моисей пред лицо Господа, чтобы говорить с Ним, тогда снимал покрывало, доколе не выходил; а выйдя, пересказывал сынам Израилевым все, что заповедано было [ему от Господа].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видели сыны Израилевы, что сияет лицо Моисеево, и Моисей опять полагал покрывало на лицо свое, доколе не входил говорить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35:1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собрал Моисей все общество сынов Израилевых и сказал им: вот что заповедал Господь делать: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шесть дней делайте дела, а день седьмой должен быть у вас святым, суббота покоя Господу: всякий, кто будет делать в нее дело, предан будет смерти;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зажигайте огня во всех жилищах ваших в день субботы. [Я Господь.]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 Моисей всему обществу сынов Израилевых: вот что заповедал Господь: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сделайте от себя приношения Господу: каждый по усердию пусть принесет приношение Господу, золото, серебро, медь,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шерсть голубого, пурпурового и червленого цвета, и виссон [крученый] и козью шерсть,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кожи бараньи красные, и кожи синие, и дерево ситтим,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елей для светильника, и ароматы для елея помазания и для благовонных курений,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камень оникс и камни вставные для ефода и наперсника.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всякий из вас мудрый сердцем пусть придет и сделает все, что повелел Господь: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скинию и покров ее и верхнюю покрышку ее, крючки и брусья ее, шесты ее, столбы ее и подножия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ковчег и шесты его, крышку и завесу для преграды, [и завесы двора и столбы его, и камни смарагдовые и фимиам и елей помазания,]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стол и шесты его и все принадлежности его, и хлебы предложения,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светильник для освещения со [всеми] принадлежностями его, и лампады его и елей для освещения,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жертвенник для курений и шесты его, и елей помазания, и благовонные курения, и завесу ко входу скинии,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жертвенник всесожжения и решетку медную для него, и шесты его и все принадлежности его, умывальник и подножие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завесы двора, столбы его и подножия их, и завесу у входа во двор,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колья скинии, и колья двора и веревки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одежды служебные для служения во святилище, и священные одежды Аарону священнику и одежды сынам его для священнодействия.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пошло все общество сынов Израилевых от Моисея.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приходили все, которых влекло к тому сердце, и все, которых располагал дух, и приносили приношения Господу для устроения скинии собрания и для всех потребностей ее и для [всех] священных одежд;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приходили мужья с женами, и все по расположению сердца приносили кольца, серьги, перстни и привески, всякие золотые вещи, каждый, кто только хотел приносить золото Господу;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каждый, у кого была шерсть голубого, пурпурового и червленого цвета, виссон и козья шерсть, кожи бараньи красные и кожи синие, приносил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каждый, кто жертвовал серебро или медь, приносил сие в дар Господу; и каждый, у кого было дерево ситтим, приносил сие на всякую потребность для скинии;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все женщины, мудрые сердцем, пряли своими руками и приносили пряжу голубого, пурпурового и червленого цвета и виссон;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все женщины, которых влекло сердце, умевшие прясть, пряли козью шерсть;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князья же приносили камень оникс и камни вставные для ефода и наперсника,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также и благовония, и елей для светильника и для составления елея помазания и для благовонных курений;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все мужья и жены из сынов Израилевых, которых влекло сердце принести на всякое дело, какое Господь через Моисея повелел сделать, приносили добровольный дар Господу.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сказал Моисей сынам Израилевым: смотрите, Господь назначил именно Веселеила, сына Урии, сына Ора, из колена Иудина,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исполнил его Духом Божиим, мудростью, разумением, ведением и всяким искусством,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составлять искусные ткани, работать из золота, серебра и меди,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резать камни для вставливания, и резать дерево, и делать всякую художественную работу;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способность учить других вложил в сердце его, его и Аголиава, сына Ахисамахова, из колена Данова;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Он исполнил сердце их мудростью, чтобы делать всякую работу резчика и искусного ткача, и вышивателя по голубой, пурпуровой, червленой и виссонной ткани, и ткачей, делающих всякую работу [для святилища] и составляющих искусные ткани.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36:1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стал работать Веселеил и Аголиав и все мудрые сердцем, которым Господь дал мудрость и разумение, чтоб уметь сделать всякую работу, потребную для святилища, как повелел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призвал Моисей Веселеила и Аголиава и всех мудрых сердцем, которым Господь дал мудрость, и всех, коих влекло сердце приступить к работе и работать.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взяли они от Моисея все приношения, которые принесли сыны Израилевы, на [все] потребности святилища, чтобы работать. Между тем еще продолжали приносить к нему добровольные дары каждое утро.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Тогда пришли все мудрые сердцем, производившие всякие работы святилища, каждый от своей работы, какою кто занимался,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сказали Моисею, говоря: народ много приносит, более нежели потребно для работ, какие повелел Господь сделать.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приказал Моисей, и объявлено было в стане, чтобы ни мужчина, ни женщина не делали уже ничего для приношения во святилище; и перестал народ приносить.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Запаса было достаточно на всякие работы, какие надлежало делать, и даже осталось.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сделали все мудрые сердцем, занимавшиеся работою скинии: десять покрывал из крученого виссона и из голубой, пурпуровой и червленой шерсти; и херувимов сделали на них искусною работою;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длина каждого покрывала двадцать восемь локтей, и ширина каждого покрывала четыре локтя: всем покрывалам одна мера.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соединил он пять покрывал одно с другим, и другие пять покрывал соединил одно с другим.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сделал петли голубого цвета на краю одного покрывала, где оно соединяется с другим; так же сделал он и на краю последнего покрывала, для соединения его с другим;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пятьдесят петель сделал он у одного покрывала, и пятьдесят петель сделал в конце покрывала, где оно соединяется с другим; петли сии соответствовали одна другой;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сделал пятьдесят крючков золотых, и крючками соединил одно покрывало с другим, и стала скиния одно целое.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Потом сделал покрывала из козьей шерсти для покрытия скинии: одиннадцать покрывал сделал таких;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длиною покрывало тридцать локтей, и шириною покрывало четыре локтя: одиннадцати покрывалам мера одна.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соединил он пять покрывал особо и шесть покрывал особо.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сделал пятьдесят петель на краю покрывала крайнего, где оно соединяется с другим, и пятьдесят петель сделал на краю покрывала, соединяющегося с другим;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сделал пятьдесят медных крючков для соединения покрова, чтоб составилось одно целое.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сделал для скинии покров из красных бараньих кож и покрышку сверху из кож синих.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сделал брусья для скинии из дерева ситтим прямостоящие: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десять локтей длина бруса, и полтора локтя ширина каждого бруса;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у каждого бруса по два шипа, один против другого: так сделал он все брусья скинии.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сделал для скинии двадцать таких брусьев для полуденной стороны,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сорок серебряных подножий сделал под двадцать брусьев: два подножия под один брус для двух шипов его, и два подножия под другой брус для двух шипов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для другой стороны скинии, к северу, сделал двадцать брусьев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сорок серебряных подножий: два подножия под один брус, и два подножия под другой брус;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а для задней стороны скинии, к западу, сделал шесть брусьев,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два бруса сделал для угла в скинии на заднюю сторону;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были они соединены внизу и соединены вверху к одному кольцу: так сделал он с ними обоими на обоих углах;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было восемь брусьев и серебряных подножий шестнадцать, по два подножия под каждый брус.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сделал шесты из дерева ситтим, пять для брусьев одной стороны скинии,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пять шестов для брусьев другой стороны скинии, и пять шестов для брусьев задней стороны скинии;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сделал внутренний шест, который проходил бы по средине брусьев от одного конца до другого;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брусья обложил золотом, и кольца, в которые вкладываются шесты, сделал из золота, и шесты обложил золотом.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сделал завесу из голубой, пурпуровой и червленой шерсти и из крученого виссона, и искусною работою сделал на ней херувимов;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сделал для нее четыре столба из ситтим и обложил их золотом, с золотыми крючками, и вылил для них четыре серебряных подножия.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сделал завесу ко входу скинии из голубой, пурпуровой и червленой шерсти и из крученого виссона, узорчатой работы,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пять столбов для нее с крючками; и обложил верхи их и связи их золотом, и вылил пять медных подножий.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37:1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сделал Веселеил ковчег из дерева ситтим; длина его два локтя с половиною, ширина его полтора локтя и высота его полтора локтя;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обложил его чистым золотом внутри и снаружи и сделал вокруг него золотой венец;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вылил для него четыре кольца золотых, на четырех нижних углах его: два кольца на одной стороне его и два кольца на другой стороне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сделал шесты из дерева ситтим и обложил их золотом;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вложил шесты в кольца, по сторонам ковчега, чтобы носить ковчег.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сделал крышку из чистого золота: длина ее два локтя с половиною, а ширина полтора локтя.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сделал двух херувимов из золота: чеканной работы сделал их на обоих концах крышки,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одного херувима с одного конца, а другого херувима с другого конца: выдавшимися из крышки сделал херувимов с обоих концов ее;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были херувимы с распростертыми вверх крыльями и покрывали крыльями своими крышку, а лицами своими были обращены друг к другу; к крышке были лица херувимов.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сделал стол из дерева ситтим длиною в два локтя, шириною в локоть и вышиною в полтора локтя,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обложил его золотом чистым, и сделал вокруг него золотой венец;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сделал вокруг него стенки в ладонь, и сделал золотой венец у стенок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вылил для него четыре кольца золотых, и утвердил кольца на четырех углах, у четырех ножек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при стенках были кольца, чтобы влагать шесты для ношения стола;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сделал шесты из дерева ситтим, и обложил их золотом для ношения стола.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Потом сделал сосуды, принадлежащие к столу: блюда, кадильницы, кружки и чаши, чтобы возливать ими, из чистого золота.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сделал светильник из золота чистого, чеканный сделал светильник; стебель его, ветви его, чашечки его, яблоки его и цветы его выходили из него;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шесть ветвей выходило из боков его: три ветви светильника из одного бока его и три ветви светильника из другого бока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три чашечки были наподобие миндального цветка, яблоко и цветы на одной ветви, и три чашечки наподобие миндального цветка, яблоко и цветы на другой ветви: так на всех шести ветвях, выходящих из светильника;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на стебле светильника было четыре чашечки наподобие миндального цветка, с яблоками и цветами;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 шести ветвей, выходящих из него, яблоко под первыми двумя ветвями, и яблоко под вторыми двумя ветвями, и яблоко под третьими двумя ветвями;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яблоки и ветви их выходили из него; весь он был чеканный, цельный, из чистого золота.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сделал к нему семь лампад, и щипцы к нему и лотки к нему, из чистого золота;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из таланта чистого золота сделал его со всеми принадлежностями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сделал жертвенник курения из дерева ситтим: длина его локоть и ширина его локоть, четырехугольный, вышина его два локтя; из него выходили роги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обложил его чистым золотом, верх его и стороны его кругом, и роги его, и сделал к нему золотой венец вокруг;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под венцом его на двух углах его сделал два кольца золотых; с двух сторон его сделал их, чтобы вкладывать в них шесты для ношения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шесты сделал из дерева ситтим и обложил их золотом.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сделал миро для священного помазания и курение благовонное, чистое, искусством составляющего масти.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38:1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сделал жертвенник всесожжения из дерева ситтим длиною в пять локтей и шириною в пять локтей, четырехугольный, вышиною в три локтя;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сделал роги на четырех углах его, так что из него выходили роги, и обложил его медью.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сделал все принадлежности жертвенника: горшки, лопатки, чаши, вилки и угольницы; все принадлежности его сделал из меди.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сделал для жертвенника решетку, род сетки, из меди, по окраине его внизу до половины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сделал четыре кольца на четырех углах медной решетки для вкладывания шестов.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сделал шесты из дерева ситтим, и обложил их медью,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вложил шесты в кольца на боках жертвенника, чтобы носить его посредством их; пустой внутри, из досок сделал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сделал умывальник из меди и подножие его из меди с изящными изображениями, украшающими вход скинии собрания.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сделал двор: с полуденной стороны, к югу, завесы из крученого виссона, длиною во сто локтей;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столбов для них двадцать и подножий к ним двадцать медных; крючки у столбов и связи их из серебра.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 северной стороне – завесы во сто локтей; столбов для них двадцать и подножий к ним двадцать медных; крючки у столбов и связи их из серебра.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с западной стороны – завесы в пятьдесят локтей, столбов для них десять и подножий к ним десять; крючки у столбов и связи их из серебра.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с передней стороны к востоку – завесы в пятьдесят локтей.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Для одной стороны ворот двора – завесы в пятнадцать локтей, столбов для них три и подножий к ним три;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для другой стороны [по обеим сторонам ворот двора] – завесы в пятнадцать локтей, столбов для них три и подножий к ним три.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Все завесы во все стороны двора из крученого виссона,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подножия у столбов из меди, крючки у столбов и связи их из серебра; верхи же у них обложены серебром, и все столбы двора соединены связями серебряными.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Завеса же для ворот двора узорчатой работы из голубой, пурпуровой и червленой шерсти и из крученого виссона, длиною в двадцать локтей, вышиною в пять локтей, по всему протяжению, подобно завесам двора;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столбов для нее четыре, и подножий к ним четыре медных; крючки у них серебряные, а верхи их обложены серебром, и связи их серебряные.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Все колья вокруг скинии и двора медные.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Вот исчисление того, что употреблено для скинии откровения, сделанное по повелению Моисея, посредством левитов под надзором Ифамара, сына Ааронова, священника.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Делал же все, что повелел Господь Моисею, Веселеил, сын Урии, сына Ора, из колена Иудина,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 ним Аголиав, сын Ахисамахов, из колена Данова, резчик и искусный ткач и вышиватель по голубой, пурпуровой, червленой и виссонной ткани.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Всего золота, употребленного в дело на все принадлежности святилища, золота, принесенного в дар, было двадцать девять талантов и семьсот тридцать сиклей, сиклей священных;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серебра же от исчисленных лиц общества сто талантов и тысяча семьсот семьдесят пять сиклей, сиклей священных;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с шестисот трех тысяч пятисот пятидесяти человек, с каждого поступившего в исчисление, от двадцати лет и выше, по полсикля с человека, считая на сикль священный.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Сто талантов серебра употреблено на вылитие подножий святилища и подножий у завесы; сто подножий из ста талантов, по таланту на подножие;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а из тысячи семисот семидесяти пяти сиклей сделал он крючки у столбов и покрыл верхи их и сделал связи для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Меди же, принесенной в дар, было семьдесят талантов и две тысячи четыреста сиклей;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из нее сделал он подножия для столбов у входа в скинию свидетельства, и жертвенник медный, и решетку медную для него, и все сосуды жертвенника,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подножия для столбов всего двора, и подножия для столбов ворот двора, и все колья скинии и все колья вокруг двора.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39:1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Из голубой же, пурпуровой и червленой шерсти сделали они служебные одежды, для служения во святилище; также сделали священные одежды Аарону,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сделал ефод из золота, из голубой, пурпуровой и червленой шерсти и из крученого виссона;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разбили они золото в листы и вытянули нити, чтобы воткать их между голубыми, пурпуровыми, червлеными и виссонными нитями, искусною работою.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сделали у него нарамники связывающие; на обоих концах своих он был связан.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пояс ефода, который поверх него, одинаковой с ним работы, сделан был из золота, из голубой, пурпуровой и червленой шерсти и крученого виссона,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обделали камни ониксовые, вставив их в золотые гнезда и вырезав на них имена сынов Израилевых, как вырезывают на печати;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положил он их на нарамники ефода, в память сынов Израилевых,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сделал наперсник искусною работою, такою же работою, как ефод, из золота, из голубой, пурпуровой и червленой шерсти и из крученого виссона;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 был четырехугольный; двойной сделали они наперсник в пядень длиною и в пядень шириною, двойной он был;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вставили в него в четыре ряда камни. Рядом: рубин, топаз, изумруд, – это первый ряд;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 втором ряду: карбункул, сапфир и алмаз;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 третьем ряду: яхонт, агат и аметист;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четвертом ряду: хризолит, оникс и яспис; и вставлены они в золотых гнездах.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Камней было по числу имен сынов Израилевых: двенадцать было их, по числу имен их, и на каждом из них вырезано было, как на печати, по одному имени, для двенадцати колен.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 наперснику сделали толстые цепочки витою работою из чистого золота;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сделали два золотых гнезда и два золотых кольца и прикрепили два кольца к двум концам наперсника;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вдели обе плетеные цепочки из золота в два кольца по концам наперсника,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а два конца двух цепочек прикрепили к двум гнездам и прикрепили их к нарамникам ефода с лицевой стороны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еще сделали два кольца золотых и прикрепили к двум другим концам наперсника, на той стороне, которая находится к ефоду внутрь;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еще сделали два кольца золотых и прикрепили их к двум нарамникам ефода снизу, с лицевой стороны его, у соединения его над поясом ефода;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прикрепили наперсник кольцами его к кольцам ефода посредством шнура из голубой шерсти, чтобы он был над поясом ефода, и чтобы не отставал наперсник от ефода,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сделал верхнюю ризу к ефоду, тканую, всю из голубой шерсти,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среди верхней ризы отверстие, как отверстие у брони, и вокруг него обшивку, чтобы не дралось;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 подолу верхней ризы сделали они яблоки из голубой, пурпуровой и червленой шерсти;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сделали позвонки из чистого золота и повесили позвонки между яблоками по подолу верхней ризы кругом;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позвонок и яблоко, позвонок и яблоко, по подолу верхней ризы кругом для служения,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сделали для Аарона и для сыновей его хитоны из виссона, тканые,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кидар из виссона, и головные повязки из виссона, и нижнее льняное платье из крученого виссона,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пояс из крученого виссона и из голубой, пурпуровой и червленой шерсти, узорчатой работы,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сделали полированную дощечку, диадиму святыни, из чистого золота, и начертали на ней письмена, как вырезывают на печати: «Святыня Господня»;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прикрепили к ней шнур из голубой шерсти, чтобы привязать ее к кидару сверху,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Так кончена была вся работа для скинии собрания; и сделали сыны Израилевы все: как повелел Господь Моисею, так и сделали.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принесли к Моисею скинию, покров и все принадлежности ее, крючки ее, брусья ее, шесты ее, столбы ее и подножия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покров из кож бараньих красных и покров из кож синих и завесу закрывающую,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ковчег откровения и шесты его, и крышку,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стол со всеми принадлежностями его и хлебы предложения,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светильник из чистого золота, лампады его, лампады, расставленные на нем, и все принадлежности его, и елей для освещения,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золотой жертвенник и елей помазания, и благовония для курения, и завесу ко входу в скинию,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жертвенник медный и медную решетку к нему, шесты его и все принадлежности его, умывальник и подножие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завесы двора, столбы и подножия, завесу к воротам двора, веревки и колья и все вещи, принадлежащие к служению в скинии собрания,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одежды служебные для служения во святилище, священные одежды Аарону священнику и одежды сыновьям его для священнодействия.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Как повелел Господь Моисею, так и сделали сыны Израилевы все сии работы.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увидел Моисей всю работу, и вот они сделали ее: как повелел Господь, так и сделали. И благословил их Моисей.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Exodus 40:1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сказал Господь Моисею, говоря: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первый месяц, в первый день месяца поставь скинию собрания,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поставь в ней ковчег откровения, и закрой ковчег завесою;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внеси стол и расставь на нем все вещи его, и внеси светильник и поставь на нем лампады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поставь золотой жертвенник для курения пред ковчегом откровения и повесь завесу у входа в скинию [собрания];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поставь жертвенник всесожжения пред входом в скинию собрания;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поставь умывальник между скиниею собрания и между жертвенником и влей в него воды;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поставь двор кругом и повесь завесу в воротах двора.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возьми елея помазания, и помажь скинию и все, что в ней, и освяти ее и все принадлежности ее, и будет свята;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помажь жертвенник всесожжения и все принадлежности его, и освяти жертвенник, и будет жертвенник святыня великая;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помажь умывальник и подножие его и освяти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приведи Аарона и сынов его ко входу в скинию собрания и омой их водою,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облеки Аарона в священные одежды, и помажь его, и освяти его, чтоб он был священником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сынов его приведи, и одень их в хитоны,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помажь их, как помазал ты отца их, чтобы они были священниками Мне, и помазание их посвятит их в вечное священство в роды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сделал Моисей все, как повелел ему Господь, так и сделал.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В первый месяц второго года [по исшествии их из Египта], в первый день месяца поставлена скиния.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поставил Моисей скинию, положил подножия ее, поставил брусья ее, положил шесты и поставил столбы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распростер покров над скиниею, и положил покрышку поверх сего покрова,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взял и положил откровение в ковчег, и вложил шесты в кольца ковчега, и положил крышку на ковчег сверху;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внес ковчег в скинию, и повесил завесу, и закрыл ковчег откровения,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поставил стол в скинии собрания, на северной стороне скинии, вне завесы,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 разложил на нем ряд хлебов пред Господом,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поставил светильник в скинии собрания против стола, на южной стороне скинии,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поставил лампады [его] пред Господом,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поставил золотой жертвенник в скинии собрания пред завесою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воскурил на нем благовонное курение,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повесил завесу при входе в скинию;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жертвенник всесожжения поставил у входа в скинию собрания и принес на нем всесожжения и приношение хлебное,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 поставил умывальник между скиниею собрания и жертвенником и налил в него воды для омовения,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омывали из него Моисей и Аарон и сыны его руки свои и ноги свои: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когда они входили в скинию собрания и подходили к жертвеннику [служить], тогда омывались [из него], как повелел Господь Моисею.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поставил двор вокруг скинии и жертвенника и повесил завесу в воротах двора. И так окончил Моисей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покрыло облако скинию собрания, и слава Господня наполнила скинию;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и не мог Моисей войти в скинию собрания, потому что осеняло ее облако, и слава Господня наполняла скинию.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Когда поднималось облако от скинии, тогда отправлялись в путь сыны Израилевы во все путешествие свое;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если же не поднималось облако, то и они не отправлялись в путь, доколе оно не поднималось,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ибо облако Господне стояло над скиниею днем, и огонь был ночью в ней пред глазами всего дома Израилева во все путешествие их.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