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воззвал Господь к Моисею, и сказал ему из скинии собрания,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сынам Израилевым и скажи им: когда кто из вас хочет принести жертву Господу, то, если из скота, приносите жертву вашу из скота крупного и мелкого.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жертва его есть всесожжение из крупного скота, пусть принесет ее мужеского пола, без порока; пусть приведет ее к дверям скинии собрания, чтобы приобрести ему благоволение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возложит руку свою на голову жертвы всесожжения – и приобретет он благоволение, во очищение грехов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заколет тельца пред Господом; сыны же Аароновы, священники, принесут кровь и покропят кровью со всех сторон на жертвенник, который у входа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снимет кожу с жертвы всесожжения, и рассечет ее на части;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сыны же Аароновы, священники, положат на жертвенник огонь, и на огне разложат дрова;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разложат сыны Аароновы, священники, части, голову и тук на дровах, которые на огне, на жертвеннике;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внутренности жертвы и ноги ее вымоет он водою, и сожжет священник все на жертвеннике: это всесожжение, жертва, благоухание, приятное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жертва всесожжения его [Господу] из мелкого скота, из овец или из коз, пусть принесет ее мужеского пола, без порока, [и пусть возложит руку на голову ее,]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заколет ее пред Господом на северной стороне жертвенника, и сыны Аароновы, священники, покропят кровью ее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рассекут ее на части, отделив голову ее и тук ее, и разложит их священник на дровах, которые на огне, на жертвеннике,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внутренности и ноги вымоет водою, и принесет священник все и сожжет на жертвеннике: это всесожжение, жертва, благоухание, приятное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же из птиц приносит он Господу всесожжение, пусть принесет жертву свою из горлиц или из молодых голубей;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священник принесет ее к жертвеннику, и свернет ей голову, и сожжет на жертвеннике, а кровь выцедит к стене жертвенника;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зоб ее с перьями ее отнимет и бросит его подле жертвенника на восточную сторону, где пепел;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надломит ее в крыльях ее, не отделяя их, и сожжет ее священник на жертвеннике, на дровах, которые на огне: это всесожжение, жертва, благоухание, приятное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Если какая душа хочет принести Господу жертву приношения хлебного, пусть принесет пшеничной муки, и вольет на нее елея, и положит на нее ливана,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принесет ее к сынам Аароновым, священникам, и возьмет полную горсть муки с елеем и со всем ливаном, и сожжет сие священник в память на жертвеннике; это жертва, благоухание, приятное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остатки от приношения хлебного Аарону и сынам его: это великая святыня из жертв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же приносишь жертву приношения хлебного из печенного в печи, то приноси пшеничные хлебы пресные, смешанные с елеем, и лепешки пресные, помазанные елеем.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жертва твоя приношение хлебное со сковороды, то это должна быть пшеничная мука, смешанная с елеем, пресная;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разломи ее на куски и влей на нее елея: это приношение хлебное [Господу].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жертва твоя приношение хлебное из горшка, то должно сделать оное из пшеничной муки с елеем,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принеси приношение, которое из сего составлено, Господу; представь оное священнику, а он принесет его к жертвеннику;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возьмет священник из сей жертвы часть в память, и сожжет на жертвеннике: это жертва, благоухание, приятное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остатки приношения хлебного Аарону и сынам его: это великая святыня из жертв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Никакого приношения хлебного, которое приносите Господу, не делайте квасного, ибо ни квасного, ни меду не должны вы сожигать в жертву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как приношение начатков приносите их Господу, а на жертвенник не должно возносить их в приятное благоухание.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Всякое приношение твое хлебное соли солью и не оставляй жертвы твоей без соли завета Бога твоего: при всяком приношении твоем приноси [Господу Богу твоему] соль.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приносишь Господу приношение хлебное из первых плодов, приноси в дар от первых плодов твоих из колосьев, высушенных на огне, растолченные зерна,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влей на них елея, и положи на них ливана: это приношение хлебное;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сожжет священник в память часть зерен и елея со всем ливаном: это жертва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Если жертва его жертва мирная и если он приносит из крупного скота, мужеского или женского пола, пусть принесет ее Господу, не имеющую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возложит руку свою на голову жертвы своей, и заколет ее у дверей скинии собрания; сыны же Аароновы, священники, покропят кровью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принесет он из мирной жертвы в жертву Господу тук, покрывающий внутренности, и весь тук, который на внутренностях,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обе почки и тук, который на них, который на стегнах, и сальник, который на печени; с почками он отделит это;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сыны Аароновы сожгут это на жертвеннике вместе со всесожжением, которое на дровах, на огне: это жертва, благоухание, приятное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если из мелкого скота приносит он мирную жертву Господу, мужеского или женского пола, пусть принесет ее, не имеющую порока.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из овец приносит он жертву свою, пусть представит ее пред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возложит руку свою на голову жертвы своей, и заколет ее пред скинией собрания, и сыны Аароновы покропят кровью ее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пусть принесет из мирной жертвы в жертву Господу тук ее, весь курдюк, отрезав его по самую хребтовую кость, и тук, покрывающий внутренности, и весь тук, который на внутренностях,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обе почки и тук, который на них, который на стегнах, и сальник, который на печени; с почками он отделит это;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священник сожжет это на жертвеннике; это пища огня – жертва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если он приносит жертву из коз, пусть представит ее пред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возложит руку свою на голову ее, и заколет ее перед скинией собрания, и покропят сыны Аароновы кровью ее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принесет из нее в приношение, в жертву Господу, тук, покрывающий внутренности, и весь тук, который на внутренностях,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обе почки, и тук, который на них, который на стегнах, и сальник, который на печени; с почками он отделит это;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сожжет их священник на жертвеннике: это пища огня – приятное благоухание [Господу]; весь тук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Это постановление вечное в роды ваши, во всех жилищах ваших; никакого тука и никакой крови не ешьте.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сынам Израилевым: если какая душа согрешит по ошибке против каких-либо заповедей Господних и сделает что-нибудь, чего не должно делать;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священник помазанный согрешит и сделает виновным народ, – то за грех свой, которым согрешил, пусть представит из крупного скота тельца, без порока, Господу в жертву о грехе,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приведет тельца к дверям скинии собрания пред Господа, и возложит руки свои на голову тельца, и заколет тельца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возьмет священник помазанный, [посвященный совершенным посвящением,] крови тельца, и внесет ее в скинию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омочит священник перст свой в кровь, и покропит кровью семь раз пред Господом пред завесою святилища;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возложит священник крови [тельца] пред Господом на роги жертвенника благовонных курений, который в скинии собрания, а остальную кровь тельца выльет к подножию жертвенника всесожжений, который у входа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вынет из тельца за грех весь тук его, тук, покрывающий внутренности, и весь тук, который на внутренностях,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обе почки, и тук, который на них, который на стегнах, и сальник на печени; с почками отделит он это,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как отделяется из тельца жертвы мирной; и сожжет их священник на жертвеннике всесожжения;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кожу тельца и все мясо его с головою и с ногами его, и внутренности его, и нечистоту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всего тельца пусть вынесет вне стана на чистое место, где высыпается пепел, и сожжет его огнем на дровах; где высыпается пепел, там пусть сожжен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же все общество Израилево согрешит по ошибке, и скрыто будет дело от глаз собрания, и сделает что-нибудь против заповедей Господних, чего не надлежало делать, и будет виновно,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то, когда узнан будет грех, которым они согрешили, пусть от всего общества представят они из крупного скота тельца в жертву за грех, и приведут его пред скинию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возложат старейшины общества руки свои на голову тельца пред Господом, и заколют тельца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внесет священник помазанный крови тельца в скинию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омочит священник перст свой в кровь [тельца], и покропит семь раз пред Господом, пред завесою [святилища],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возложит крови на роги жертвенника [благовонных курений], который пред лицом Господним в скинии собрания, а остальную кровь выльет к подножию жертвенника всесожжений, который у входа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весь тук его вынет из него и сожжет на жертвеннике;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сделает с тельцом то, что делается с тельцом за грех; так должен сделать с ним, и так очистит их священник, и прощено будет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вынесет тельца вне стана, и сожжет его так, как сожег прежнего тельца. Это жертва за грех общества.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если согрешит начальник и сделает по ошибке что-нибудь против заповедей Господа, Бога своего, чего не надлежало делать, и будет виновен,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то, когда узнан будет им грех, которым он согрешил, пусть приведет он в жертву козла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возложит руку свою на голову козла, и заколет его на месте, где закалаются всесожжения пред Господом: это жертва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возьмет священник перстом своим крови от жертвы за грех, и возложит на роги жертвенника всесожжения, а остальную кровь его выльет к подножию жертвенника всесожжения;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весь тук его сожжет на жертвеннике, подобно как тук жертвы мирной, и так очистит его священник от греха его, и прощено будет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же кто из народа земли согрешит по ошибке и сделает что-нибудь против заповедей Господних, чего не надлежало делать, и виновен будет,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то, когда узнан будет им грех, которым он согрешил, пусть приведет он в жертву козу без порока за грех свой, которым он согрешил,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возложит руку свою на голову жертвы за грех, и заколют [козу] в жертву за грех на месте, [где закалают] жертву всесожжения;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возьмет священник крови ее перстом своим, и возложит на роги жертвенника всесожжения, а остальную кровь ее выльет к подножию жертвенника;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весь тук ее отделит, подобно как отделяется тук из жертвы мирной, и сожжет его священник на жертвеннике в приятное благоухание Господу; и так очистит его священник, и прощено будет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если из стада овец захочет он принести жертву за грех, пусть принесет женского пола,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возложит руку свою на голову жертвы за грех, и заколет ее в жертву за грех на том месте, где закалают жертву всесожжения;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возьмет священник перстом своим крови от сей жертвы за грех, и возложит на роги жертвенника всесожжения, а остальную кровь ее выльет к подножию жертвенника;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весь тук ее отделит, как отделяется тук овцы из жертвы мирной, и сожжет сие священник на жертвеннике в жертву Господу; и так очистит его священник от греха, которым он согрешил, и прощено будет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Если кто согрешит тем, что слышал голос проклятия и был свидетелем, или видел, или знал, но не объявил, то он понесет на себе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Или если прикоснется к чему-нибудь нечистому, или к трупу зверя нечистого, или к трупу скота нечистого, или к трупу гада нечистого, но не знал того, то он нечист и виновен.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Или если прикоснется к нечистоте человеческой, какая бы то ни была нечистота, от которой оскверняются, и он не знал того, но после узнает, то он виновен.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Или если кто безрассудно устами своими поклянется сделать что-нибудь худое или доброе, какое бы то ни было дело, в котором люди безрассудно клянутся, и он не знал того, но после узнает, то он виновен в 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он виновен в чем-нибудь из сих, и исповедается, в чем он согрешил,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 пусть принесет Господу за грех свой, которым он согрешил, жертву повинности из мелкого скота, овцу или козу, за грех, и очистит его священник от греха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же он не в состоянии принести овцы, то в повинность за грех свой пусть принесет Господу двух горлиц или двух молодых голубей, одного в жертву за грех, а другого во всесожжение;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пусть принесет их к священнику, и [священник] представит прежде ту из сих птиц, которая за грех, и надломит голову ее от шеи ее, но не отделит;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покропит кровью сей жертвы за грех на стену жертвенника, а остальную кровь выцедит к подножию жертвенника: это жертва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другую употребит во всесожжение по установлению; и так очистит его священник от греха его, которым он согрешил, и прощено будет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же он не в состоянии принести двух горлиц или двух молодых голубей, пусть принесет за то, что согрешил, десятую часть ефы пшеничной муки в жертву за грех; пусть не льет на нее елея, и ливана пусть не кладет на нее, ибо это жертва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принесет ее к священнику, а священник возьмет из нее полную горсть в память и сожжет на жертвеннике в жертву Господу: это жертва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так очистит его священник от греха его, которым он согрешил в котором-нибудь из оных случаев, и прощено будет ему; [остаток] же принадлежит священнику, как приношение хлебное.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кто сделает преступление и по ошибке согрешит против посвященного Господу, пусть за вину свою принесет Господу из стада овец овна без порока, по твоей оценке, серебряными сиклями по сиклю священному, в жертву повинности;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 ту святыню, против которой он согрешил, пусть воздаст и прибавит к тому пятую долю, и отдаст сие священнику, и священник очистит его овном жертвы повинности, и прощено будет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кто согрешит и сделает что-нибудь против заповедей Господних, чего не надлежало делать, и по неведению сделается виновным и понесет на себе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пусть принесет к священнику в жертву повинности овна без порока, по оценке твоей, и загладит священник проступок его, в чем он преступил по неведению, и прощено будет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Это жертва повинности, которою он провинился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кто согрешит, и сделает преступление пред Господом, и запрется пред ближним своим в том, что ему поручено, или у него положено, или им похищено, или обманет ближнего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или найдет потерянное, и запрется в том, и поклянется ложно в чем-нибудь, что люди делают и тем грешат,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то, согрешив и сделавшись виновным, он должен возвратить похищенное, что похитил, или отнятое, что отнял, или порученное, что ему поручено, или потерянное, что он нашел;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или если он в чем поклялся ложно, то должен отдать сполна, и приложить к тому пятую долю, и отдать тому, кому принадлежит, в день приношения жертвы повинности;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за вину свою пусть принесет Господу к священнику в жертву повинности из стада овец овна без порока, по оценке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очистит его священник пред Господом, и прощено будет ему, что бы он ни сделал, все, в чем он сделался виновным.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заповедай Аарону и сынам его: вот закон всесожжения: всесожжение пусть остается на месте сожигания на жертвеннике всю ночь до утра, и огонь жертвенника пусть горит на нем [и не угасает];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пусть священник оденется в льняную одежду свою, и наденет на тело свое льняное нижнее платье, и снимет пепел от всесожжения, которое сжег огонь на жертвеннике, и положит его подле жертвенника;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пусть снимет с себя одежды свои, и наденет другие одежды, и вынесет пепел вне стана на чистое место;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огонь на жертвеннике пусть горит [и] не угасает; и пусть священник зажигает на нем дрова каждое утро, и раскладывает на нем всесожжение, и сожигает на нем тук мирной жертвы;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огонь непрестанно пусть горит на жертвеннике и не угасает.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 закон о приношении хлебном: [священники] сыны Аароновы должны приносить его пред Господа к жертвеннику;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пусть возьмет [священник] горстью своею из приношения хлебного и пшеничной муки, и елея, и весь ливан, который на жертве, и сожжет на жертвеннике: это приятное благоухание, в память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остальное из него пусть едят Аарон и сыны его. Пресным должно есть его на святом месте, на дворе скинии собрания пусть едят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должно печь его квасным. Сие даю Я им в долю из жертв Моих. Это великая святыня, подобно как жертва за грех и жертва повинности.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Все потомки Аароновы мужеского пола могут есть ее. Это вечный участок в роды ваши из жертв Господних. Все, прикасающееся к ним, освятится.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 приношение от Аарона и сынов его, которое принесут они Господу в день помазания его: десятая часть ефы пшеничной муки в жертву постоянную, половина сего для утра и половина для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на сковороде в елее она должна быть приготовлена; напитанную елеем приноси ее в кусках, как разламывается в куски приношение хлебное; приноси ее в приятное благоухание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священник, помазанный на место его из сынов его, должен совершать сие: это вечный устав Господа. Вся она должна быть сожжена;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всякое хлебное приношение от священника все да будет сожигаемо, а не съедаемо.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скажи Аарону и сынам его: вот закон о жертве за грех: жертва за грех должна быть закалаема пред Господом на том месте, где закалается всесожжение; это великая святыня;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священник, совершающий жертву за грех, должен есть ее; она должна быть съедаема на святом месте, на дворе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все, что прикоснется к мясу ее, освятится; и если кровью ее обрызгана будет одежда, то обрызганное омой на святом месте;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глиняный сосуд, в котором она варилась, должно разбить; если же она варилась в медном сосуде, то должно его вычистить и вымыть водою;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весь мужеский пол священнического рода может есть ее: это великая святыня [у Господа];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всякая жертва за грех, от которой кровь вносится в скинию собрания для очищения во святилище, не должна быть съедаема; ее должно сожигать на огне.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закон о жертве повинности: это великая святыня;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жертву повинности должно закалать на том месте, где закалается всесожжение, и кровью ее кропить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приносящий должен представить из нее весь тук, курдюк и тук, покрывающий внутренности,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обе почки, и тук, который на них, который на стегнах, и сальник, который на печени; с почками пусть он отделит сие;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сожжет сие священник на жертвеннике в жертву Господу: это жертва повинности.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Весь мужеский пол священнического рода может есть ее; на святом месте должно есть ее: это великая святыня.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о жертве за грех, так и о жертве повинности закон один: она принадлежит священнику, который очищает посредством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священник приносит чью-нибудь жертву всесожжения, кожа от жертвы всесожжения, которое он приносит, принадлежит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всякое приношение хлебное, которое печено в печи, и всякое приготовленное в горшке или на сковороде, принадлежит священнику, приносящему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всякое приношение хлебное, смешанное с елеем и сухое, принадлежит всем сынам Аароновым, как одному, так и другому.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 закон о жертве мирной, которую приносят Господу: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кто в благодарность приносит ее, то при жертве благодарности он должен принести пресные хлебы, смешанные с елеем, и пресные лепешки, помазанные елеем, и пшеничную муку, напитанную елеем, хлебы, смешанные с елеем;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кроме лепешек пусть он приносит в приношение свое квасный хлеб, при мирной жертве благодарной;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одно что-нибудь из всего приношения своего пусть принесет он в возношение Господу: это принадлежит священнику, кропящему кровью мирной жертвы;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мясо мирной жертвы благодарности должно съесть в день приношения ее, не должно оставлять от него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же кто приносит жертву по обету или от усердия, то жертву его должно есть в день приношения, и на другой день оставшееся от нее есть можно,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оставшееся от жертвенного мяса к третьему дню должно сжечь на огне;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же будут есть мясо мирной жертвы на третий день, то она не будет благоприятна; кто ее принесет, тому ни во что не вменится: это осквернение, и кто будет есть ее, тот понесет на себе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мяса сего, если оно прикоснется к чему-либо нечистому, не должно есть, но должно сжечь его на огне; а мясо чистое может есть всякий чистый;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же какая душа, имея на себе нечистоту, будет есть мясо мирной жертвы Господней, то истребится душа та из народа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если какая душа, прикоснувшись к чему-нибудь нечистому, к нечистоте человеческой, или к нечистому скоту, или какому-нибудь нечистому гаду, будет есть мясо мирной жертвы Господней, то истребится душа та из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скажи сынам Израилевым: никакого тука ни из вола, ни из овцы, ни из козла не ешьте.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Тук из мертвого и тук из растерзанного зверем можно употреблять на всякое дело; а есть не ешьте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кто будет есть тук из скота, который приносится в жертву Господу, истребится душа та из народа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никакой крови не ешьте во всех жилищах ваших ни из птиц, ни из скота;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кто будет есть какую-нибудь кровь, истребится душа та из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скажи сынам Израилевым: кто представляет мирную жертву свою Господу, тот из мирной жертвы часть должен принести в приношение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своими руками должен он принести в жертву Господу: тук с грудью должен он принести [и сальник на печени], потрясая грудь пред лицом Господним;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тук сожжет священник на жертвеннике, а грудь принадлежит Аарону и сынам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правое плечо, как возношение, из мирных жертв ваших отдавайте священнику: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кто из сынов Аароновых приносит кровь из мирной жертвы и тук, тому и правое плечо на долю;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ибо Я беру от сынов Израилевых из мирных жертв их грудь потрясания и плечо возношения, и отдаю их Аарону священнику и сынам его в вечный участок от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Вот участок Аарону и участок сынам его из жертв Господних со дня, когда они предстанут пред Господа для священнодействия,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который повелел Господь давать им со дня помазания их от сынов Израилевых. Это вечное постановление в роды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Вот закон о всесожжении, о приношении хлебном, о жертве за грех, о жертве повинности, о жертве посвящения и о жертве мирной,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который дал Господь Моисею на горе Синае, когда повелел сынам Израилевым, в пустыне Синайской, приносить Господу приношения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возьми Аарона и сынов его с ним, и одежды, и елей помазания, и тельца для жертвы за грех, и двух овнов, и корзину опресноков,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собери все общество ко входу скинии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Моисей сделал так, как повелел ему Господь, и собралось общество ко входу скинии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Моисей к обществу: вот что повелел Господь сделать.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привел Моисей Аарона и сынов его, и омыл их водою;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возложил на него хитон, и опоясал его поясом, и надел на него верхнюю ризу, и возложил на него ефод, и опоясал его поясом ефода, и прикрепил им ефод на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возложил на него наперсник, и на наперсник положил урим и туммим,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возложил на голову его кидар, а на кидар с передней стороны его возложил полированную дощечку, диадиму святыни,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взял Моисей елей помазания, и помазал скинию и все, что в ней, и освятил это;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покропил им на жертвенник семь раз, и помазал жертвенник и все принадлежности его, и умывальницу, и подножие ее, чтобы освятить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возлил елей [Моисей] помазания на голову Аарона, и помазал его, чтоб освятить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привел Моисей сынов Аароновых, и одел их в хитоны, и опоясал их поясом, и возложил на них кидары,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привел [Моисей] тельца для жертвы за грех, и Аарон и сыны его возложили руки свои на голову тельца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заколол его [Моисей], и взял крови, и перстом своим возложил на роги жертвенника со всех сторон, и очистил жертвенник, а остальную кровь вылил к подножию жертвенника, и освятил его, чтобы сделать его 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взял [Моисей] весь тук, который на внутренностях, и сальник на печени, и обе почки, и тук их, и сжег Моисей на жертвеннике;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тельца, и кожу его, и мясо его, и нечистоту его сжег на огне вне стана,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привел [Моисей] овна для всесожжения, и возложили Аарон и сыны его руки свои на голову овна;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заколол его Моисей, и покропил кровью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рассек овна на части, и сжег Моисей голову, и части, и тук,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внутренности и ноги вымыл водою, и сжег Моисей всего овна на жертвеннике: это всесожжение в приятное благоухание, это жертва Господу,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привел [Моисей] другого овна, овна посвящения, и возложили Аарон и сыны его руки свои на голову овна;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заколол его Моисей, и взял крови его, и возложил на край правого уха Ааронова, и на большой палец правой руки его, и на большой палец правой ноги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привел Моисей сынов Аароновых, и возложил крови на край правого уха их, и на большой палец правой руки их, и на большой палец правой ноги их, и покропил Моисей кровью на жертвенник со всех сторон.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взял [Моисей] тук, и курдюк, и весь тук, который на внутренностях, и сальник на печени, и обе почки, и тук их, и правое плечо;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из корзины с опресноками, которая пред Господом, взял один опреснок, и один хлеб с елеем, и одну лепешку, и возложил на тук и на правое плечо;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положил все это на руки Аарону и на руки сынам его, и принес это, потрясая пред лицом Господним;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взял это Моисей с рук их, и сжег на жертвеннике со всесожжением: это жертва посвящения в приятное благоухание, это жертва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взял Моисей грудь, и принес ее, потрясая пред лицом Господним: это была доля Моисеева от овна посвящения,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взял Моисей елея помазания и крови, которая на жертвеннике, и покропил Аарона и одежды его, и сынов его, и одежды сынов его с ним; и так освятил Аарона и одежды его, и сынов его, и одежды сынов его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 Моисей Аарону и сынам его: сварите мясо у входа скинии собрания и там ешьте его с хлебом, который в корзине посвящения, как мне повелено и сказано: Аарон и сыны его должны есть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остатки мяса и хлеба сожгите на огне.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Семь дней не отходите от дверей скинии собрания, пока не исполнятся дни посвящения вашего, ибо семь дней должно совершаться посвящение ваше;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как сегодня было сделано, так повелел Господь делать для очищения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у входа скинии собрания будьте день и ночь в продолжение семи дней и будьте на страже у Господа, чтобы не умереть, ибо так мне повелено[от Господа Бога].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исполнил Аарон и сыны его все, что повелел Господь чрез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восьмой день призвал Моисей Аарона, и сынов его, и старейшин Израилевых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Аарону: возьми себе из волов тельца в жертву за грех и овна во всесожжение, обоих без порока, и представь пред лицо Господне;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сынам Израилевым скажи: возьмите козла в жертву за грех, [и овна,] и тельца, и агнца, однолетних, без порока,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вола, и овна в жертву мирную, чтобы совершить жертвоприношение пред лицом Господним, и приношение хлебное, смешанное с елеем, ибо сегодня Господь явится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принесли то, что приказал Моисей, пред скинию собрания, и пришло все общество, и стало пред лицом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Моисей: вот что повелел Господь сделать, и явится вам слава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Моисей Аарону: приступи к жертвеннику и соверши жертву твою о грехе и всесожжение твое, и очисти себя и народ, и сделай приношение от народа, и очисти их, как повелел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приступил Аарон к жертвеннику, и заколол тельца, который за него, в жертву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сыны Аарона поднесли ему кровь, и он омочил перст свой в крови и возложил на роги жертвенника, а остальную кровь вылил к подножию жертвенника,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тук, и почки, и сальник на печени от жертвы за грех сжег на жертвеннике, как повелел Господь Моисею;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мясо же и кожу сжег на огне вне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заколол всесожжение, и сыны Аарона поднесли ему кровь; он покропил ею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принесли ему всесожжение в кусках и голову, и он сжег на жертвеннике,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внутренности и ноги омыл и сжег со всесожжением на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принес приношение от народа, и взял от народа козла за грех, и заколол его, и принес его в жертву за грех, как и прежнего.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принес всесожжение, и совершил его по уставу.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принес приношение хлебное, и наполнил им руки свои, и сжег на жертвеннике сверх утреннего всесожжения.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заколол вола и овна, которые от народа, в жертву мирную; и сыны Аарона поднесли ему кровь, и он покропил ею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поднесли и тук из вола, и из овна курдюк, и [тук], покрывающий [внутренности], почки и сальник на печени,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положили тук на грудь, и он сжег тук на жертвеннике;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грудь же и правое плечо принес Аарон, потрясая пред лицом Господним, как повелел Моисей.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поднял Аарон руки свои, обратившись к народу, и благословил его, и сошел, совершив жертву за грех, всесожжение и жертву мирную.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вошли Моисей и Аарон в скинию собрания, и вышли, и благословили народ. И явилась слава Господня всему народу: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вышел огонь от Господа, и сжег на жертвеннике всесожжение и тук; и видел весь народ, и воскликнул от радости, и пал на лицо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Надав и Авиуд, сыны Аароновы, взяли каждый свою кадильницу, и положили в них огня, и вложили в него курений, и принесли пред Господа огонь чуждый, которого Он не велел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вышел огонь от Господа, и сжег их, и умерли они пред лицом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Моисей Аарону: вот о чем говорил Господь, когда сказал: в приближающихся ко Мне освящусь и пред всем народом прославлюсь. Аарон молчал.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позвал Моисей Мисаила и Елцафана, сынов Узиила, дяди Ааронова, и сказал им: пойдите, вынесите братьев ваших из святилища за стан.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пошли, и вынесли их в хитонах их за стан, как сказал Моисей.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Аарону же, и Елеазару, и Ифамару, сынам его, Моисей сказал: голов ваших не обнажайте и одежд ваших не раздирайте, чтобы вам не умереть и не навести гнева на все общество; но братья ваши, весь дом Израилев, могут плакать о сожженных, которых сожег Господь,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из дверей скинии собрания не выходите, чтобы не умереть вам, ибо на вас елей помазания Господня. И сделали по слову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Господь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вина и крепких напитков не пей ты и сыны твои с тобою, когда входите в скинию собрания, [или приступаете к жертвеннику,] чтобы не умереть. Это вечное постановление в роды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чтобы вы могли отличать священное от несвященного и нечистое от чистого,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научать сынов Израилевых всем уставам, которые изрек им Господь чрез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Моисей Аарону и Елеазару и Ифамару, оставшимся сынам его: возьмите приношение хлебное, оставшееся от жертв Господних, и ешьте его, пресное, у жертвенника, ибо это великая святыня;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ешьте его на святом месте, ибо это участок твой и участок сынов твоих из жертв Господних: так мне повелено [от Господа;]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грудь потрясания и плечо возношения ешьте на чистом месте, ты и сыновья твои и дочери твои с тобою, ибо это дано в участок тебе и в участок сынам твоим из мирных жертв сынов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плечо возношения и грудь потрясания должны они приносить с жертвами тука, потрясая пред лицом Господним, и да будет это вечным участком тебе и сыновьям твоим [и дочерям твоим] с тобою, как повелел Господь [Моисею].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козла жертвы за грех искал Моисей – и вот он сожжен. И разгневался [Моисей] на Елеазара и Ифамара, оставшихся сынов Аароновых,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почему вы не ели жертвы за грех на святом месте? Ибо она святыня великая, и она дана вам, чтобы снимать грехи с общества и очищать их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кровь ее не внесена внутрь святилища, а вы должны были есть ее на святом месте, как повелено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Аарон сказал Моисею: вот, сегодня принесли они жертву свою за грех и всесожжение свое пред Господом, и это случилось со мною. Если я сегодня съем жертву за грех, будет ли это угодно Господу?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услышал Моисей, и одобрил.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и Аарону, говоря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скажите сынам Израилевым: вот животные, которых можно вам есть из всего скота на земле: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всякий скот, у которого раздвоены копыта, и на копытах глубокий разрез, и который жует жвачку, ешьте;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только сих не ешьте из жующих жвачку и имеющих раздвоенные копыта: верблюда, потому что он жует жвачку, но копыта у него не раздвоены, нечист он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тушканчика, потому что он жует жвачку, но копыта у него не раздвоены, нечист он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зайца, потому что он жует жвачку, но копыта у него не раздвоены, нечист он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свиньи, потому что копыта у нее раздвоены и на копытах разрез глубокий, но она не жует жвачки, нечиста она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мяса их не ешьте и к трупам их не прикасайтесь; нечисты они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Из всех животных, которые в воде, ешьте сих: у которых есть перья и чешуя (в воде, в морях ли, или реках), тех ешьте;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все те, у которых нет перьев и чешуи (в морях ли, или реках, из всех, плавающих в водах, и из всего, живущего в водах), скверны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они должны быть скверны для вас: мяса их не ешьте и трупов их гнушайтесь;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все животные, у которых нет перьев и чешуи, в воде, скверны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Из птиц же гнушайтесь сих [не должно их есть, скверны они]: орла, грифа и морского орла,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коршуна и сокола с породою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всякого ворона с породою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страуса, совы, чайки и ястреба с породою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филина, рыболова и ибиса,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лебедя, пеликана и сипа,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цапли, зуя с породою его, удода и нетопыря.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Все животные пресмыкающиеся, крылатые, ходящие на четырех ногах, скверны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из всех пресмыкающихся, крылатых, ходящих на четырех ногах, тех только ешьте, у которых есть голени выше ног, чтобы скакать ими по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сих ешьте из них: саранчу с ее породою, солам с ее породою, харгол с ее породою и хагаб с ее породою.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Всякое другое пресмыкающееся, крылатое, у которого четыре ноги, скверно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 них вы будете нечисты: всякий, кто прикоснется к трупу их,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всякий, кто возьмет труп их, должен омыть одежду свою и нечист будет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Всякий скот, у которого копыта раздвоены, но нет глубокого разреза, и который не жует жвачки, нечист для вас: всякий, кто прикоснется к нему, будет нечист [до вечера].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Из всех зверей четвероногих те, которые ходят на лапах, нечисты для вас: всякий, кто прикоснется к трупу их,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кто возьмет труп их, тот должен омыть одежды свои, и нечист будет до вечера: нечисты они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 что нечисто для вас из животных, пресмыкающихся по земле: крот, мышь, ящерица с ее породою,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анака, хамелеон, летаа, хомет и тиншемет.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Сии нечисты для вас из всех пресмыкающихся: всякий, кто прикоснется к ним мертвым, нечист будет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все, на что упадет которое-нибудь из них мертвое, всякий деревянный сосуд, или одежда, или кожа, или мешок, и всякая вещь, которая употребляется на дело, будут нечисты: в воду должно положить их, и нечисты будут до вечера, потом будут чисты;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если же которое-нибудь из них упадет в какой-нибудь глиняный сосуд, то находящееся в нем будет нечисто, и самый [сосуд] разбейте.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Всякая пища, которую едят, на которой была вода из такого сосуда, нечиста будет [для вас], и всякое питье, которое пьют, во всяком таком сосуде нечисто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Все, на что упадет что-нибудь от трупа их, нечисто будет: печь и очаг должно разломать, они нечисты; и они должны быть нечисты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только источник и колодезь, вмещающий воду, остаются чистыми; а кто прикоснется к трупу их, тот нечист.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если что-нибудь от трупа их упадет на какое-либо семя, которое сеют, то оно чисто;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если же тогда, как вода налита на семя, упадет на него что-нибудь от трупа их, то оно нечисто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когда умрет какой-либо скот, который употребляется вами в пищу, то прикоснувшийся к трупу его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тот, кто будет есть мертвечину его, должен омыть одежды свои, и нечист будет до вечера; и тот, кто понесет труп его, должен омыть одежды свои, и нечист будет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Всякое животное, пресмыкающееся по земле, скверно для вас, не должно есть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всего, ползающего на чреве, и всего, ходящего на четырех ногах, и многоножных из животных, пресмыкающихся по земле, не ешьте, ибо они скверны;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не оскверняйте душ ваших каким-либо животным пресмыкающимся и не делайте себя чрез них нечистыми, чтоб быть чрез них нечистыми,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ибо Я – Господь, Бог ваш: освящайтесь и будьте святы, ибо Я [Господь, Бог ваш] свят; и не оскверняйте душ ваших каким-либо животным, ползающим по земле,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ибо Я – Господь, выведший вас из земли Египетской, чтобы быть вашим Богом. Итак, будьте святы, потому что Я свят.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Вот закон о скоте, о птицах, о всех животных, живущих в водах, и о всех животных, пресмыкающихся по земле,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чтобы отличать нечистое от чистого, и животных, которых можно есть, от животных, которых есть не должно.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сынам Израилевым: если женщина зачнет и родит младенца мужеского пола, то она нечиста будет семь дней; как во дни страдания ее очищением, она будет нечиста;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восьмой же день обрежется у него крайняя плоть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тридцать три дня должна она сидеть, очищаясь от кровей своих; ни к чему священному не должна прикасаться и к святилищу не должна приходить, пока не исполнятся дни очищения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же она родит младенца женского пола, то во время очищения своего она будет нечиста две недели, и шестьдесят шесть дней должна сидеть, очищаясь от кровей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 окончании дней очищения своего за сына или за дочь она должна принести однолетнего агнца во всесожжение и молодого голубя или горлицу в жертву за грех, ко входу скинии собрания, к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принесет это пред Господа и очистит ее, и она будет чиста от течения кровей ее. Вот закон о родившей младенца мужеского или женского пола.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она не в состоянии принести агнца, то пусть возьмет двух горлиц или двух молодых голубей, одного во всесожжение, а другого в жертву за грех, и очистит ее священник, и она будет чиста.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у кого появится на коже тела его опухоль, или лишаи, или пятно, и на коже тела его сделается как бы язва проказы, то должно привести его к Аарону священнику, или к одному из сынов его, священников;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священник осмотрит язву на коже тела, и если волосы на язве изменились в белые, и язва оказывается углубленною в кожу тела его, то это язва проказы; священник, осмотрев его, объявит его нечистым.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если на коже тела его пятно белое, но оно не окажется углубленным в кожу, и волосы на нем не изменились в белые, то священник имеющего язву должен заключить на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седьмой день священник осмотрит его, и если язва остается в своем виде и не распространяется язва по коже, то священник должен заключить его на другие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седьмой день опять священник осмотрит его, и если язва менее приметна, и не распространилась язва по коже, то священник должен объявить его чистым: это лишаи, и пусть он омоет одежды свои, и будет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же лишаи станут распространяться по коже, после того как он являлся к священнику для очищения, то он вторично должен явиться к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священник, увидев, что лишаи распространяются по коже, объявит его нечистым: это проказа.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будет на ком язва проказы, то должно привести его к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священник осмотрит, и если опухоль на коже бела, и волос изменился в белый, и на опухоли живое мясо,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 это застарелая проказа на коже тела его; и священник объявит его нечистым и заключит его, ибо он нечист.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же проказа расцветет на коже, и покроет проказа всю кожу больного от головы его до ног, сколько могут видеть глаза священника,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увидит священник, что проказа покрыла все тело его, то он объявит больного чистым, потому что все превратилось в белое: он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же окажется на нем живое мясо, то он нечист;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священник, увидев живое мясо, объявит его нечистым; живое мясо нечисто: это проказа.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же живое мясо изменится и обратится в белое, пусть он придет к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священник осмотрит его, и если язва обратилась в белое, священник объявит больного чистым; он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у кого на коже тела был нарыв и зажил,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на месте нарыва появилась белая опухоль, или пятно белое или красноватое, то он должен явиться к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священник осмотрит его, и если оно окажется ниже кожи, и волос его изменился в белый, то священник объявит его нечистым: это язва проказы, она расцвела на нарыве;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же священник увидит, что волос на ней не бел, и она не ниже кожи, и притом мало приметна, то священник заключит его на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если она станет очень распространяться по коже, то священник объявит его нечистым: это язва;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же пятно остается на своем месте и не распространяется, то это воспаление нарыва, и священник объявит его 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Или если у кого на коже тела будет ожог, и на зажившем ожоге окажется красноватое или белое пятно,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священник увидит, что волос на пятне изменился в белый, и оно окажется углубленным в коже, то это проказа, она расцвела на ожоге; и священник объявит его нечистым: это язва проказы;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же священник увидит, что волос на пятне не бел, и оно не ниже кожи, и притом мало приметно, то священник заключит его на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седьмой день священник осмотрит его, и если оно очень распространяется по коже, то священник объявит его нечистым: это язва проказы;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же пятно остается на своем месте и не распространяется по коже, и притом мало приметно, то это опухоль от ожога; священник объявит его чистым, ибо это воспаление от ожога.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у мужчины или у женщины будет язва на голове или на бороде,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осмотрит священник язву, и она окажется углубленною в коже, и волос на ней желтоватый, тонкий, то священник объявит их нечистыми: это паршивость, это проказа на голове или на бороде;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если же священник осмотрит язву паршивости и она не окажется углубленною в коже, и волос на ней не черный, то священник имеющего язву паршивости заключит на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 седьмой день священник осмотрит язву, и если паршивость не распространяется, и нет на ней желтоватого волоса, и паршивость не окажется углубленною в коже,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то больного должно остричь, но паршивого места не остригать, и священник должен паршивого вторично заключить на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 седьмой день священник осмотрит паршивость, и если паршивость не распространяется по коже и не окажется углубленною в коже, то священник объявит его чистым; пусть он омоет одежды свои, и будет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Если же после очищения его будет очень распространяться паршивость по коже,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священник увидит, что паршивость распространяется по коже, то священник пусть не ищет желтоватого волоса: он нечист.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Если же паршивость остается в своем виде, и показывается на ней волос черный, то паршивость прошла, он чист; священник объявит его 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Если у мужчины или у женщины на коже тела их будут пятна, пятна белые,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священник увидит, что на коже тела их пятна бледно-белые, то это лишай, расцветший на коже: он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Если у кого на голове вылезли волосы, то это плешивый: он чист;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а если на передней стороне головы вылезли волосы, то это лысый: он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Если же на плеши или на лысине будет белое или красноватое пятно, то на плеши его или на лысине его расцвела проказа;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священник осмотрит его, и если увидит, что опухоль язвы бела или красновата на плеши его или на лысине его, видом похожа на проказу кожи тела,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то он прокаженный, нечист он; священник должен объявить его нечистым, у него на голове язва.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У прокаженного, на котором эта язва, должна быть разодрана одежда, и голова его должна быть не покрыта, и до уст он должен быть закрыт, и кричать: «нечист! нечист!»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Во все дни, доколе на нем язва, он должен быть нечист, нечист он; он должен жить отдельно, вне стана жилище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Если язва проказы будет на одежде, на одежде шерстяной, или на одежде льняной,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или на основе, или на утоке из льна или шерсти, или на коже, или на каком-нибудь изделии кожаном,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пятно будет зеленоватое или красноватое на одежде, или на коже, или на основе, или на утоке, или на какой-нибудь кожаной вещи, – то это язва проказы: должно показать ее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священник осмотрит язву и заключит зараженное язвою на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в седьмой день осмотрит священник зараженное, и если язва распространилась по одежде, или по основе, или по утоку, или по коже, или по какому-либо изделию, сделанному из кожи, то это проказа едкая, язва нечистая;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он должен сжечь одежду, или основу, или уток шерстяной или льняной, или какую бы то ни было кожаную вещь, на которой будет язва, ибо это проказа едкая: должно сжечь на огне.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Если же священник увидит, что язва не распространилась по одежде, или по основе, или по утоку, или по какой бы то ни было кожаной вещи,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то священник прикажет омыть то, на чем язва, и вторично заключит на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если по омытии зараженной вещи священник увидит, что язва не изменила вида своего, и не распространилась язва, то она нечиста, сожги ее на огне; это выеденная ямина на лицевой стороне или на изнанке;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если же священник увидит, что язва по омытии ее сделалась менее приметна, то священник пусть оторвет ее от одежды, или от кожи, или от основы, или от утока.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Если же она опять покажется на одежде, или на основе, или на утоке, или на какой-нибудь кожаной вещи, то это расцветающая язва: сожги на огне то, на чем язва.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Если же одежду, или основу, или уток, или какую-нибудь кожаную вещь вымоешь, и сойдет с них язва, то должно вымыть их вторично, и они будут чисты.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Вот закон о язве проказы на одежде шерстяной или льняной, или на основе и на утоке, или на какой-нибудь кожаной вещи, как объявлять ее чистою или нечистою.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 закон о прокаженном, когда надобно его очистить: приведут его к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священник выйдет вон из стана, и если священник увидит, что прокаженный исцелился от болезни прокажения,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 священник прикажет взять для очищаемого двух птиц живых, чистых, кедрового дерева, червленую нить и иссопа,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прикажет священник заколоть одну птицу над глиняным сосудом, над живою водою;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сам он возьмет живую птицу, кедровое дерево, червленую нить и иссоп, и омочит их и живую птицу в крови птицы, заколотой над живою водою,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покропит на очищаемого от проказы семь раз, и объявит его чистым, и пустит живую птицу в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Очищаемый омоет одежды свои, острижет все волосы свои, омоется водою, и будет чист; потом войдет в стан и пробудет семь дней вне шатра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седьмой день обреет все волосы свои, голову свою, бороду свою, брови глаз своих, все волосы свои обреет, и омоет одежды свои, и омоет тело свое водою, и будет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восьмой день возьмет он двух овнов [однолетних] без порока, и одну овцу однолетнюю без порока, и три десятых части ефы пшеничной муки, смешанной с елеем, в приношение хлебное, и один лог елея;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священник очищающий поставит очищаемого человека с ними пред Господом у входа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возьмет священник одного овна, и представит его в жертву повинности, и лог елея, и принесет это, потрясая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заколет овна на том месте, где закалают жертву за грех и всесожжение, на месте святом, ибо сия жертва повинности, подобно жертве за грех, принадлежит священнику: это великая святыня;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возьмет священник крови жертвы повинности, и возложит священник на край правого уха очищаемого, и на большой палец правой руки его, и на большой палец правой ноги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возьмет священник из лога елея, и польет на левую свою ладонь;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омочит священник правый перст свой в елее, который на левой ладони его, и покропит елеем с перста своего семь раз пред лицом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оставшийся же елей, который на ладони его, возложит священник на край правого уха очищаемого, на большой палец правой руки его и на большой палец правой ноги его, на места, где кровь жертвы повинности;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остальной елей, который на ладони священника, возложит он на голову очищаемого, и очистит его священник пред лицом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совершит священник жертву за грех, и очистит очищаемого от нечистоты его; после того заколет жертву всесожжения;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возложит священник всесожжение и приношение хлебное на жертвенник; и очистит его священник, и он будет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же он беден и не имеет достатка, то пусть возьмет одного овна в жертву повинности для потрясания, чтоб очистить себя, и одну десятую часть ефы пшеничной муки, смешанной с елеем, в приношение хлебное, и лог елея,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двух горлиц или двух молодых голубей, что достанет рука его, одну из птиц в жертву за грех, а другую во всесожжение;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принесет их в восьмой день очищения своего к священнику ко входу скинии собрания, пред лицо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священник возьмет овна жертвы повинности и лог елея, и принесет это священник, потрясая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заколет овна в жертву повинности, и возьмет священник крови жертвы повинности, и возложит на край правого уха очищаемого, и на большой палец правой руки его, и на большой палец правой ноги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нальет священник елея на левую свою ладонь,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елеем, который на левой ладони его, покропит священник с правого перста своего семь раз пред лицом Господним;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возложит священник елея, который на ладони его, на край правого уха очищаемого, на большой палец правой руки его и на большой палец правой ноги его, на места, где кровь жертвы повинности;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остальной елей, который на ладони священника, возложит он на голову очищаемого, чтоб очистить его пред лицом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принесет одну из горлиц или одного из молодых голубей, что достанет рука очищаемого,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из того, что достанет рука его, одну птицу в жертву за грех, а другую во всесожжение, вместе с приношением хлебным; и очистит священник очищаемого пред лицом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Вот закон о прокаженном, который во время очищения своего не имеет достатка.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когда войдете в землю Ханаанскую, которую Я даю вам во владение, и Я наведу язву проказы на домы в земле владения вашего,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тогда тот, чей дом, должен пойти и сказать священнику: у меня на доме показалась как бы язва.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Священник прикажет опорожнить дом, прежде нежели войдет священник осматривать язву, чтобы не сделалось нечистым все, что в доме; после сего придет священник осматривать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Если он, осмотрев язву, увидит, что язва на стенах дома состоит из зеленоватых или красноватых ямин, которые окажутся углубленными в стене,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то священник выйдет из дома к дверям дома и запрет дом на семь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 седьмой день опять придет священник, и если увидит, что язва распространилась по стенам дома,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то священник прикажет выломать камни, на которых язва, и бросить их вне города на место нечистое;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а дом внутри пусть весь оскоблят, и обмазку, которую отскоблят, высыпят вне города на место нечистое;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возьмут другие камни, и вставят вместо тех камней, и возьмут другую обмазку, и обмажут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Если язва опять появится и будет цвести на доме после того, как выломали камни, и оскоблили дом, и обмазали,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то священник придет и осмотрит, и если язва на доме распространилась, то это едкая проказа на доме, нечист 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должно разломать сей дом, и камни его, и дерево его, и всю обмазку дома вынести вне города на место нечистое;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кто входит в дом во все время, когда он заперт, тот нечист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кто спит в доме том, тот должен вымыть одежды свои [и нечист будет до вечера]; и кто ест в доме том, тот должен вымыть одежды свои [и нечист будет до вечера].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Если же священник придет и увидит, что язва на доме не распространилась после того, как обмазали дом, то священник объявит дом чистым, потому что язва прошла.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чтобы очистить дом, возьмет он двух птиц, кедрового дерева, червленую нить и иссопа,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заколет одну птицу над глиняным сосудом, над живою водою;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возьмет кедровое дерево и иссоп, и червленую нить, и живую птицу, и омочит их в крови птицы заколотой, и в живой воде, и покропит дом семь раз;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очистит дом кровью птицы, и живою водою, и живою птицею, и кедровым деревом, и иссопом, и червленою нитью;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пустит живую птицу вне города, в поле, и очистит дом, и будет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Вот закон о всякой язве проказы, и о паршивости,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 о проказе на одежде и на доме, и об опухоли, и о лишаях, и о пятнах,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чтобы указать, когда это нечисто и когда чисто. Вот закон о проказе.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объявите сынам Израилевым и скажите им: если у кого будет истечение из тела его, то от истечения своего он нечист.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вот [закон] о нечистоте его от истечения его: когда течет из тела его истечение его, и когда задерживается в теле его истечение его, это нечистота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всякая постель, на которой ляжет имеющий истечение, нечиста, и всякая вещь, на которую сядет [имеющий истечение семени], нечиста;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кто прикоснется к постели его, тот должен вымыть одежды свои и омыться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кто сядет на какую-либо вещь, на которой сидел имеющий истечение, тот должен вымыть одежды свои и омыться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кто прикоснется к телу имеющего истечение, тот должен вымыть одежды свои и омыться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имеющий истечение плюнет на чистого, то сей должен вымыть одежды свои и омыться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всякая повозка, в которой ехал имеющий истечение, нечиста [будет до вечера];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всякий, кто прикоснется к чему-нибудь, что было под ним, нечист будет до вечера; и кто понесет это, должен вымыть одежды свои и омыться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всякий, к кому прикоснется имеющий истечение, не омыв рук своих водою, должен вымыть одежды свои и омыться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глиняный сосуд, к которому прикоснется имеющий истечение, должно разбить, а всякий деревянный сосуд должно вымыть водою [и будет чист].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когда имеющий истечение освободится от истечения своего, тогда должен он отсчитать себе семь дней для очищения своего и вымыть одежды свои, и омыть тело свое живою водою, и будет чист;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 восьмой день возьмет он себе двух горлиц или двух молодых голубей, и придет пред лицо Господне, ко входу скинии собрания, и отдаст их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принесет священник из сих птиц одну в жертву за грех, а другую во всесожжение, и очистит его священник пред Господом от истечения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у кого случится излияние семени, то он должен омыть водою все тело свое,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всякая одежда и всякая кожа, на которую попадет семя, должна быть вымыта водою, и нечиста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мужчина ляжет с женщиной и будет у него излияние семени, то они должны омыться водою, и нечисты будут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женщина имеет истечение крови, текущей из тела ее, то она должна сидеть семь дней во время очищения своего, и всякий, кто прикоснется к ней,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все, на чем она ляжет в продолжение очищения своего, нечисто; и все, на чем сядет, нечисто;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всякий, кто прикоснется к постели ее, должен вымыть одежды свои и омыться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всякий, кто прикоснется к какой-нибудь вещи, на которой она сидела, должен вымыть одежды свои и омыться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если кто прикоснется к чему-нибудь на постели или на той вещи, на которой она сидела,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если переспит с нею муж, то нечистота ее будет на нем; он нечист будет семь дней, и всякая постель, на которой он ляжет, будет нечиста.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у женщины течет кровь многие дни не во время очищения ее, или если она имеет истечение долее обыкновенного очищения ее, то во все время истечения нечистоты ее, подобно как в продолжение очищения своего, она нечиста;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всякая постель, на которой она ляжет во все время истечения своего, будет нечиста, подобно как постель в продолжение очищения ее; и всякая вещь, на которую она сядет, будет нечиста, как нечисто это во время очищения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всякий, кто прикоснется к ним, будет нечист, и должен вымыть одежды свои и омыться водою, и нечист будет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когда она освободится от истечения своего, тогда должна отсчитать себе семь дней, и потом будет чиста;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восьмой день возьмет она себе двух горлиц или двух молодых голубей и принесет их к священнику, ко входу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принесет священник одну из птиц в жертву за грех, а другую во всесожжение, и очистит ее священник пред Господом от истечения нечистоты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 предохраняйте сынов Израилевых от нечистоты их, чтоб они не умерли в нечистоте своей, оскверняя жилище Мое, которое среди них: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Вот закон об имеющем истечение и о том, у кого случится излияние семени, делающее его нечистым,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 страдающей очищением своим, и о имеющих истечение, мужчине или женщине, и о муже, который переспит с нечистою.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говорил Господь Моисею по смерти двух сынов Аароновых, когда они, приступив [с чуждым огнем] пред лицо Господне, умерли,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Господь Моисею: скажи Аарону, брату твоему, чтоб он не во всякое время входил во святилище за завесу пред крышку [очистилище], что на ковчеге [откровения], дабы ему не умереть, ибо над крышкою Я буду являться в облаке.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 с чем должен входить Аарон во святилище: с тельцом в жертву за грех и с овном во всесожжение;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священный льняной хитон должен надевать он, нижнее платье льняное да будет на теле его, и льняным поясом пусть опоясывается, и льняной кидар надевает: это священные одежды; и пусть омывает он тело свое водою и надевает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 общества сынов Израилевых пусть возьмет [из стада коз] двух козлов в жертву за грех и одного овна во всесожжение.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принесет Аарон тельца в жертву за грех за себя и очистит себя и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возьмет двух козлов и поставит их пред лицом Господним, у входа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бросит Аарон об обоих козлах жребии: один жребий для Господа, а другой жребий для отпущения;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приведет Аарон козла, на которого вышел жребий для Господа, и принесет его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козла, на которого вышел жребий для отпущения, поставит живого пред Господом, чтобы совершить над ним очищение и отослать его в пустыню для отпущения [и чтоб он понес на себе их беззакония в землю непроходимую].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приведет Аарон тельца в жертву за грех за себя, и очистит себя и дом свой, и заколет тельца в жертву за грех за себя;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возьмет горящих угольев полную кадильницу с жертвенника, который пред лицом Господним, и благовонного мелко истолченного курения полные горсти, и внесет за завесу;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положит курение на огонь пред лицом Господним, и облако курения покроет крышку, которая над ковчегом откровения, дабы ему не умереть;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возьмет крови тельца, и покропит перстом своим на крышку спереди и перед крышкою, семь раз покропит кровью с перста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заколет козла в жертву за грех за народ, и внесет кровь его за завесу, и сделает с кровью его то же, что делал с кровью тельца, и покропит ею на крышку и перед крышкою,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очистит святилище от нечистот сынов Израилевых и от преступлений их, во всех грехах их. Так должен поступить он и со скинией собрания, находящейся у них, среди нечистот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Ни один человек не должен быть в скинии собрания, когда входит он для очищения святилища, до самого выхода его. И так очистит он себя, дом свой и все общество Израилево.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выйдет он к жертвеннику, который пред лицом Господним, и очистит его, и возьмет крови тельца и крови козла, и возложит на роги жертвенника со всех сторон,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покропит на него кровью с перста своего семь раз, и очистит его, и освятит его от нечистот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совершив очищение святилища, скинии собрания и жертвенника [и очистив священников], приведет он живого козла,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возложит Аарон обе руки свои на голову живого козла, и исповедает над ним все беззакония сынов Израилевых, и все преступления их, и все грехи их, и возложит их на голову козла, и отошлет с нарочным человеком в пустыню: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понесет козел на себе все беззакония их в землю непроходимую, и пустит он козла в пустыню.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войдет Аарон в скинию собрания, и снимет льняные одежды, которые надевал, входя во святилище, и оставит их там,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омоет тело свое водою на святом месте, и наденет одежды свои, и выйдет, и совершит всесожжение за себя и всесожжение за народ, и очистит себя, [дом свой] и народ [и священников];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тук жертвы за грех воскурит на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тот, кто отводил козла для отпущения, должен вымыть одежды свои, омыть тело свое водою, и потом может войти в стан.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тельца за грех и козла за грех, которых кровь внесена была для очищения святилища, пусть вынесут вон из стана и сожгут на огне кожи их, и мясо их, и нечистоту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кто сожжет их, тот должен вымыть одежды свои и омыть тело свое водою, и после того может войти в стан.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да будет сие для вас вечным постановлением: в седьмой месяц, в десятый [день] месяца смиряйте души ваши и никакого дела не делайте, ни туземец, ни пришелец, поселившийся между вами,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в сей день очищают вас, чтобы сделать вас чистыми от всех грехов ваших, чтобы вы были чисты пред лицом Господним;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это суббота покоя для вас, смиряйте души ваши: это постановление вечное.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Очищать же должен священник, который помазан и который посвящен, чтобы священнодействовать ему вместо отца своего. И наденет он льняные одежды, одежды священные,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очистит Святое Святых и скинию собрания, и жертвенник очистит, и священников и весь народ общества очистит.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да будет сие для вас вечным постановлением: очищать сынов Израилевых от всех грехов их однажды в году. И сделал он так,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Аарону, и сынам его, и всем сынам Израилевым, и скажи им: вот что повелевает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кто из дома Израилева [или из пришельцев, присоединившихся к вам] заколет тельца, или овцу, или козу в стане, или если кто заколет вне стана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не приведет ко входу скинии собрания, [чтобы принести во всесожжение или в жертву о спасении, угодную Господу, в приятное благоухание, и если кто заколет вне стана и ко входу скинии собрания не принесет,] чтобы представить в жертву Господу пред жилищем Господним, то человеку тому вменена будет кровь: он пролил кровь, и истребится человек тот из народа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это для того, чтобы приводили сыны Израилевы жертвы свои, которые они закалают на поле, чтобы приводили их пред Господа ко входу скинии собрания, к священнику, и закалали их Господу в жертвы мирные;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покропит священник кровью на жертвенник Господень у входа скинии собрания, и воскурит тук в приятное благоухание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чтоб они впредь не приносили жертв своих идолам, за которыми блудно ходят они. Сие да будет для них постановлением вечным в роды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Еще скажи им: если кто из дома Израилева и из пришельцев, которые живут между вами, приносит всесожжение или жертву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не приведет ко входу скинии собрания, чтобы совершить ее Господу, то истребится человек тот из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кто из дома Израилева и из пришельцев, которые живут между вами, будет есть какую-нибудь кровь, то обращу лицо Мое на душу того, кто будет есть кровь, и истреблю ее из народа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душа тела в крови, и Я назначил ее вам для жертвенника, чтобы очищать души ваши, ибо кровь сия душу очищает;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потому Я и сказал сынам Израилевым: ни одна душа из вас не должна есть крови, и пришелец, живущий между вами, не должен есть крови.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кто из сынов Израилевых и из пришельцев, живущих между вами, на ловле поймает зверя или птицу, которую можно есть, то он должен дать вытечь крови ее и покрыть ее землею,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душа всякого тела есть кровь его, она душа его; потому Я сказал сынам Израилевым: не ешьте крови ни из какого тела, потому что душа всякого тела есть кровь его: всякий, кто будет есть ее, истребится.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всякий, кто будет есть мертвечину или растерзанное зверем, туземец или пришелец, должен вымыть одежды свои и омыться водою, и нечист будет до вечера, а потом будет чист;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же не вымоет [одежд своих] и не омоет тела своего, то понесет на себе беззаконие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сынам Израилевым и скажи им: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 делам земли Египетской, в которой вы жили, не поступайте, и по делам земли Ханаанской, в которую Я веду вас, не поступайте, и по установлениям их не ходите: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Мои законы исполняйте и Мои постановления соблюдайте, поступая по ним.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Соблюдайте постановления Мои и законы Мои, которые исполняя, человек будет жив.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Никто ни к какой родственнице по плоти не должен приближаться с тем, чтобы открыть наготу.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Наготы отца твоего и наготы матери твоей не открывай: она мать твоя, не открывай наготы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Наготы жены отца твоего не открывай: это нагота отца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Наготы сестры твоей, дочери отца твоего или дочери матери твоей, родившейся в доме или вне дома, не открывай наготы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Наготы дочери сына твоего или дочери дочери твоей, не открывай наготы их, ибо они твоя нагота.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Наготы дочери жены отца твоего, родившейся от отца твоего, она сестра твоя [по отцу], не открывай наготы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Наготы сестры отца твоего не открывай, она единокровная отцу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Наготы сестры матери твоей не открывай, ибо она единокровная матери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Наготы брата отца твоего не открывай и к жене его не приближайся: она тетка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Наготы невестки твоей не открывай: она жена сына твоего, не открывай наготы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Наготы жены брата твоего не открывай, это нагота брата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Наготы жены и дочери ее не открывай; дочери сына ее и дочери дочери ее не бери, чтоб открыть наготу их, они единокровные ее; это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бери жены вместе с сестрою ее, чтобы сделать ее соперницей, чтоб открыть наготу ее при ней, при жизни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 жене во время очищения нечистот ее не приближайся, чтоб открыть наготу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 женою ближнего твоего не ложись, чтобы излить семя и оскверниться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Из детей твоих не отдавай на служение Молоху и не бесчести имени Бога твоего.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ложись с мужчиною, как с женщиною: это мерзость.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ни с каким скотом не ложись, чтоб излить [семя] и оскверниться от него; и женщина не должна становиться пред скотом для совокупления с ним: это гнусно.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 оскверняйте себя ничем этим, ибо всем этим осквернили себя народы, которых Я прогоняю от вас: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осквернилась земля, и Я воззрел на беззаконие ее, и свергнула с себя земля живущих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вы соблюдайте постановления Мои и законы Мои и не делайте всех этих мерзостей, ни туземец, ни пришелец, живущий между вами,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все эти мерзости делали люди сей земли, что пред вами, и осквернилась земля;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чтоб и вас не свергнула с себя земля, когда вы станете осквернять ее, как она свергнула народы, бывшие прежде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если кто будет делать все эти мерзости, то души делающих это истреблены будут из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Итак соблюдайте повеления Мои, чтобы не поступать по гнусным обычаям, по которым поступали прежде вас, и чтобы не оскверняться ими.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всему обществу сынов Израилевых и скажи им: святы будьте, ибо свят Я,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Бойтесь каждый матери своей и отца своего и субботы Мои храните.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обращайтесь к идолам и богов литых не делайте себе.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будете приносить Господу жертву мирную, то приносите ее, чтобы приобрести себе благоволение: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день жертвоприношения вашего и на другой день должно есть ее, а оставшееся к третьему дню должно сжечь на огне;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же кто станет есть ее на третий день, это гнусно, это не будет благоприятно;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станет есть ее, тот понесет на себе грех, ибо он осквернил святыню Господню, и истребится душа та из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будете жать жатву на земле вашей, не дожинай до края поля твоего, и оставшегося от жатвы твоей не подбирай,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виноградника твоего не обирай дочиста, и попадавших ягод в винограднике не подбирай; оставь это бедному и пришельцу.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крадите, не лгите и не обманывайте друг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клянитесь именем Моим во лжи, и не бесчести имени Бога твоего.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обижай ближнего твоего и не грабительствуй. Плата наемнику не должна оставаться у тебя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злословь глухого и пред слепым не клади ничего, чтобы преткнуться ему; бойся [Господа] Бога твоего.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делайте неправды на суде; не будь лицеприятен к нищему и не угождай лицу великого; по правде суди ближнего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ходи переносчиком в народе твоем и не восставай на жизнь ближнего твоего.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враждуй на брата твоего в сердце твоем; обличи ближнего твоего, и не понесешь за него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мсти и не имей злобы на сынов народа твоего, но люби ближнего твоего, как самого себя.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Уставы Мои соблюдайте; скота твоего не своди с иною породою; поля твоего не засевай двумя родами семян; в одежду из разнородных нитей, из шерсти и льна, не одевайся.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кто переспит с женщиною, а она раба, обрученная мужу, но еще не выкупленная, или свобода еще не дана ей, то должно наказать их, но не смертью, потому что она несвободная: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пусть приведет он Господу ко входу скинии собрания жертву повинности, овна в жертву повинности своей;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очистит его священник овном повинности пред Господом от греха, которым он согрешил, и прощен будет ему грех, которым он согрешил.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придете в землю, [которую Господь Бог даст вам,] и посадите какое-либо плодовое дерево, то плоды его почитайте за необрезанные: три года должно почитать их за необрезанные, не должно есть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в четвертый год все плоды его должны быть посвящены для празднеств Господних;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пятый же год вы можете есть плоды его и собирать себе все произведения его.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 ешьте с кровью; не ворожите и не гадайте.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 стригите головы вашей кругом, и не порти края бороды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Ради умершего не делайте нарезов на теле вашем и не накалывайте на себе письмен.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 оскверняй дочери твоей, допуская ее до блуда, чтобы не блудодействовала земля и не наполнилась земля развратом.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Субботы Мои храните и святилище Мое чтите.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Не обращайтесь к вызывающим мертвых, и к волшебникам не ходите, и не доводите себя до осквернения от них.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Пред лицом седого вставай и почитай лицо старца, и бойся [Господа] Бога твоего.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Когда поселится пришелец в земле вашей, не притесняйте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пришелец, поселившийся у вас, да будет для вас то же, что туземец ваш; люби его, как себя; ибо и вы были пришельцами в земле Египетской.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Не делайте неправды в суде, в мере, в весе и в измерении: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да будут у вас весы верные, гири верные, ефа верная и гин верный. Я Господь, Бог ваш, Который вывел вас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Соблюдайте все уставы Мои и все законы Мои и исполняйте их.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сие сынам Израилевым: кто из сынов Израилевых и из пришельцев, живущих между Израильтянами, даст из детей своих Молоху, тот да будет предан смерти: народ земли да побьет его камнями;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Я обращу лицо Мое на человека того и истреблю его из народа его за то, что он дал из детей своих Молоху, чтоб осквернить святилище Мое и обесчестить святое имя Мое;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если народ земли не обратит очей своих на человека того, когда он даст из детей своих Молоху, и не умертвит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 Я обращу лицо Мое на человека того и на род его и истреблю его из народа его, и всех, блудящих по следам его, чтобы блудно ходить вслед Молоха.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если какая душа обратится к вызывающим мертвых и к волшебникам, чтобы блудно ходить вслед их, то Я обращу лицо Мое на ту душу и истреблю ее из народа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Освящайте себя и будьте святы, ибо Я Господь, Бог ваш, [свят].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Соблюдайте постановления Мои и исполняйте их, ибо Я Господь, освящающий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будет злословить отца своего или мать свою, тот да будет предан смерти; отца своего и мать свою он злословил: кровь его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кто будет прелюбодействовать с женой замужнею, если кто будет прелюбодействовать с женою ближнего своего, – да будут преданы смерти и прелюбодей и прелюбодейка.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 ляжет с женою отца своего, тот открыл наготу отца своего: оба они да будут преданы смерти, кровь их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кто ляжет с невесткою своею, то оба они да будут преданы смерти: мерзость сделали они, кровь их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кто ляжет с мужчиною, как с женщиною, то оба они сделали мерзость: да будут преданы смерти, кровь их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кто возьмет себе жену и мать ее: это беззаконие; на огне должно сжечь его и их, чтобы не было беззакония между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Кто смесится со скотиною, того предать смерти, и скотину убейте.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женщина пойдет к какой-нибудь скотине, чтобы совокупиться с нею, то убей женщину и скотину: да будут они преданы смерти, кровь их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кто возьмет сестру свою, дочь отца своего или дочь матери своей, и увидит наготу ее, и она увидит наготу его: это срам, да будут они истреблены пред глазами сынов народа своего; он открыл наготу сестры своей: грех свой понесет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кто ляжет с женою во время болезни кровеочищения и откроет наготу ее, то он обнажил истечения ее, и она открыла течение кровей своих: оба они да будут истреблены из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Наготы сестры матери твоей и сестры отца твоего не открывай, ибо таковой обнажает плоть свою: грех свой понесут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Кто ляжет с теткою своею, тот открыл наготу дяди своего; грех свой понесут они, бездетными умрут.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кто возьмет жену брата своего: это гнусно; он открыл наготу брата своего, бездетны будут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Соблюдайте все уставы Мои и все законы Мои и исполняйте их, – и не свергнет вас с себя земля, в которую Я веду вас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 поступайте по обычаям народа, который Я прогоняю от вас; ибо они все это делали, и Я вознегодовал на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Я вам: вы владейте землею их, и вам отдаю в наследие землю, в которой течет молоко и мед. Я Господь, Бог ваш, Который отделил вас от всех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Отличайте скот чистый от нечистого и птицу чистую от нечистой и не оскверняйте душ ваших скотом и птицею и всем пресмыкающимся по земле, что отличил Я как нечистое.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Будьте предо Мною святы, ибо Я свят Господь [Бог ваш], и Я отделил вас от народов, чтобы вы были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Мужчина ли или женщина, если будут они вызывать мертвых или волхвовать, да будут преданы смерти: камнями должно побить их, кровь их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Моисею: объяви священникам, сынам Аароновым, и скажи им: да не оскверняют себя прикосновением к умершему из народа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только к ближнему родственнику своему, к матери своей и к отцу своему, к сыну своему и дочери своей, к брату своему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к сестре своей, девице, живущей при нем и не бывшей замужем, можно ему прикасаться, не оскверняя себя;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прикосновением к кому бы то ни было в народе своем не должен он осквернять себя, чтобы не сделаться нечистым.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не должны брить головы своей и подстригать края бороды своей и делать нарезы на теле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должны быть святы Богу своему и не должны бесчестить имени Бога своего, ибо они приносят жертвы Господу, хлеб Богу своему, и потому должны быть святы.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не должны брать за себя блудницу и опороченную, не должны брать и жену, отверженную мужем своим, ибо они святы [Господу] Богу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Святи его, ибо он приносит хлеб [Господу] Богу твоему: да будет он у тебя свят, ибо свят Я Господь, освящающий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дочь священника осквернит себя блудодеянием, то она бесчестит отца своего; огнем должно сжечь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Великий же священник из братьев своих, на голову которого возлит елей помазания, и который освящен, чтобы облачаться в священные одежды, не должен обнажать головы своей и раздирать одежд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ни к какому умершему не должен он приступать: даже прикосновением к умершему отцу своему и матери своей он не должен осквернять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 святилища он не должен отходить и бесчестить святилище Бога своего, ибо освящение елеем помазания Бога его на нем.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жену он должен брать девицу [из народа своего]: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вдову, или отверженную, или опороченную, [или] блудницу не должен он брать, но девицу из народа своего должен он брать в жену;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не должен порочить семени своего в народе своем, ибо Я Господь [Бог], освящающий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скажи Аарону: никто из семени твоего во все роды их, у которого на теле будет недостаток, не должен приступать, чтобы приносить хлеб Богу своему;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никто, у кого на теле есть недостаток, не должен приступать, ни слепой, ни хромой, ни уродливый,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ни такой, у которого переломлена нога или переломлена рука,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ни горбатый, ни с сухим членом, ни с бельмом на глазу, ни коростовый, ни паршивый, ни с поврежденными ятрами;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ни один человек из семени Аарона священника, у которого на теле есть недостаток, не должен приступать, чтобы приносить жертвы Господу; недостаток на нем, поэтому не должен он приступать, чтобы приносить хлеб Богу своему;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хлеб Бога своего из великих святынь и из святынь он может 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к завесе не должен он приходить и к жертвеннику не должен приступать, потому что недостаток на нем: не должен он бесчестить святилища Моего, ибо Я Господь, освящающий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объявил это Моисей Аарону и сынам его и всем сынам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Аарону и сынам его, чтоб они осторожно поступали со святынями сынов Израилевых и не бесчестили святого имени Моего в том, что они посвящают Мне.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Скажи им: если кто из всего потомства вашего в роды ваши, имея на себе нечистоту, приступит к святыням, которые посвящают сыны Израилевы Господу, то истребится душа та от лица Моего. Я Господь [Бог ваш].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из семени Ааронова прокажен, или имеет истечение, тот не должен есть святынь, пока не очистится; и кто прикоснется к чему-нибудь нечистому от мертвого, или у кого случится излияние семени,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или кто прикоснется к какому-нибудь гаду, от которого он сделается нечист, или к человеку, от которого он сделается нечист какою бы то ни было нечистотою,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тот, прикоснувшийся к сему, нечист будет до вечера и не должен есть святынь, прежде нежели омоет тело свое водою;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когда зайдет солнце и он очистится, тогда может он есть святыни, ибо это его пища.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Мертвечины и звероядины он не должен есть, чтобы не оскверниться этим.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 соблюдают они повеления Мои, чтобы не понести на себе греха и не умереть в нем, когда нарушат сие. Я Господь [Бог], освящающий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Никто посторонний не должен есть святыни; поселившийся у священника и наемник не должен есть святыни;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же священник купит себе человека за серебро, то сей может есть оную; также и домочадцы его могут есть хлеб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дочь священника выйдет в замужество за постороннего, то она не должна есть приносимых святынь;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же дочь священника будет вдова, или разведенная, и детей нет у нее, и возвратится в дом отца своего, как была в юности своей, тогда она может есть хлеб отца своего; а посторонний никто не должен есть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Кто по ошибке съест что-нибудь из святыни, тот должен отдать священнику святыню и приложить к ней пятую ее долю.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Священники сами не должны порочить святыни сынов Израилевых, которые они приносят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не должны навлекать на себя вину в преступлении, когда будут есть святыни свои, ибо Я Господь, освящающий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объяви Аарону, и сынам его, и всем сынам Израилевым и скажи им: если кто из дома Израилева, или из пришельцев, [поселившихся] между Израильтянами, по обету ли какому, или по усердию приносит жертву свою, которую приносят Господу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то, чтобы сим приобрести благоволение от Бога, жертва должна быть без порока, мужеского пола, из крупного скота, из овец и из коз;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никакого животного, на котором есть порок, не приносите [Господу], ибо это не приобретет вам благоволения.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если кто приносит мирную жертву Господу, исполняя обет, или по усердию, [или в праздники ваши,] из крупного скота или из мелкого, то жертва должна быть без порока, чтоб быть угодною Богу: никакого порока не должно быть на 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животного слепого, или поврежденного, или уродливого, или больного, или коростового, или паршивого, таких не приносите Господу и в жертву не давайте их на жертвенник Господень;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тельца и агнца с членами, несоразмерно длинными или короткими, в жертву усердия принести можешь; а если по обету, то это не угодно будет Богу;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животного, у которого ятра раздавлены, разбиты, оторваны или вырезаны, не приносите Господу и в земле вашей не делайте сего;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из рук иноземцев не приносите всех таковых животных в дар Богу вашему, потому что на них повреждение, порок на них: не приобретут они вам благоволения.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родится теленок, или ягненок, или козленок, то семь дней он должен пробыть при матери своей, а от восьмого дня и далее будет благоугоден для приношения в жертву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ни коровы, ни овцы не закалайте в один день с порождением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приносите Господу жертву благодарения, то приносите ее так, чтоб она приобрела вам благоволение;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 тот же день должно съесть ее, не оставляйте от нее до утра.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соблюдайте заповеди Мои, и исполняйте их.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Не бесчестите святого имени Моего, чтоб Я был святим среди сынов Израилевых. Я Господь, освящающий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Который вывел вас из земли Египетской, чтоб быть вашим Богом.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сынам Израилевым и скажи им о праздниках Господних, в которые должно созывать священные собрания. Вот праздники Мои: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шесть дней можно делать дела, а в седьмой день суббота покоя, священное собрание; никакого дела не делайте; это суббота Господня во всех жилищах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 праздники Господни, священные собрания, которые вы должны созывать в свое время: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первый месяц, в четырнадцатый [день] месяца, вечером Пасха Господня;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 пятнадцатый день того же месяца праздник опресноков Господу; семь дней ешьте опресноки;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первый день да будет у вас священное собрание; никакой работы не работайте;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 течение семи дней приносите жертвы Господу; в седьмой день также священное собрание; никакой работы не работайте.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объяви сынам Израилевым и скажи им: когда придете в землю, которую Я даю вам, и будете жать на ней жатву, то принесите первый сноп жатвы вашей к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вознесет этот сноп пред Господом, чтобы вам приобрести благоволение; на другой день праздника вознесет его священник;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 день возношения снопа принесите во всесожжение Господу агнца однолетнего,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 ним хлебного приношения две десятых части ефы пшеничной муки, смешанной с елеем, в жертву Господу, в приятное благоухание, и возлияния к нему четверть гина вина;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никакого нового хлеба, ни сушеных зерен, ни зерен сырых не ешьте до того дня, в который принесете приношения Богу вашему: это вечное постановление в роды ваши во всех жилищах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Отсчитайте себе от первого дня после праздника, от того дня, в который приносите сноп потрясания, семь полных недель,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до первого дня после седьмой недели отсчитайте пятьдесят дней, и тогда принесите новое хлебное приношение Господу: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жилищ ваших приносите два хлеба возношения, которые должны состоять из двух десятых частей ефы пшеничной муки и должны быть испечены кислые, как первый плод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вместе с хлебами представьте семь агнцев без порока, однолетних, и из крупного скота одного тельца и двух овнов [без порока]; да будет это во всесожжение Господу, и хлебное приношение и возлияние к ним, в жертву, в приятное благоухание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Приготовьте также из стада коз одного козла в жертву за грех и двух однолетних агнцев в жертву мирную [вместе с хлебом первого плода];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священник должен принести это, потрясая пред Господом, вместе с потрясаемыми хлебами первого плода и с двумя агнцами, и это будет святынею Господу; священнику, [который приносит, это принадлежит];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созывайте народ в сей день, священное собрание да будет у вас, никакой работы не работайте: это постановление вечное во всех жилищах ваших в роды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будете жать жатву на земле вашей, не дожинай до края поля твоего, когда жнешь, и оставшегося от жатвы твоей не подбирай; бедному и пришельцу оставь это.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скажи сынам Израилевым: в седьмой месяц, в первый [день] месяца да будет у вас покой, праздник труб, священное собрание [да будет у вас].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Никакой работы не работайте и приносите жертву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также в девятый [день] седьмого месяца сего, день очищения, да будет у вас священное собрание; смиряйте души ваши и приносите жертву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никакого дела не делайте в день сей, ибо это день очищения, дабы очистить вас пред лицом Господа, Бога вашего;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всякая душа, которая не смирит себя в этот день, истребится из народа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если какая душа будет делать какое-нибудь дело в день сей, Я истреблю ту душу из народа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никакого дела не делайте: это постановление вечное в роды ваши, во всех жилищах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это для вас суббота покоя, и смиряйте души ваши, с вечера девятого [дня] месяца; от вечера до вечера [десятого дня месяца] празднуйте субботу вашу.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скажи сынам Израилевым: с пятнадцатого дня того же седьмого месяца праздник кущей, семь дней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 первый день священное собрание, никакой работы не работайте;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 течение семи дней приносите жертву Господу; в восьмой день священное собрание да будет у вас, и приносите жертву Господу: это отдание праздника, никакой работы не работайте.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Вот праздники Господни, в которые должно созывать священные собрания, чтобы приносить в жертву Господу всесожжение, хлебное приношение, закалаемые жертвы и возлияния, каждое в свой 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кроме суббот Господних, и кроме даров ваших, и кроме всех обетов ваших, и кроме всего приносимого по усердию вашему, что вы даете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А в пятнадцатый день седьмого месяца, когда вы собираете произведения земли, празднуйте праздник Господень семь дней: в первый день покой и в восьмой день покой;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в первый день возьмите себе ветви красивых дерев, ветви пальмовые и ветви дерев широколиственных и верб речных, и веселитесь пред Господом, Богом вашим,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празднуйте этот праздник Господень семь дней в году: это постановление вечное в роды ваши; в седьмой месяц празднуйте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 кущах живите семь дней; всякий туземец Израильтянин должен жить в кущах,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чтобы знали роды ваши, что в кущах поселил Я сынов Израилевых, когда вывел их из земли Египетской.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объявил Моисей сынам Израилевым о праздниках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прикажи сынам Израилевым, чтоб они принесли тебе елея чистого, выбитого, для освещения, чтобы непрестанно горел светильник;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вне завесы ковчега откровения в скинии собрания Аарон [и сыны его] должны ставить оный пред Господом от вечера до утра всегда: это вечное постановление в роды ваши;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 подсвечнике чистом должны они ставить светильник пред Господом 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возьми пшеничной муки, и испеки из нее двенадцать хлебов; в каждом хлебе должны быть две десятых ефы;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положи их в два ряда, по шести в ряд, на чистом столе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положи на [каждый] ряд чистого ливана [и соли], и будет это при хлебе, в память, в жертву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каждый день субботы, постоянно, должно полагать их пред Господом от сынов Израилевых: это завет вечный;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будут принадлежать Аарону и сынам его, которые будут есть их на святом месте, ибо это великая святыня для них из жертв Господних: это постановление вечное.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вышел сын одной Израильтянки, родившийся от Египтянина, к сынам Израилевым, и поссорился в стане сын Израильтянки с Израильтянином;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хулил сын Израильтянки имя [Господне] и злословил. И привели его к Моисею (имя же матери его Саломиф, дочь Давриина, из племени Данова);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посадили его под стражу, доколе не будет объявлена им воля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выведи злословившего вон из стана, и все слышавшие пусть положат руки свои на голову его, и все общество побьет его камнями;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сынам Израилевым скажи: кто будет злословить Бога своего, тот понесет грех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хулитель имени Господня должен умереть, камнями побьет его все общество: пришелец ли, туземец ли станет хулить имя [Господне], предан будет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Кто убьет какого-либо человека, тот предан будет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Кто убьет скотину, должен заплатить за нее, скотину за скотину.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Кто сделает повреждение на теле ближнего своего, тому должно сделать то же, что он сделал: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перелом за перелом, око за око, зуб за зуб; как он сделал повреждение на теле человека, так и ему должно сделать.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Кто убьет скотину, должен заплатить за нее; а кто убьет человека, того должно предать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Один суд должен быть у вас как для пришельца, так и для туземца; ибо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Моисей сынам Израилевым; и вывели злословившего вон из стана, и побили его камнями, и сделали сыны Израилевы,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на горе Синае,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сынам Израилевым и скажи им: когда придете в землю, которую Я даю вам, тогда земля должна покоиться в субботу Господню;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шесть лет засевай поле твое, и шесть лет обрезывай виноградник твой, и собирай произведения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 седьмой год да будет суббота покоя земли, суббота Господня: поля твоего не засевай и виноградника твоего не обрезывай;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 само вырастет на жатве твоей, не сжинай, и гроздов с необрезанных лоз твоих не снимай; да будет это год покоя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будет это в продолжение субботы земли всем вам в пищу, тебе и рабу твоему, и рабе твоей, и наемнику твоему, и поселенцу твоему, поселившемуся у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скоту твоему, и зверям, которые на земле твоей, да будут все произведения ее в пищу.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насчитай себе семь субботних лет, семь раз по семи лет, чтоб было у тебя в семи субботних годах сорок девять лет;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воструби трубою в седьмой месяц, в десятый [день] месяца, в день очищения вострубите трубою по всей земле вашей;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освятите пятидесятый год, и объявите свободу на земле всем жителям ее: да будет это у вас юбилей; и возвратитесь каждый во владение свое, и каждый возвратитесь в свое племя.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Пятидесятый год да будет у вас юбилей: не сейте и не жните, что само вырастет на земле, и не снимайте ягод с необрезанных лоз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это юбилей: священным да будет он для вас; с поля ешьте произведения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юбилейный год возвратитесь каждый во владение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будешь продавать что ближнему твоему, или будешь покупать что у ближнего твоего, не обижайте друг друга;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 расчислению лет после юбилея ты должен покупать у ближнего твоего, и по расчислению лет дохода он должен продавать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много остается лет, умножь цену; а если мало лет остается, уменьши цену, ибо известное число лет жатв он продает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обижайте один другого; бойся Бога твоего, ибо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Исполняйте постановления Мои, и храните законы Мои, и исполняйте их, и будете жить спокойно на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будет земля давать плод свой, и будете есть досыта, и будете жить спокойно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скажете: «что же нам есть в седьмой год, когда мы не будем ни сеять, ни собирать произведений наших?»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пошлю благословение Мое на вас в шестой год, и он принесет произведений на три года;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будете сеять в восьмой год, но есть будете произведения старые до девятого года; доколе не поспеют произведения его, будете есть старое.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Землю не должно продавать навсегда, ибо Моя земля: вы пришельцы и поселенцы у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 всей земле владения вашего дозволяйте выкуп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брат твой обеднеет и продаст от владения своего, то придет близкий его родственник и выкупит проданное братом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же некому за него выкупить, но сам он будет иметь достаток и найдет, сколько нужно на выкуп,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 пусть он расчислит годы продажи своей и возвратит остальное тому, кому он продал, и вступит опять во владение свое;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же не найдет рука его, сколько нужно возвратить ему, то проданное им останется в руках покупщика до юбилейного года, а в юбилейный год отойдет оно, и он опять вступит во владение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кто продаст жилой дом в городе, огражденном стеною, то выкупить его можно до истечения года от продажи его: в течение года выкупить его можно;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же не будет он выкуплен до истечения целого года, то дом, который в городе, имеющем стену, останется навсегда у купившего его в роды его, и в юбилей не отойдет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 домы в селениях, вокруг которых нет стены, должно считать наравне с полем земли: выкупать их [всегда] можно, и в юбилей они отходят.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города левитов, домы в городах владения их, левитам всегда можно выкупать;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 кто из левитов не выкупит, то проданный дом в городе владения их в юбилей отойдет, потому что домы в городах левитских составляют их владение среди сынов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полей вокруг городов их продавать нельзя, потому что это вечное владение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Если брат твой обеднеет и придет в упадок у тебя, то поддержи его, пришлец ли он, или поселенец, чтоб он жил с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не бери от него роста и прибыли и бойся Бога твоего; [Я Господь,] чтоб жил брат твой с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серебра твоего не отдавай ему в рост и хлеба твоего не отдавай ему для получения прибыли.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Я Господь, Бог ваш, Который вывел вас из земли Египетской, чтобы дать вам землю Ханаанскую, чтоб быть вашим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Когда обеднеет у тебя брат твой и продан будет тебе, то не налагай на него работы рабской: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он должен быть у тебя как наемник, как поселенец; до юбилейного года пусть работает у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а тогда пусть отойдет он от тебя, сам и дети его с ним, и возвратится в племя свое, и вступит опять во владение отцов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потому что они – Мои рабы, которых Я вывел из земли Египетской: не должно продавать их, как продают рабов;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не господствуй над ним с жестокостью и бойся Бога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А чтобы раб твой и рабыня твоя были у тебя, то покупайте себе раба и рабыню у народов, которые вокруг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также и из детей поселенцев, поселившихся у вас, можете покупать, и из племени их, которое у вас, которое у них родилось в земле вашей, и они могут быть вашей собственностью;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можете передавать их в наследство и сынам вашим по себе, как имение; вечно владейте ими, как рабами. А над братьями вашими, сынами Израилевыми, друг над другом, не господствуйте с жестокостью.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Если пришелец или поселенец твой будет иметь достаток, а брат твой пред ним обеднеет и продастся пришельцу, поселившемуся у тебя, или кому-нибудь из племени пришельца,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то после продажи можно выкупить его; кто-нибудь из братьев его должен выкупить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или дядя его, или сын дяди его должен выкупить его, или кто-нибудь из родства его, из племени его, должен выкупить его; или, если будет иметь достаток, сам выкупится.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он должен рассчитаться с купившим его, начиная от того года, когда он продал себя, до года юбилейного, и серебро, за которое он продал себя, должно отдать ему по числу лет; как временный наемник он должен быть у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если еще много остается лет, то по мере их он должен отдать в выкуп за себя серебро, за которое он куплен;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если же мало остается лет до юбилейного года, то он должен сосчитать и по мере лет отдать за себя выкуп.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Он должен быть у него как наемник во все годы; он не должен господствовать над ним с жестокостью в глазах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Если же он не выкупится таким образом, то в юбилейный год отойдет сам и дети его с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потому что сыны Израилевы Мои рабы; они Мои рабы, которых Я вывел из земли Египетской.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делайте себе кумиров, и изваяний, и столбов не ставьте у себя, и камней с изображениями не кладите в земле вашей, чтобы кланяться пред ними, ибо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Субботы Мои соблюдайте и святилище Мое чтите: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вы будете поступать по уставам Моим и заповеди Мои будете хранить и исполнять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 Я дам вам дожди в свое время, и земля даст произрастения свои, и дерева полевые дадут плод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молотьба хлеба будет достигать у вас собирания винограда, собирание винограда будет достигать посева, и будете есть хлеб свой досыта, и будете жить на земле [вашей] безопасно;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пошлю мир на землю [вашу], ляжете, и никто вас не обеспокоит, сгоню лютых зверей с земли [вашей], и меч не пройдет по земле вашей;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будете прогонять врагов ваших, и падут они пред вами от меча;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пятеро из вас прогонят сто, и сто из вас прогонят тьму, и падут враги ваши пред вами от меча;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призрю на вас [и благословлю вас], и плодородными сделаю вас, и размножу вас, и буду тверд в завете Моем с 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будете есть старое прошлогоднее, и выбросите старое ради нового;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поставлю жилище Мое среди вас, и душа Моя не возгнушается 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буду ходить среди вас, и буду вашим Богом, а вы будете Моим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Господь, Бог ваш, Который вывел вас из земли Египетской, чтоб вы не были там рабами, и сокрушил узы ярма вашего, и повел вас с поднятою головою.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же не послушаете Меня и не будете исполнять всех заповедей сих,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если презрите Мои постановления, и если душа ваша возгнушается Моими законами, так что вы не будете исполнять всех заповедей Моих, нарушив завет Мой,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 и Я поступлю с вами так: пошлю на вас ужас, чахлость и горячку, от которых истомятся глаза и измучится душа, и будете сеять семена ваши напрасно, и враги ваши съедят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обращу лицо Мое на вас, и падете пред врагами вашими, и будут господствовать над вами неприятели ваши, и побежите, когда никто не гонится за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и при всем том не послушаете Меня, то Я всемеро увеличу наказание за грехи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сломлю гордое упорство ваше, и небо ваше сделаю, как железо, и землю вашу, как медь;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напрасно будет истощаться сила ваша, и земля ваша не даст произрастений своих, и дерева земли [вашей] не дадут плодов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же [после сего] пойдете против Меня и не захотите слушать Меня, то Я прибавлю вам ударов всемеро за грехи ваши: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пошлю на вас зверей полевых, которые лишат вас детей, истребят скот ваш и вас уменьшат, так что опустеют дороги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и после сего не исправитесь и пойдете против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 и Я [в ярости] пойду против вас и поражу вас всемеро за грехи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наведу на вас мстительный меч в отмщение за завет; если же вы укроетесь в города ваши, то пошлю на вас язву, и преданы будете в руки врага;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хлеб, подкрепляющий человека, истреблю у вас; десять женщин будут печь хлеб ваш в одной печи и будут отдавать хлеб ваш весом; вы будете есть и не будете сыты.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же и после сего не послушаете Меня и пойдете против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 и Я в ярости пойду против вас и накажу вас всемеро за грехи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будете есть плоть сынов ваших, и плоть дочерей ваших будете 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разорю высоты ваши и разрушу столбы ваши, и повергну трупы ваши на обломки идолов ваших, и возгнушается душа Моя 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города ваши сделаю пустынею, и опустошу святилища ваши, и не буду обонять приятного благоухания [жертв]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опустошу землю [вашу], так что изумятся о ней враги ваши, поселившиеся на 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вас рассею между народами и обнажу вслед вас меч, и будет земля ваша пуста и города ваши разрушены.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Тогда удовлетворит себя земля за субботы свои во все дни запустения [своего]; когда вы будете в земле врагов ваших, тогда будет покоиться земля и удовлетворит себя за субботы свои;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во все дни запустения [своего] будет она покоиться, сколько не покоилась в субботы ваши, когда вы жили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Оставшимся из вас пошлю в сердца робость в земле врагов их, и шум колеблющегося листа погонит их, и побегут, как от меча, и падут, когда никто не преследует,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споткнутся друг на друга, как от меча, между тем как никто не преследует, и не будет у вас силы противостоять врагам вашим;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погибнете между народами, и пожрет вас земля врагов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а оставшиеся из вас исчахнут за свои беззакония в землях врагов ваших и за беззакония отцов своих исчахнут.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Тогда признаются они в беззаконии своем и в беззаконии отцов своих, как они совершали преступления против Меня и шли против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за что и Я [в ярости] шел против них и ввел их в землю врагов их; тогда покорится необрезанное сердце их, и тогда потерпят они за беззакония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Я вспомню завет Мой с Иаковом, и завет Мой с Исааком, и завет Мой с Авраамом вспомню, и землю вспомню;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тогда как земля оставлена будет ими и будет удовлетворять себя за субботы свои, опустев от них, и они будут терпеть за свое беззаконие, за то, что презирали законы Мои и душа их гнушалась постановлениями Моими,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тогда как они будут в земле врагов их, – Я не презрю их и не возгнушаюсь ими до того, чтоб истребить их, чтоб разрушить завет Мой с ними, ибо Я Господь, Бог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вспомню для них завет с предками, которых вывел Я из земли Египетской пред глазами народов, чтоб быть их Богом.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Вот постановления, и определения, и законы, которые постановил Господь между Собою и между сынами Израилевыми на горе Синае, через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Leviticus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сынам Израилевым и скажи им: если кто дает обет посвятить душу Господу по оценке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 оценка твоя мужчине от двадцати лет до шестидесяти должна быть пятьдесят сиклей серебряных, по сиклю священному;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же это женщина, то оценка твоя должна быть тридцать сиклей;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 пяти лет до двадцати оценка твоя мужчине должна быть двадцать сиклей, а женщине десять сиклей;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от месяца до пяти лет оценка твоя мужчине должна быть пять сиклей серебра, а женщине оценка твоя три сикля серебра;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 шестидесяти лет и выше мужчине оценка твоя должна быть пятнадцать сиклей серебра, а женщине десять сиклей.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он беден и не в силах отдать по оценке твоей, то пусть представят его священнику, и священник пусть оценит его: соразмерно с состоянием давшего обет пусть оценит его священник.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же то будет скот, который приносят в жертву Господу, то все, что дано Господу, должно быть свято: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должно выменивать его и заменять хорошее худым, или худое хорошим; если же станет кто заменять скотину скотиною, то и она, и замена ее будет святынею.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же то будет какая-нибудь скотина нечистая, которую не приносят в жертву Господу, то должно представить скотину священнику,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священник оценит ее, хороша ли она, или худа, и как оценит священник, так и должно быть;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же кто хочет выкупить ее, то пусть прибавит пятую долю к оценке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кто посвящает дом свой в святыню Господу, то священник должен оценить его, хорош ли он, или худ, и как оценит его священник, так и состоится;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же посвятивший захочет выкупить дом свой, то пусть прибавит пятую часть серебра оценки твоей, и тогда будет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поле из своего владения посвятит кто Господу, то оценка твоя должна быть по мере посева: за посев хомера ячменя пятьдесят сиклей серебра;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от юбилейного года посвящает кто поле свое, – должно состояться по оценке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же после юбилея посвящает кто поле свое, то священник должен рассчитать серебро по мере лет, оставшихся до юбилейного года, и должно убавить из оценки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же захочет выкупить поле посвятивший его, то пусть он прибавит пятую часть серебра оценки твоей, и оно останется за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же он не выкупит поля, и будет продано поле другому человеку, то уже нельзя выкупить: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поле то, когда оно в юбилей отойдет, будет святынею Господу, как бы поле заклятое; священнику достанется оно во владение.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если кто посвятит Господу поле купленное, которое не из полей его владения,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 священник должен рассчитать ему количество оценки до юбилейного года, и должен он отдать по расчету в тот же день, как святыню Господню;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поле же в юбилейный год перейдет опять к тому, у кого куплено, кому принадлежит владение той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Всякая оценка твоя должна быть по сиклю священному, двадцать гер должно быть в сикле.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Только первенцев из скота, которые по первенству принадлежат Господу, не должен никто посвящать: вол ли то, или мелкий скот, – Господни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же скот нечистый, то должно выкупить по оценке твоей и приложить к тому пятую часть; если не выкупят, то должно продать по оценке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Только все заклятое, что под заклятием отдает человек Господу из своей собственности, – человека ли, скотину ли, поле ли своего владения, – не продается и не выкупается: все заклятое есть великая святыня Господня;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все заклятое, что заклято от людей, не выкупается: оно должно быть предано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всякая десятина на земле из семян земли и из плодов дерева принадлежит Господу: это святыня Господня;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если же кто захочет выкупить десятину свою, то пусть приложит к цене ее пятую долю.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всякую десятину из крупного и мелкого скота, из всего, что проходит под жезлом десятое, должно посвящать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не должно разбирать, хорошее ли то, или худое, и не должно заменять его; если же кто заменит его, то и само оно, и замена его будет святынею и не может быть выкуплено.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Вот заповеди, которые заповедал Господь Моисею для сынов Израилевых на горе Синае.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