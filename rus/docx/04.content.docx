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 в пустыне Синайской, в скинии собрания, в первый [день] второго месяца, во второй год по выходе их из земли Египетской,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исчислите все общество сынов Израилевых по родам их, по семействам их, по числу имен, всех мужеского пола поголовно: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 двадцати лет и выше, всех годных для войны у Израиля, по ополчениям их исчислите их – ты и Аарон;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 вами должны быть из каждого колена по одному человеку, который в роде своем есть главный.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вот имена мужей, которые будут с вами: от Рувима Елицур, сын Шедеура;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от Симеона Шелумиил, сын Цуришаддая;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от Иуды Наассон, сын Аминадава;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 Иссахара Нафанаил, сын Цуара;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 Завулона Елиав, сын Хелона;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от сынов Иосифа: от Ефрема Елишама, сын Аммиуда; от Манассии Гамалиил, сын Педацура;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от Вениамина Авидан, сын Гидеония;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от Дана Ахиезер, сын Аммишаддая;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 Асира Пагиил, сын Охрана;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от Гада Елиасаф, сын Регуила;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от Неффалима Ахира, сын Енана.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Это – избранные мужи общества, начальники колен отцов своих, главы тысяч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взял Моисей и Аарон мужей сих, которые названы поименно,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собрали они все общество в первый [день] второго месяца. И объявили они родословия свои, по родам их, по семействам их, по числу имен, от двадцати лет и выше, поголовно,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как повелел Господь Моисею. И сделал он счисление им в пустыне Синайской.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было сынов Рувима, первенца Израилева, по родам их, по племенам их, по семействам их, по числу имен, поголовно, всех мужеского пола, от двадцати лет и выше, всех годных для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исчислено в колене Рувимовом сорок шесть тысяч пятьсот.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Сынов Симеона по родам их, по племенам их, по семействам их, по числу имен, поголовно, всех мужеского пола, от двадцати лет и выше, всех годных для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исчислено в колене Симеоновом пятьдесят девять тысяч триста.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Сынов Гада по родам их, по племенам их, по семействам их, по числу имен [их, поголовно, всех мужеского пола], от двадцати лет и выше, всех годных для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исчислено в колене Гадовом сорок пять тысяч шестьсот пятьдесят.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Сынов Иуды по родам их, по племенам их, по семействам их, по числу имен [их, поголовно, всех мужеского пола], от двадцати лет и выше, всех годных для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исчислено в колене Иудином семьдесят четыре тысячи шестьсот.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Сынов Иссахара по родам их, по племенам их, по семействам их, по числу имен [их, поголовно, всех мужеского пола], от двадцати лет и выше, всех годных для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исчислено в колене Иссахаровом пятьдесят четыре тысячи четыреста.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Сынов Завулона по родам их, по племенам их, по семействам их, по числу имен [их, поголовно, всех мужеского пола], от двадцати лет и выше, всех годных для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исчислено в колене Завулоновом пятьдесят семь тысяч четыреста.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Сынов Иосифа, сынов Ефрема по родам их, по племенам их, по семействам их, по числу имен [их, поголовно, всех мужеского пола], от двадцати лет и выше, всех годных для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исчислено в колене Ефремовом сорок тысяч пятьсот.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Сынов Манассии по родам их, по племенам их, по семействам их, по числу имен [их, поголовно, всех мужеского пола], от двадцати лет и выше, всех годных для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исчислено в колене Манассиином тридцать две тысячи двести.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Сынов Вениамина по родам их, по племенам их, по семействам их, по числу имен [их, поголовно, всех мужеского пола], от двадцати лет и выше, всех годных для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исчислено в колене Вениаминовом тридцать пять тысяч четыреста.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Сынов Дана по родам их, по племенам их, по семействам их, по числу имен [их, поголовно, всех мужеского пола], от двадцати лет и выше, всех годных для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исчислено в колене Дановом шестьдесят две тысячи семьсот.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Сынов Асира по родам их, по племенам их, по семействам их, по числу имен [их, поголовно, всех мужеского пола], от двадцати лет и выше, всех годных для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исчислено в колене Асировом сорок одна тысяча пятьсот.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Сынов Неффалима по родам их, по племенам их, по семействам их, по числу имен [их, поголовно, всех мужеского пола], от двадцати лет и выше, всех годных для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исчислено в колене Неффалимовом пятьдесят три тысячи четыреста.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Вот вошедшие в исчисление, которых исчислил Моисей и Аарон и начальники Израиля – двенадцать человек, по одному человеку из каждого племени.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было всех, вошедших в исчисление, сынов Израилевых, по семействам их, от двадцати лет и выше, всех годных для войны у Израиля,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было всех, вошедших в исчисление, шестьсот три тысячи пятьсот пятьдесят.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А левиты по поколениям отцов их не были исчислены между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только колена Левиина не вноси в перепись, и не исчисляй их вместе с сынами Израиля;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но поручи левитам скинию откровения, и все принадлежности ее, и все, что при ней; пусть они носят скинию и все принадлежности ее, и служат при ней, и около скинии пусть ставят стан свой;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когда надобно переносить скинию, пусть поднимают ее левиты, и когда надобно остановиться скинии, пусть ставят ее левиты; а если приступит кто посторонний, предан будет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Сыны Израилевы должны становиться каждый в стане своем, и каждый при своем знамени, по ополчениям своим;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а левиты должны ставить стан около скинии откровения, чтобы не было гнева на общество сынов Израилевых, и будут левиты стоять на страже у скинии откровения.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И сделали сыны Израилевы; как повелел Господь Моисею, так они и сделали.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 и Аарону,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сыны Израилевы должны каждый ставить стан свой при знамени своем, при знаках семейств своих; пред скиниею собрания вокруг должны ставить стан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 передней стороны к востоку ставят стан: знамя стана Иудина по ополчениям их, и начальник сынов Иуды Наассон, сын Аминадава,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воинства его, вошедших в исчисление его, семьдесят четыре тысячи шестьсот;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после него ставит стан колено Иссахарово, и начальник сынов Иссахара Нафанаил, сын Цуара,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воинства его, вошедших в исчисление его, пятьдесят четыре тысячи четыреста;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[далее ставит стан] колено Завулона, и начальник сынов Завулона Елиав, сын Хелона,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воинства его, вошедших в исчисление его, пятьдесят семь тысяч четыреста;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всех, вошедших в исчисление к стану Иуды, сто восемьдесят шесть тысяч четыреста, по ополчениям их; первыми они должны отправляться.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Знамя стана Рувимова к югу, по ополчениям их, и начальник сынов Рувимовых Елицур, сын Шедеура,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воинства его, вошедших в исчисление его, сорок шесть тысяч пятьсот;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подле него ставит стан колено Симеоново, и начальник сынов Симеона Шелумиил, сын Цуришаддая,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воинства его, вошедших в исчисление его, пятьдесят девять тысяч триста;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потом колено Гада, и начальник сынов Гада Елиасаф, сын Регуила,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воинства его, вошедших в исчисление его, сорок пять тысяч шестьсот пятьдесят;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всех, вошедших в исчисление к стану Рувима, сто пятьдесят одна тысяча четыреста пятьдесят, по ополчениям их; вторыми они должны отправляться.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пойдет скиния собрания, стан левитов будет в середине станов. Как стоят, так и должны идти, каждый на своем месте, при знаменах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Знамя стана Ефремова по ополчениям их к западу, и начальник сынов Ефрема Елишама, сын Аммиуда,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воинства его, вошедших в исчисление его, сорок тысяч пятьсот;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подле него колено Манассиино, и начальник сынов Манассии Гамалиил, сын Педацура,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воинства его, вошедших в исчисление его, тридцать две тысячи двести;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потом колено Вениамина, и начальник сынов Вениамина Авидан, сын Гидеония,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воинства его, вошедших в исчисление его, тридцать пять тысяч четыреста;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всех, вошедших в исчисление к стану Ефрема, сто восемь тысяч сто, по ополчениям их; третьими они должны отправляться.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Знамя стана Данова к северу, по ополчениям их, и начальник сынов Дана Ахиезер, сын Аммишаддая,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воинства его, вошедших в исчисление его, шестьдесят две тысячи семьсот;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подле него ставит стан колено Асирово, и начальник сынов Асира Пагиил, сын Охрана,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воинства его, вошедших в исчисление его, сорок одна тысяча пятьсот;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далее [ставит стан] колено Неффалима, и начальник сынов Неффалима Ахира, сын Енана,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воинства его, вошедших в исчисление его, пятьдесят три тысячи четыреста;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всех, вошедших в исчисление к стану Дана, сто пятьдесят семь тысяч шестьсот; они должны идти последними при знаменах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Вот вошедшие в исчисление сыны Израиля по семействам их. Всех, вошедших в исчисление в станах, по ополчениям их, шестьсот три тысячи пятьсот пятьдесят.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А левиты не вошли в исчисление вместе с сынами Израиля,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сделали сыны Израилевы все, что повелел Господь Моисею: так становились станами при знаменах своих, и так шли каждый по племенам своим, по семействам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родословие Аарона и Моисея, когда говорил Господь Моисею на горе Синае,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вот имена сынов Аарона: первенец Надав, Авиуд, Елеазар и Ифамар;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это имена сынов Аарона, священников, помазанных, которых он посвятил, чтобы священнодействовать;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Надав и Авиуд умерли пред лицом Господа, когда они принесли огонь чуждый пред лицо Господа в пустыне Синайской, детей же у них не было; и остались священниками Елеазар и Ифамар при Аароне, отце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приведи колено Левиино и поставь его пред Аароном священником, чтоб они служили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пусть они будут на страже за него и на страже за все общество при скинии собрания, чтобы отправлять службы при скинии;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пусть хранят все вещи скинии собрания, и будут на страже за сынов Израилевых, чтобы отправлять службы при скинии;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отдай левитов Аарону [брату твоему] и сынам его [священникам] в распоряжение: да будут они отданы ему из сынов Израилевых;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Аарону же и сынам его поручи [скинию откровения], чтобы они наблюдали священническую должность свою [и все, что при жертвеннике и за завесою]; а если приступит кто посторонний, предан будет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вот, Я взял левитов из сынов Израилевых вместо всех первенцев, разверзающих ложесна, из сынов Израилевых [они будут взамен их]; левиты должны быть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все первенцы – Мои; в тот день, когда поразил Я всех первенцев в земле Египетской, освятил Я Себе всех первенцев Израилевых от человека до скота; они должны быть Мои.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Господь Моисею в пустыне Синайской,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исчисли сынов Левииных по семействам их, по родам их; всех мужеского пола, от одного месяца и выше, исчисли.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исчислил их Моисей [и Аарон] по слову Господню, как повелено.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вот сыны Левиины по именам их: Гирсон, Кааф и Мерари.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вот имена сынов Гирсоновых по родам их: Ливни и Шимей.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сыны Каафа по родам их: Амрам и Ицгар, Хеврон и Узиил.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сыны Мерари по родам их: Махли и Муши. Вот роды Левиины по семействам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От Гирсона род Ливни и род Шимея: это роды Гирсоновы.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Исчисленных было всех мужеского пола, от одного месяца и выше, семь тысяч пятьсот.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Роды Гирсоновы должны становиться станом позади скинии на запад;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начальник поколения сынов Гирсоновых Елиасаф, сын Лаелов;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хранению сынов Гирсоновых в скинии собрания поручается скиния и покров ее, и завеса входа скинии собрания,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завесы двора, и завеса входа двора, который вокруг скинии и жертвенника, и веревки ее, со всеми их принадлежностями.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От Каафа род Амрама и род Ицгара, и род Хеврона, и род Узиила: это роды Каафа.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 счету всех мужеского пола, от одного месяца и выше, восемь тысяч шестьсот, которые охраняли святилище.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Роды сынов Каафовых должны ставить стан свой на южной стороне скинии;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начальник же поколения родов Каафовых Елцафан, сын Узиила;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 хранении у них ковчег, стол, светильник, жертвенники, священные сосуды, которые употребляются при служении, и завеса со всеми принадлежностями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Начальник над начальниками левитов Елеазар, сын Аарона священника; под его надзором те, которым вверено хранение святилища.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От Мерари род Махли и род Муши: это роды Мерари;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исчисленных по числу всех мужеского пола, от одного месяца и выше – шесть тысяч двести;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начальник поколения родов Мерари Цуриил, сын Авихаила; они должны ставить стан свой на северной стороне скинии;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хранению сынов Мерари поручаются брусья скинии и шесты ее, и столбы ее, и подножия ее, и все вещи ее, со всем устройством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столбы двора со всех сторон, и подножия их, и колья их, и веревки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А с передней стороны скинии, к востоку пред скиниею собрания, должны ставить стан Моисей и Аарон и сыны его, которым вверено хранение святилища за сынов Израилевых; а если приступит кто посторонний, предан будет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Всех исчисленных левитов, которых исчислил Моисей и Аарон по повелению Господню, по родам их, всех мужеского пола, от одного месяца и выше, двадцать две тысячи.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сказал Господь Моисею: исчисли всех первенцев мужеского пола из сынов Израилевых, от одного месяца и выше, и пересчитай их поименно;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возьми левитов для Меня, – Я Господь, – вместо всех первенцев из сынов Израиля, а скот левитов вместо всего первородного скота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исчислил Моисей, как повелел ему Господь, всех первенцев из сынов Израилевых,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было всех первенцев мужеского пола, по числу имен, от одного месяца и выше, двадцать две тысячи двести семьдесят 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возьми левитов вместо всех первенцев из сынов Израиля и скот левитов вместо скота их; пусть левиты будут Мои.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А в выкуп двухсот семидесяти трех, которые лишние против числа левитов, из первенцев Израильских,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возьми по пяти сиклей за человека, по сиклю священному возьми, двадцать гер в сикле,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отдай серебро сие Аарону и сынам его в выкуп за излишних против числа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взял Моисей серебро выкупа за излишних против числа замененных левитами,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от первенцев Израилевых взял серебра тысячу триста шестьдесят пять [сиклей], по сиклю священному,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отдал Моисей серебро выкупа [за излишних] Аарону и сынам его по слову Господню,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 и Аарону,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исчисли сынов Каафовых из сынов Левия по родам их, по семействам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 тридцати лет и выше, до пятидесяти лет, всех способных к службе, чтобы отправлять работы в скинии собрания.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 служение сынов Каафовых [левитов по родам их, по семействам их,] в скинии собрания: носить Святое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стану надобно подняться в путь, Аарон и сыны его войдут, и снимут завесу закрывающую, и покроют ею ковчег откровения;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положат на нее покров из кож синего цвета, и сверх его накинут покрывало все из голубой шерсти, и вложат шесты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стол хлебов предложения накроют одеждою из голубой шерсти, и поставят на нем блюда, тарелки, чаши и кружки для возлияния, и хлеб его всегдашний должен быть на 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возложат на них одежду багряную, и покроют ее покровом из кожи синего цвета, и вложат шесты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возьмут одежду из голубой шерсти, и покроют светильник и лампады его, и щипцы его, и лотки его, и все сосуды для елея, которые употребляют при нем,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покроют его и все принадлежности его покровом из кож синих, и положат на носилки.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на золотой жертвенник возложат одежду из голубой шерсти, и покроют его покровом из кож синих, и вложат шесты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возьмут все вещи служебные, которые употребляются для служения во святилище, и положат в одежду из голубой шерсти, и покроют их покровом из кож синих, и положат на носилки.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очистят жертвенник от пепла, и накроют его одеждою пурпуровою;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положат на него все сосуды его, которые употребляются для служения при нем – угольницы, вилки, лопатки и чаши, все сосуды жертвенника – и покроют его покровом из кож синих, и вложат шесты его. [И возьмут пурпуровую одежду, и покроют умывальник и подножия его, и положат на них кожаное синее покрывало, и поставят на носилки.]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Когда, при отправлении в путь стана, Аарон и сыны его покроют все святилище и все вещи святилища, тогда сыны Каафа подойдут, чтобы нести; но не должны они касаться святилища, чтобы не умереть. Сии части скинии собрания должны носить сыны Каафовы.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Елеазару, сыну Аарона священника, поручается елей для светильника и благовонное курение, и всегдашнее хлебное приношение, и елей помазания, – поручается вся скиния и все, что в ней, святилище и принадлежности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Господь Моисею и Аарону,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погубите колена племен Каафовых из среды левитов,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вот что сделайте им, чтобы они были живы и не умерли, когда приступают к Святому Святых: Аарон и сыны его пусть придут и поставят их каждого в служении его и у ноши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сами они не должны подходить смотреть святыню, когда покрывают ее, чтобы не умереть.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исчисли и сынов Гирсона по семействам их, по родам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от тридцати лет и выше, до пятидесяти лет, исчисли их всех, способных к службе, чтобы отправлять работы при скинии собрания.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Вот работы семейств Гирсоновых при их служении и ношении тяжестей: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они должны носить покровы скинии и скинию собрания, и покров ее, и покров кожаный синий, который поверх его, и завесу входа скинии собрания,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завесы двора, и завесу входа во двор, который вокруг скинии и жертвенника, и веревки их, и все вещи, принадлежащие к ним; и все, что делается при них, они должны работать;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 повелению Аарона и сынов его должны производиться все службы сынов Гирсоновых при всяком ношении тяжестей и всякой работе их, и поручите их хранению все, что они носят;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вот службы родов сынов Гирсоновых в скинии собрания, и вот что поручается их хранению под надзором Ифамара, сына Аарона, священника.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Сынов Мерариных по родам их, по семействам их исчисли,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от тридцати лет и выше, до пятидесяти лет, исчисли всех, способных на службу, чтобы отправлять работы при скинии собрания.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Вот что они должны носить по службе их при скинии собрания: брусья скинии и шесты ее, и столбы ее, и подножия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столбы двора со всех сторон, и подножия их, и колья их, и веревки их, и все вещи при них, и все принадлежности их; и поименно сосчитайте вещи, которые они обязаны носить;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вот работы родов сынов Мерариных по службе их при скинии собрания под надзором Ифамара, сына Аарона, священника.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исчислили Моисей и Аарон и начальники общества сынов Каафовых по родам их и по семействам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от тридцати лет и выше, до пятидесяти лет, всех, способных к службе, для работ в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было исчислено, по родам их, две тысячи семьсот пятьдесят: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это – исчисленные из родов Каафовых, все служащие при скинии собрания, которых исчислил Моисей и Аарон по повелению Господню, данному чрез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исчислены сыны Гирсона по родам их и по семействам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от тридцати лет и выше, до пятидесяти лет, все, способные к службе, для работ в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было исчислено по родам их, по семействам их, две тысячи шестьсот тридцать: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это – исчисленные из родов сынов Гирсона, все, служащие при скинии собрания, которых исчислил Моисей и Аарон по повелению Господню.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исчислены роды сынов Мерариных по родам их, по семействам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от тридцати лет и выше, до пятидесяти лет, все, способные к службе, для работ при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было исчислено, по родам их, [по семействам их,] три тысячи двести: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это – исчисленные из родов сынов Мерариных, которых исчислил Моисей и Аарон по повелению Господню, данному чрез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исчисленные все левиты, которых исчислил Моисей и Аарон и начальники Израиля по родам их и по семействам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от тридцати лет и выше, до пятидесяти лет, все, способные к службе, для работ и ношения в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было исчислено их восемь тысяч пятьсот восемьдесят;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по повелению Господню чрез Моисея определены они каждый к своей работе и ношению, и исчислены,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повели сынам Израилевым выслать из стана всех прокаженных, и всех, имеющих истечение, и всех, осквернившихся от мертвого,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мужчин, и женщин вышлите, за стан вышлите их, чтобы не оскверняли они станов своих, среди которых Я живу.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сделали так сыны Израилевы, и выслали их вон из стана; как говорил Господь Моисею, так и сделали сыны Израилевы.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скажи сынам Израилевым: если мужчина или женщина сделает какой-либо грех против человека, и чрез это сделает преступление против Господа, и виновна будет душа 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 пусть исповедаются во грехе своем, который они сделали, и возвратят сполна то, в чем виновны, и прибавят к тому пятую часть, и отдадут тому, против кого согрешили;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же у него нет наследника, которому следовало бы возвратить за вину, то посвятить это Господу; пусть будет это священнику, сверх овна очищения, которым он очистит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всякое возношение из всех святынь сынов Израилевых, которые они приносят к священнику, ему принадлежит,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посвященное кем-либо ему принадлежит; все, что даст кто священнику, ему принадлежит.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объяви сынам Израилевым и скажи им: если изменит кому жена, и нарушит верность к нему,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переспит кто с нею, и излиет семя, и это будет скрыто от глаз мужа ее, и она осквернится тайно, и не будет на нее свидетеля, и не будет уличена,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найдет на него дух ревности, и будет ревновать жену свою, когда она осквернена, или найдет на него дух ревности, и он будет ревновать жену свою, когда она не осквернена,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пусть приведет муж жену свою к священнику и принесет за нее в жертву десятую часть ефы ячменной муки, но не возливает на нее елея и не кладет ливана, потому что это приношение ревнования, приношение воспоминания, напоминающее о беззаконии.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священник пусть приведет и поставит ее пред лицо Господне,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возьмет священник святой воды в глиняный сосуд, и возьмет священник земли с полу скинии и положит в воду;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поставит священник жену пред лицо Господне, и обнажит голову жены, и даст ей в руки приношение воспоминания, – это приношение ревнования, в руке же у священника будет горькая вода, наводящая проклятие.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заклянет ее священник, и скажет жене: если никто не переспал с тобою, и ты не осквернилась, и не изменила мужу своему, то невредима будешь от сей горькой воды, наводящей проклятие;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если ты изменила мужу твоему и осквернилась, и если кто переспал с тобою, кроме мужа твоего,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тогда священник пусть заклянет жену клятвою проклятия и скажет священник жене: да предаст тебя Господь проклятию и клятве в народе твоем, и да соделает Господь лоно твое опавшим и живот твой опухшим;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да пройдет вода сия, наводящая проклятие, во внутренность твою, чтобы опух живот [твой] и опало лоно [твое]. И скажет жена: аминь, аминь.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напишет священник заклинания сии на свитке, и смоет их в горькую воду;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даст жене выпить горькую воду, наводящую проклятие, и войдет в нее вода, наводящая проклятие, ко вреду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возьмет священник из рук жены хлебное приношение ревнования, и вознесет сие приношение пред Господом, и отнесет его к жертвеннику;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возьмет священник горстью из хлебного приношения часть в память, и сожжет на жертвеннике, и потом даст жене выпить воды;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когда напоит ее водою, тогда, если она нечиста и сделала преступление против мужа своего, горькая вода, наводящая проклятие, войдет в нее ко вреду ее, и опухнет чрево ее, и опадет лоно ее, и будет эта жена проклятою в народе своем;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если же жена не осквернилась и была чиста, то останется невредимою и будет оплодотворяема семенем.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Вот закон о ревновании, когда жена изменит мужу своему и осквернится,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или когда на мужа найдет дух ревности, и он будет ревновать жену свою, тогда пусть он поставит жену пред лицом Господа, и сделает с нею священник все по сему закону,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будет муж чист от греха, а жена понесет на себе грех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объяви сынам Израилевым и скажи им: если мужчина или женщина решится дать обет назорейства, чтобы посвятить себя в назореи Господу,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 он должен воздержаться от вина и крепкого напитка, и не должен употреблять ни уксусу из вина, ни уксусу из напитка, и ничего, приготовленного из винограда, не должен пить, и не должен есть ни сырых, ни сушеных виноградных ягод;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 все дни назорейства своего не должен он есть [и пить] ничего, что делается из винограда, от зерен до кожи.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 все дни обета назорейства его бритва не должна касаться головы его; до исполнения дней, на которые он посвятил себя в назореи Господу, свят он: должен растить волосы на голове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 все дни, на которые он посвятил себя в назореи Господу, не должен он подходить к мертвому телу: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прикосновением к отцу своему, и матери своей, и брату своему, и сестре своей не должен он оскверняться, когда они умрут, потому что посвящение Богу его на главе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 все дни назорейства своего свят он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же умрет при нем кто-нибудь вдруг, нечаянно, и он осквернит тем голову назорейства своего, то он должен остричь голову свою в день очищения его, в седьмой день должен остричь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 восьмой день должен принести двух горлиц или двух молодых голубей к священнику, ко входу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священник одну из птиц принесет в жертву за грех, а другую во всесожжение, и очистит его от осквернения мертвым телом, и освятит голову его в тот 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должен он снова начать посвященные Господу дни назорейства своего и принести однолетнего агнца в жертву повинности; прежние же дни пропали, потому что назорейство его осквернено.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вот закон о назорее, когда исполнятся дни назорейства его: должно привести его ко входу скинии собрания,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он принесет в жертву Господу одного однолетнего агнца без порока во всесожжение, и одну однолетнюю агницу без порока в жертву за грех, и одного овна без порока в жертву мирную,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корзину опресноков из пшеничной муки, хлебов, испеченных с елеем, и пресных лепешек, помазанных елеем, и при них хлебное приношение и возлияние.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представит сие священник пред Господа, и принесет жертву его за грех и всесожжение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овна принесет в жертву мирную Господу с корзиною опресноков, также совершит священник хлебное приношение его и возлияние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острижет назорей у входа скинии собрания голову назорейства своего, и возьмет волосы головы назорейства своего, и положит на огонь, который под мирною жертвою.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возьмет священник сваренное плечо овна и один пресный пирог из корзины и одну пресную лепешку, и положит на руки назорею, после того, как острижет он голову назорейства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вознесет сие священник, потрясая пред Господом: эта святыня – для священника, сверх груди потрясания и сверх плеча возношения. После сего назорей может пить вино.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Вот закон о назорее, который дал обет, и жертва его Господу за назорейство свое, кроме того, что позволит ему достаток его; по обету своему, какой он даст, так и должен он делать, сверх узаконенного о назорействе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скажи Аарону и сынам его: так благословляйте сынов Израилевых, говоря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«Да благословит тебя Господь и сохранит тебя!»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«Да призрит на тебя Господь светлым лицом Своим и помилует тебя!»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«Да обратит Господь лицо Свое на тебя и даст тебе мир!»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Так пусть призывают имя Мое на сынов Израилевых, и Я [Господь] благословлю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Моисей поставил скинию, и помазал ее, и освятил ее и все принадлежности ее, и жертвенник и все принадлежности его, и помазал их, и освятил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пришли [двенадцать] начальников Израилевы, главы семейств их, начальники колен, заведовавшие исчислением,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представили приношение свое пред Господа, шесть крытых повозок и двенадцать волов, по одной повозке от двух начальников и по одному волу от каждого, и представили сие пред скинию.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возьми от них; это будет для отправления работ при скинии собрания; и отдай это левитам, смотря по роду службы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взял Моисей повозки и волов, и отдал их левитам: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две повозки и четырех волов отдал сынам Гирсоновым, по роду служб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четыре повозки и восемь волов отдал сынам Мерариным, по роду служб их, под надзором Ифамара, сына Аарона, священника;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сынам Каафовым не дал, потому что служба их – носить святилище; на плечах они должны носить.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принесли начальники жертвы освящения жертвенника в день помазания его, и представили начальники приношение свое пред жертвенник.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Господь Моисею: по одному начальнику в день пусть приносят приношение свое для освящения жертвенника.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первый день принес приношение свое Наассон, сын Аминадавов, от колена Иудина;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приношение его было: одно серебряное блюдо, весом в сто тридцать сиклей, одна серебряная чаша в семьдесят сиклей, по сиклю священному, наполненные пшеничною мукою, смешанною с елеем, в приношение хлебное,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одна золотая кадильница в десять сиклей, наполненная курением,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один телец, один овен, один однолетний агнец,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один козел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 жертву мирную два вола, пять овнов, пять козлов, пять однолетних агнцев; вот приношение Наассона, сына Аминадавова.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 второй день принес Нафанаил, сын Цуара, начальник [колена] Иссахарова;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 принес от себя приношение: одно серебряное блюдо весом в сто тридцать сиклей, одну серебряную чашу в семьдесят сиклей, по сиклю священному, наполненные пшеничною мукою, смешанною с елеем, в приношение хлебное,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одну золотую кадильницу в десять сиклей, наполненную курением,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одного тельца, одного овна, одного однолетнего агнца,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одного козла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 жертву мирную двух волов, пять овнов, пять козлов, пять однолетних агнцев; вот приношение Нафанаила, сына Цуарова.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 третий день начальник сынов Завулоновых Елиав, сын Хелона;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приношение его: одно серебряное блюдо, весом в сто тридцать сиклей, одна серебряная чаша в семьдесят сиклей, по сиклю священному, наполненные пшеничною мукою, смешанною с елеем, в приношение хлебное,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одна золотая кадильница в десять сиклей, наполненная курением,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один телец, один овен, один однолетний агнец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один козел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 жертву мирную два вола, пять овнов, пять козлов, пять однолетних агнцев; вот приношение Елиава, сына Хелонова.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 четвертый день начальник сынов Рувимовых Елицур, сын Шедеуров;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приношение его: одно серебряное блюдо весом в сто тридцать сиклей, одна серебряная чаша в семьдесят сиклей, по сиклю священному, наполненные пшеничною мукою, смешанною с елеем, в приношение хлебное,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одна золотая кадильница в десять сиклей, наполненная курением,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один телец, один овен, один однолетний агнец,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один козел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в жертву мирную два вола, пять овнов, пять козлов и пять однолетних агнцев; вот приношение Елицура, сына Шедеурова.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В пятый день начальник сынов Симеоновых Шелумиил, сын Цуришаддая;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приношение его: одно серебряное блюдо, весом в сто тридцать сиклей, одна серебряная чаша в семьдесят сиклей, по сиклю священному, наполненные пшеничною мукою, смешанною с елеем, в приношение хлебное,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одна золотая кадильница в десять сиклей, наполненная курением,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один телец, один овен, один однолетний агнец,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один козел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в жертву мирную два вола, пять овнов, пять козлов и пять однолетних агнцев; вот приношение Шелумиила, сына Цуришаддаева.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В шестой день начальник сынов Гадовых Елиасаф, сын Регуила;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приношение его: одно серебряное блюдо, весом в сто тридцать сиклей, одна серебряная чаша в семьдесят сиклей, по сиклю священному, наполненные пшеничною мукою, смешанною с елеем, в приношение хлебное,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одна золотая кадильница в десять сиклей, наполненная курением,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один телец, один овен, один однолетний агнец,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один козел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в жертву мирную два вола, пять овнов, пять козлов и пять однолетних агнцев; вот приношение Елиасафа, сына Регуилова.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В седьмой день начальник сынов Ефремовых Елишама, сын Аммиуда;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приношение его: одно серебряное блюдо, весом в сто тридцать сиклей, одна серебряная чаша в семьдесят сиклей, по сиклю священному, наполненные пшеничною мукою, смешанною с елеем, в приношение хлебное,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одна золотая кадильница в десять сиклей, наполненная курением,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один телец, один овен, один однолетний агнец,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один козел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 в жертву мирную два вола, пять овнов, пять козлов, пять однолетних агнцев; вот приношение Елишамы, сына Аммиудова.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В восьмой день начальник сынов Манассииных Гамалиил, сын Педацура;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приношение его: одно серебряное блюдо, весом в сто тридцать сиклей, одна серебряная чаша в семьдесят сиклей, по сиклю священному, наполненные пшеничною мукою, смешанною с елеем, в приношение хлебное,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одна золотая кадильница в десять сиклей, наполненная курением,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один телец, один овен, один однолетний агнец,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один козел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и в жертву мирную два вола, пять овнов, пять козлов, пять однолетних агнцев; вот приношение Гамалиила, сына Педацурова.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В девятый день начальник сынов Вениаминовых Авидан, сын Гидеония;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приношение его: одно серебряное блюдо, весом в сто тридцать сиклей, одна серебряная чаша в семьдесят сиклей, по сиклю священному, наполненные пшеничною мукою, смешанною с елеем, в приношение хлебное,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одна золотая кадильница в десять сиклей, наполненная курением,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один телец, один овен, один однолетний агнец,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один козел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и в жертву мирную два вола, пять овнов, пять козлов, пять однолетних агнцев; вот приношение Авидана, сына Гидеониева.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В десятый день начальник сынов Дановых Ахиезер, сын Аммишаддая;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67</w:t>
      </w:r>
      <w:r>
        <w:rPr>
          <w:lang w:val="ru_RU" w:bidi="ru_RU"/>
        </w:rPr>
        <w:t xml:space="preserve"> приношение его: одно серебряное блюдо, весом в сто тридцать сиклей, одна серебряная чаша в семьдесят сиклей, по сиклю священному, наполненные пшеничною мукою, смешанною с елеем, в приношение хлебное,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68</w:t>
      </w:r>
      <w:r>
        <w:rPr>
          <w:lang w:val="ru_RU" w:bidi="ru_RU"/>
        </w:rPr>
        <w:t xml:space="preserve"> одна золотая кадильница в десять сиклей, наполненная курением,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69</w:t>
      </w:r>
      <w:r>
        <w:rPr>
          <w:lang w:val="ru_RU" w:bidi="ru_RU"/>
        </w:rPr>
        <w:t xml:space="preserve"> один телец, один овен, один однолетний агнец,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70</w:t>
      </w:r>
      <w:r>
        <w:rPr>
          <w:lang w:val="ru_RU" w:bidi="ru_RU"/>
        </w:rPr>
        <w:t xml:space="preserve"> один козел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71</w:t>
      </w:r>
      <w:r>
        <w:rPr>
          <w:lang w:val="ru_RU" w:bidi="ru_RU"/>
        </w:rPr>
        <w:t xml:space="preserve"> и в жертву мирную два вола, пять овнов, пять козлов, пять однолетних агнцев; вот приношение Ахиезера, сына Аммишаддаева.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72</w:t>
      </w:r>
      <w:r>
        <w:rPr>
          <w:lang w:val="ru_RU" w:bidi="ru_RU"/>
        </w:rPr>
        <w:t xml:space="preserve"> В одиннадцатый день начальник сынов Асировых Пагиил, сын Охрана;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73</w:t>
      </w:r>
      <w:r>
        <w:rPr>
          <w:lang w:val="ru_RU" w:bidi="ru_RU"/>
        </w:rPr>
        <w:t xml:space="preserve"> приношение его: одно серебряное блюдо, весом в сто тридцать сиклей, одна серебряная чаша в семьдесят сиклей, по сиклю священному, наполненные пшеничною мукою, смешанною с елеем, в приношение хлебное,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74</w:t>
      </w:r>
      <w:r>
        <w:rPr>
          <w:lang w:val="ru_RU" w:bidi="ru_RU"/>
        </w:rPr>
        <w:t xml:space="preserve"> одна золотая кадильница в десять сиклей, наполненная курением,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75</w:t>
      </w:r>
      <w:r>
        <w:rPr>
          <w:lang w:val="ru_RU" w:bidi="ru_RU"/>
        </w:rPr>
        <w:t xml:space="preserve"> один телец, один овен, один однолетний агнец,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76</w:t>
      </w:r>
      <w:r>
        <w:rPr>
          <w:lang w:val="ru_RU" w:bidi="ru_RU"/>
        </w:rPr>
        <w:t xml:space="preserve"> один козел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77</w:t>
      </w:r>
      <w:r>
        <w:rPr>
          <w:lang w:val="ru_RU" w:bidi="ru_RU"/>
        </w:rPr>
        <w:t xml:space="preserve"> и в жертву мирную два вола, пять овнов, пять козлов, пять однолетних агнцев; вот приношение Пагиила, сына Охранова.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78</w:t>
      </w:r>
      <w:r>
        <w:rPr>
          <w:lang w:val="ru_RU" w:bidi="ru_RU"/>
        </w:rPr>
        <w:t xml:space="preserve"> В двенадцатый день начальник сынов Неффалимовых Ахира, сын Енана;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79</w:t>
      </w:r>
      <w:r>
        <w:rPr>
          <w:lang w:val="ru_RU" w:bidi="ru_RU"/>
        </w:rPr>
        <w:t xml:space="preserve"> приношение его: одно серебряное блюдо, весом в сто тридцать сиклей, одна серебряная чаша в семьдесят сиклей, по сиклю священному, наполненные пшеничною мукою, смешанною с елеем, в приношение хлебное,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80</w:t>
      </w:r>
      <w:r>
        <w:rPr>
          <w:lang w:val="ru_RU" w:bidi="ru_RU"/>
        </w:rPr>
        <w:t xml:space="preserve"> одна золотая кадильница в десять сиклей, наполненная курением,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81</w:t>
      </w:r>
      <w:r>
        <w:rPr>
          <w:lang w:val="ru_RU" w:bidi="ru_RU"/>
        </w:rPr>
        <w:t xml:space="preserve"> один телец, один овен, один однолетний агнец, во всесожжение,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82</w:t>
      </w:r>
      <w:r>
        <w:rPr>
          <w:lang w:val="ru_RU" w:bidi="ru_RU"/>
        </w:rPr>
        <w:t xml:space="preserve"> один козел в жертву за грех,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83</w:t>
      </w:r>
      <w:r>
        <w:rPr>
          <w:lang w:val="ru_RU" w:bidi="ru_RU"/>
        </w:rPr>
        <w:t xml:space="preserve"> и в жертву мирную два вола, пять овнов, пять козлов, пять однолетних агнцев; вот приношение Ахиры, сына Енанова.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84</w:t>
      </w:r>
      <w:r>
        <w:rPr>
          <w:lang w:val="ru_RU" w:bidi="ru_RU"/>
        </w:rPr>
        <w:t xml:space="preserve"> Вот приношения от начальников Израилевых при освящении жертвенника в день помазания его: двенадцать серебряных блюд, двенадцать серебряных чаш, двенадцать золотых кадильниц;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85</w:t>
      </w:r>
      <w:r>
        <w:rPr>
          <w:lang w:val="ru_RU" w:bidi="ru_RU"/>
        </w:rPr>
        <w:t xml:space="preserve"> по сто тридцати сиклей серебра в каждом блюде и по семидесяти в каждой чаше: итак, всего серебра в сих сосудах две тысячи четыреста сиклей, по сиклю священному;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86</w:t>
      </w:r>
      <w:r>
        <w:rPr>
          <w:lang w:val="ru_RU" w:bidi="ru_RU"/>
        </w:rPr>
        <w:t xml:space="preserve"> золотых кадильниц, наполненных курением, двенадцать, в каждой кадильнице по десяти сиклей, по сиклю священному: всего золота в кадильницах сто двадцать сиклей;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87</w:t>
      </w:r>
      <w:r>
        <w:rPr>
          <w:lang w:val="ru_RU" w:bidi="ru_RU"/>
        </w:rPr>
        <w:t xml:space="preserve"> во всесожжение всего двенадцать тельцов из скота крупного, двенадцать овнов, двенадцать однолетних агнцев и при них хлебное приношение, и в жертву за грех двенадцать козлов,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88</w:t>
      </w:r>
      <w:r>
        <w:rPr>
          <w:lang w:val="ru_RU" w:bidi="ru_RU"/>
        </w:rPr>
        <w:t xml:space="preserve"> и в жертву мирную всего из крупного скота двадцать четыре тельца, шестьдесят овнов, шестьдесят [однолетних] козлов, шестьдесят однолетних агнцев [без порока]; вот приношения при освящении жертвенника после помазания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89</w:t>
      </w:r>
      <w:r>
        <w:rPr>
          <w:lang w:val="ru_RU" w:bidi="ru_RU"/>
        </w:rPr>
        <w:t xml:space="preserve"> Когда Моисей входил в скинию собрания, чтобы говорить с Господом, слышал голос, говорящий ему с крышки, которая над ковчегом откровения между двух херувимов, и Он говорил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объяви Аарону и скажи ему: когда ты будешь зажигать лампады, то на передней стороне светильника должны гореть семь лампад.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Аарон так и сделал: на передней стороне светильника зажег лампады его,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вот устройство светильника: чеканный он из золота, от стебля его и до цветов чеканный; по образу, который показал Господь Моисею, он сделал светильник.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возьми левитов из среды сынов Израилевых и очисти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чтобы очистить их, поступи с ними так: окропи их очистительною водою, и пусть они обреют бритвою все тело свое и вымоют одежды свои, и будут чисты;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пусть возьмут тельца и хлебное приношение к нему, пшеничной муки, смешанной с елеем, и другого тельца возьми в жертву за грех;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приведи левитов пред скинию собрания; и собери все общество сынов Израилевых,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приведи левитов их пред Господа, и пусть возложат сыны Израилевы руки свои на левитов;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Аарон же пусть совершит над левитами посвящение их пред Господом от сынов Израилевых, чтобы отправляли они служение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левиты пусть возложат руки свои на голову тельцов, и принеси одного в жертву за грех, а другого во всесожжение Господу, для очищения левитов;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поставь левитов пред Аароном и пред сынами его, и соверши над ними посвящение их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так отдели левитов от сынов Израилевых, чтобы левиты были Моими.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После сего войдут левиты служить скинии собрания, когда ты очистишь их и совершишь над ними посвящение их; ибо они отданы Мне из сынов Израилевых: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вместо всех первенцев из сынов Израилевых, разверзающих всякие ложесна, Я беру их Себе;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Мои все первенцы у сынов Израилевых, от человека до скота: в тот день, когда Я поразил всех первенцев в земле Египетской, Я освятил их Себе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взял левитов вместо всех первенцев у сынов Израилевых;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отдал левитов Аарону и сынам его из среды сынов Израилевых, чтобы они отправляли службы за сынов Израилевых при скинии собрания и служили охранением для сынов Израилевых, чтобы не постигло сынов Израилевых поражение, когда бы сыны Израилевы приступили к святилищу.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сделали так Моисей и Аарон и все общество сынов Израилевых с левитами: как повелел Господь Моисею о левитах, так и сделали с ними сыны Израилевы.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очистились левиты, и омыли одежды свои, и совершил над ними Аарон посвящение их пред Господом, и очистил их Аарон, чтобы сделать их чистыми;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после сего вошли левиты отправлять службы свои в скинии собрания пред Аароном и пред сынами его. Как повелел Господь Моисею о левитах, так и сделали они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вот закон о левитах: от двадцати пяти лет и выше должны вступать они в службу для работ при скинии собрания,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в пятьдесят лет должны прекращать отправление работ и более не работать: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тогда пусть помогают они братьям своим содержать стражу при скинии собрания, работать же – пусть не работают; так поступай с левитами касательно служения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 в пустыне Синайской во второй год по исшествии их из земли Египетской, в первый месяц,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пусть сыны Израилевы совершат Пасху в назначенное для нее время: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четырнадцатый день сего месяца, вечером, совершите ее в назначенное для нее время, по всем постановлениям и по всем обрядам ее совершите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Моисей сынам Израилевым, чтобы совершили Пасху.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совершили они Пасху в первый месяц, в четырнадцатый день месяца, вечером, в пустыне Синайской: во всем, как повелел Господь Моисею, так и поступили сыны Израилевы.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Были люди, которые были нечисты от прикосновения к мертвым телам человеческим, и не могли совершить Пасхи в тот день; и пришли они к Моисею и Аарону в тот день,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сказали ему те люди: мы нечисты от прикосновения к мертвым телам человеческим; для чего нас лишать того, чтобы мы принесли приношение Господу в назначенное время среди сынов Израилевых?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им Моисей: постойте, я послушаю, что повелит о вас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скажи сынам Израилевым: если кто из вас или из потомков ваших будет нечист от прикосновения к мертвому телу, или будет в дальней дороге, то и он должен совершить Пасху Господню;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четырнадцатый день второго месяца, вечером, пусть таковые совершат ее и с опресноками и горькими травами пусть едят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пусть не оставляют от нее до утра и костей ее не сокрушают; пусть совершат ее по всем уставам о Пасхе;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кто чист и не находится в [дальней] дороге и не совершит Пасхи, – истребится душа та из народа своего, ибо он не принес приношения Господу в свое время: понесет на себе грех человек тот.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будет жить у вас пришелец, то и он должен совершать Пасху Господню: по уставу о Пасхе и по обряду ее он должен совершить ее; один устав пусть будет у вас и для пришельца, и для туземца.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 тот день, когда поставлена была скиния, облако покрыло скинию откровения, и с вечера над скиниею как бы огонь виден был до самого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было и всегда: облако покрывало ее [днем] и подобие огня – ночью.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когда облако поднималось от скинии, тогда сыны Израилевы отправлялись в путь, и на месте, где останавливалось облако, там останавливались станом сыны Израилевы.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 повелению Господню отправлялись сыны Израилевы в путь, и по повелению Господню останавливались: во все то время, когда облако стояло над скинией, и они стояли;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если облако долгое время было над скинией, то и сыны Израилевы следовали этому указанию Господа и не отправлялись;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иногда же облако немного времени было над скинией: они по указанию Господню останавливались, и по указанию Господню отправлялись в путь;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иногда облако стояло только от вечера до утра, и поутру поднималось облако, тогда и они отправлялись; или день и ночь стояло облако, и когда поднималось, и они тогда отправлялись;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или, если два дня, или месяц, или несколько дней стояло облако над скинией, то и сыны Израилевы стояли и не отправлялись в путь; а когда оно поднималось, тогда отправлялись;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 указанию Господню останавливались, и по указанию Господню отправлялись в путь: следовали указанию Господню по повелению Господню, данному через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сделай себе две серебряные трубы, чеканные сделай их, чтобы они служили тебе для созывания общества и для снятия станов;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затрубят ими, соберется к тебе все общество ко входу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одною трубою затрубят, соберутся к тебе князья и тысяченачальники Израилевы;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затрубите тревогу, поднимутся станы, становящиеся к востоку;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во второй раз затрубите тревогу, поднимутся станы, становящиеся к югу; [когда затрубите в третий раз тревогу, поднимутся станы, становящиеся к морю; когда в четвертый раз затрубите тревогу, поднимутся станы, становящиеся к северу;] тревогу пусть трубят при отправлении их в путь;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когда надобно собрать собрание, трубите, но не тревогу;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сыны Аароновы, священники, должны трубить трубами: это будет вам постановлением вечным в роды ваши;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когда пойдете на войну в земле вашей против врага, наступающего на вас, трубите тревогу трубами – и будете воспомянуты пред Господом, Богом вашим, и спасены будете от врагов ваших;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 день веселия вашего, и в праздники ваши, и в новомесячия ваши трубите трубами при всесожжениях ваших и при мирных жертвах ваших, и – это будет напоминанием о вас пред Богом вашим.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 второй год, во второй месяц, в двадцатый день месяца поднялось облако от скинии откровения;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отправились сыны Израилевы по станам своим из пустыни Синайской, и остановилось облако в пустыне Фаран.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поднялись они в первый раз, по повелению Господню, данному через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Поднято было во первых знамя стана сынов Иудиных по ополчениям их; над ополчением их Наассон, сын Аминадава;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над ополчением колена сынов Иссахаровых Нафанаил, сын Цуара;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над ополчением колена сынов Завулоновых Елиав, сын Хелона.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снята была скиния, и пошли сыны Гирсоновы и сыны Мерарины, носящие скинию.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поднято было знамя стана Рувимова по ополчениям их; и над ополчением его Елицур, сын Шедеура;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над ополчением колена сынов Симеоновых Шелумиил, сын Цуришаддая;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над ополчением колена сынов Гадовых Елиасаф, сын Регуила.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Потом пошли сыны Каафовы, носящие святилище; скиния же была поставляема до прихода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поднято было знамя стана сынов Ефремовых по ополчениям их; и над ополчением их Елишама, сын Аммиуда;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над ополчением колена сынов Манассииных Гамалиил, сын Педацура;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над ополчением колена сынов Вениаминовых Авидан, сын Гидеония.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Последним из всех станов поднято было знамя стана сынов Дановых с ополчениями их; и над ополчением их Ахиезер, сын Аммишаддая;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над ополчением колена сынов Асировых Пагиил, сын Охрана;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над ополчением колена сынов Неффалимовых Ахира, сын Енана.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Вот порядок шествия сынов Израилевых по ополчениям их. И отправились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Моисей Ховаву, сыну Рагуилову, Мадианитянину, родственнику Моисееву: мы отправляемся в то место, о котором Господь сказал: «вам отдам его»; иди с нами, мы сделаем тебе добро, ибо Господь доброе изрек об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Но он сказал ему: не пойду; я пойду в свою землю и на свою родину.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Моисей же сказал: не оставляй нас, потому что ты знаешь, как располагаемся мы станом в пустыне, и будешь для нас глазом;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если пойдешь с нами, то добро, которое Господь сделает нам, мы сделаем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отправились они от горы Господней на три дня пути, и ковчег завета Господня шел пред ними три дня пути, чтоб усмотреть им место, где остановиться.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облако Господне осеняло их днем, когда они отправлялись из стана.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Когда поднимался ковчег в путь, Моисей говорил: восстань, Господи, и рассыплются враги Твои, и побегут от лица Твоего ненавидящие Тебя!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А когда останавливался ковчег, он говорил: возвратись, Господи, к тысячам и тьмам Израилевым!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Народ стал роптать вслух Господа; и Господь услышал, и воспламенился гнев Его, и возгорелся у них огонь Господень, и начал истреблять край стана.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возопил народ к Моисею; и помолился Моисей Господу, и утих огонь.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нарекли имя месту сему: Тавера, потому что возгорелся у них огонь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Пришельцы между ними стали обнаруживать прихоти; а с ними и сыны Израилевы сидели и плакали и говорили: кто накормит нас мясом?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Мы помним рыбу, которую в Египте мы ели даром, огурцы и дыни, и лук, и репчатый лук и чеснок;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ныне душа наша изнывает; ничего нет, только манна в глазах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Манна же была подобна кориандровому семени, видом как бдолах;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народ ходил и собирал ее, и молол в жерновах или толок в ступе, и варил в котле, и делал из нее лепешки; вкус же ее подобен был вкусу лепешек с елеем.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когда роса сходила на стан ночью, тогда сходила на него и манна.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Моисей слышал, что народ плачет в семействах своих, каждый у дверей шатра своего; и сильно воспламенился гнев Господень, и прискорбно было для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Моисей Господу: для чего Ты мучишь раба Твоего? и почему я не нашел милости пред очами Твоими, что Ты возложил на меня бремя всего народа сего?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Разве я носил во чреве весь народ сей и разве я родил его, что Ты говоришь мне: неси его на руках твоих, как нянька носит ребенка, в землю, которую Ты с клятвою обещал отцам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Откуда мне взять мяса, чтобы дать всему народу сему? ибо они плачут предо мною и говорят: «дай нам есть мяса».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один не могу нести всего народа сего, потому что он тяжел для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Ты так поступаешь со мною, то лучше умертви меня, если я нашел милость пред очами Твоими, чтобы мне не видеть бедствия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Господь Моисею: собери Мне семьдесят мужей из старейшин Израилевых, которых ты знаешь, что они старейшины и надзиратели его, и возьми их к скинии собрания, чтобы они стали там с тобою;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Я сойду, и буду говорить там с тобою, и возьму от Духа, Который на тебе, и возложу на них, чтобы они несли с тобою бремя народа, а не один ты носил.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Народу же скажи: очиститесь к завтрашнему дню, и будете есть мясо; так как вы плакали вслух Господа и говорили: «кто накормит нас мясом? хорошо нам было в Египте», то и даст вам Господь мясо, и будете есть [мясо]: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один день будете есть, не два дня, не пять дней, не десять дней и не двадцать дней,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целый месяц [будете есть], пока не пойдет оно из ноздрей ваших и не сделается для вас отвратительным, за то, что вы презрели Господа, Который среди вас, и плакали пред Ним, говоря: «для чего было нам выходить из Египта?»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Моисей: шестьсот тысяч пеших в народе сем, среди которого я нахожусь; а Ты говоришь: «Я дам им мясо, и будут есть целый месяц!»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Заколоть ли всех овец и волов, чтобы им было довольно? или вся рыба морская соберется, чтобы удовлетворить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Господь Моисею: разве рука Господня коротка? Ныне ты увидишь, сбудется ли слово Мое к тебе, или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Моисей вышел, и сказал народу слова Господни, и собрал семьдесят мужей из старейшин народа, и поставил их около скинии.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сошел Господь в облаке, и говорил с ним, и взял от Духа, Который на нем, и дал семидесяти мужам старейшинам. И когда почил на них Дух, они стали пророчествовать, но потом перестали.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Двое из мужей оставались в стане, одному имя Елдад, а другому имя Модад; но и на них почил Дух [они были из числа записанных, только не выходили к скинии], и они пророчествовали в стане.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прибежал отрок, и донес Моисею, и сказал: Елдад и Модад пророчествуют в стане.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 ответ на это Иисус, сын Навин, служитель Моисея, один из избранных его, сказал: господин мой Моисей! запрети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Моисей сказал ему: не ревнуешь ли ты за меня? о, если бы все в народе Господнем были пророками, когда бы Господь послал Духа Своего на них!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возвратился Моисей в стан, он и старейшины Израилевы.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поднялся ветер от Господа, и принес от моря перепелов, и набросал их около стана, на путь дня по одну сторону и на путь дня по другую сторону около стана, на два почти локтя от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встал народ, и весь тот день, и всю ночь, и весь следующий день собирали перепелов; и кто мало собирал, тот собрал десять хомеров; и разложили их для себя вокруг стана.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Мясо еще было в зубах их и не было еще съедено, как гнев Господень возгорелся на народ, и поразил Господь народ весьма великою язвою.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нарекли имя месту сему: Киброт-Гаттаава, ибо там похоронили прихотливый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От Киброт-Гаттаавы двинулся народ в Асироф и остановился в Асирофе.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упрекали Мариам и Аарон Моисея за жену Ефиоплянку, которую он взял, ибо он взял за себя Ефиоплянку;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сказали: одному ли Моисею говорил Господь? не говорил ли Он и нам? И услышал сие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Моисей же был человек кротчайший из всех людей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Господь внезапно Моисею и Аарону и Мариами: выйдите вы трое к скинии собрания. И вышли все трое.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сошел Господь в облачном столпе, и стал у входа скинии, и позвал Аарона и Мариам, и вышли они оба.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сказал: слушайте слова Мои: если бывает у вас пророк Господень, то Я открываюсь ему в видении, во сне говорю с 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не так с рабом Моим Моисеем, – он верен во всем дому Моем: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устами к устам говорю Я с ним, и явно, а не в гаданиях, и образ Господа он видит; как же вы не убоялись упрекать раба Моего, Моисея?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воспламенился гнев Господа на них, и Он отошел.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облако отошло от скинии, и вот, Мариам покрылась проказою, как снегом. Аарон взглянул на Мариам, и вот, она в проказе.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Аарон Моисею: господин мой! не поставь нам в грех, что мы поступили глупо и согрешили;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попусти, чтоб она была как мертворожденный младенец, у которого, когда он выходит из чрева матери своей, истлела уже половина тела.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возопил Моисей к Господу, говоря: Боже, исцели ее!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Господь Моисею: если бы отец ее плюнул ей в лицо, то не должна ли была бы она стыдиться семь дней? итак пусть будет она в заключении семь дней вне стана, а после опять возвратится.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пробыла Мариам в заключении вне стана семь дней, и народ не отправлялся в путь, доколе не возвратилась Мариам.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народ двинулся из Асирофа и остановился в пустыне Фаран.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пошли от себя людей, чтобы они высмотрели землю Ханаанскую, которую Я даю сынам Израилевым; по одному человеку от колена отцов их пошлите, главных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послал их Моисей из пустыни Фаран, по повелению Господню, и все они мужи главные у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Вот имена их: из колена Рувимова Саммуа, сын Закхуров,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из колена Симеонова Сафат, сын Хориев,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из колена Иудина Халев, сын Иефонниин,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из колена Иссахарова Игал, сын Иосифов,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из колена Ефремова Осия, сын Навин,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из колена Вениаминова Фалтий, сын Рафуев,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из колена Завулонова Гаддиил, сын Содиев,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из колена Иосифова от Манассии Гаддий, сын Сусиев,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из колена Данова Аммиил, сын Гемаллиев,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из колена Асирова Сефур, сын Михаилев,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из колена Неффалимова Нахбий, сын Вофсиев,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из колена Гадова Геуил, сын Махиев.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Вот имена мужей, которых посылал Моисей высмотреть землю. И назвал Моисей Осию, сына Навина, Иисусом.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послал их Моисей [из пустыни Фаран] высмотреть землю Ханаанскую, и сказал им: пойдите в эту южную страну, и взойдите на гору,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осмотрите землю, какова она, и народ, живущий на ней, силен ли он, или слаб, малочислен ли он, или многочислен?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какова земля, на которой он живет, хороша ли она, или худа? и каковы города, в которых он живет, в шатрах ли он живет, или в укреплениях?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какова земля, тучна ли она или тоща? есть ли на ней дерева или нет? Будьте смелы и возьмите от плодов земли. Было же это ко времени созревания винограда.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Они пошли и высмотрели землю от пустыни Син даже до Рехова, близ Емафа;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пошли в южную страну, и дошли до Хеврона, где жили Ахиман, Сесай и Фалмай, дети Енаковы: Хеврон же построен был семью годами прежде Цоана, [города] Египетского;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пришли к долине Есхол, [и осмотрели ее,] и срезали там виноградную ветвь с одною кистью ягод, и понесли ее на шесте двое; взяли также гранатовых яблок и смокв;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место сие назвали долиною Есхол, по причине виноградной кисти, которую срезали там сыны Израилевы.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И, высмотрев землю, возвратились они через сорок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пошли, и пришли к Моисею и Аарону и ко всему обществу сынов Израилевых в пустыню Фаран, в Кадес, и принесли им и всему обществу ответ, и показали им плоды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рассказывали ему, и говорили: мы ходили в землю, в которую ты посылал нас; в ней подлинно течет молоко и мед, и вот плоды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народ, живущий на земле той, силен, и города укрепленные, весьма большие, и сынов Енаковых мы видели там;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Амалик живет на южной части земли, Хеттеи, [Евеи,] Иевусеи и Аморреи живут на горе, Хананеи же живут при море и на берегу Иордана.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Но Халев успокаивал народ пред Моисеем, говоря: пойдем и завладеем ею, потому что мы можем одолеть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те, которые ходили с ним, говорили: не можем мы идти против народа сего, ибо он сильнее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распускали худую молву о земле, которую они осматривали, между сынами Израилевыми, говоря: земля, которую проходили мы для осмотра, есть земля, поедающая живущих на ней, и весь народ, который видели мы среди ее, люди великорослые;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там видели мы и исполинов, сынов Енаковых, от исполинского рода; и мы были в глазах наших пред ними, как саранча, такими же были мы и в глазах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подняло все общество вопль, и плакал народ во [всю] ту ночь;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роптали на Моисея и Аарона все сыны Израилевы, и все общество сказало им: о, если бы мы умерли в земле Египетской, или умерли бы в пустыне сей!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для чего Господь ведет нас в землю сию, чтобы мы пали от меча? Жены наши и дети наши достанутся в добычу врагам; не лучше ли нам возвратиться в Египет?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сказали друг другу: поставим себе начальника и возвратимся в Египет.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пали Моисей и Аарон на лица свои пред всем собранием общества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Иисус, сын Навин, и Халев, сын Иефонниин, из осматривавших землю, разодрали одежды свои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сказали всему обществу сынов Израилевых: земля, которую мы проходили для осмотра, очень, очень хороша;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Господь милостив к нам, то введет нас в землю сию и даст нам ее – эту землю, в которой течет молоко и мед;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только против Господа не восставайте и не бойтесь народа земли сей; ибо он достанется нам на съедение: защиты у них не стало, а с нами Господь; не бойтесь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сказало все общество: побить их камнями! Но слава Господня явилась [в облаке] в скинии собрания всем сынам Израилевым.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Господь Моисею: доколе будет раздражать Меня народ сей и доколе будет он не верить Мне при всех знамениях, которые делал Я среди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Поражу его язвою, и истреблю его, и произведу от тебя [и от дома отца твоего] народ многочисленнее и сильнее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Моисей сказал Господу: услышат Египтяне, из среды которых Ты силою Твоею вывел народ сей,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скажут жителям земли сей, которые слышали, что Ты, Господь, находишься среди народа сего, и что Ты, Господь, даешь им видеть Себя лицом к лицу, и облако Твое стоит над ними, и Ты идешь пред ними днем в столпе облачном, а ночью в столпе огненном;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если Ты истребишь народ сей, как одного человека, то народы, которые слышали славу Твою, скажут: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«Господь не мог ввести народ сей в землю, которую Он с клятвою обещал ему, а потому и погубил его в пустыне».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да возвеличится сила Господня, как Ты сказал,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«Господь долготерпелив и многомилостив [и истинен], прощающий беззакония и преступления [и грехи], и не оставляющий без наказания, но наказывающий беззаконие отцов в детях до третьего и четвертого рода».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Прости грех народу сему по великой милости Твоей, как Ты прощал народ сей от Египта доселе.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Господь [Моисею]: прощаю по слову твоему;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жив Я, [и всегда живет имя Мое,] и славы Господней полна вся земля: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все, которые видели славу Мою и знамения Мои, сделанные Мною в Египте и в пустыне, и искушали Меня уже десять раз, и не слушали гласа Моего,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не увидят земли, которую Я с клятвою обещал отцам их; [только детям их, которые здесь со Мною, которые не знают, что добро, что зло, всем малолетним, ничего не смыслящим, им дам землю, а] все, раздражавшие Меня, не увидят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раба Моего, Халева, за то, что в нем был иной дух, и он совершенно повиновался Мне, введу в землю, в которую он ходил, и семя его наследует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Амаликитяне и Хананеи живут в долине; завтра обратитесь и идите в пустыню к Чермному морю.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Господь Моисею и Аарону,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доколе злому обществу сему роптать на Меня? Ропот сынов Израилевых, которым они ропщут на Меня, Я слышу.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Скажи им: живу Я, говорит Господь: как говорили вы вслух Мне, так и сделаю вам;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 пустыне сей падут тела ваши, и все вы, исчисленные, сколько вас числом, от двадцати лет и выше, которые роптали на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не войдете в землю, на которой Я, подъемля руку Мою, клялся поселить вас, кроме Халева, сына Иефонниина, и Иисуса, сына Навина;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детей ваших, о которых вы говорили, что они достанутся в добычу врагам, Я введу туда, и они узнают землю, которую вы презрели,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ваши трупы падут в пустыне сей;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а сыны ваши будут кочевать в пустыне сорок лет, и будут нести наказание за блудодейство ваше, доколе не погибнут все тела ваши в пустыне;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по числу сорока дней, в которые вы осматривали землю, вы понесете наказание за грехи ваши сорок лет, год за день, дабы вы познали, что значит быть оставленным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Я, Господь, говорю, и так и сделаю со всем сим злым обществом, восставшим против Меня: в пустыне сей все они погибнут и перемрут.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те, которых посылал Моисей для осмотрения земли, и которые, возвратившись, возмутили против него все сие общество, распуская худую молву о земле,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сии, распустившие худую молву о земле, умерли, быв поражены пред Господом;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только Иисус, сын Навин, и Халев, сын Иефонниин, остались живы из тех мужей, которые ходили осматривать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сказал Моисей слова сии пред всеми сынами Израилевыми, и народ сильно опечалился.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И, встав рано поутру, пошли на вершину горы, говоря: вот, мы пойдем на то место, о котором сказал Господь, ибо мы согрешили.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Моисей сказал: для чего вы преступаете повеление Господне? Это будет безуспешно;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не ходите, ибо нет среди вас Господа, чтобы не поразили вас враги ваши;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ибо Амаликитяне и Хананеи там пред вами, и вы падете от меча, потому что вы отступили от Господа, и не будет с вами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Но они дерзнули подняться на вершину горы; ковчег же завета Господня и Моисей не оставляли стана.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сошли Амаликитяне и Хананеи, живущие на горе той, и разбили их, и гнали их до Хормы, [и возвратились в стан.]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объяви сынам Израилевым и скажи им: когда вы войдете в землю вашего жительства, которую Я даю вам,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будете приносить жертву Господу, всесожжение, или жертву закалаемую, от волов и овец, во исполнение обета, или по усердию, или в праздники ваши, дабы сделать приятное благоухание Господу,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приносящий жертву свою Господу должен принести в приношение от хлеба десятую часть [ефы] пшеничной муки, смешанной с четвертою частью гина елея;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вина для возлияния приноси четвертую часть гина при всесожжении, или при закалаемой жертве, на каждого агнца [в приятное благоухание Господу].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принося овна, приноси в приношение хлебное две десятых части ефы пшеничной муки, смешанной с третьею частью гина елея;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вина для возлияния приноси третью часть гина в приятное благоухание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молодого вола приносишь во всесожжение или жертву закалаемую, во исполнение обета или в мирную жертву Господу,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 вместе с волом должно принести приношения хлебного три десятых части ефы пшеничной муки, смешанной с половиною гина елея;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вина для возлияния приноси полгина в жертву, в приятное благоухание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делай при каждом приношении вола и овна и агнца из овец, или коз;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 числу жертв, которые вы приносите, так делайте при каждой, по числу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Всякий туземец так должен делать это, принося жертву в приятное благоухание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если будет между вами жить пришелец, или кто бы ни был среди вас в роды ваши, и принесет жертву в приятное благоухание Господу, то и он должен делать так, как вы делаете;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для вас, общество [Господне], и для пришельца, живущего [у вас], устав один, устав вечный в роды ваши: что вы, то и пришелец да будет пред Господом;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закон один и одни права да будут для вас и для пришельца, живущего у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объяви сынам Израилевым и скажи им: когда вы войдете в землю, в которую Я веду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будете есть хлеб той земли, то возносите возношение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от начатков теста вашего лепешку возносите в возношение; возносите ее так, как возношение с гумна;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от начатков теста вашего отдавайте в возношение Господу в роды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Если же преступите по неведению и не исполните всех сих заповедей, которые изрек Господь Моисею,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всего, что заповедал вам Господь [Бог] чрез Моисея, от того дня, в который Господь заповедал вам, и впредь в роды ваши,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то, если по недосмотру общества сделана ошибка, пусть все общество принесет одного молодого вола [без порока] во всесожжение, в приятное благоухание Господу, с хлебным приношением и возлиянием его, по уставу, и одного козла в жертву за грех;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очистит священник все общество сынов Израилевых, и будет прощено им, ибо это была ошибка, и они принесли приношение свое в жертву Господу, и жертву за грех свой пред Господом, за свою ошибку;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будет прощено всему обществу сынов Израилевых и пришельцу, живущему между ними, потому что весь народ сделал это по ошибке.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Если же один кто согрешит по неведению, то пусть принесет козу однолетнюю в жертву за грех;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очистит священник душу, сделавшую по ошибке грех пред Господом, и очищена будет, и прощено будет 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один закон да будет для вас, как для природного жителя из сынов Израилевых, так и для пришельца, живущего у вас, если кто сделает что по ошибке.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Если же кто из туземцев или из пришельцев сделает что дерзкою рукою, то он хулит Господа: истребится душа та из народа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ибо слово Господне он презрел и заповедь Его нарушил; истребится душа та; грех ее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Когда сыны Израилевы были в пустыне, нашли человека, собиравшего дрова в день субботы;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привели его нашедшие его собирающим дрова [в день субботы] к Моисею и Аарону и ко всему обществу [сынов Израилевых];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посадили его под стражу, потому что не было еще определено, что должно с ним сделать.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сказал Господь Моисею: должен умереть человек сей; пусть побьет его камнями все общество вне стана.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вывело его все общество вон из стана, и побили его камнями, и он умер,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объяви сынам Израилевым и скажи им, чтоб они делали себе кисти на краях одежд своих в роды их, и в кисти, которые на краях, вставляли нити из голубой шерсти;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будут они в кистях у вас для того, чтобы вы, смотря на них, вспоминали все заповеди Господни, и исполняли их, и не ходили вслед сердца вашего и очей ваших, которые влекут вас к блудодейству,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чтобы вы помнили и исполняли все заповеди Мои и были святы пред Богом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Я Господь, Бог ваш, Который вывел вас из земли Египетской, чтоб быть вашим Богом: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Корей, сын Ицгара, сын Каафов, сын Левиин, и Дафан, и Авирон, сыны Елиава, и Авнан, сын Фалефа, сыны Рувимовы,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восстали на Моисея, и с ними из сынов Израилевых двести пятьдесят мужей, начальники общества, призываемые на собрания, люди именитые.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собрались против Моисея и Аарона, и сказали им: полно вам; все общество, все святы, и среди их Господь! Почему же вы ставите себя выше народа Господня?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Моисей, услышав это, пал на лицо свое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Корею и всем сообщникам его, говоря: завтра покажет Господь, кто Его, и кто свят, чтобы приблизить его к Себе; и кого Он изберет, того и приблизит к Себе;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 что сделайте: Корей и все сообщники его, возьмите себе кадильницы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завтра положите в них огня и всыпьте в них курения пред Господом; и кого изберет Господь, тот и будет свят. Полно вам, сыны Левиины!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Моисей Корею: послушайте, сыны Левия!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Неужели мало вам того, что Бог Израилев отделил вас от общества Израильского и приблизил вас к Себе, чтобы вы исполняли службы при скинии Господней и стояли пред обществом [Господним], служа для них?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 приблизил тебя и с тобою всех братьев твоих, сынов Левия, и вы домогаетесь еще и священства.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ты и все твое общество собрались против Господа. Что Аарон, что вы ропщете на него?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послал Моисей позвать Дафана и Авирона, сынов Елиава. Но они сказали: не пойдем!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Разве мало того, что ты вывел нас из земли, в которой течет молоко и мед, чтобы погубить нас в пустыне? и ты еще хочешь властвовать над нами!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Привел ли ты нас в землю, где течет молоко и мед, и дал ли нам во владение поля и виноградники? глаза людей сих ты хочешь ослепить? не пойдем!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Моисей весьма огорчился и сказал Господу: не обращай взора Твоего на приношение их; я не взял ни у одного из них осла и не сделал зла ни одному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Моисей Корею: завтра ты и все общество твое будьте пред лицом Господа, ты, они и Аарон;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возьмите каждый свою кадильницу, и положите в них курения, и принесите пред лицо Господне каждый свою кадильницу, двести пятьдесят кадильниц; ты и Аарон, каждый свою кадильницу.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взял каждый свою кадильницу, и положили в них огня, и всыпали в них курения, и стали при входе в скинию собрания; также и Моисей и Аарон.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собрал против них Корей все общество ко входу скинии собрания. И явилась слава Господня всему обществу.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Господь Моисею и Аарону,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отделитесь от общества сего, и Я истреблю их во мгновение.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Они же пали на лица свои и сказали: Боже, Боже духов всякой плоти! Один человек согрешил, и Ты гневаешься на все общество?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скажи обществу: отступите со всех сторон от жилища Корея, Дафана и Авирона.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встал Моисей, и пошел к Дафану и Авирону, и за ним пошли старейшины Израилевы.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обществу: отойдите от шатров нечестивых людей сих, и не прикасайтесь ни к чему, что принадлежит им, чтобы не погибнуть вам [вместе] во всех грехах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отошли они со всех сторон от жилища Корея, Дафана и Авирона; а Дафан и Авирон вышли и стояли у дверей шатров своих с женами своими и сыновьями своими и с малыми детьми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Моисей: из сего узнаете, что Господь послал меня делать все дела сии, а не по своему произволу [я делаю сие]: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если они умрут, как умирают все люди, и постигнет их такое наказание, какое постигает всех людей, то не Господь послал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если Господь сотворит необычайное, и земля разверзнет уста свои и поглотит их [и домы их и шатры их] и все, что у них, и они живые сойдут в преисподнюю, то знайте, что люди сии презрели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Лишь только он сказал слова сии, расселась земля под ними;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разверзла земля уста свои, и поглотила их, и домы их, и всех людей Кореевых и все имущество;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сошли они со всем, что принадлежало им, живые в преисподнюю, и покрыла их земля, и погибли они из среды общества.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все Израильтяне, которые были вокруг них, побежали при их вопле, дабы, говорили они, и нас не поглотила земля.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вышел огонь от Господа и пожрал тех двести пятьдесят мужей, которые принесли курение.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скажи Елеазару, сыну Аарона, священнику, пусть он соберет [медные] кадильницы сожженных и огонь выбросит вон; ибо освятились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кадильницы грешников сих смертью их, и пусть разобьют их в листы для покрытия жертвенника, ибо они принесли их пред лицо Господа, и они сделались освященными; и будут они знамением для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взял Елеазар священник медные кадильницы, которые принесли сожженные, и разбили их в листы для покрытия жертвенника,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в память сынам Израилевым, чтобы никто посторонний, который не от семени Аарона, не приступал приносить курение пред лицо Господне, и не было с ним, что с Кореем и сообщниками его, как говорил ему Господь чрез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На другой день все общество сынов Израилевых возроптало на Моисея и Аарона и говорило: вы умертвили народ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когда собралось общество против Моисея и Аарона, они обратились к скинии собрания, и вот, облако покрыло ее, и явилась слава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пришли Моисей и Аарон к скинии собрания.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сказал Господь Моисею [и Аарону],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отсторонитесь от общества сего, и Я погублю их во мгновение. Но они пали на лица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сказал Моисей Аарону: возьми кадильницу, и положи в нее огня с жертвенника, и всыпь курения, и неси скорее к обществу, и заступи их, ибо вышел гнев от Господа, [и] началось поражение.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взял Аарон, как сказал Моисей, и побежал в среду общества, и вот, уже началось поражение в народе. И он положил курения и заступил народ;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стал он между мертвыми и живыми, и поражение прекратилось.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умерло от поражения четырнадцать тысяч семьсот человек, кроме умерших по делу Корееву.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возвратился Аарон к Моисею, ко входу скинии собрания, после того как поражение прекратилось.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скажи сынам Израилевым и возьми у них по жезлу от колена, от всех начальников их по коленам, двенадцать жезлов, и каждого имя напиши на жезле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имя Аарона напиши на жезле Левиином, ибо один жезл от начальника колена их [должны они дать];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положи их в скинии собрания, пред ковчегом откровения, где являюсь Я вам;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кого Я изберу, того жезл расцветет; и так Я успокою ропот сынов Израилевых, которым они ропщут на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Моисей сынам Израилевым, и дали ему все начальники их, от каждого начальника по жезлу, по коленам их двенадцать жезлов, и жезл Ааронов был среди жезлов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положил Моисей жезлы пред лицом Господа в скинии откровения.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 другой день вошел Моисей [и Аарон] в скинию откровения, и вот, жезл Ааронов, от дома Левиина, расцвел – пустил почки, дал цвет и принес миндали.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вынес Моисей все жезлы от лица Господня ко всем сынам Израилевым. И увидели они это, и взяли каждый свой жезл.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Господь Моисею: положи опять жезл Ааронов пред ковчегом откровения на сохранение, в знамение для непокорных, чтобы прекратился ропот их на Меня, и они не умирали.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Моисей сделал это; как повелел ему Господь, так он и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сказали сыны Израилевы Моисею: вот, мы умираем, погибаем, все погибаем!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Всякий, приближающийся к скинии Господней, умирает: не придется ли всем нам умереть?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Аарону: ты и сыны твои и дом отца твоего с тобою понесете на себе грех за небрежность во святилище; и ты и сыны твои с тобою понесете на себе грех за неисправность в священстве вашем.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Также и братьев твоих, колено Левиино, племя отца твоего, возьми себе: пусть они будут при тебе и служат тебе, а ты и сыны твои с тобою будете при скинии откровения;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пусть они отправляют службу тебе и службу во всей скинии; только чтобы не приступали к вещам святилища и к жертвеннику, дабы не умереть и им и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Пусть они будут при тебе и отправляют службу в скинии собрания, все работы по скинии; а посторонний не должен приближаться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отправляйте службу во святилище и при жертвеннике, дабы не было впредь гнева на сынов Израилевых;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братьев ваших, левитов, Я взял от сынов Израилевых и дал их вам, в дар Господу, для отправления службы при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ты и сыны твои с тобою наблюдайте священство ваше во всем, что принадлежит жертвеннику и что внутри за завесою, и служите; вам даю Я в дар службу священства, а посторонний, приступивший, предан будет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Господь Аарону: вот, Я поручаю тебе наблюдать за возношениями Мне; от всего, посвящаемого сынами Израилевыми, Я дал тебе и сынам твоим, ради священства вашего, уставом вечным;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вот что принадлежит тебе из святынь великих, от сожигаемого: всякое приношение их хлебное, и всякая жертва их за грех, и всякая жертва их повинности, что они принесут Мне; это великая святыня тебе и сынам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 святейшем месте ешьте это; все мужеского пола могут есть, [ты и сыны твои]; это святынею да будет для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вот что тебе из возношений даров их: все возношения сынов Израилевых Я дал тебе и сынам твоим и дочерям твоим с тобою, уставом вечным; всякий чистый в доме твоем может есть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Все лучшее из елея и все лучшее из винограда и хлеба, начатки их, которые они дают Господу, Я отдал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все первые произведения земли их, которые они принесут Господу, да будут твоими; всякий чистый в доме твоем может есть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Все заклятое в земле Израилевой да будет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Все, разверзающее ложесна у всякой плоти, которую приносят Господу, из людей и из скота, да будет твоим; только первенец из людей должен быть выкуплен, и первородное из скота нечистого должно быть выкуплено;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выкуп за них: начиная от одного месяца, по оценке твоей, бери выкуп пять сиклей серебра, по сиклю священному, который в двадцать гер;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за первородное из волов, и за первородное из овец, и за первородное из коз не бери выкупа: они святыня; кровью их окропляй жертвенник, и тук их сожигай в жертву, в приятное благоухание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мясо же их тебе принадлежит, равно как грудь возношения и правое плечо тебе принадлежит.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Все возносимые святыни, которые возносят сыны Израилевы Господу, отдаю тебе и сынам твоим и дочерям твоим с тобою, уставом вечным; это завет соли вечный пред Господом, данный для тебя и потомства твоего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Господь Аарону: в земле их не будешь иметь удела и части не будет тебе между ними; Я часть твоя и удел твой среди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сынам Левия, вот, Я дал в удел десятину из всего, что у Израиля, за службу их, за то, что они отправляют службы в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сыны Израилевы не должны впредь приступать к скинии собрания, чтобы не понести греха и не умереть: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пусть левиты исправляют службы в скинии собрания и несут на себе грех их. Это устав вечный в роды ваши; среди же сынов Израилевых они не получат удела;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так как десятину сынов Израилевых, которую они приносят в возношение Господу, Я отдаю левитам в удел, потому и сказал Я им: между сынами Израилевыми они не получат удела.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объяви левитам и скажи им: когда вы будете брать от сынов Израилевых десятину, которую Я дал вам от них в удел, то возносите из нее возношение Господу, десятину из десятины.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вменено будет вам это возношение ваше, как хлеб с гумна и как взятое от точила;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так и вы будете возносить возношение Господу из всех десятин ваших, которые будете брать от сынов Израилевых, и будете давать из них возношение Господне Аарону священнику;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из всего, даруемого вам, возносите возношение Господу, из всего лучшего освящаемого.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скажи им: когда вы принесете из сего лучшее, то это вменено будет левитам, как получаемое с гумна и получаемое от точила;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вы можете есть это на всяком месте, вы и [сыны ваши и] семейства ваши, ибо это вам плата за работы ваши в скинии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не понесете за это греха, когда принесете лучшее из сего; и посвящаемого сынами Израилевыми не оскверните, и не умрете.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 и Аарону,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 устав закона, который заповедал Господь, говоря: скажи сынам Израилевым, пусть приведут тебе рыжую телицу без порока, у которой нет недостатка, [и] на которой не было ярма;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отдайте ее Елеазару священнику, и выведет ее вон из стана [на место чистое], и заколют ее при 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пусть возьмет Елеазар священник перстом своим крови ее и кровью покропит к передней стороне скинии собрания семь раз;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сожгут телицу при его глазах: кожу ее, и мясо ее, и кровь ее с нечистотою ее пусть сожгут;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пусть возьмет священник кедрового дерева и иссопа и нить из червленой шерсти, и бросит на сожигаемую телицу;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пусть вымоет священник одежды свои, и омоет тело свое водою, и потом войдет в стан, и нечист будет священник до вечера.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сожигавший ее пусть вымоет одежды свои водою, и омоет тело свое водою, и нечист будет до вечера;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кто-нибудь чистый пусть соберет пепел телицы и положит вне стана на чистом месте, и будет он сохраняться для общества сынов Израилевых, для воды очистительной: это жертва за грех;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собиравший пепел телицы пусть вымоет одежды свои, и нечист будет до вечера. Это для сынов Израилевых и для пришельцев, живущих у них, да будет уставом вечным.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Кто прикоснется к мертвому телу какого-либо человека, нечист будет семь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должен очистить себя сею [водою] в третий день и в седьмой день, и будет чист; если же он не очистит себя в третий и седьмой день, то не будет чист;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всякий, прикоснувшийся к мертвому телу какого-либо человека умершего и не очистивший себя, осквернит жилище Господа: истребится человек тот из среды Израиля, ибо он не окроплен очистительною водою, он нечист, еще нечистота его на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Вот закон: если человек умрет в шатре, то всякий, кто придет в шатер, и все, что в шатре, нечисто будет семь дней;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всякий открытый сосуд, который не обвязан и не покрыт, нечист.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Всякий, кто прикоснется на поле к убитому мечом, или к умершему, или к кости человеческой, или ко гробу, нечист будет семь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Для нечистого пусть возьмут пепла той сожженной жертвы за грех и нальют на него живой воды в сосуд;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пусть кто-нибудь чистый возьмет иссоп, и омочит его в воде, и окропит шатер, и все сосуды, и людей, которые находятся в нем, и прикоснувшегося к кости [человеческой], или к убитому, или к умершему, или ко гробу;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пусть окропит чистый нечистого в третий и седьмой день, и очистит его в седьмой день; и вымоет он одежды свои, и омоет [тело свое] водою, и к вечеру будет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же кто будет нечист и не очистит себя, то истребится человек тот из среды народа, ибо он осквернил святилище Господа; очистительною водою он не окроплен, он нечист.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да будет это для них уставом вечным. И кропивший очистительною водою пусть вымоет одежды свои; и прикоснувшийся к очистительной воде нечист будет до вечера.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все, к чему прикоснется нечистый, будет нечисто; и прикоснувшийся человек нечист будет до вечера.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пришли сыны Израилевы, все общество, в пустыню Син в первый месяц, и остановился народ в Кадесе, и умерла там Мариам и погребена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не было воды для общества, и собрались они против Моисея и Аарона;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возроптал народ на Моисея и сказал: о, если бы умерли тогда и мы, когда умерли братья наши пред Господом!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Зачем вы привели общество Господне в эту пустыню, чтобы умереть здесь нам и скоту нашему?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для чего вывели вы нас из Египта, чтобы привести нас на это негодное место, где нельзя сеять, нет ни смоковниц, ни винограда, ни гранатовых яблок, ни даже воды для питья?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пошли Моисей и Аарон от народа ко входу скинии собрания, и пали на лица свои, и явилась им слава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возьми жезл и собери общество, ты и Аарон, брат твой, и скажите в глазах их скале, и она даст из себя воду: и так ты изведешь им воду из скалы, и напоишь общество и скот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взял Моисей жезл от лица Господа, как Он повелел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собрали Моисей и Аарон народ к скале, и сказал он им: послушайте, непокорные, разве нам из этой скалы извести для вас воду?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поднял Моисей руку свою, и ударил в скалу жезлом своим дважды, и потекло много воды, и пило общество и скот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Господь Моисею и Аарону: за то, что вы не поверили Мне, чтоб явить святость Мою пред очами сынов Израилевых, не введете вы народа сего в землю, которую Я даю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Это вода Меривы, у которой вошли в распрю сыны Израилевы с Господом, и Он явил им святость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послал Моисей из Кадеса послов к царю Едомскому [сказать]: так говорит брат твой Израиль: ты знаешь все трудности, которые постигли нас;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отцы наши перешли в Египет, и мы жили в Египте много времени, и худо поступали Египтяне с нами и отцами нашими;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воззвали мы к Господу, и услышал Он голос наш, и послал Ангела, и вывел нас из Египта; и вот, мы в Кадесе, городе у самого предела твоего;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позволь нам пройти землею твоею: мы не пойдем по полям и по виноградникам и не будем пить воды из колодезей [твоих]; но пойдем дорогою царскою, не своротим ни направо, ни налево, доколе не перейдем пределов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Едом сказал ему: не проходи через меня, иначе я с мечом выступлю против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сказали ему сыны Израилевы: мы пойдем большою дорогою, и если будем пить твою воду, я и скот мой, то буду платить за нее; только ногами моими пройду, что ничего не стоит.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он сказал: не проходи [через меня]. И выступил против него Едом с многочисленным народом и с сильною рукою.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Итак, не согласился Едом позволить Израилю пройти чрез его пределы, и Израиль пошел в сторону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отправились сыны Израилевы из Кадеса, и пришло все общество к горе 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Господь Моисею и Аарону на горе Ор, у пределов земли Едомской,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пусть приложится Аарон к народу своему; ибо он не войдет в землю, которую Я даю сынам Израилевым, за то, что вы непокорны были повелению Моему у вод Меривы;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возьми Аарона [брата твоего] и Елеазара, сына его, и возведи их на гору Ор [пред всем обществом];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сними с Аарона одежды его, и облеки в них Елеазара, сына его, и пусть Аарон отойдет и умрет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сделал Моисей так, как повелел Господь. Пошли они на гору Ор в глазах всего общества,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снял Моисей с Аарона одежды его, и облек в них Елеазара, сына его; и умер там Аарон на вершине горы. А Моисей и Елеазар сошли с горы.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увидело все общество, что Аарон умер, и оплакивал Аарона весь дом Израилев тридцать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Ханаанский царь Арада, живущий к югу, услышав, что Израиль идет дорогою от Афарима, вступил в сражение с Израильтянами и несколько из них взял в плен.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дал Израиль обет Господу, и сказал: если предашь народ сей в руки мои, то положу заклятие [на них и] на города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Господь услышал голос Израиля и предал Хананеев в руки ему, и он положил заклятие на них и на города их и нарек имя месту тому: Хорма.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 горы Ор отправились они путем Чермного моря, чтобы миновать землю Едома. И стал малодушествовать народ на пути,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говорил народ против Бога и против Моисея: зачем вывели вы нас из Египта, чтоб умереть [нам] в пустыне, ибо здесь нет ни хлеба, ни воды, и душе нашей опротивела эта негодная пища.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послал Господь на народ ядовитых змеев, которые жалили народ, и умерло множество народа из [сынов]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пришел народ к Моисею и сказал: согрешили мы, что говорили против Господа и против тебя; помолись Господу, чтоб Он удалил от нас змеев. И помолился Моисей [Господу] о народе.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Господь Моисею: сделай себе [медного] змея и выставь его на знамя, и [если ужалит змей какого-либо человека] ужаленный, взглянув на него, останется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сделал Моисей медного змея и выставил его на знамя, и когда змей ужалил человека, он, взглянув на медного змея, оставался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отправились сыны Израилевы, и остановились в Овофе;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отправились из Овофа, и остановились в Ийе-Авариме, в пустыне, что против Моава, к восходу солнца;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оттуда отправились и остановились на долине Заред;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отправившись отсюда, остановились у той части Арнона в пустыне, которая течет вне пределов Аморрея, ибо Арнон граница Моава, между Моавом и Аморреем.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Потому и сказано в книге браней Господних: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Вагеб в Суфе и потоки Арнона, и верховье потоков, которое склоняется к Шебет-Ару и прилегает к пределам Моава.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Отсюда [отправились] к Беэр; это тот колодезь, о котором Господь сказал Моисею: собери народ, и дам им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воспел Израиль песнь сию: наполняйся, колодезь, пойте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колодезь, который выкопали князья, вырыли вожди народа с законодателем жезлами своими. Из пустыни [отправились] в Матанну,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из Матанны в Нагалиил, из Нагалиила в Вамоф,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из Вамофа в Гай, который в земле Моава, на вершине горы Фасги, обращенной лицом к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послал Израиль послов к Сигону, царю Аморрейскому, [с предложением мирным,] чтобы сказать: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позволь мне пройти землею твоею; [мы пойдем дорогою,] не будем заходить в поля и виноградники, не будем пить воды из колодезей [твоих], а пойдем путем царским, доколе не перейдем пределов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Сигон не позволил Израилю идти через свои пределы; и собрал Сигон весь народ свой и выступил против Израиля в пустыню, и дошел до Иаацы, и сразился с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поразил его Израиль мечом и взял во владение землю его от Арнона до Иавока, до пределов Аммонитских, ибо крепок был предел Аммонитян;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взял Израиль все города сии, и жил Израиль во всех городах Аморрейских, в Есевоне и во всех зависящих от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Есевон был город Сигона, царя Аморрейского, и он воевал с прежним царем Моавитским и взял из руки его всю землю его до Арнона.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Потому говорят приточники: идите в Есевон, да устроят и утвердят город Сигона;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огонь вышел из Есевона, пламень из города Сигонова, и пожрал Ар-Моав и владеющих высотами Арнона.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Горе тебе, Моав! погиб ты, народ Хамоса! Разбежались сыновья его, и дочери его сделались пленницами Аморрейского царя Сигона;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мы поразили их стрелами; погиб Есевон до Дивона, мы опустошили их до Нофы, которая близ Медевы.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жил Израиль в земле Аморрейской.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послал Моисей высмотреть Иазер, и взяли [его и] селения, зависящие от него, и прогнали Аморреев, которые в них были.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поворотили, и пошли к Васану. И выступил против них Ог, царь Васанский, сам и весь народ его, на сражение к Едреи.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сказал Господь Моисею: не бойся его, ибо Я предам его и весь народ его и всю землю его в руки твои, и поступишь с ним, как поступил с Сигоном, царем Аморрейским, который жил в Есевоне.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поразили они его и сынов его, и весь народ его, так что ни одного не осталось [живого], и овладели землею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отправились сыны Израилевы, и остановились на равнинах Моава, при Иордане, против Иерихона.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видел Валак, сын Сепфоров, все, что сделал Израиль Аморреям;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весьма боялись Моавитяне народа сего, потому что он был многочислен; и устрашились Моавитяне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сказали Моавитяне старейшинам Мадиамским: этот народ поедает теперь все вокруг нас, как вол поедает траву полевую. Валак же, сын Сепфоров, был царем Моавитян в то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послал он послов к Валааму, сыну Веорову, в Пефор, который на реке Евфрате, в земле сынов народа его, чтобы позвать его и сказать: вот, народ вышел из Египта и покрыл лицо земли, и живет он подле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итак, приди, прокляни мне народ сей, ибо он сильнее меня: может быть, я тогда буду в состоянии поразить его и выгнать его из земли; я знаю, что кого ты благословишь, тот благословен, и кого ты проклянешь, тот проклят.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пошли старейшины Моавитские и старейшины Мадиамские, с подарками в руках за волхвование, и пришли к Валааму, и пересказали ему слова Валаковы.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он им: переночуйте здесь ночь, и дам вам ответ, как скажет мне Господь. И остались старейшины Моавитские у Валаама.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пришел Бог к Валааму, и сказал: какие это люди у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Валаам сказал Богу: Валак, сын Сепфоров, царь Моавитский, прислал [их] ко мне [сказать]: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вот, народ вышел из Египта и покрыл лицо земли, [и живет подле меня]; итак, приди, прокляни мне его; может быть, я тогда буду в состоянии сразиться с ним и выгнать его [из земли].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Бог Валааму: не ходи с ними, не проклинай народа сего, ибо он благословен.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встал Валаам поутру, и сказал князьям Валаковым: пойдите в землю вашу, ибо не хочет Господь позволить мне идти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встали князья Моавитские, и пришли к Валаку, и сказали [ему]: не согласился Валаам идти с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Валак послал еще князей, более и знаменитее тех.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пришли они к Валааму, и сказали ему: так говорит Валак, сын Сепфоров: не откажись прийти ко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я окажу тебе великую почесть и сделаю [тебе] все, что ни скажешь мне; приди же, прокляни мне народ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отвечал Валаам, и сказал рабам Валаковым: хотя бы Валак давал мне полный свой дом серебра и золота, не могу преступить повеления Господа, Бога моего, и сделать что-либо малое или великое [по своему произволу];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впрочем, останьтесь здесь и вы на ночь, и я узнаю, что еще скажет мне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пришел Бог к Валааму ночью, и сказал ему: если люди сии пришли звать тебя, встань, пойди с ними; но только делай то, что Я буду говорить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Валаам встал поутру, оседлал ослицу свою и пошел с князьями Моавитскими.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воспылал гнев Божий за то, что он пошел, и стал Ангел Господень на дороге, чтобы воспрепятствовать ему. Он ехал на ослице своей, и с ним двое слуг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увидела ослица Ангела Господня, стоящего на дороге с обнаженным мечом в руке, и своротила ослица с дороги, и пошла на поле; а Валаам стал бить ослицу, чтобы возвратить ее на дорогу.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стал Ангел Господень на узкой дороге, между виноградниками,где с одной стороны стена и с другой стороны стена.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Ослица, увидев Ангела Господня, прижалась к стене и прижала ногу Валаамову к стене; и он опять стал бить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Ангел Господень опять перешел и стал в тесном месте, где некуда своротить, ни направо, ни налево.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Ослица, увидев Ангела Господня, легла под Валаамом. И воспылал гнев Валаама, и стал он бить ослицу палкою.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отверз Господь уста ослицы, и она сказала Валааму: что я тебе сделала, что ты бьешь меня вот уже третий раз?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Валаам сказал ослице: за то, что ты поругалась надо мною; если бы у меня в руке был меч, то я теперь же убил бы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Ослица же сказала Валааму: не я ли твоя ослица, на которой ты ездил с начала до сего дня? имела ли я привычку так поступать с тобою? Он сказал: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открыл Господь глаза Валааму, и увидел он Ангела Господня, стоящего на дороге с обнаженным мечом в руке, и преклонился, и пал на лицо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сказал ему Ангел Господень: за что ты бил ослицу твою вот уже три раза? Я вышел, чтобы воспрепятствовать [тебе], потому что путь [твой] не прав предо Мною;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ослица, видев Меня, своротила от Меня вот уже три раза; если бы она не своротила от Меня, то Я убил бы тебя, а ее оставил бы живою.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сказал Валаам Ангелу Господню: согрешил я, ибо не знал, что Ты стоишь против меня на дороге; итак, если это неприятно в очах Твоих, то я возвращусь.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сказал Ангел Господень Валааму: пойди с людьми сими, только говори то, что Я буду говорить тебе. И пошел Валаам с князьями Валаковыми.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Валак, услышав, что идет Валаам, вышел навстречу ему в город Моавитский, который на границе при Арноне, что у самого предела.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сказал Валак Валааму: не посылал ли я к тебе, звать тебя? почему ты не шел ко мне? неужели я в самом деле не могу почтить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сказал Валаам Валаку: вот, я и пришел к тебе, но могу ли я чтоот себя сказать? что вложит Бог в уста мои, то и буду говорить.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пошел Валаам с Валаком, и пришли в Кириаф-Хуцоф.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заколол Валак волов и овец, и послал к Валааму и князьям, которые были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На другой день утром Валак взял Валаама и возвел его на высоты Вааловы, чтобы он увидел оттуда часть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Валаам Валаку: построй мне здесь семь жертвенников и приготовь мне семь тельцов и семь овнов.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Валак сделал так, как говорил Валаам, и вознесли Валак и Валаам по тельцу и по овну на каждом жертвеннике.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Валаам Валаку: постой у всесожжения твоего, а я пойду; может быть, Господь выйдет мне навстречу, и что Он откроет мне, я объявлю тебе. И [остался Валак у всесожжения своего, а Валаам] пошел на возвышенное место [вопросить Бога].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встретился Бог с Валаамом, и сказал Ему [Валаам]: семь жертвенников устроил я и вознес по тельцу и по овну на каждом жертвеннике.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вложил Господь слово в уста Валаамовы и сказал: возвратись к Валаку и так говори.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возвратился к нему, и вот, он стоит у всесожжения своего, он и все князья Моавитские. [И был на нем Дух Божий.]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произнес притчу свою, и сказал: из Месопотамии привел меня Валак, царь Моава, от гор восточных: «приди, прокляни мне Иакова, приди, изреки зло на Израиля!»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 прокляну я? Бог не проклинает его. Как изреку зло? Господь не изрекает [на него]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 вершины скал вижу я его, и с холмов смотрю на него: вот, народ живет отдельно и между народами не числится.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Кто исчислит песок Иакова и число четвертой части Израиля? Да умрет душа моя смертью праведников, и да будет кончина моя, как 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Валак Валааму: что ты со мною делаешь? я взял тебя, чтобы проклясть врагов моих, а ты, вот, благословляешь?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отвечал он, и сказал: не должен ли я в точности сказать то, что влагает Господь в уста мои?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ему Валак: пойди со мною на другое место, с которого ты увидишь его, но только часть его увидишь, а всего его не увидишь; и прокляни мне его оттуда.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взял его на место стражей, на вершинугоры Фасги, и построил семь жертвенников, и вознес по тельцу и по овну на каждом жертвеннике.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[Валаам] Валаку: постой здесь у всесожжения твоего, а я [пойду] туда навстречу [Богу].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встретился Господь с Валаамом, и вложил слово в уста его, и сказал: возвратись к Валаку и так говори.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пришел к нему, и вот, он стоит у всесожжения своего, и с ним [все] князья Моавитские. И сказал ему Валак: что говорил Господь?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произнес притчу свою и сказал: встань, Валак, и послушай, внимай мне, сын Сепфоров.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Бог не человек, чтоб Ему лгать, и не сын человеческий, чтоб Ему изменяться. Он ли скажет и не сделает? будет говорить и не исполнит?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Вот, благословлять начал я, ибо Он благословил, и я не могу изменить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видно бедствия в Иакове, и не заметно несчастья в Израиле; Господь, Бог его, с ним, и трубный царский звук у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Бог вывел их из Египта, быстрота единорога у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нет волшебства в Иакове, и нет ворожбы в Израиле. В свое время скажут об Иакове и об Израиле: вот что творит Бог!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Вот, народ как львица встает и как лев поднимается; не ляжет, пока не съест добычи и не напьется крови убитых.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Валак Валааму: ни клясть не кляни его, ни благословлять не благословляй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отвечал Валаам и сказал Валаку: не говорил ли я тебе, что я буду делать все то, что скажет мне Господь?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Валак Валааму: пойди, я возьму тебя на другое место; может быть, угодно будет Богу, и оттуда проклянешь мне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взял Валак Валаама на верх Фегора, обращенного к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Валаам Валаку: построй мне здесь семь жертвенников и приготовь мне здесь семь тельцов и семь овнов.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сделал Валак, как сказал Валаам, и вознес по тельцу и овну на каждом жертвеннике.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Валаам увидел, что Господу угодно благословлять Израиля, и не пошел, как прежде, для волхвования, но обратился лицом своим к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взглянул Валаам, и увидел Израиля, стоявшего по коленам своим, и был на нем Дух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произнес он притчу свою, и сказал: говорит Валаам, сын Веоров, говорит муж с открытым оком,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говорит слышащий слова Божии, который видит видения Всемогущего; падает, но открыты глаза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как прекрасны шатры твои, Иаков, жилища твои, Израиль!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Расстилаются они, как долины, как сады при реке, как алойные дерева, насажденные Господом, как кедры при водах;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польется вода из ведр его, и семя его будет как великие воды, превзойдет Агага царь его, и возвысится царство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Бог вывел его из Египта, быстрота единорога у него, пожирает народы, враждебные ему, раздробляет кости их и стрелами своими разит [врага].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Преклонился, лежит как лев и как львица, кто поднимет его? Благословляющий тебя благословен, и проклинающий тебя проклят!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воспламенился гнев Валака на Валаама, и всплеснул он руками своими, и сказал Валак Валааму: я призвал тебя проклясть врагов моих, а ты благословляешь их вот уже третий раз;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беги в свое место; я хотел почтить тебя, но вот, Господь лишает тебя чести.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Валаам Валаку: не говорил ли я послам твоим, которых ты присылал ко мне: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«Хотя бы давал мне Валак полный свой дом серебра и золота, не могу преступить повеления Господня, чтобы сделать что-либо доброе или худое по своему произволу: что скажет Господь, то и буду говорить»?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Итак, вот, я иду к народу своему; пойди, я возвещу тебе, что сделает народ сей с народом твоим в последствие 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произнес притчу свою, и сказал: говорит Валаам, сын Веоров, говорит муж с открытым оком,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говорит слышащий слова Божии, имеющий ведение от Всевышнего, который видит видения Всемогущего, падает, но открыты очи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Вижу Его, но ныне еще нет; зрю Его, но не близко. Восходит звезда от Иакова, и восстает жезл от Израиля, и разит князей Моава и сокрушает всех сынов Сифовых.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Едом будет под владением, Сеир будет под владением врагов своих, а Израиль явит силу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Происшедший от Иакова овладеет и погубит оставшееся от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увидел он Амалика, и произнес притчу свою, и сказал: первый из народов Амалик, но конец его – гибель.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увидел он Кенеев, и произнес притчу свою, и сказал: крепко жилище твое, и на скале положено гнездо твое;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разорен будет Каин, и недолго до того, что Ассур уведет тебя в плен.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[увидев Ога,] произнес притчу свою, и сказал: горе, [горе,] кто уцелеет, когда наведет сие Бог!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Придут корабли от Киттима, и смирят Ассура, и смирят Евера; но и им гибель!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встал Валаам и пошел обратно в свое место, а Валак также пошел своею дорогою.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жил Израиль в Ситтиме, и начал народ блудодействовать с дочерями Моава,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приглашали они народ к жертвам богов своих, и ел народ [жертвы их] и кланялся богам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прилепился Израиль к Ваал-Фегору. И воспламенился гнев Господень на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Господь Моисею: возьми всех начальников народа и повесь их Господу перед солнцем, и отвратится от Израиля ярость гнева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Моисей судьям Израилевым: убейте каждый людей своих, прилепившихся к Ваал-Фегору.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вот, некто из сынов Израилевых пришел и привел к братьям своим Мадианитянку, в глазах Моисея и в глазах всего общества сынов Израилевых, когда они плакали у входа скинии собрания.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Финеес, сын Елеазара, сына Аарона священника, увидев это, встал из среды общества и взял в руку свою копье,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вошел вслед за Израильтянином в спальню, и пронзил обоих их, Израильтянина и женщину в чрево ее: и прекратилось поражение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Умерших же от поражения было двадцать четыре тысячи.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Финеес, сын Елеазара, сына Аарона священника, отвратил ярость Мою от сынов Израилевых, возревновав по Мне среди их, и Я не истребил сынов Израилевых в ревности Моей;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посему скажи: вот, Я даю ему Мой завет мира,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будет он ему и потомству его по нем заветом священства вечного, за то, что он показал ревность по Боге своем и заступил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Имя убитого Израильтянина, который убит с Мадианитянкою, было Зимри, сын Салу, начальник поколения Симеонова;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имя убитой Мадианитянки Хазва; она была дочь Цура, начальника Оммофа, племени Мадиамского.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враждуйте с Мадианитянами и поражайте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они враждебно поступили с вами в коварстве своем, прельстив вас Фегором и Хазвою, дочерью начальника Мадиамского, сестрою своею, убитою в день поражения за Фегора.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поражения сказал Господь Моисею и Елеазару, сыну Аарона, священнику,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исчислите все общество сынов Израилевых от двадцати лет и выше, по семействам их, всех, годных для войны у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им Моисей и Елеазар священник на равнинах Моавитских у Иордана, против Иерихона,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исчислите всех от двадцати лет и выше, как повелел Господь Моисею и сынам Израилевым, которые вышли из земли Египетской: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Рувим, первенец Израиля. Сыны Рувима: от Ханоха поколение Ханохово, от Фаллу поколение Фаллуево,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от Хецрона поколение Хецроново, от Харми поколение Хармиево;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вот поколения Рувимовы; и исчислено их сорок три тысячи семьсот тридцать.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сыны Фаллуя: Елиав.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Сыны Елиава: Немуил, Дафан и Авирон. Это те Дафан и Авирон, призываемые в собрание, которые произвели возмущение против Моисея и Аарона вместе с сообщниками Корея, когда сии произвели возмущение против Господа;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разверзла земля уста свои, и поглотила их и Корея; вместе с ними умерли и сообщники их, когда огонь пожрал двести пятьдесят человек, и стали они в знамение;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сыны Кореевы не умерли.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Сыны Симеона по поколениям их: от Немуила поколение Немуилово, от Ямина поколение Яминово, от Яхина поколение Яхиново,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 Зары поколение Зарино, от Саула поколение Саулово;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вот поколения Симеоновы [при исчислении их]: двадцать две тысячи двести.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Сыны Гада по поколениям их: от Цефона поколение Цефоново, от Хаггия поколение Хаггиево, от Шуния поколение Шуниево,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от Озния поколение Озниево, от Ерия поколение Ериево,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 Арода поколение Ародово, от Арелия поколение Арелиево;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вот поколения сынов Гадовых, по исчислению их: сорок тысяч пятьсот.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Сыны Иуды: Ир и Онан, [Шела, Фарес и Зара]; но Ир и Онан умерли в земле Ханаанской;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были сыны Иуды по поколениям их: от Шелы поколение Шелино, от Фареса поколение Фаресово, от Зары поколение Зарино;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были сыны Фаресовы: от Есрома поколение Есромово, от Хамула поколение Хамулово;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вот поколения Иудины, по исчислению их: семьдесят шесть тысяч пятьсот.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Сыны Иссахаровы по поколениям их: от Фолы поколение Фолино, от Фувы поколение Фувино,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от Иашува поколение Иашувово, от Шимрона поколение Шимроново;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вот поколения Иссахаровы, по исчислению их: шестьдесят четыре тысячи триста.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Сыны Завулона по поколениям их: от Середа поколение Середово, от Елона поколение Елоново, от Иахлеила поколение Иахлеилово;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вот поколения Завулоновы, по исчислению их: шестьдесят тысяч пятьсот.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Сыны Иосифа по поколениям их: Манассия и Ефрем.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Сыны Манассии: от Махира поколение Махирово; от Махира родился Галаад, от Галаада поколение Галаадово.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Вот сыны Галаадовы: от Иезера поколение Иезерово, от Хелека поколение Хелеково,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от Асриила поколение Асриилово, от Шехема поколение Шехемово,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от Шемиды поколение Шемидино, от Хефера поколение Хеферово.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У Салпаада, сына Хеферова, не было сыновей, а только дочери; имя дочерей Салпаадовых: Махла, Ноа, Хогла, Милка и Фирца.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Вот поколения Манассиины; а исчислено их пятьдесят две тысячи семьсот.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Вот сыны Ефремовы по поколениям их: от Шутелы поколение Шутелино, от Бехера поколение Бехерово, от Тахана поколение Таханово;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вот сыны Шутелы: от Арана поколение Араново;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вот поколения сынов Ефремовых, по исчислению их: тридцать две тысячи пятьсот. Вот сыны Иосифовы по поколениям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Сыны Вениамина по поколениям их: от Белы поколение Белино, от Ашбела поколение Ашбелово, от Ахирама поколение Ахирамово,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от Шефуфама поколение Шефуфамово, от Хуфама поколение Хуфамово;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были сыны Белы: Ард и Нааман; [от Арда] поколение Ардово, от Наамана поколение Нааманово;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вот сыны Вениамина по поколениям их; а исчислено их сорок пять тысяч шестьсот.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Вот сыны Дановы по поколениям их: от Шухама поколение Шухамово; вот семейства Дановы по поколениям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всех поколений Шухама, по исчислению их: шестьдесят четыре тысячи четыреста.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Сыны Асировы по поколениям их: от Имны поколение Имнино, от Ишвы поколение Ишвино, от Верии поколение Вериино;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от сынов Верии, от Хевера поколение Хеверово, от Малхиила поколение Малхиилово;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имя дочери Асировой Сара;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вот поколения сынов Асировых, по исчислению их: пятьдесят три тысячи четыреста.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Сыны Неффалима по поколениям их: от Иахцеила поколение Иахцеилово, от Гуния поколение Гуниево,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от Иецера поколение Иецерово, от Шиллема поколение Шиллемово;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вот поколения Неффалимовы по поколениям их; исчислено же их сорок пять тысяч четыреста.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Вот число вошедших в исчисление сынов Израилевых: шестьсот одна тысяча семьсот тридцать.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сим в удел должно разделить землю по числу имен;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кто многочисленнее, тем дай удел более; а кто малочисленнее, тем дай удел менее: каждому должно дать удел соразмерно с числом вошедших в исчисление;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по жребию должно разделить землю, по именам колен отцов их должны они получить уделы;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по жребию должно разделить им уделы их, как многочисленным, так и малочисленным.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Сии суть вошедшие в исчисление левиты по поколениям их: от Гирсона поколение Гирсоново, от Каафа поколение Каафово, от Мерари поколение Мерарино.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Вот поколения Левиины: поколение Ливниево, поколение Хевроново, поколение Махлиево, поколение Мушиево, поколение Кореево. От Каафа родился Амрам.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Имя жены Амрамовой Иохаведа, дочь Левиина, которую родилажена Левиина в Египте, а она Амраму родила Аарона, Моисея и Мариам, сестру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И родились у Аарона Надав и Авиуд, Елеазар и Ифамар;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но Надав и Авиуд умерли, когда принесли чуждый огонь пред Господа [в пустыне Синайской].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И было исчислено двадцать три тысячи всех мужеского пола, от одного месяца и выше; ибо они не были исчислены вместе с сынами Израилевыми, потому что не дано им удела среди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Вот исчисленные Моисеем и Елеазаром священником, которые исчисляли сынов Израилевых на равнинах Моавитских у Иордана, против Иерихона;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в числе их не было ни одного человека из исчисленных Моисеем и Аароном священником, которые исчисляли сынов Израилевых в пустыне Синайской;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ибо Господь сказал им, что умрут они в пустыне; и не осталось из них никого, кроме Халева, сына Иефонниина, и Иисуса, сына Навина.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пришли дочери Салпаада, сына Хеферова, сына Галаадова, сына Махирова, сына Манассиина из поколения Манассии, сына Иосифова, и вот имена дочерей его: Махла, Ноа, Хогла, Милка и Фирца;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предстали пред Моисея и пред Елеазара священника, и пред князей и пред все общество, у входа скинии собрания, и сказали: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отец наш умер в пустыне, и он не был в числе сообщников, собравшихся против Господа со скопищем Кореевым, но за свой грех умер, и сыновей у него не было;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за что исчезать имени отца нашего из племени его, потому что нет у него сына? дай нам удел среди братьев отца нашего.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представил Моисей дело их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Господь Моисею: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правду говорят дочери Салпаадовы; дай им наследственный удел среди братьев отца их и передай им удел отца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сынам Израилевым объяви и скажи: если кто умрет, не имея у себя сына, то передавайте удел его дочери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же нет у него дочери, передавайте удел его братьям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же нет у него братьев, отдайте удел его братьям отца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же нет братьев отца его, отдайте удел его близкому его родственнику из поколения его, чтоб он наследовал его; и да будет это для сынов Израилевых постановлено в закон,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Господь Моисею: взойди на сию гору Аварим, [которая по эту сторону Иордана, на сию гору Ново,] и посмотри на землю [Ханаанскую], которую Я даю сынам Израилевым [во владение];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когда посмотришь на нее, приложись к народу своему и ты, как приложился Аарон, брат твой, [на горе Ор];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потому что вы не послушались повеления Моего в пустыне Син, во время распри общества, чтоб явить пред глазами их святость Мою при водах. [Это воды Меривы при Кадесе в пустыне Син.]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Моисей Господу,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да поставит Господь, Бог духов всякой плоти, над обществом сим человека,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который выходил бы пред ними и который входил бы пред ними, который выводил бы их и который приводил бы их, чтобы не осталось общество Господне, как овцы, у которых нет пастыря.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Господь Моисею: возьми себе Иисуса, сына Навина, человека, в котором есть Дух, и возложи на него руку твою,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поставь его пред Елеазаром священником и пред всем обществом, и дай ему наставление пред глазами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дай ему от славы твоей, чтобы слушало его все общество сынов Израилевых;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будет он обращаться к Елеазару священнику, и спрашивать его о решении, посредством урима пред Господом; и по его слову должны выходить, и по его слову должны входить он и все сыны Израилевы с ним и все общество.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сделал Моисей, как повелел ему Господь [Бог], и взял Иисуса, и поставил его пред Елеазаром священником и пред всем обществом;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возложил на него руки свои, и дал ему наставление, как говорил Господь чрез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повели сынам Израилевым и скажи им: наблюдайте, чтобы приношение Мое, хлеб Мой в жертву Мне, в приятное благоухание Мне, приносимо было Мне в свое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скажи им: вот жертва, которую вы должны приносить Господу: два агнца однолетних без порока на день, во всесожжение постоянное;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одного агнца приноси утром, а другого агнца приноси вечером;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 приношение хлебное [приноси] десятую часть ефы пшеничной муки, смешанной с четвертью гина выбитого елея;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это – всесожжение постоянное, какое совершено было при горе Синае, в приятное благоухание, в жертву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возлияния при ней четверть гина на одного агнца: на святом месте возливай возлияние, вино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Другого агнца приноси вечером, с таким хлебным приношением, как поутру, и с таким же возлиянием при нем приноси его в жертву, в приятное благоухание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в субботу [приносите] двух агнцев однолетних без порока, и в приношение хлебное две десятых части ефы пшеничной муки, смешанной с елеем, и возлияние при нем: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это – субботнее всесожжение в каждую субботу, сверх постоянного всесожжения и возлияния при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 новомесячия ваши приносите всесожжение Господу: из крупного скота двух тельцов, одного овна и семь однолетних агнцев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три десятых части ефы пшеничной муки, смешанной с елеем, в приношение хлебное на одного тельца, и две десятых части ефы пшеничной муки, смешанной с елеем, в приношение хлебное на овна,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 десятой части ефы пшеничной муки, смешанной с елеем, в приношение хлебное на каждого агнца; это – всесожжение, приятное благоухание, жертва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возлияния при них должно быть: полгина вина на тельца, треть гина на овна и четверть гина на агнца; это всесожжение в каждое новомесячие во все месяцы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одного козла приносите Господу в жертву за грех; сверх всесожжения постоянного должно приносить его с возлиянием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 первый месяц, в четырнадцатый день месяца – Пасха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 пятнадцатый день сего месяца – праздник; семь дней должно есть опресноки.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 первый день [да будет у вас] священное собрание; никакой работы не работайте;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приносите жертву, всесожжение Господу: из крупного скота двух тельцов, одного овна и семь однолетних агнцев; без порока они должны быть у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при них в приношение хлебное приносите пшеничной муки, смешанной с елеем, три десятых части ефы на каждого тельца, и две десятых части ефы на овна,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 десятой части ефы приноси на каждого из семи агнцев,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одного козла в жертву за грех, для очищения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сверх утреннего всесожжения, которое есть всесожжение постоянное, приносите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Так приносите и в каждый из семи дней; это хлеб, жертва, приятное благоухание Господу; сверх всесожжения постоянного и возлияния его, должно приносить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 седьмой день да будет у вас священное собрание; никакой работы не работайте.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 день первых плодов, когда приносите Господу новое приношение хлебное в седмицы ваши, да будет у вас священное собрание; никакой работы не работайте;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приносите всесожжение в приятное благоухание Господу: из крупного скота двух тельцов, одного овна и семь однолетних агнцев [без порока],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при них в приношение хлебное пшеничной муки, смешанной с елеем, три десятых части ефы на каждого тельца, две десятых части ефы на овна,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 десятой части ефы на каждого из семи агнцев,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одного козла [в жертву за грех], для очищения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сверх постоянного всесожжения и хлебного приношения при нем, приносите [сие Мне] с возлиянием их; без порока должны быть они у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29:1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 седьмой месяц, в первый [день] месяца, да будет у вас священное собрание; никакой работы не работайте; пусть будет это у вас день трубного звука;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приносите всесожжение в приятное благоухание Господу: одного тельца, одного овна, семь однолетних агнцев,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 них в приношение хлебное пшеничной муки, смешанной с елеем, три десятых части ефы на тельца, две десятых части ефы на овна,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одну десятую часть ефы на каждого из семи агнцев,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одного козла в жертву за грех, для очищения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сверх новомесячного всесожжения и хлебного приношения его, и сверх постоянного всесожжения и хлебного приношения его, и возлияний их, по уставу, в приятное благоухание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 десятый [день] сего седьмого месяца пусть будет у вас священное собрание: смиряйте тогда души ваши и никакого дела не делайте;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приносите всесожжение Господу в приятное благоухание: одного тельца, одного овна, семь однолетних агнцев; без порока пусть будут они у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при них в приношение хлебное пшеничной муки, смешанной с елеем, три десятых части ефы на тельца, две десятых части ефы на овна,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 десятой части ефы на каждого из семи агнцев,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одного козла в жертву за грех, [для очищения вас,] сверх жертвы за грех, приносимой в день очищения, и сверх всесожжения постоянного и хлебного приношения его, и возлияния их, [по уставу приносимых в приятное благоухание, в жертву Господу].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 пятнадцатый день седьмого месяца пусть будет у вас священное собрание; никакой работы не работайте и празднуйте праздник Господень семь дней;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приносите всесожжение, жертву, приятное благоухание Господу: тринадцать тельцов, двух овнов, четырнадцать однолетних агнцев; без порока пусть будут они;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при них в приношение хлебное пшеничной муки, смешанной с елеем, три десятых части ефы на каждого из тринадцати тельцов, две десятых части ефы на каждого из двух овнов,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 десятой части ефы на каждого из четырнадцати агнцев,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одного козла в жертву за грех, сверх всесожжения постоянного и хлебного приношения его и возлияния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во второй день двенадцать тельцов, двух овнов, четырнадцать однолетних агнцев,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при них приношение хлебное и возлияние для тельцов, овнов и агнцев, по числу их, по уставу,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одного козла в жертву за грех, сверх всесожжения постоянного и хлебного приношения и возлияния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 третий день одиннадцать тельцов, двух овнов, четырнадцать однолетних агнцев,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при них приношение хлебное, и возлияние для тельцов, овнов и агнцев, по числу их, по уставу,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одного козла в жертву за грех, сверх всесожжения постоянного и хлебного приношения и возлияния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 четвертый день десять тельцов, двух овнов, четырнадцать однолетних агнцев,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 них приношение хлебное и возлияние для тельцов, овнов и агнцев, по числу их, по уставу,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одного козла в жертву за грех, сверх всесожжения постоянного и хлебного приношения и возлияния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 пятый день девять тельцов, двух овнов, четырнадцать однолетних агнцев,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при них приношение хлебное и возлияние для тельцов, овнов и агнцев, по числу их, по уставу,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одного козла в жертву за грех, сверх всесожжения постоянного и хлебного приношения и возлияния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 шестой день восемь тельцов, двух овнов, четырнадцать однолетних агнцев,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при них приношение хлебное и возлияние для тельцов, овнов и агнцев, по числу их, по уставу,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одного козла в жертву за грех, сверх всесожжения постоянного и хлебного приношения и возлияния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 седьмой день семь тельцов, двух овнов, четырнадцать однолетних агнцев,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при них приношение хлебное и возлияние для тельцов, овнов и агнцев, по числу их, по уставу,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одного козла в жертву за грех, сверх всесожжения постоянного и хлебного приношения и возлияния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 восьмой день пусть будет у вас отдание праздника; никакой работы не работайте;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приносите всесожжение, жертву, приятное благоухание Господу: одного тельца, одного овна, семь однолетних агнцев,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при них приношение хлебное и возлияние для тельца, овна и агнцев, по числу их, по уставу,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одного козла в жертву за грех, сверх всесожжения постоянного и приношения хлебного и возлияния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Приносите это Господу в праздники ваши, сверх приносимых вами, по обету или по усердию, всесожжений ваших и хлебных приношений ваших, и возлияний ваших, и мирных жертв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30:1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пересказал Моисей сынам Израилевым все, что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Моисей начальникам колен сынов Израилевых, говоря: вот что повелел Господь: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кто даст обет Господу, или поклянется клятвою, положив зарок на душу свою, то он не должен нарушать слова своего, но должен исполнить все, что вышло из уст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женщина даст обет Господу и положит на себя зарок в доме отца своего, в юности своей,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услышит отец обет ее и зарок, который она положила на душу свою, и промолчит о том отец ее, то все обеты ее состоятся, и всякий зарок ее, который она положила на душу свою, состоится;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если же отец ее, услышав, запретит ей, то все обеты ее и зароки, которые она возложила на душу свою, не состоятся, и Господь простит ей, потому что запретил ей отец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она выйдет в замужество, а на ней обет ее, или слово уст ее, которым она связала себя,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услышит муж ее и, услышав, промолчит, то обеты ее состоятся, и зароки ее, которые она возложила на душу свою, состоятся;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же муж ее, услышав, запретит ей и отвергнет обет ее, который на ней, и слово уст ее, которым она связала себя, [то они не состоятся, потому что запретил ей муж ее,] и Господь простит 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Обет же вдовы и разведенной, какой бы она ни возложила зарок на душу свою, состоится.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жена в доме мужа своего дала обет, или возложила зарок на душу свою с клятвою,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муж ее слышал, и промолчал о том, и не запретил ей, то все обеты ее состоятся, и всякий зарок, который она возложила на душу свою, состоится;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же муж ее, услышав, отвергнул их, то все вышедшие из уст ее обеты ее и зароки души ее не состоятся: муж ее уничтожил их, и Господь простит 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Всякий обет и всякий клятвенный зарок, чтобы смирить душу, муж ее может утвердить, и муж ее может отвергнуть;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же муж ее молчал о том день за день, то он тем утвердил все обеты ее и все зароки ее, которые на ней, утвердил, потому что он, услышав, молчал о том;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если [муж] отвергнул их, после того как услышал, то он взял на себя грех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Вот уставы, которые Господь заповедал Моисею об отношении между мужем и женою его, между отцом и дочерью его в юности ее, в доме отца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31:1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отмсти Мадианитянам за сынов Израилевых, и после отойдешь к народу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Моисей народу, говоря: вооружите из себя людей на войну, чтобы они пошли против Мадианитян совершить мщение Господне над Мадианитянами;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 тысяче из колена, от всех колен [сынов] Израилевых пошлите на войну.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выделено из тысяч Израилевых, по тысяче из колена, двенадцать тысяч вооруженных на войну.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послал их Моисей на войну, по тысяче из колена, их и Финееса, сына Елеазара, [сына Аарона,] священника, на войну, и в руке его священные сосуды и трубы для тревоги.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пошли войною на Мадиама, как повелел Господь Моисею, и убили всех мужеского пола;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вместе с убитыми их убили царей Мадиамских: Евия, Рекема, Цура, Хура и Реву, пять царей Мадиамских, и Валаама, сына Веорова, убили мечом [вместе с убитыми их].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жен Мадиамских и детей их сыны Израилевы взяли в плен, и весь скот их, и все стада их, и все имение их взяли в добычу,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все города их во владениях их, и все селения их сожгли огнем;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взяли все захваченное и всю добычу, от человека до скота;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доставили пленных и добычу и захваченное к Моисею и к Елеазару священнику и к обществу сынов Израилевых, к стану, на равнины Моавитские, что у Иордана, против Иерихона.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вышли Моисей и Елеазар священник и все князья общества навстречу им из стана.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прогневался Моисей на военачальников, тысяченачальников и стоначальников, пришедших с войны,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им Моисей: [для чего] вы оставили в живых всех женщин?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Вот они, по совету Валаамову, были для сынов Израилевых поводом к отступлению от Господа в угождение Фегору, за что и поражение было в обществе Господнем;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убейте всех детей мужеского пола, и всех женщин, познавших мужа на мужеском ложе, убейте;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всех детей женского пола, которые не познали мужеского ложа, оставьте в живых для себя;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пробудьте вне стана семь дней; всякий, убивший человека и прикоснувшийся к убитому, очиститесь в третий день и в седьмой день, вы и пленные ваши;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все одежды, и все кожаные вещи, и все, сделанное из козьей шерсти, и все деревянные сосуды очистите.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Елеазар священник воинам, ходившим на войну: вот постановление закона, который заповедал Господь Моисею: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золото, серебро, медь, железо, олово и свинец,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все, что проходит через огонь, проведите через огонь, чтоб оно очистилось, а кроме того, и очистительною водою должно очистить; все же, что не проходит через огонь, проведите через воду;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одежды ваши вымойте в седьмой день, и очиститесь, и после того входите в стан.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сочти добычу плена, от человека до скота, ты и Елеазар священник и начальники племен общества;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раздели добычу пополам между воевавшими, ходившими на войну, и между всем обществом;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от воинов, ходивших на войну, возьми дань Господу, по одной душе из пятисот, из людей и из крупного скота, и из ослов, и из мелкого скота;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возьми это из половины их и отдай Елеазару священнику в возношение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из половины сынов Израилевых возьми по одной доле из пятидесяти, из людей, из крупного скота, из ослов и из мелкого скота, и отдай это левитам, служащим при скинии Господней.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сделал Моисей и Елеазар священник,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было добычи, оставшейся от захваченного, что захватили бывшие на войне: мелкого скота шестьсот семьдесят пять тысяч,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крупного скота семьдесят две тысячи,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ослов шестьдесят одна тысяча,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людей, женщин, которые не знали мужеского ложа, всех душ тридцать две тысячи.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Половина, доля ходивших на войну, по расчислению была: мелкого скота триста тридцать семь тысяч пятьсот,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дань Господу из мелкого скота шестьсот семьдесят пять;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крупного скота тридцать шесть тысяч, и дань из них Господу семьдесят два;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ослов тридцать тысяч пятьсот, и дань из них Господу шестьдесят один;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людей шестнадцать тысяч, и дань из них Господу тридцать две души.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отдал Моисей дань, возношение Господу, Елеазару священнику,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из половины сынов Израилевых, которую отделил Моисей у бывших на войне;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половина же на долю общества была: мелкого скота триста тридцать семь тысяч пятьсот,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крупного скота тридцать шесть тысяч,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ослов тридцать тысяч пятьсот,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людей шестнадцать тысяч.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Из половины сынов Израилевых взял Моисей одну пятидесятую часть из людей и из скота и отдал это левитам, исполняющим службу при скинии Господней,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пришли к Моисею начальники над тысячами войска, тысяченачальники и стоначальники,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сказали Моисею: рабы твои сосчитали воинов, которые нам поручены, и не убыло ни одного из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вот, мы принесли приношение Господу, кто что достал из золотых вещей: цепочки, запястья, перстни, серьги и привески, для очищения душ наших пред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взял у них Моисей и Елеазар священник золото во всех этих изделиях;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 было всего золота, которое принесено в возношение Господу, шестнадцать тысяч семьсот пятьдесят сиклей, от тысяченачальников и стоначальников.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Воины грабили каждый для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И взял Моисей и Елеазар священник золото от тысяченачальников и стоначальников, и принесли его в скинию собрания, в память сынов Израилевых пред Господом.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32:1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 сынов Рувимовых и у сынов Гадовых стад было весьма много; и увидели они, что земля Иазер и земля Галаад есть место годное для стад;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пришли сыны Гадовы и сыны Рувимовы, и сказали Моисею и Елеазару священнику и князьям общества,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Атароф и Дивон, и Иазер, и Нимра, и Есевон, и Елеале, и Севам, и Нево, и Веон,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земля, которую Господь поразил пред обществом Израилевым, есть земля годная для стад, а у рабов твоих есть стада.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сказали: если мы нашли благоволение в глазах твоих, отдай землю сию рабам твоим во владение; не переводи нас чрез Иордан.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Моисей сынам Гадовым и сынам Рувимовым: братья ваши пойдут на войну, а вы останетесь здесь?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Для чего вы отвращаете сердце сынов Израилевых от перехода в землю, которую дает им Господь?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Так поступили отцы ваши, когда я посылал их из Кадес-Варни для обозрения земли: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они доходили до долины Есхол, и видели землю, и отвратили сердце сынов Израилевых, чтобы не шли они в землю, которую Господь дает 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воспылал в тот день гнев Господа, и поклялся Он,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«Люди сии, вышедшие из Египта, от двадцати лет и выше [знающие добро и зло,], не увидят земли, о которой Я клялся Аврааму, Исааку и Иакову, потому что они не повиновались Мне,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кроме Халева, сына Иефонниина, Кенезеянина, и Иисуса, сына Навина, потому что они повиновались Господу».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воспылал гнев Господа на Израиля, и водил Он их по пустыне сорок лет, доколе не кончился весь род, сделавший зло в очах Господних.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вот, вместо отцов ваших восстали вы, отродье грешников, чтоб усилить еще ярость гнева Господня на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вы отвратитесь от Него, то Он опять оставит его в пустыне, и вы погубите весь народ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подошли они к нему и сказали: мы построим здесь овчие дворы для стад наших и города для детей наших;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сами же мы первые вооружимся и пойдем пред сынами Израилевыми, доколе не приведем их в места их; а дети наши пусть останутся в укрепленных городах, для безопасности от жителей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возвратимся в дома наши, доколе не вступят сыны Израилевы каждый в удел свой;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мы не возьмем с ними удела по ту сторону Иордана и далее, если удел нам достанется по эту сторону Иордана, к востоку.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им Моисей: если вы это сделаете, если вооруженные пойдете на войну пред Господом,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пойдет каждый из вас вооруженный за Иордан пред Господом, доколе не истребит Он врагов Своих пред Собою,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покорена будет земля пред Господом, то после возвратитесь и будете неповинны пред Господом и пред Израилем, и будет земля сия у вас во владении пред Господом;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же не сделаете так, то согрешите пред Господом, и испытаете наказание за грех ваш, которое постигнет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стройте себе города для детей ваших и дворы для овец ваших и делайте, что произнесено устами вашими.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сказали сыны Гадовы и сыны Рувимовы Моисею: рабы твои сделают, как повелевает господин наш;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дети наши, жены наши, стада наши и весь скот наш останутся тут, в городах Галаада,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рабы твои, все, вооружившись, как воины, пойдут пред Господом на войну, как говорит господин наш.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дал Моисей о них повеление Елеазару священнику и Иисусу, сыну Навину, и начальникам племен сынов Израилевых,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им Моисей: если сыны Гадовы и сыны Рувимовы перейдут с вами за Иордан, все вооружившись на войну пред Господом, и покорена будет пред вами земля, то отдайте им землю Галаад во владение;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если же не пойдут они с вами вооруженные [на войну пред Господом, то пошлите пред собою имение их, жен их и скот их в землю Ханаанскую], то они получат владение вместе с вами в земле Ханаанской.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отвечали сыны Гадовы и сыны Рувимовы и сказали: как сказал Господь рабам твоим, так и сделаем;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мы пойдем вооруженные пред Господом в землю Ханаанскую, а удел владения нашего пусть будет по эту сторону Иордана.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отдал Моисей им, сынам Гадовым и сынам Рувимовым, и половине колена Манассии, сына Иосифова, царство Сигона, царя Аморрейского, и царство Ога, царя Васанского, землю с городами ее и окрестностями, – города земли во все стороны.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построили сыны Гадовы Дивон и Атароф, и Ароер,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Атароф-Шофан, и Иазер, и Иогбегу,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Беф-Нимру, и Беф-Гаран, города укрепленные и дворы для овец.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сыны Рувимовы построили Есевон, Елеале, Кириафаим,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Нево, и Ваал-Меон, которых имена переменены, и Сивму, и дали имена городам, которые они построили.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пошли сыны Махира, сына Манассиина, в Галаад, и взяли его, и выгнали Аморреев, которые были в 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отдал Моисей Галаад Махиру, сыну Манассии, и он поселился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Иаир, сын Манассии, пошел и взял селения их, и назвал их: селения Иаировы.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Новах пошел и взял Кенаф и зависящие от него города, и назвал его своим именем: Новах.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33:1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станы сынов Израилевых, которые вышли из земли Египетской по ополчениям своим, под начальством Моисея и Аарона.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Моисей, по повелению Господню, описал путешествие их по станам их, и вот станы путешествия 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Из Раамсеса отправились они в первый месяц, в пятнадцатый день первого месяца; на другой день Пасхи вышли сыны Израилевы под рукою высокою в глазах всего Египта;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между тем Египтяне хоронили всех первенцев, которых поразил у них Господь, и над богами их Господь совершил суд.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отправились сыны Израилевы из Раамсеса и расположились станом в Сокхофе.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отправились из Сокхофа, и расположились станом в Ефаме, что на краю пустыни.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отправились из Ефама, и обратились к Пи-Гахирофу, что пред Ваал-Цефоном, и расположились станом пред Мигдолом.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Отправившись от Гахирофа, прошли среди моря в пустыню, и шли три дня пути пустынею Ефам, и расположились станом в Мерре.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отправились из Мерры, и пришли в Елим; в Елиме же [было] двенадцать источников воды и семьдесят финиковых дерев, и расположились там станом.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отправились из Елима и расположились станом у Чермного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отправились от Чермного моря и расположились станом в пустыне Син.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отправились из пустыни Син, и расположились станом в Дофке.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отправились из Дофки, и расположились станом в Алуше.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отправились из Алуша, и расположились станом в Рефидиме, и не было там воды, чтобы пить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отправились из Рефидима, и расположились станом в пустыне Синайской.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отправились из пустыни Синайской, и расположились станом в Киброт-Гаттааве.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отправились из Киброт-Гаттаавы, и расположились станом в Асирофе.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отправились из Асирофа, и расположились станом в Рифме.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отправились из Рифмы, и расположились станом в Римнон-Фареце.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отправились из Римнон-Фареца, и расположились станом в Ливне.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отправились из Ливны, и расположились станом в Риссе.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отправились из Риссы, и расположились станом в Кегелафе.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отправились из Кегелафы, и расположились станом на горе Шафер.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отправились от горы Шафер, и расположились станом в Хараде.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отправились из Харады, и расположились станом в Макелофе.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отправились из Макелофа, и расположились станом в Тахафе.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отправились из Тахафа, и расположились станом в Тарахе.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отправились из Тараха, и расположились станом в Мифке.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отправились из Мифки, и расположились станом в Хашмоне.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отправились из Хашмоны, и расположились станом в Мосерофе.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отправились из Мосерофа, и расположились станом в Бене-Яакане.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отправились из Бене-Яакана, и расположились станом в Хор-Агидгаде.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отправились из Хор-Агидгада, и расположились станом в Иотвафе.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отправились от Иотвафы, и расположились станом в Авроне.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отправились из Аврона, и расположились станом в Ецион-Гавере.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отправились из Ецион-Гавера, и расположились станом в пустыне Син. [Отправившись из пустыни Син, расположились станом в пустыне Фаран,] она же Кадес.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отправились из Кадеса, и расположились станом на горе Ор, у пределов земли Едомской.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взошел Аарон священник на гору Ор по повелению Господню и умер там в сороковой год по исшествии сынов Израилевых из земли Египетской, в пятый месяц, в первый день месяца;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Аарон был ста двадцати трех лет, когда умер на горе 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Ханаанский царь Арада, который жил к югу земли Ханаанской, услышал тогда, что идут сыны Израилевы.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отправились они от горы Ор, и расположились станом в Салмоне.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отправились из Салмона, и расположились станом в Пуноне.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отправились из Пунона, и расположились станом в Овофе.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отправились из Овофа, и расположились станом в Ийм-Авариме, на пределах Моава.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отправились из Ийма, и расположились станом в Дивон-Гаде.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отправились из Дивон-Гада, и расположились станом в Алмон-Дивлафаиме.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отправились из Алмон-Дивлафаима, и расположились станом на горах Аваримских пред Нево.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отправились от гор Аваримских, и расположились станом на равнинах Моавитских у Иордана, против Иерихона;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они расположились станом у Иордана от Беф-Иешимофа до Аве-Ситтима на равнинах Моавитских.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сказал Господь Моисею на равнинах Моавитских у Иордана, против Иерихона,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объяви сынам Израилевым и скажи им: когда перейдете через Иордан в землю Ханаанскую,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то прогоните от себя всех жителей земли и истребите все изображения их, и всех литых идолов их истребите и все высоты их разорите;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 возьмите во владение землю и поселитесь на ней, ибо Я вам даю землю сию во владение;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и разделите землю по жребию на уделы племенам вашим: многочисленному дайте удел более, а малочисленному дай удел менее; кому где выйдет жребий, там ему и будет удел; по коленам отцов ваших возьмите себе уделы;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если же вы не прогоните от себя жителей земли, то оставшиеся из них будут тернами для глаз ваших и иглами для боков ваших и будут теснить вас на земле, в которой вы будете жить,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и тогда, что Я вознамерился сделать им, сделаю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34:1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дай повеление сынам Израилевым и скажи им: когда войдете в землю Ханаанскую, то вот земля, которая достанется вам в удел, земля Ханаанская с ее границами: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Южная сторона будет у вас от пустыни Син, подле Едома, и пойдет у вас южная граница от конца Соленого моря с востока,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направится граница на юг к возвышенности Акравима и пойдет через Син, и будут выступы ее на юг к Кадес-Варни, оттуда пойдет к Гацар-Аддару и пройдет через Ацмон;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от Ацмона направится граница к потоку Египетскому, и будут выступы ее к морю.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границею западною будет у вас великое море: это будет у вас граница к западу.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 северу же будет у вас граница: от великого моря проведите ее к горе Ор,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 горы Ор проведите к Емафу, и будут выступы границы к Цедаду;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оттуда пойдет граница к Цифрону, и выступы ее будут к Гацар-Енану: это будет у вас граница северная.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Границу восточную проведите себе от Гацар-Енана к Шефаму,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от Шефама пойдет граница к Рибле, с восточной стороны Аина, потом пойдет граница и коснется берегов моря Киннереф с восточной стороны;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пойдет граница к Иордану, и будут выступы ее к Соленому морю. Это будет земля ваша по границам ее со всех сторон.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дал повеление Моисей сынам Израилевым и сказал: вот земля, которую вы разделите на уделы по жребию, которую повелел Господь дать девяти коленам и половине колена [Манассиина];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колено сынов Рувимовых по семействам их, и колено сынов Гадовых по семействам их, и половина колена Манассиина получили удел свой: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два колена и половина колена получили удел свой за Иорданом против Иерихона к востоку.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вот имена мужей, которые будут делить вам землю: Елеазар священник и Иисус, сын Навин;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 одному князю от колена возьмите для раздела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вот имена сих мужей: для колена Иудина Халев, сын Иефонниин;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для колена сынов Симеоновых Самуил, сын Аммиуда;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для колена Вениаминова Елидад, сын Кислона;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для колена сынов Дановых князь Буккий, сын Иоглии;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для сынов Иосифовых, для колена сынов Манассииных князь Ханниил, сын Ефода;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для колена сынов Ефремовых князь Кемуил, сын Шифтана;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для колена сынов Завулоновых князь Елицафан, сын Фарнака;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для колена сынов Иссахаровых князь Фалтиил, сын Аззана;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для колена сынов Асировых князь Ахиуд, сын Шеломия;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для колена сынов Неффалимовых князь Педаил, сын Аммиуда.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Вот те, которым повелел Господь разделить уделы сынам Израилевым в земле Ханаанской.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35:1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 на равнинах Моавитских, у Иордана, против Иерихона,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повели сынам Израилевым, чтоб они из уделов владения своего дали левитам города для жительства, и поля при городах со всех сторон дайте левитам: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города будут им для жительства, а поля будут для скота их и для имения их и для всех житейских потребностей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поля при городах, которые вы должны дать левитам, от стены города должны простираться на [две] тысячи локтей, во все стороны;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отмерьте за городом к восточной стороне две тысячи локтей, и к южной стороне две тысячи локтей, и к западу две тысячи локтей, и к северной стороне две тысячи локтей, а посредине город: таковы будут у них поля при городах.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Из городов, которые вы дадите левитам, [будут] шесть городов для убежища, в которые вы позволите убегать убийце; и сверх их дайте сорок два города: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всех городов, которые вы должны дать левитам, будет сорок восемь городов, с полями при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когда будете давать города из владения сынов Израилевых, тогда из большего дайте более, из меньшего менее; каждое колено, смотря по уделу, какой получит, должно дать из городов своих левитам.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объяви сынам Израилевым и скажи им: когда вы перейдете чрез Иордан в землю Ханаанскую,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выберите себе города, которые были бы у вас городами для убежища, куда мог бы убежать убийца, убивший человека неумышленно;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будут у вас города сии убежищем от мстителя [за кровь], чтобы не был умерщвлен убивший, прежде нежели он предстанет пред общество на суд.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Городов же, которые должны вы дать, городов для убежища, должно быть у вас шесть: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три города дайте по эту сторону Иордана и три города дайте в земле Ханаанской; городами убежища должны быть они;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для сынов Израилевых и для пришельца и для поселенца между вами будут сии шесть городов убежищем, чтобы убегать туда всякому, убившему человека неумышленно.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кто ударит кого железным орудием так, что тот умрет, то он убийца: убийцу должно предать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если кто ударит кого из руки камнем, от которого можно умереть, так что тот умрет, то он убийца: убийцу должно предать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или если деревянным орудием, от которого можно умереть, ударит из руки так, что тот умрет, то он убийца: убийцу должно предать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мститель за кровь сам может умертвить убийцу: лишь только встретит его, сам может умертвить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кто толкнет кого по ненависти, или с умыслом бросит на него что-нибудь так, что тот умрет,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или по вражде ударит его рукою так, что тот умрет, то ударившего должно предать смерти: он убийца; мститель за кровь может умертвить убийцу, лишь только встретит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Если же он толкнет его нечаянно, без вражды, или бросит на него что-нибудь без умысла,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или какой-нибудь камень, от которого можно умереть, не видя, уронит на него так, что тот умрет, но он не был врагом его и не желал ему зла,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то общество должно рассудить между убийцею и мстителем за кровь по сим постановлениям;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должно общество спасти убийцу от руки мстителя за кровь, и должно возвратить его общество в город убежища его, куда он убежал, чтоб он жил там до смерти великого священника, который помазан священным елеем;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если же убийца выйдет за предел города убежища, в который он убежал,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найдет его мститель за кровь вне пределов города убежища его, и убьет убийцу сего мститель за кровь, то не будет на нем вины кровопролития,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тот должен был жить в городе убежища своего до смерти великого священника, а по смерти великого священника должен был возвратиться убийца в землю владения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Да будет это у вас постановлением законным в роды ваши, во всех жилищах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Если кто убьет человека, то убийцу должно убить по словам свидетелей; но одного свидетеля недостаточно, чтобы осудить на смерть.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не берите выкупа за душу убийцы, который повинен смерти, но его должно предать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не берите выкупа за убежавшего в город убежища, чтоб ему позволить жить в земле своей прежде смерти [великого] священника.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Не оскверняйте земли, на которой вы [будете жить]; ибо кровь оскверняет землю, и земля не иначе очищается от пролитой на ней крови, как кровью пролившего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Не должно осквернять землю, на которой вы живете, среди которой обитаю Я; ибо Я Господь обитаю среди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Numbers 36:1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Пришли главы семейств от племени сынов Галаада, сына Махирова, сына Манассиина из племен сынов Иосифовых, и говорили пред Моисеем [и пред Елеазаром священником] и пред князьями, главами поколений сынов Израилевых,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сказали: Господь повелел господину нашему дать землю в удел сынам Израилевым по жребию, и господину нашему повелено от Господа дать удел Салпаада, брата нашего, дочерям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же они будут женами сынов которого-нибудь другого колена сынов Израилевых, то удел их отнимется от удела отцов наших и прибавится к уделу того колена, в котором они будут [женами], и отнимется от доставшегося по жребию удела нашего;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даже когда будет у сынов Израилевых юбилей, тогда удел их прибавится к уделу того колена, в котором они будут [женами], и от удела колена отцов наших отнимется удел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дал Моисей повеление сынам Израилевым, по слову Господню, и сказал: правду говорит колено сынов Иосифовых;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 что заповедует Господь о дочерях Салпаадовых: они могут быть женами тех, кто понравится глазам их, только должны быть женами в племени колена отца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чтобы удел сынов Израилевых не переходил из колена в колено; ибо каждый из сынов Израилевых должен быть привязан к уделу колена отцов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всякая дочь, наследующая удел в коленах сынов Израилевых, должна быть женою кого-нибудь из племени колена отца своего, чтобы сыны Израилевы наследовали каждый удел отцов своих,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чтобы не переходил удел из колена в другое колено; ибо каждое из колен сынов Израилевых должно быть привязано к своему уделу.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Как повелел Господь Моисею, так и сделали дочери Салпаадовы.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вышли дочери Салпаадовы Махла, Фирца, Хогла, Милка и Ноа в замужество за сыновей дядей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племени сынов Манассии, сына Иосифова, они были женами, и остался удел их в колене племени отца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Сии суть заповеди и постановления, которые дал Господь сынам Израилевым чрез Моисея на равнинах Моавитских, у Иордана, против Иерихона.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