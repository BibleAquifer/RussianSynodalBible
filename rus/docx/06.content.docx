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смерти Моисея, раба Господня, Господь сказал Иисусу, сыну Навину, служителю Моисееву: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Моисей, раб Мой, умер; итак, встань, перейди через Иордан сей, ты и весь народ сей, в землю, которую Я даю им,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Всякое место, на которое ступят стопы ног ваших, Я даю вам, как Я сказал Моисею: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пустыни и Ливана сего до реки великой, реки Евфрата, всю землю Хеттеев; и до великого моря к западу солнца будут пределы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Никто не устоит пред тобою во все дни жизни твоей; и как Я был с Моисеем, так буду и с тобою: не отступлю от тебя и не оставлю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Будь тверд и мужествен; ибо ты народу сему передашь во владение землю, которую Я клялся отцам их дать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только будь тверд и очень мужествен, и тщательно храни и исполняй весь закон, который завещал тебе Моисей, раб Мой; не уклоняйся от него ни направо, ни налево, дабы поступать благоразумно во всех предприятиях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не отходит сия книга закона от уст твоих; но поучайся в ней день и ночь, дабы в точности исполнять все, что в ней написано: тогда ты будешь успешен в путях твоих и будешь поступать благоразумно.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 Я повелеваю тебе: будь тверд и мужествен, не страшись и не ужасайся; ибо с тобою Господь, Бог твой, везде, куда ни пойдешь.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дал Иисус повеление надзирателям народа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пройдите по стану и дайте повеление народу и скажите: заготовляйте себе пищу для пути, потому что спустя три дня вы пойдете за Иордан сей, дабы прийти взять землю, которую Господь, Бог [отцов] ваших, дает вам в наследие.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колену Рувимову, Гадову и половине колена Манассиина Иисус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вспомните, что заповедал вам Моисей, раб Господень, говоря: Господь, Бог ваш, успокоил вас и дал вам землю сию;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жены ваши, дети ваши и скот ваш пусть останутся в земле, которую дал вам Моисей за Иорданом; а вы все, могущие сражаться, вооружившись, идите пред братьями вашими и помогайте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доколе Господь [Бог ваш] не успокоит братьев ваших, как и вас; доколе и они не получат в наследие землю, которую Господь, Бог ваш, дает им; тогда возвратитесь в наследие ваше и владейте землею, которую Моисей, раб Господень, дал вам за Иорданом к востоку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в ответ Иисусу сказали: все, что ни повелишь нам, сделаем, и куда ни пошлешь нас, пойдем;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слушали мы Моисея, так будем слушать и тебя: только Господь, Бог твой, да будет с тобою, как Он был с Моисеем;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всякий, кто воспротивится повелению твоему и не послушает слов твоих во всем, что ты ни повелишь ему, будет предан смерти. Только будь тверд и мужествен!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послал Иисус, сын Навин, из Ситтима двух соглядатаев тайно, и сказал: пойдите, осмотрите землю и Иерихон. [Два юноши] пошли и пришли [в Иерихон и вошли] в дом блудницы, которой имя Раав, и остались ночевать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сказано было царю Иерихонскому: вот, какие-то люди из сынов Израилевых пришли сюда в эту ночь, чтобы высмотреть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Царь Иерихонский послал сказать Рааве: выдай людей, пришедших к тебе, которые вошли в твой дом [ночью], ибо они пришли высмотреть всю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женщина взяла двух человек тех и скрыла их и сказала: точно приходили ко мне люди, но я не знала, откуда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же в сумерки надлежало затворять ворота, тогда они ушли; не знаю, куда они пошли; гонитесь скорее за ними, вы догоните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сама отвела их на кровлю и скрыла их в снопах льна, разложенных у нее на кровле.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Посланные гнались за ними по дороге к Иордану до самой переправы; ворота же тотчас затворили, после того как вышли погнавшиеся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Прежде нежели они легли спать, она взошла к ним на кровлю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сказала им: я знаю, что Господь отдал землю сию вам, ибо вы навели на нас ужас, и все жители земли сей пришли от вас в робость;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мы слышали, как Господь [Бог] иссушил пред вами воду Чермного моря, когда вы шли из Египта, и как поступили вы с двумя царями Аморрейскими за Иорданом, с Сигоном и Огом, которых вы истребили;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мы услышали об этом, ослабело сердце наше, и ни в ком [из нас] не стало духа против вас; ибо Господь, Бог ваш, есть Бог на небе вверху и на земле внизу;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поклянитесь мне Господом [Богом вашим], что, как я сделала вам милость, так и вы сделаете милость дому отца моего, и дайте мне верный знак,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вы сохраните в живых отца моего и матерь мою, и братьев моих и сестер моих, и всех, кто есть у них, и избавите души наши от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Эти люди сказали ей: душа наша вместо вас да будет предана смерти, если вы [ныне] не откроете сего дела нашего; когда же Господь предаст нам землю, мы окажем тебе милость и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спустила она их по веревке через окно, ибо дом ее был в городской стене, и она жила в стене;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сказала им: идите на гору, чтобы не встретили вас преследующие, и скрывайтесь там три дня, доколе не возвратятся погнавшиеся [за вами]; а после пойдете в путь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сказали ей те люди: мы свободны будем от твоей клятвы, которою ты нас закляла, если не сделаешь так: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когда мы придем в эту землю, ты привяжи червленую веревку к окну, через которое ты нас спустила, а отца твоего и матерь твою и братьев твоих, все семейство отца твоего, собери к себе в дом твой;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кто-нибудь выйдет из дверей твоего дома вон, того кровь на голове его, а мы свободны [будем от сей клятвы твоей]; а кто будет с тобою в [твоем] доме, того кровь на голове нашей, если чья рука коснется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[кто нас обидит, или] ты откроешь сие наше дело, то мы также свободны будем от клятвы твоей, которою ты нас закляла.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Она сказала: да будет по словам вашим! И отпустила их, и они пошли, а она привязала к окну червленую веревку.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пошли и пришли на гору, и пробыли там три дня, доколе не возвратились гнавшиеся за ними. Гнавшиеся искали их по всей дороге и не нашли.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Таким образом, два сии человека пошли назад, сошли с горы, перешли [Иордан] и пришли к Иисусу, сыну Навину, и пересказали ему все, что с ними случилось.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сказали Иисусу: Господь [Бог наш] предал всю землю сию в руки наши, и все жители земли в страхе от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встал Иисус рано поутру, и двинулись они от Ситтима и пришли к Иордану, он и все сыны Израилевы, и ночевали там, еще не переходя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Чрез три дня пошли надзиратели по стану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дали народу повеление, говоря: когда увидите ковчег завета Господа, Бога вашего, и священников [наших и] левитов, несущих его, то и вы двиньтесь с места своего и идите за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впрочем, расстояние между вами и им должно быть до двух тысяч локтей мерою; не подходите к нему близко, чтобы знать вам путь, по которому идти; ибо вы не ходили сим путем ни вчера, ни третьего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Иисус народу: освятитесь [к утру], ибо завтра сотворит Господь среди вас чудеса.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Священникам же сказал Иисус: возьмите ковчег завета [Господня] и идите пред народом. [Священники] взяли ковчег завета [Господня] и пошли пред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Господь сказал Иисусу: в сей день Я начну прославлять тебя пред очами всех [сынов] Израиля, дабы они узнали, что как Я был с Моисеем, так буду и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ты дай повеление священникам, несущим ковчег завета, и скажи: как только войдете в воды Иордана, остановитесь в Иордане.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Иисус сказал сынам Израилевым: подойдите сюда и выслушайте слова Господа, Бога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Иисус: из сего узнаете, что среди вас есть Бог живой, Который прогонит от вас Хананеев и Хеттеев, и Евеев, и Ферезеев, и Гергесеев, и Аморреев, и Иевусеев: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ковчег завета Господа всей земли пойдет пред вами чрез Иордан;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возьмите себе двенадцать человек из колен Израилевых, по одному человеку из колена;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как только стопы ног священников, несущих ковчег Господа, Владыки всей земли, ступят в воду Иордана, вода Иорданская иссякнет, текущая же сверху вода остановится стеною.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когда народ двинулся от своих шатров, чтобы переходить Иордан, и священники понесли ковчег завета [Господня] пред народом,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то, лишь только несущие ковчег [завета Господня] вошли в Иордан, и ноги священников, несших ковчег, погрузились в воду Иордана (Иордан же выступает из всех берегов своих во все дни жатвы пшеницы),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вода, текущая сверху, остановилась и стала стеною на весьма большое расстояние, до города Адама, который подле Цартана; а текущая в море равнины, в море Соленое, ушла и иссякла.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народ переходил против Иерихона; священники же, несшие ковчег завета Господня, стояли на суше среди Иордана твердою ногою. Все [сыны] Израилевы переходили по суше, доколе весь народ не перешел чрез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весь народ перешел чрез Иордан, Господь сказал Иисусу: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возьмите себе из народа двенадцать человек, по одному человеку из колена,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дайте им повеление и скажите: возьмите себе отсюда, из средины Иордана, где стояли ноги священников неподвижно, двенадцать камней, и перенесите их с собою, и положите их на ночлеге, где будете ночевать в эту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призвал двенадцать человек, которых назначил из сынов Израилевых, по одному человеку из колена,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им Иисус: пойдите пред ковчегом Господа, Бога вашего, в средину Иордана и [возьмите оттуда и] положите на плечо свое каждый по одному камню, по числу колен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они были у вас [лежащим всегда] знамением; когда спросят вас в последующее время сыны ваши и скажут: «к чему у вас эти камни?»,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 скажете им: «в память того, что вода Иордана разделилась пред ковчегом завета Господа [всей земли]; когда он переходил чрез Иордан, тогда вода Иордана разделилась»; таким образом, камни сии будут [у вас] для сынов Израилевых памятником навек.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сделали сыны Израилевы так, как приказал Иисус: взяли двенадцать камней из Иордана, как говорил Господь Иисусу, по числу колен сынов Израилевых, и перенесли их с собою на ночлег, и положили их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[другие] двенадцать камней поставил Иисус среди Иордана на месте, где стояли ноги священников, несших ковчег завета [Господня]. Они там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Священники, несшие ковчег [завета Господня], стояли среди Иордана, доколе не окончено было [Иисусом] все, что Господь повелел Иисусу сказать народу – так, как завещал Моисей Иисусу; а народ между тем поспешно переходил.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весь народ перешел [Иордан], тогда перешел и ковчег [завета] Господня, и священники пред народом;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сыны Рувима, и сыны Гада, и половина колена Манассиина перешли вооруженные впереди сынов Израилевых, как говорил им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Около сорока тысяч вооруженных на брань перешло пред Господом на равнины Иерихонские, чтобы сразиться.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 тот день прославил Господь Иисуса пред очами всего Израиля, и стали бояться его, как боялись Моисея, во все дни жизни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Господь Иисусу,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прикажи священникам, несущим ковчег откровения, выйти из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 приказал священникам и сказал: выйдите из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священники, несшие ковчег завета Господня, вышли из Иордана, то, лишь только стопы ног их ступили на сушу, вода Иордана устремилась по своему месту и пошла, как вчера и третьего дня, выше всех берегов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вышел народ из Иордана в десятый день первого месяца и поставил стан в Галгале, на восточной стороне Иерихона.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двенадцать камней, которые взяли они из Иордана, Иисус поставил в Галгале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сынам Израилевым: когда спросят в последующее время сыны ваши отцов своих: «что значат эти камни?»,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скажите сынам вашим: «Израиль перешел чрез Иордан сей по суше»,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Господь, Бог ваш, иссушил воды Иордана для вас, доколе вы не перешли его, так же, как Господь, Бог ваш, сделал с Чермным морем, которое иссушил [Господь, Бог ваш,] пред нами, доколе мы не перешли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дабы все народы земли познали, что рука Господня сильна, и дабы вы боялись Господа, Бога вашего, во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все цари Аморрейские, которые жили по эту сторону Иордана к морю, и все цари Ханаанские, которые при море, услышали, что Господь [Бог] иссушил воды Иордана пред сынами Израилевыми, доколе переходили они, тогда ослабело сердце их, [они ужаснулись] и не стало уже в них духа против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то время сказал Господь Иисусу: сделай себе острые [каменные] ножи и обрежь сынов Израилевых во второй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сделал себе Иисус острые [каменные] ножи и обрезал сынов Израилевых на [месте, названном]: «Холм обрезания».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 причина, почему обрезал Иисус [сынов Израилевых, которые тогда родились на пути, и которые из вышедших из Египта не были тогда обрезаны, всех их обрезал Иисус]: весь народ, вышедший из Египта, мужеского пола, все, способные к войне, умерли в пустыне на пути, по исшествии из Египта;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весь же вышедший народ был обрезан, но весь народ, родившийся в пустыне на пути, после того как вышел из Египта, не был обрезан;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сыны Израилевы сорок [два] года ходили в пустыне, [потому многие и не были обрезаны], доколе не перемер весь народ, способный к войне, вышедший из Египта, которые не слушали гласа Господня и которым Господь клялся, что они не увидят земли, которую Господь с клятвою обещал отцам их, дать нам землю, где течет молоко и мед,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вместо них воздвиг сынов их. Сих обрезал Иисус, ибо они были необрезаны; потому что их, [как родившихся] на пути не обрезывали.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весь народ был обрезан, оставался он на своем месте в стане, доколе не выздоровел.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Иисусу: ныне Я снял с вас посрамление Египетское. Почему и называется то место «Галгал», даже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стояли сыны Израилевы станом в Галгале и совершили Пасху в четырнадцатый день месяца вечером на равнинах Иерихонских;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 другой день Пасхи стали есть из произведений земли сей, опресноки и сушеные зерна в самый тот 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манна перестала падать на другой день после того, как они стали есть произведения земли, и не было более манны у сынов Израилевых, но они ели в тот год произведения земли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Иисус, находясь близ Иерихона, взглянул и видит, и вот стоит пред ним человек, и в руке его обнаженный меч. Иисус подошел к нему и сказал ему: наш ли ты, или из неприятелей наших?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сказал: нет; я вождь воинства Господня, теперь пришел [сюда]. Иисус пал лицом своим на землю, и поклонился, и сказал ему: что господин мой скажет рабу своему?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Вождь воинства Господня сказал Иисусу: сними обувь твою с ног твоих, ибо место, на котором ты стоишь, свято. Иисус так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Иерихон заперся и был заперт от страха сынов Израилевых: никто не выходил [из него] и никто не входил.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сказал Господь Иисусу: вот, Я предаю в руки твои Иерихон и царя его, [и находящихся в нем] людей сильных;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пойдите вокруг города все способные к войне и обходите город однажды [в день]; и это делай шесть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семь священников пусть несут семь труб юбилейных пред ковчегом; а в седьмой день обойдите вокруг города семь раз, и священники пусть трубят трубами;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затрубит юбилейный рог, когда услышите звук трубы, тогда весь народ пусть воскликнет громким голосом, и стена города обрушится до своего основания, и [весь] народ пойдет [в город, устремившись] каждый со своей стороны.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призвал Иисус, сын Навин, священников [Израилевых] и сказал им: несите ковчег завета; а семь священников пусть несут семь труб юбилейных пред ковчегом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[им, чтоб они сказали] народу: пойдите и обойдите вокруг города; вооруженные же пусть идут пред ковчегом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скоро Иисус сказал народу, семь священников, несших семь труб юбилейных пред Господом, пошли и затрубили [громогласно] трубами, и ковчег завета Господня шел за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вооруженные же шли впереди священников, которые трубили трубами; а идущие позади следовали за ковчегом [завета Господня], во время шествия трубя трубами.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Народу же Иисус дал повеление и сказал: не восклицайте и не давайте слышать голоса вашего, и чтобы слово не выходило из уст ваших до того дня, доколе я не скажу вам: «воскликните!» и тогда воскликните.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Таким образом, ковчег [завета] Господня пошел вокруг города и обошел однажды; и пришли в стан и ночевали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[На другой день] Иисус встал рано поутру, и священники понесли ковчег [завета]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семь священников, несших семь труб юбилейных пред ковчегом Господним, шли и трубили трубами; вооруженные же шли впереди их, а идущие позади следовали за ковчегом [завета] Господня и, идучи, трубили трубами.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Таким образом и на другой день обошли вокруг города однажды и возвратились в стан. И делали это шесть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 седьмой день встали рано, при появлении зари, и обошли таким же образом вокруг города семь раз; только в этот день обошли вокруг города семь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в седьмой раз священники трубили трубами, Иисус сказал народу: воскликните, ибо Господь предал вам город!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Город будет под заклятием, и все, что в нем – Господу [сил]; только Раав блудница пусть останется в живых, она и всякий, кто у нее в доме; потому что она укрыла посланных, которых мы посылали;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вы берегитесь заклятого, чтоб и самим не подвергнуться заклятию, если возьмете что-нибудь из заклятого, и чтобы на стан [сынов] Израилевых не навести заклятия и не сделать ему беды;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все серебро и золото, и сосуды медные и железные да будут святынею Господу и войдут в сокровищницу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Народ воскликнул, и затрубили трубами. Как скоро услышал народ голос трубы, воскликнул народ [весь вместе] громким [и сильным] голосом, и обрушилась [вся] стена [города] до своего основания, и [весь] народ пошел в город, каждый с своей стороны, и взяли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предали заклятию все, что в городе, и мужей и жен, и молодых и старых, и волов, и овец, и ослов, [все]истребили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двум юношам, высматривавшим землю, Иисус сказал: пойдите в дом оной блудницы и выведите оттуда ее и всех, которые у нее, так как вы поклялись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пошли юноши, высматривавшие [город, в дом женщины] и вывели Раав [блудницу] и отца ее и мать ее, и братьев ее, и всех, которые у нее были, и всех родственников ее вывели, и поставили их вне стана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город и все, что в нем, сожгли огнем; только серебро и золото и сосуды медные и железные отдали, [чтобы внести Господу] в сокровищницу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Раав же блудницу и дом отца ее и всех, которые у нее были, Иисус оставил в живых, и она живет среди Израиля до сего дня, потому что она укрыла посланных, которых посылал Иисус для высмотрения Иерихона.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то время Иисус поклялся и сказал: проклят пред Господом тот, кто восставит и построит город сей Иерихон; на первенце своем он положит основание его и на младшем своем поставит врата его. [Так и сделал Азан, родом из Вефиля: он на Авироне, первенце своем, основал его и на меньшем, спасенном, поставил ворота его.]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Господь был с Иисусом, и слава его носилась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Но сыны Израилевы сделали [великое] преступление [и взяли] из заклятого. Ахан, сын Хармия, сына Завдия, сына Зары, из колена Иудина, взял из заклятого, и гнев Господень возгорелся на сынов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Иисус из Иерихона послал людей в Гай, что близ Беф-Авена, с восточной стороны Вефиля, и сказал им: пойдите, осмотрите землю. Они пошли и осмотрели Гай.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И, возвратившись к Иисусу, сказали ему: не весь народ пусть идет, а пусть пойдет около двух тысяч или около трех тысяч человек, и поразят Гай; всего народа не утруждай туда, ибо их мало [там].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Итак, пошло туда из народа около трех тысяч человек, но они обратились в бегство от жителей Гайских;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жители Гайские убили из них до тридцати шести человек, и преследовали их от ворот до Севарим и разбили их на спуске с горы; от чего сердце народа растаяло и стало как вода.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Иисус разодрал одежды свои и пал лицом своим на землю пред ковчегом Господним и лежал до самого вечера, он и старейшины Израилевы, и посыпали прахом головы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Иисус: о, Господи Владыка! для чего Ты перевел народ сей чрез Иордан, дабы предать нас в руки Аморреев и погубить нас? о, если бы мы остались и жили за Иорданом!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О, Господи! что сказать мне после того, как Израиль обратил тыл врагам своим?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Хананеи и все жители земли услышат и окружат нас и истребят имя наше с земли. И что сделаешь тогда имени Твоему великому?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сказал Иисусу: встань, для чего ты пал на лицо твое?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Израиль согрешил, и преступили они завет Мой, который Я завещал им; и взяли из заклятого, и украли, и утаили, и положили между своими вещами;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 то сыны Израилевы не могли устоять пред врагами своими и обратили тыл врагам своим, ибо они подпали заклятию; не буду более с вами, если не истребите из среды вашей заклятого.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Встань, освяти народ и скажи: освятитесь к утру, ибо так говорит Господь, Бог Израилев: «заклятое среди тебя, Израиль; посему ты не можешь устоять пред врагами твоими, доколе не отдалишь от себя заклятого»;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завтра подходите [все] по коленам вашим; колено же, которое укажет Господь, пусть подходит по племенам; племя, которое укажет Господь, пусть подходит по семействам; семейство, которое укажет Господь, пусть подходит по одному человеку;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обличенного в похищении заклятого пусть сожгут огнем, его и все, что у него, за то, что он преступил завет Господень и сделал беззаконие среди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Иисус, встав рано поутру, велел подходить Израилю по коленам его, и указано колено Иудино;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 велел подходить племенам Иуды, и указано племя Зары; велел подходить племени Зарину по семействам, и указано [семейство] Завдиево;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велел подходить семейству его по одному человеку, и указан Ахан, сын Хармия, сына Завдия, сына Зары, из колена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Иисус сказал Ахану: сын мой! воздай славу Господу, Богу Израилеву, и сделай пред Ним исповедание и объяви мне, что ты сделал; не скрой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ответ Иисусу Ахан сказал: точно, я согрешил пред Господом, Богом Израилевым, и сделал то и то: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между добычею увидел я одну прекрасную Сеннаарскую одежду и двести сиклей серебра и слиток золота весом в пятьдесят сиклей; это мне полюбилось, и я взял это; и вот, оно спрятано в земле среди шатра моего, и серебро под ним [спрятано].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послал людей, и они побежали в шатер [в стан]; и вот, все это спрятано было в шатре его, и серебро под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Они взяли это из шатра и принесли к Иисусу и ко всем сынам Израилевым и положили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Иисус и все Израильтяне с ним взяли Ахана, сына Зарина, и серебро, и одежду, и слиток золота, и сыновей его, и дочерей его, и волов его, и ослов его, и овец его, и шатер его, и все, что у него было, и вывели их [со всем] на долину Ахор.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Иисус: за то, что ты навел на нас беду, Господь на тебя наводит беду в день сей. И побили его все Израильтяне камнями, и сожгли их огнем, и наметали на них камни.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набросали на него большую груду камней, которая уцелела и до сего дня. После сего утихла ярость гнева Господня. Посему то место называется долиною Ахор даже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Господь сказал Иисусу: не бойся и не ужасайся; возьми с собою весь народ, способный к войне, и, встав, пойди к Гаю; вот, Я предаю в руки твои царя Гайского и народ его, город его и землю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сделай с Гаем и царем его то же, что сделал ты с Иерихоном и царем его, только добычу его и скот его разделите себе; сделай засаду позади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и весь народ, способный к войне, встал, чтобы идти к Гаю, и выбрал Иисус тридцать тысяч человек храбрых и послал их ночью,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дал им приказание и сказал: смотрите, вы будете составлять засаду у города позади города; не отходите далеко от города и будьте все готовы;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я и весь народ, который со мною, подойдем к городу; и когда [жители Гая] выступят против нас, как и прежде, то мы побежим от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пойдут за нами, так что мы отвлечем их от города; ибо они скажут: «бегут от нас, как и прежде»; когда мы побежим от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вы встаньте из засады и завладейте городом, и Господь, Бог ваш, предаст его в руки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возьмете город, зажгите город огнем, по слову Господню сделайте; смотрите, я повелеваю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Таким образом, послал их Иисус, и они пошли в засаду и засели между Вефилем и между Гаем, с западной стороны Гая; а Иисус в ту ночь ночевал среди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Встав рано поутру, Иисус осмотрел народ, и пошел он и старейшины Израилевы впереди народа к Гаю;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весь народ, способный к войне, который был с ним, пошел, приблизился и подошел к городу [с восточной стороны, засада же была к западу от города],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поставил стан с северной стороны Гая, а между ним и Гаем была долина. Потом взял он около пяти тысяч человек и посадил их в засаде между Вефилем и Гаем, с западной стороны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народ расположил весь стан, который был с северной стороны города, так, что задняя часть была с западной стороны города. И пришел Иисус в ту ночь на средину долины.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увидел это царь Гайский, тотчас с жителями города, встав рано, выступил против Израиля на сражение, он и весь народ его, на назначенное место пред равниною; а он не знал, что для него есть засада позади города [его].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Иисус и весь Израиль, будто пораженные ими, побежали к пустыне;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они кликнули весь народ, который был в городе, чтобы преследовать их, и, преследуя Иисуса, отдалились от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Гае и Вефиле не осталось ни одного человека, который не погнался бы за Израилем; и город свой они оставили отворенным, преследуя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Господь сказал Иисусу: простри копье, которое в руке твоей, к Гаю, ибо Я предам его в руки твои [и засада тотчас встанет с места своего]. Иисус простер [руку свою и] копье, которое было в его руке, к городу.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Сидевшие в засаде тотчас встали с места своего и побежали, как скоро он простер руку свою, вошли в город и взяли его и тотчас зажгли город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Жители Гая, оглянувшись назад, увидели, что дым от города восходил к небу. И не было для них места, куда бы бежать – ни туда, ни сюда; ибо народ, бежавший к пустыне, обратился на преследователей.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 и весь Израиль, увидев, что сидевшие в засаде взяли город, и дым от города восходил [к небу], возвратились и стали поражать жителей Гая;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те из города вышли навстречу им, так что они находились в средине между Израильтянами, из которых одни были с той стороны, а другие с другой; так поражали их, что не оставили ни одного из них, уцелевшего или убежавшего;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царя Гайского взяли живого и привели его к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Израильтяне перебили всех жителей Гая на поле, в пустыне, куда они преследовали их, и когда все они до последнего пали от острия меча, тогда все Израильтяне обратились к Гаю и поразили его острием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Падших в тот день мужей и жен, всех жителей Гая, было двенадцать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Иисус не опускал руки своей, которую простер с копьем, доколе не предал заклятию всех жителей Гая;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только скот и добычу города сего [сыны] Израиля разделили между собою, по слову Господа, которое [Господь] сказал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сожег Иисус Гай, и обратил его в вечные развалины, в пустыню, до сего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царя Гайского повесил на дереве, [и был он на дереве] до вечера; по захождении же солнца приказал Иисус, и сняли труп его с дерева, и бросили его у ворот городских, и набросали над ним большую груду камней, которая уцелела даже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Иисус устроил жертвенник Господу, Богу Израилеву, на горе Гевал,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как заповедал Моисей, раб Господень, сынам Израилевым, о чем написано в книге закона Моисеева, – жертвенник из камней цельных, на которые не поднимали железа; и принесли на нем всесожжение Господу и совершили жертвы мирные.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написал [Иисус] там на камнях список с закона Моисеева, который он написал пред сынами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Весь Израиль, старейшины его и надзиратели [его] и судьи его, стали с той и другой стороны ковчега против священников [и] левитов, носящих ковчег завета Господня, как пришельцы, так и природные жители, одна половина их у горы Гаризим, а другая половина у горы Гевал, как прежде повелел Моисей, раб Господень, благословлять народ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потом прочитал [Иисус] все слова закона, благословение и проклятие, как написано в книге закона;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из всего, что Моисей заповедал [Иисусу], не было ни одного слова, которого Иисус не прочитал бы пред всем собранием Израиля, [пред мужами,] и женами, и детьми, и пришельцами, находившимися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Услышав сие, все цари [Аморрейские], которые за Иорданом, на горе и на равнине и по всему берегу великого моря, [и которые] близ Ливана, Хеттеи, Аморреи, [Гергесеи,] Хананеи, Ферезеи, Евеи и Иевусеи,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собрались вместе, дабы единодушно сразиться с Иисусом и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жители Гаваона, услышав, что Иисус сделал с Иерихоном и Гаем,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употребили хитрость: пошли, запаслись хлебом на дорогу и положили ветхие мешки на ослов своих и ветхие, изорванные и заплатанные мехи вина;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обувь на ногах их была ветхая с заплатами, и одежда на них ветхая; и весь дорожный хлеб их был сухой и заплесневелый [и раскрошенный].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пришли к Иисусу в стан [Израильский] в Галгал и сказали ему и всем Израильтянам: из весьма дальней земли пришли мы; итак, заключите с нами союз.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Израильтяне же сказали Евеям: может быть, вы живете близ нас? как нам заключить с вами союз?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сказали Иисусу: мы рабы твои. Иисус же сказал им: кто вы и откуда пришли?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сказали ему: из весьма дальней земли пришли рабы твои во имя Господа, Бога твоего; ибо мы слышали славу Его и все, что сделал Он в Египте,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все, что Он сделал двум царям Аморрейским, которые [были] по ту сторону Иордана, Сигону, царю Есевонскому, и Огу, царю Васанскому, который [жил] в Астарофе [и Едреи].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[Слыша сие,] старейшины наши и все жители нашей земли сказали нам: возьмите в руки ваши хлеба на дорогу и пойдите навстречу им и скажите им: «мы рабы ваши; итак, заключите с нами союз».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Этот хлеб наш из домов наших мы взяли теплый в тот день, когда пошли к вам, а теперь вот, он сделался сухой и заплесневелый;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эти мехи с вином, которые мы налили новые, вот, изорвались; и эта одежда наша и обувь наша обветшала от весьма дальней дороги.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Израильтяне взяли их хлеба, а Господа не вопросили.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заключил Иисус с ними мир и постановил с ними условие в том, что он сохранит им жизнь; и поклялись им начальники общества.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через три дня, как заключили они с ними союз, услышали, что они соседи их и живут близ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сыны Израилевы, отправившись в путь, пришли в города их на третий день; города же их [были]: Гаваон, Кефира, Беероф и Кириаф-Иарим.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[Иисус и] сыны Израилевы не побили их, потому что [все] начальники общества клялись им Господом, Богом Израилевым. За это все общество [Израилево] возроптало на начальников.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 начальники сказали всему обществу: мы клялись им Господом, Богом Израилевым, и потому не можем коснуться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вот что сделаем с ними: оставим их в живых, чтобы не постиг нас гнев за клятву, которою мы клялись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сказали им начальники: пусть они живут, но будут рубить дрова и черпать воду для всего общества. [И сделало все общество] так, как сказали им начальники.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призвал их и сказал: для чего вы обманули нас, сказав: «мы весьма далеко от вас», тогда как вы живете близ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За это прокляты вы! без конца вы будете рабами, будете рубить дрова и черпать воду для [меня и для] дома Бога моего!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Они в ответ Иисусу сказали: дошло до сведения рабов твоих, что Господь, Бог твой, повелел Моисею, рабу Своему, дать вам всю землю и погубить [нас и] всех жителей сей земли пред лицом вашим; посему мы весьма боялись, чтобы вы не лишили нас жизни, и сделали это дело;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теперь вот мы в руке твоей: как лучше и справедливее тебе покажется поступить с нами, так и поступи.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поступил с ними так: избавил их от руки сынов Израилевых, и они не умертвили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определил в тот день Иисус, чтобы они рубили дрова и черпали воду для [всего] общества и для жертвенника Господня; [посему жители Гаваона сделались дровосеками и водоносами для жертвенника Божия] даже до сего дня, на месте, какое ни избрал бы [Господь].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Адониседек, царь Иерусалимский, услышал, что Иисус взял Гай и предал его заклятию, и что так же поступил с Гаем и царем его, как поступили с Иерихоном и царем его, и что жители Гаваона заключили мир [с Иисусом и] с Израилем и остались среди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он весьма испугался, потому что Гаваон [был] город большой, как один из царских городов, и больше Гая, и все жители его люди храбрые.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Адониседек, царь Иерусалимский, послал к Гогаму, царю Хевронскому, и к Фираму, царю Иармуфскому, и к Яфию, царю Лахисскому, и к Девиру, царю Еглонскому, чтобы сказать: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придите ко мне и помогите мне поразить Гаваон за то, что он заключил мир с Иисусом и сынами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собрались, и пошли пять царей Аморрейских: царь Иерусалимский, царь Хевронский, царь Иармуфский, царь Лахисский, царь Еглонский, они и все ополчение их, и расположились станом подле Гаваона, чтобы воевать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Жители Гаваона послали к Иисусу в стан [Израильский], в Галгал, сказать: не отними руки твоей от рабов твоих; приди к нам скорее, спаси нас и подай нам помощь; ибо собрались против нас все цари Аморрейские, живущие на горах.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пошел из Галгала сам, и с ним весь народ, способный к войне, и все мужи храбрые.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Иисусу: не бойся их, ибо Я предал их в руки твои: никто из них не устоит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пришел на них Иисус внезапно, [потому что] всю ночь шел он из Галгала.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привел их в смятение при виде Израильтян, и они поразили их в Гаваоне сильным поражением, и преследовали их по дороге к возвышенности Вефорона, и поражали их до Азека и до Македа.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они бежали от Израильтян по скату горы Вефоронской, Господь бросал на них с небес большие камни [града] до самого Азека, и они умирали; больше было тех, которые умерли от камней града, нежели тех, которых умертвили сыны Израилевы мечом [на сражении].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Иисус воззвал к Господу в тот день, в который предал Господь [Бог] Аморрея в руки Израилю, когда побил их в Гаваоне, и они побиты были пред лицом сынов Израилевых, и сказал пред Израильтянами: стой, солнце, над Гаваоном, и луна, над долиною Аиалонскою!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остановилось солнце, и луна стояла, доколе народ мстил врагам своим. Не это ли написано в книге Праведного: «стояло солнце среди неба и не спешило к западу почти целый день»?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 было такого дня ни прежде, ни после того, в который Господь [так] слышал бы глас человеческий. Ибо Господь сражался за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Потом возвратился Иисус и весь Израиль с ним в стан, в Галгал.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те пять царей убежали и скрылись в пещере в Македе.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донесено было Иисусу и сказано: «нашлись пять царей, они скрываются в пещере в Македе»,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Иисус сказал: «привалите большие камни к отверстию пещеры и приставьте к ней людей стеречь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вы не останавливайтесь [здесь], но преследуйте врагов ваших и истребляйте заднюю часть войска их и не давайте им уйти в города их, ибо Господь, Бог ваш, предал их в руки ваши».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После того, как Иисус и сыны Израилевы совершенно поразили их весьма великим поражением, и оставшиеся из них убежали в города укрепленные,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весь народ возвратился в стан к Иисусу в Макед с миром, и никто на сынов Израилевых не пошевелил языком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Иисус сказал: откройте отверстие пещеры и выведите ко мне из пещеры пятерых царей тех.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и сделали: вывели к нему из пещеры пятерых царей тех: царя Иерусалимского, царя Хевронского, царя Иармуфского, царя Лахисского и царя Еглонского.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вывели царей сих к Иисусу, Иисус призвал всех Израильтян и сказал вождям воинов, ходившим с ним: подойдите, наступите ногами вашими на выи царей сих. Они подошли и наступили ногами своими на выи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Иисус сказал им: не бойтесь и не ужасайтесь, будьте тверды и мужественны; ибо так поступит Господь со всеми врагами вашими, с которыми будете воевать.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 поразил их Иисус и убил их и повесил их на пяти деревах; и висели они на деревах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 захождении солнца приказал Иисус, и сняли их с дерев, и бросили их в пещеру, в которой они скрывались, и привалили большие камни к отверстию пещеры, которые там даже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тот же день взял Иисус Макед, и поразил [его] мечом и царя его, и предал заклятию их и все дышащее, что находилось в нем: никого не оставил, кто бы уцелел [и избежал]; и поступил с царем Македским так же, как поступил с царем Иерихонским.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пошел Иисус и все Израильтяне с ним из Македа к Ливне и воевал против Ливны;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предал Господь и ее в руки Израиля, [и взяли ее] и царя ее, и истребил ее Иисус мечом и все дышащее, что находилось в ней: никого не оставил в ней, кто бы уцелел [и избежал], и поступил с царем ее так же, как поступил с царем Иерихонским.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Из Ливны пошел Иисус и все Израильтяне с ним к Лахису и расположился подле него станом и воевал против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предал Господь Лахис в руки Израиля, и взял он его на другой день, и поразил его мечом и все дышащее, что было в нем, [и истребил его] так, как поступил с Ливною.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Тогда пришел на помощь Лахису Горам, царь Газерский; но Иисус поразил его и народ его [мечом] так, что никого у него не оставил, кто бы уцелел [и избежал].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пошел Иисус и все Израильтяне с ним из Лахиса к Еглону и расположились подле него станом и воевали против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[и предал его Господь в руки Израиля,] и взяли его в тот же день и поразили его мечом, и все дышащее, что находилось в нем в тот день, предал он заклятию, как поступил с Лахисом.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пошел Иисус и все Израильтяне с ним из Еглона к Хеврону и воевали против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взяли его и поразили его мечом, и царя его, и все города его, и все дышащее, что находилось в нем; никого не оставил, кто уцелел бы, как поступил он и с Еглоном: предал заклятию его и все дышащее, что находилось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Потом обратился Иисус и весь Израиль с ним к Давиру и воевал против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взял его и царя его и все города его, и поразили их мечом, и предали заклятию [их и] все дышащее, что находилось в нем: никого не осталось, кто уцелел бы; как поступил с Хевроном и царем его, так поступил с Давиром и царем его, и как поступил с Ливною и царем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поразил Иисус всю землю нагорную и полуденную, и низменные места и землю, лежащую у гор, и всех царей их: никого не оставил, кто уцелел бы, и все дышащее предал заклятию, как повелел Господь, Бог Израилев;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поразил их Иисус от Кадес-Варни до Газы, и всю землю Гошен даже до Гаваона;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всех царей сих и земли их Иисус взял одним разом, ибо Господь, Бог Израилев, сражался за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Потом Иисус и все Израильтяне с ним возвратились в стан, в Галгал.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Услышав сие, Иавин, царь Асорский, послал к Иоваву, царю Мадонскому, и к царю Шимронскому, и к царю Ахсафскому,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 царям, которые жили к северу на горе и на равнине с южной стороны Хиннарофа, и на низменных местах, и в Нафоф-Доре к западу,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 Хананеям, которые жили к востоку и к морю, к Аморреям и Хеттеям, к Ферезеям и к Иевусеям, жившим на горе, и к Евеям, жившим подле Ермона в земле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выступили они и все ополчение их с ними, многочисленный народ, который множеством равнялся песку на берегу морском; и коней и колесниц было весьма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собрались все цари сии, и пришли, и расположились станом вместе при водах Меромских, чтобы сразиться с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Господь сказал Иисусу: не бойся их, ибо завтра, около сего времени, Я предам всех [их] на избиение [сынам] Израиля; коням же их перережь жилы и колесницы их сожги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и с ним весь народ, способный к войне, внезапно вышли на них к водам Меромским и напали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предал их Господь в руки Израильтян, и поразили они их, и преследовали их до Сидона великого и до Мисрефоф-Маима, и до долины Мицфы к востоку, и перебили их, так что никого из них не осталось, кто уцелел бы [и избежал].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поступил Иисус с ними так, как сказал ему Господь: коням их перерезал жилы и колесницы их сожег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то же время, возвратившись, Иисус взял Асор и царя его убил мечом [Асор же прежде был главою всех царств сих];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побили все дышащее, что было в нем, мечом, [все] предав заклятию: не осталось ни одной души; а Асор сожег он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все города царей сих и всех царей их взял Иисус и побил мечом, предав их заклятию, как повелел Моисей, раб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впрочем, всех городов, лежавших на возвышенности, не жгли Израильтяне, кроме одного Асора, который сжег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всю добычу городов сих и [весь] скот разграбили сыны Израилевы себе; людей же всех перебили мечом, так что истребили всех их: не оставили [из них] ни одной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повелел Господь Моисею, рабу Своему, так Моисей заповедал Иисусу, а Иисус так и сделал: не отступил ни от одного слова во всем, что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Таким образом, Иисус взял всю эту нагорную землю, всю землю полуденную, всю землю Гошен и низменные места, и равнину и гору Израилеву, и низменные места [при горе],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горы Халак, простирающейся к Сеиру, до Ваал-Гада в долине Ливанской, подле горы Ермона, и всех царей их взял, поразил их и убил.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Долгое время вел Иисус войну со всеми сими царями.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было [ни одного] города, который заключил бы мир с сынами Израилевыми, кроме Евеев, жителей Гаваона: все взяли они войною;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от Господа было то, что они ожесточили сердце свое и войною встречали Израиля – для того, чтобы преданы были заклятию и чтобы не было им помилования, но чтобы истреблены были так,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то же время пришел Иисус и поразил [всех] Енакимов на горе, в Хевроне, в Давире, в Анаве, на всей горе Иудиной и на всей горе Израилевой; с городами их предал их Иисус заклятию;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осталось [ни одного] из Енакимов в земле сынов Израилевых, остались только в Газе, в Гефе и в Азоте.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Таким образом, взял Иисус всю землю, как говорил Господь Моисею, и отдал ее Иисус в удел Израильтянам, по разделению между коленами их. И успокоилась земля от войны.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цари той земли, которых поразили сыны Израилевы и которых землю взяли в наследие по ту сторону Иордана к востоку солнца, от потока Арнона до горы Ермона, и всю равнину к востоку: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Сигон, царь Аморрейский, живший в Есевоне, владевший от Ароера, что при береге потока Арнона, и от средины потока, половиною Галаада, до потока Иавока, предела Аммонитян,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равниною до самого моря Хиннерефского к востоку и до моря равнины, моря Соленого, к востоку по дороге к Беф-Иешимофу, а к югу местами, лежащими при подошве Фасги;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сопредельный ему Ог, царь Васанский, последний из Рефаимов, живший в Астарофе и в Едреи,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владевший горою Ермоном и Салхою и всем Васаном, до предела Гессурского и Маахского, и половиною Галаада, до предела Сигона, царя Есевонского.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Моисей, раб Господень, и сыны Израилевы убили их; и дал ее Моисей, раб Господень, в наследие колену Рувимову и Гадову и половине колена Манассиина.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 цари [Аморрейской] земли, которых поразил Иисус и сыны Израилевы по эту сторону Иордана к западу, от Ваал-Гада на долине Ливанской до Халака, горы, простирающейся к Сеиру, которую отдал Иисус коленам Израилевым в наследие, по разделению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 горе, на низменных местах, на равнине, на местах, лежащих при горах, и в пустыне и на юге, Хеттеев, Аморреев, Хананеев, Ферезеев, Евеев и Иевусеев: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один царь Иерихона, один царь Гая, что близ Вефиля,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один царь Иерусалима, один царь Хеврона,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один царь Иармуфа, один царь Лахиса,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один царь Еглона, один царь Газера,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один царь Давира, один царь Гадера,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один царь Хормы, один царь Арада,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один царь Ливны, один царь Одоллама,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один царь Македа, один царь Вефиля,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один царь Таппуаха, один царь Хефера,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один царь Афека, один царь Шарона,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один царь Мадона, один царь Асора,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один царь Шимрон-Мерона, один царь Ахсафа,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один царь Фаанаха, один царь Мегиддона,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один царь Кедеса, один царь Иокнеама при Кармиле,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один царь Дора при Нафаф-Доре, один царь Гоима в Галгале,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один царь Фирцы. Всех царей тридцать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Иисус состарился, вошел в лета преклонные, тогда Господь сказал ему: ты состарился, вошел в лета преклонные, а земли брать в наследие остается еще очень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Остается сия земля: все округи Филистимские и вся земля Гессурская [и Хананейская].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Сихора, что пред Египтом, до пределов Екрона к северу, считаются Ханаанскими пять владельцев Филистимских: Газский, Азотский, Аскалонский, Гефский, Екронский и Аввейский;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 югу же вся земля Ханаанская от Меары Сидонской до Афека, до пределов Аморрейских,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также [Филистимская] земля Гевла и весь Ливан к востоку солнца от Ваал-Гада, что подле горы Ермона, до входа в Емаф.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Всех горных жителей от Ливана до Мисрефоф-Маима, всех Сидонян Я изгоню от лица сынов Израилевых. Раздели же ее в удел Израилю, как Я повелел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раздели землю сию в удел девяти коленам и половине колена Манассиина [от Иордана до моря великого к западу отдай ее им; великое море будет пределом].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колено Рувимово и Гадово с другою половиною колена Манассиина получили удел свой от Моисея за Иорданом к востоку [солнца], как дал им Моисей, раб Господень,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Ароера, который на берегу потока Арнона, и город, который среди потока, и всю равнину Медеву до Дивона;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также все города Сигона, царя Аморрейского, который царствовал в Есевоне, до пределов Аммонитских,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 Галаад и область Гессурскую и Маахскую, и всю гору Ермон и весь Васан до Салхи,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царство Ога Васанского, который царствовал в Астарофе и в Едреи. Он оставался один из Рефаимов, которых Моисей поразил и прогнал.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сыны Израилевы не выгнали жителей Гессура и Маахи [и Хананеев], и живет Гессур и Мааха среди Израиля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Только колену Левиину не дал он удела: жертвы Господа, Бога Израилева, суть удел его, как сказал ему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[Вот разделение, какое сделал Моисей сынам Израилевым по племенам их на равнинах Моавитских за Иорданом, напротив Иерихона:] колену сынов Рувимовых по племенам их дал удел Моисей: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пределом их был Ароер, который на берегу потока Арнона, и город, который среди потока, и вся равнина при Медеве,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Есевон и все города его, которые на равнине, и Дивон, Вамоф-Ваал и Беф-Ваал-Меон,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Иааца, Кедемоф и Мефааф,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Кириафаим, Сивма и Цереф-Шахар на горе Емек,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Беф-Фегор и места при подошве Фасги и Беф-Иешимоф,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все города на равнине, и все царство Сигона, царя Аморрейского, который царствовал в Есевоне, которого убил Моисей, равно как и вождей Мадиамских: Евия, и Рекема, и Цура, и Хура, и Реву, князей Сигоновых, живших в земле [той];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также Валаама, сына Веорова, прорицателя, убили сыны Израилевы мечом в числе убитых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Пределом сынов Рувимовых был Иордан. Вот удел сынов Рувимовых по племенам их,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Моисей дал также удел колену Гадову, сынам Гадовым, по племенам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пределом их был Иазер и все города Галаадские, и половина земли сынов Аммоновых до Ароера, что пред Раввою,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земли от Есевона до Рамаф-Мицфы и Ветонима и от Маханаима до пределов Давира,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на долине Беф-Гарам и Беф-Нимра и Сокхоф и Цафон, остаток царства Сигона, царя Есевонского; пределом его был Иордан до моря Хиннерефского за Иорданом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удел сынов Гадовых по племенам их,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Моисей дал удел и половине колена Манассиина, который принадлежал половине колена сынов Манассииных, по племенам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предел их был: от Маханаима весь Васан, все царство Ога, царя Васанского, и все селения Иаировы, что в Васане, шестьдесят городов;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половина Галаада и Астароф и Едрея, царственные города Ога Васанского, [даны] сынам Махира, сына Манассиина, половине сынов Махировых,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 что Моисей дал в удел на равнинах Моавитских за Иорданом против Иерихона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 колену Левиину Моисей не дал удела: Господь, Бог Израилев, Сам есть удел их, как Он говорил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что получили в удел сыны Израилевы в земле Ханаанской, что разделили им в удел Елеазар священник и Иисус, сын Навин, и начальники поколений в коленах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 жребию делили они, как повелел Господь через Моисея, девяти коленам и половине колена [Манассиина],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двум коленам и половине колена [Манассиина] Моисей дал удел за Иорданом, левитам же не дал удела между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от сынов Иосифовых произошли два колена: Манассиино и Ефремово; посему они и не дали левитам части в земле, [а только] города для жительства с предместьями их для скота их и для других выгод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повелел Господь Моисею, так и сделали сыны Израилевы, когда делили на уделы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Сыны Иудины пришли в Галгал к Иисусу. И сказал ему Халев, сын Иефоннии, Кенезеянин: ты знаешь, что говорил Господь Моисею, человеку Божию, о мне и о тебе в Кадес-Варне;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был сорока лет, когда Моисей, раб Господень, посылал меня из Кадес-Варни осмотреть землю, и я принес ему в ответ, что было у меня на сердце: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братья мои, которые ходили со мною, привели в робость сердце народа, а я в точности следовал Господу, Богу моему;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клялся Моисей в тот день и сказал: «земля, по которой ходила нога твоя, будет уделом тебе и детям твоим навек, ибо ты в точности последовал Господу, Богу моему»;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вот, Господь сохранил меня в живых, как Он говорил; уже сорок пять лет прошло от того времени, когда Господь сказал Моисею слово сие, и Израиль ходил по пустыне; теперь, вот, мне восемьдесят пять лет;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и ныне я столько же крепок, как и тогда, когда посылал меня Моисей: сколько тогда было у меня силы, столько и теперь есть для того, чтобы воевать и выходить и входить;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дай мне сию гору, о которой говорил Господь в тот день; ибо ты слышал в тот день, что там [живут] сыны Енаковы, и города у них большие и укрепленные; может быть, Господь [будет] со мною, и я изгоню их, как говорил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 благословил его и дал в удел Халеву, сыну Иефонниину, [Кенезеянину,] Хеврон.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Таким образом Хеврон остался уделом Халева, сына Иефонниина, Кенезеянина, до сего дня, за то, что он в точности последовал [повелению]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Имя Хеврону прежде было Кириаф-Арбы, как назывался между сынами Енака один человек великий. И земля успокоилась от войны.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Жребий колену сынов Иудиных, по племенам их, выпал такой: в смежности с Идумеею была пустыня Син, к югу, при конце Фемана;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южным пределом их был край моря Соленого от простирающегося к югу залива;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юге идет он к возвышенности Акраввимской, проходит Цин и, восходя с южной стороны к Кадес-Варне, проходит Хецрон и, восходя до Аддара, [идет на западной стороне Кадеса,] поворачивает к Каркае,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 проходит Ацмон, идет к потоку Египетскому, так что конец сего предела есть море. Сей будет южный ваш предел.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Пределом же к востоку [все] море Соленое, до устья Иордана; а предел с северной стороны начинается от залива моря, от устья Иордана;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отсюда предел восходит к Беф-Хогле и проходит с северной стороны к Беф-Араве, и идет предел вверх до камня Богана, сына Рувимова;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 восходит предел к Давиру от долины Ахор и на севере поворачивает к Галгалу, который против возвышенности Адуммима, лежащего с южной стороны потока; отсюда предел проходит к водам Ен-Шемеша и оканчивается у Ен-Рогела;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отсюда предел идет вверх к долине сына Енномова с южной стороны Иевуса, который есть Иерусалим, и восходит предел на вершину горы, которая к западу против долины Енномовой, которая на краю долины Рефаимов к северу;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вершины горы предел поворачивает к источнику вод Нефтоах и идет к городам горы Ефрона, и поворачивает предел к Ваалу, который есть Кириаф-Иарим;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 поворачивает предел от Ваала к морю [и идет] к горе Сеиру, и идет северною стороною горы Иеарим, которая есть Кесалон, и, нисходя к Вефсамису, проходит чрез Фимну;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отсюда предел идет северною стороною Екрона, и поворачивает предел к Шикарону, проходит чрез гору [земли] Ваал и доходит до Иавнеила, и оканчивается предел у моря. Западный предел составляет великое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 предел сынов Иудиных с племенами их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Халеву, сыну Иефонниину, [Иисус] дал часть среди сынов Иудиных, как повелел Господь Иисусу: [и дал ему Иисус] Кириаф-Арбы, отца Енакова, иначе Хеврон.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выгнал оттуда Халев [сын Иефонниин] трех сынов Енаковых: Шешая, Ахимана и Фалмая, детей Енаковых.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Отсюда [Халев] пошел против жителей Давира [имя Давиру прежде было Кириаф-Сефер].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Халев: кто поразит Кириаф-Сефер и возьмет его, тому отдам Ахсу, дочь мою,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взял его Гофониил, [младший] сын Кеназа, брата Халевова, и отдал он в жену ему Ахсу, дочь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надлежало ей идти, ее научили просить у отца ее поле, и она сошла с осла. Халев сказал ей: что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Она сказала: дай мне благословение; ты дал мне землю полуденную, дай мне и источники вод. И дал он ей источники верхние и источники нижние.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 удел колена сынов Иудиных, по племенам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города с края колена сынов Иудиных в смежности с Идумеею на юге были: Кавцеил, Едер и Иагур,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Кина, Димона, Адада,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Кедес, Асор и Ифнан,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Зиф, Телем и Валоф,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Гацор-Хадафа, Кириаф, Хецрон, иначе Гацор,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Амам, Шема и Молада,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Хацар-Гадда, Хешмон и Веф-Палет,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Хацар-Шуал, Вирсавия и Визиофея, [и села их и предместья их,]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Ваала, Иим и Ацем,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Елфолад, Кесил и Хорма,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Циклаг, Мадмана и Сансана,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Леваоф, Шелихим, Аин и Риммон: всех двадцать девять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На низменных местах: Ештаол, Цора и Ашна,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Заноах, Ен-Ганним, Таппуах и Гаенам,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Иармуф, Одоллам, [Немра,] Сохо и Азека,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Шаараим, Адифаим, Гедера или Гедерофаим: четырнадцать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Ценан, Хадаша, Мигдал-Гад,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Дилеан, Мицфе и Иокфеил,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Лахис, Воцкаф и Еглон,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Хаббон, Лахмас и Хифлис,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Гедероф, Беф-Дагон, Наема и Макед: шестнадцать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Ливна, Ефер и Ашан,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Иффах, Ашна и Нецив,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Кеила, Ахзив и Мареша [и Едом]: девять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Екрон с зависящими от него городами и селами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от Екрона к морю все, что находится около Азота, с селами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Азот, зависящие от него города и села его, Газа, зависящие от нее города и села ее, до самого потока Египетского и великого моря, которое есть предел.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На горах: Шамир, Иаттир и Сохо,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Данна, Кириаф-Санна, иначе Давир,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Анаф, Ештемо и Аним,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Гошен, Холон и Гило: одиннадцать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Арав, Дума и Ешан,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Ианум, Беф-Таппуах и Афека,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Хумта, Кириаф-Арбы, иначе Хеврон, и Цигор: девять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Маон, Кармил, Зиф и Юта,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Изреель, Иокдам и Заноах,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Каин, Гива и Фимна: десять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Халхул, Беф-Цур и Гедор,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Маараф, Беф-Аноф и Елтекон: шесть городов с их селами. [Феко, Ефрафа, иначе Вифлеем, Фагор, Етам, Кулон, Татами, Сорес, Карем, Галлим, Вефир и Манохо: одиннадцать городов с их селами.]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Кириаф-Ваал, иначе Кириаф-Иарим, и Аравва: два города с их селами [и предместьями].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В пустыне: Беф-Арава, Миддин и Секаха,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Нившан, Ир-Мелах и Ен-Геди: шесть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Но Иевусеев, жителей Иерусалима, не могли изгнать сыны Иудины, и потому Иевусеи живут с сынами Иуды в Иерусалиме даже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Потом выпал жребий сынам Иосифа: от Иордана подле Иерихона, у вод Иерихонских на восток, пустыня, простирающаяся от Иерихона к горе Вефильской;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Вефиля идет предел к Лузу и переходит к пределу Архи до Атарофа,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спускается к морю, к пределу Иафлета, до предела нижнего Беф-Орона и до Газера, и оканчивается 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Это получили в удел сыны Иосифа: Манассия и Ефрем.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Предел сынов Ефремовых по племенам их был сей: от востока пределом удела их был Атароф-Адар до Беф-Орона верхнего [и Газары];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 идет предел к морю северною стороною Михмефафа и поворачивает к восточной стороне Фаанаф-Силома и проходит его с восточной стороны Ианоха;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Ианоха, нисходя к Атарофу и Наарафу, примыкает к Иерихону и доходит до Иордана;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 Таппуаха идет предел к морю, к потоку Кане, и оканчивается морем. Вот удел колена сынов Ефремовых,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города отделены сынам Ефремовым в уделе сынов Манассииных, все города с селами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[Ефремляне] не изгнали Хананеев, живших в Газере; посему Хананеи жили среди Ефремлян до сего дня, платя им дань. [Наконец пришел фараон, царь Египетский, и взял город, и сжег его огнем, и Хананеев и Ферезеев и жителей Газера перебили, и отдал его фараон в приданое дочери своей.]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выпал жребий колену Манассии, так как он был первенец Иосифа. Махиру, первенцу Манассии, отцу Галаада, который был храбр на войне, достался Галаад и Васан.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Достались уделы и прочим сынам Манассии, по племенам их, и сынам Авиезера, и сынам Хелека, и сынам Асриила, и сынам Шехема, и сынам Хефера, и сынам Шемиды. Вот дети Манассии, сына Иосифова, мужеского пола,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 Салпаада же, сына Хеферова, сына Галаадова, сына Махирова, сына Манассиина, не было сыновей, а [только] дочери. Вот имена дочерей его: Махла, Ноа, Хогла, Милка и Фирца.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пришли к священнику Елеазару и к Иисусу, сыну Навину, и к начальникам, и сказали: Господь повелел Моисею дать нам удел между братьями нашими. И дан им удел, по повелению Господню, между братьями отца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выпало Манассии десять участков, кроме земли Галаадской и Васанской, которая за Иорданом;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дочери [сынов] Манассии получили удел среди сыновей его, а земля Галаадская досталась прочим сыновьям Манассии.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Предел [сынов] Манассии идет от Асира к Михмефафу, который против Сихема; отсюда предел идет направо к жителям Ен-Таппуаха.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Земля Таппуах досталась Манассии, а город Таппуах у предела Манассиина – сынам Ефремовым.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Отсюда предел нисходит к потоку Кане, с южной стороны потока. Города сии принадлежат Ефрему, хотя находятся среди городов Манассии. Предел Манассии – на северной стороне потока и оканчивается морем.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 к югу, то Ефремово, а что к северу, то Манассиино; море же было пределом их; к Асиру примыкали они с северной стороны и к Иссахару с восточной.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 Иссахара и Асира принадлежат Манассии Беф-Сан и зависящие от него места, Ивлеам и зависящие от него места, жители Дора и зависящие от него места, жители Ен-Дора и зависящие от него места, жители Фаанаха и зависящие от него места, жители Мегиддона и зависящие от него места, и третья часть Нафефа [с селами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Сыны Манассиины не могли выгнать жителей городов сих, и Хананеи остались жить в земле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сыны Израилевы пришли в силу, тогда Хананеев сделали они данниками, но изгнать не изгнали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Сыны Иосифа говорили Иисусу и сказали: почему ты дал мне в удел один жребий и один участок, тогда как я многолюден, потому что так благословил меня Господь?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Иисус сказал им: если ты многолюден, то пойди в леса и там, в земле Ферезеев и Рефаимов, расчисти себе [место], если гора Ефремова для тебя тесна.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Сыны Иосифа сказали: не останется за нами гора, потому что железные колесницы у всех Хананеев, живущих на долине, как у тех, которые в Беф-Сане и в зависящих от него местах, так и у тех, которые на долине Изреельской.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Иисус сказал дому Иосифову, Ефрему и Манассии: ты многолюден и сила у тебя велика; не один жребий будет у тебя: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гора будет твоею, и лес сей; ты расчистишь его, и он будет твой до самого конца его; ибо ты изгонишь Хананеев, хотя у них колесницы железные и хотя они сильны, [ты одолеешь 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Все общество сынов Израилевых собралось в Силом, и поставили там скинию собрания, ибо земля была покорена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 сынов же Израилевых оставалось семь колен, которые еще не получили удела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Иисус сынам Израилевым: долго ли вы будете нерадеть о том, чтобы пойти и взять в наследие землю, которую дал вам Господь, Бог отцов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Дайте от себя по три человека из колена; я пошлю их, и они, встав, пройдут по земле и опишут ее, как надобно разделить им на уделы, и придут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пусть разделят ее на семь уделов; Иуда пусть остается в пределе своем на юге, а дом Иосифов пусть остается в пределе своем на севере;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вы распишите землю на семь уделов и представьте мне сюда: я брошу вам жребий здесь пред лицом Господа, Бога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левитам нет части между вами, ибо священство Господне есть удел их; Гад же, Рувим и половина колена Манассиина получили удел свой за Иорданом к востоку, который дал им Моисей, раб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Эти люди встали и пошли. Иисус же пошедшим описывать землю дал такое приказание: пойдите, обойдите землю, опишите ее и возвратитесь ко мне; а я здесь брошу вам жребий пред лицом Господним, в Силоме.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пошли, прошли по земле, [осмотрели ее] и описали ее, по городам ее, на семь уделов, в книге, и пришли к Иисусу в стан, в Силом.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бросил им жребий в Силоме пред Господом, и разделил там Иисус землю сынам Израилевым по участкам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[Первый] жребий вышел колену сынов Вениаминовых, по племенам их. Предел их по жребию шел между сынами Иуды и между сынами Иосифа;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предел их на северной стороне начинается у Иордана, и проходит предел сей подле Иерихона с севера, и восходит на гору к западу, и оканчивается в пустыне Бефавен;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оттуда предел идет к Лузу, к южной стороне Луза, иначе Вефиля, и нисходит предел к Атароф-Адару, к горе, которая на южной стороне Беф-Орона нижнего;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 предел поворачивает и склоняется к морской стороне на юг от горы, которая на юге пред Беф-Ороном, и оканчивается у Кириаф-Ваала, иначе Кириаф-Иарима, города сынов Иудиных. Это западная сторона.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Южною же стороною от Кириаф-Иарима идет предел к морю и доходит до источника вод Нефтоаха;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 предел нисходит к концу горы, которая пред долиною сына Енномова, на долине Рефаимов, к северу, и нисходит долиною Еннома к южной стороне Иевуса, и идет к Ен-Рогелу;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 поворачивает от севера и идет к Ен-Шемешу, и идет к Гелилофу, который против возвышенности Адуммима, и нисходит к камню Богана, сына Рувимова;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 проходит близ равнины к северу и нисходит на равнину;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отсюда проходит предел подле Беф-Хоглы к северу, и оканчивается предел у северного залива моря Соленого, у южного конца Иордана. Вот предел южный. С восточной же стороны пределом служит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 удел сынов Вениаминовых, с пределами его со всех сторон,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Города колену сынов Вениаминовых, по племенам их, принадлежали сии: Иерихон, Беф-Хогла и Емек-Кециц,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Беф-Арава, Цемараим и Вефиль,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Аввим, Фара и Офра,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Кефар-Аммонай, Афни и Гева: двенадцать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Гаваон, Рама и Бероф,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Мицфе, Кефира и Моца,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Рекем, Ирфеил и Фарала,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Цела, Елеф и Иевус, иначе Иерусалим, Гивеаф и Кириаф: четырнадцать городов с их селами. Вот удел сынов Вениаминовых,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Второй жребий вышел Симеону, колену сынов Симеоновых, по племенам их; и был удел их среди удела сынов Иудиных.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уделе их были: Вирсавия или Шева, Молада,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Хацар-Шуал, Вала и Ацем,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Елтолад, Вефул и Хорма,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Циклаг, Беф-Маркавоф и Хацар-Суса,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Беф-Леваоф и Шарухен: тринадцать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Аин, Риммон, Ефер и Ашан: четыре города с селами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все села, которые находились вокруг городов сих даже до Ваалаф-Беера, или южной Рамы. Вот удел колена сынов Симеоновых, по племенам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участка сынов Иудиных выделен удел [колену] сынов Симеоновых. Так как участок сынов Иудиных был слишком велик для них, то сыны Симеоновы и получили удел среди их удела.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Третий жребий выпал сынам Завулоновым, по племенам их, и простирался предел удела их до Сарида;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предел их восходит к морю и Марале и примыкает к Дабешефу и примыкает к потоку, который пред Иокнеамом;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Сарида идет назад к восточной стороне, к востоку солнца, до предела Кислоф-Фавора; отсюда идет к Даврафу и восходит к Иафие;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отсюда проходит к востоку в Геф-Хефер, в Итту-Кацин, и идет к Риммону, Мифоару и Нее;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поворачивает предел от севера к Ханнафону и оканчивается долиною Ифтах-Ел;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далее: Каттаф, Нагалал, Шимрон, Идеала и Вифлеем: двенадцать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удел сынов Завулоновых, по их племенам; вот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Четвертый жребий вышел Иссахару, сынам Иссахара, по племенам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пределом их были: Изреель, Кесуллоф и Сунем,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Хафараим, Шион и Анахараф,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Раввиф, Кишион и Авец,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Ремеф, Ен-Ганним, Ен-Хадда и Беф-Пацец;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примыкает предел к Фавору и Шагациме и Вефсамису, и оканчивается предел их у Иордана: шестнадцать городов с селами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Вот удел колена сынов Иссахаровых по племенам их; вот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Пятый жребий вышел колену сынов Асировых, по племенам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пределом их были: Хелкаф, Хали, Ветен и Ахсаф,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Аламелех, Амад и Мишал; и примыкает предел к Кармилу с западной стороны и к Шихор-Ливнафу;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 идет назад к востоку солнца в Беф-Дагон, и примыкает к Завулону и к долине Ифтах-Ел с севера, [и входит в пределы Асафы] в Беф-Емек и Неиел, и идет у Кавула, с левой стороны;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далее: Еврон, Рехов, Хаммон и Кана, до Сидона великого;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потом предел возвращается к Раме до укрепленного города Тира, и поворачивает предел к Хоссе, и оканчивается у моря, в местечке Ахзиве;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далее: Умма, Афек и Рехов: двадцать два города с селами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 удел колена сынов Асировых, по племенам их; вот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Шестой жребий вышел сынам Неффалима, сынам Неффалима по племенам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предел их шел от Хелефа [и] от дубравы, что в Цананниме, к Адами-Некеву и Иавнеилу, до Лаккума, и оканчивался у Иордана;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отсюда возвращается предел на запад к Азноф-Фавору и идет оттуда к Хуккоку, и примыкает к Завулону с юга, и к Асиру примыкает с запада, и к Иуде у Иордана, от востока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Города укрепленные: Циддим, Цер, Хамаф, Раккаф и Хиннереф,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Адама, Рама и Асор,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Кедес, Едрея и Ен-Гацор,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Иреон, Мигдал-Ел, Хорем, Беф-Анаф и Вефсамис: девятнадцать городов с их селами.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Вот удел колена сынов Неффалимовых, по племенам их; вот города и села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Колену сынов Дановых, по племенам их, вышел жребий седьмой;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пределом удела их были: Цора, Ештаол и Ир-Шемеш,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Шаалаввин, Аиалон и Ифла,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Елон, Фимнафа и Екрон,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Елтеке, Гиввефон и Ваалаф,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Игуд, Бене-Верак и Гаф-Риммон,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Ме-Иаркон и Ракон с пределом близ Иоппии. И вышел предел сынов Дановых мал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сыны Дановы пошли войною на Ласем и взяли его, и поразили его мечом, и получили его в наследие, и поселились в нем, и назвали Ласем Даном по имени Дана, отца своего. [Аморреи оставались жить в Еломе и Саламине, но рука Ефремова одолела их, и сделались они данниками ему.]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Вот удел колена сынов Дановых, по племенам их; вот города и села их. [Сыны Дановы не истребили Аморреев, которые стеснили их на горе, и не давали им Аморреи выходить на долину и отняли у них предел их участка.]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Когда окончили разделение земли, по пределам ее, тогда сыны Израилевы дали среди себя удел Иисусу, сыну Навину: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по повелению Господню дали ему город Фамнаф-Сараи, которого он просил, на горе Ефремовой; и построил он город и жил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Вот уделы, которые Елеазар священник, Иисус, сын Навин, и начальники поколений разделили коленам сынов Израилевых, по жребию, в Силоме, пред лицом Господним, у входа скинии собрания. И кончили разделение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Иисусу,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Израилевым: сделайте у себя города убежища, о которых Я говорил вам через Моисея,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чтобы мог убегать туда убийца, убивший человека по ошибке, без умысла; пусть [города сии] будут у вас убежищем, [чтобы не умер убивший], от мстящего за кровь, [доколе не предстанет пред общество на суд].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кто убежит в один из городов сих, пусть станет у ворот города и расскажет вслух старейшин города сего дело свое; и они примут его к себе в город и дадут ему место, чтоб он жил у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погонится за ним мстящий за кровь, то они не должны выдавать в руки его убийцу, потому что он без умысла убил ближнего своего, не имел к нему ненависти ни вчера, ни третьего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пусть он живет в этом городе, доколе не предстанет пред общество на суд, доколе не умрет великий священник, который будет в те дни. А потом пусть возвратится убийца и пойдет в город свой и в дом свой, в город, из которого он убежал.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отделили Кедес в Галилее на горе Неффалимовой, Сихем на горе Ефремовой, и Кириаф-Арбы, иначе Хеврон, на горе Иудиной;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 Иорданом, против Иерихона к востоку, отделили: Бецер в пустыне, на равнине, от колена Рувимова, и Рамоф в Галааде от колена Гадова, и Голан в Васане от колена Манассиина;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сии города назначены для всех сынов Израилевых и для пришельцев, живущих у них, дабы убегал туда всякий, убивший человека по ошибке, дабы не умер он от руки мстящего за кровь, доколе не предстанет пред общество [на суд].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Начальники поколений левитских пришли к Елеазару священнику и к Иисусу, сыну Навину, и к начальникам поколений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говорили им в Силоме, в земле Ханаанской, и сказали: Господь повелел через Моисея дать нам города для жительства и предместья их для скота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дали сыны Израилевы левитам из уделов своих, по повелению Господню, сии города с предместьями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Вышел жребий племенам Каафовым; и досталось по жребию сынам Аарона священника, левитам, от колена Иудина, и от колена Симеонова, и от колена Вениаминова, тринадцать городов;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прочим сынам Каафа от племен колен Ефремова, и от колена Данова, и от половины колена Манассиина, по жребию, досталось десять городов;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Сынам Гирсоновым – от племен колена Иссахарова, и от колена Асирова, и от колена Неффалимова, и от половины колена Манассиина в Васане, по жребию, досталось тринадцать городов;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Сынам Мерариным, по их племенам, от колена Рувимова, от колена Гадова и от колена Завулонова – двенадцать городов.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отдали сыны Израилевы левитам сии города с предместьями их, как повелел Господь через Моисея, по жребию.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колена сынов Иудиных и от колена сынов Симеоновых, [и от колена сынов Вениаминовых] дали города, которые здесь названы по имени: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сынам Аарона, из племен Каафовых, из сынов Левия, [так как жребий их был первый],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дали Кириаф-Арбы, отца Енакова, иначе Хеврон, на горе Иудиной, и предместья его вокруг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поле сего города и села его отдали в собственность Халеву, сыну Иефонниину.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сынам Аарона священника дали город убежища для убийцы – Хеврон и предместья его, Ливну и предместья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Иаттир и предместья его, Ештемо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Холон и предместья его, Давир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Аин и предместья его, Ютту и предместья ее, Беф-Шемеш и предместья его: девять городов от двух колен сих;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от колена Вениаминова: Гаваон и предместья его, Геву и предместья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Анафоф и предместья его, Алмон и предместья его: четыре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Всех городов сынам Аароновым, священникам, досталось тринадцать городов с предместьями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племенам сынов Каафовых, левитов, прочим из сынов Каафовых, по жребию их, достались города от колена Ефремова;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дали им город убежища для убийцы – Сихем и предместья его, на горе Ефремовой, Гезер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Кивцаим и предместья его, Беф-Орон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колена Данова: Елфеке и предместья его, Гиввефон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Аиалон и предместья его, Гаф-Риммон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 половины колена Манассиина: Фаанах и предместья его, Гаф-Риммон и предместья его: два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Всех городов с предместьями их прочим племенам сынов Каафовых досталось десять.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сынам Гирсоновым, из племен левитских, дали: от половины колена Манассиина город убежища для убийцы – Голан в Васане и предместья его, и Беештеру и предместья ее: два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от колена Иссахарова: Кишион и предместья его, Давраф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Иармуф и предместья его, Ен-Ганним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от колена Асирова: Мишал и предместья его, Авдон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Хелкаф и предместья его, Рехов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от колена Неффалимова город убежища для убийцы – Кедес в Галилее и предместья его, Хамоф-Дор и предместья его, Карфан и предместья его: три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Всех городов сынам Гирсоновым, по племенам их, досталось тринадцать городов с предместьями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Племенам сынов Мерариных, остальным левитам, дали: от колена Завулонова Иокнеам и предместья его, Карфу и предместья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Димну и предместья ее, Нагалал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[по ту сторону Иордана против Иерихона] от колена Рувимова [дан город убежища для убийцы] Бецер [в пустыне Мисор] и предместья его, Иааца и предместья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Кедемоф и предместья его, Мефааф и предместья его: четыре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от колена Гадова: города убежища для убийцы – Рамоф в Галааде и предместья его, Маханаим и предместья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Есевон и предместья его, Иазер и предместья его: всех городов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Всех городов сынам Мерариным, по племенам их, остальным племенам левитским, по жребию досталось двенадцать городов.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Всех городов левитских среди владения сынов Израилевых было сорок восемь городов с предместьями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При городах сих были при каждом городе предместья вокруг него: так было при всех городах сих. [Когда Иисус кончил разделение земли по пределам ее, тогда сыны Израилевы дали часть Иисусу по повелению Господню, дали ему город, которого он просил, Фимнаф-Сару дали ему на горе Ефремовой, и построил Иисус город, которого просил, и жил в нем. И взял Иисус каменные ножи, которыми обрезал сынов Израилевых, родившихся на пути в пустыне, ибо они не были обрезаны в пустыне; и положил их в Фимнаф-Саре.]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Таким образом, отдал Господь Израилю всю землю, которую дать клялся отцам их, и они получили ее в наследие и поселились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дал им Господь покой со всех сторон, как клялся отцам их, и никто из всех врагов их не устоял против них; всех врагов их предал Господь в руки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Не осталось неисполнившимся ни одно слово из всех добрых слов, которые Господь говорил дому Израилеву; все сбылось.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Иисус призвал колено Рувимово, Гадово и половину колена Манассиина и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вы исполнили все, что повелел вам Моисей, раб Господень, и слушались слов моих во всем, что я приказывал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не оставляли братьев своих в продолжение многих дней до сего дня и исполнили, что надлежало исполнить по повелению Господа, Бога вашего: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ныне Господь, Бог ваш, успокоил братьев ваших, как говорил им; итак, возвратитесь и пойдите в шатры ваши, в землю вашего владения, которую дал вам Моисей, раб Господень, за Иорданом;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только старайтесь тщательно исполнять заповеди и закон, который завещал вам Моисей, раб Господень: любить Господа, Бога вашего, ходить всеми путями Его, хранить заповеди Его, прилепляться к Нему и служить Ему всем сердцем вашим и всею душою вашею.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 Иисус благословил их и отпустил их, и они разошлись по шатрам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Одной половине колена Манассиина дал Моисей удел в Васане, а другой половине его дал Иисус удел с братьями его по эту сторону Иордана к западу. И когда отпускал их Иисус в шатры их и благословил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 сказал им: с великим богатством возвращаетесь вы в шатры ваши, с великим множеством скота, с серебром, с золотом, с медью и с железом, и с великим множеством одежд; разделите же добычу, взятую у врагов ваших, с братьями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возвратились, и пошли сыны Рувимовы и сыны Гадовы и половина колена Манассиина от сынов Израилевых из Силома, который в земле Ханаанской, чтоб идти в землю Галаад, в землю своего владения, которую получили во владение по повелению Господню, данному через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Придя в окрестности Иордана, что в земле Ханаанской, сыны Рувимовы и сыны Гадовы и половина колена Манассиина соорудили там подле Иордана жертвенник, жертвенник большой по 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услышали сыны Израилевы, что говорят: вот, сыны Рувимовы и сыны Гадовы и половина колена Манассиина соорудили жертвенник на земле Ханаанской, в окрестностях Иордана, напротив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услышали сие сыны Израилевы, то собралось все общество сынов Израилевых в Силом, чтоб идти против них войною.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Впрочем, сыны Израилевы прежде послали к сынам Рувимовым и к сынам Гадовым и к половине колена Манассиина в землю Галаадскую Финееса, сына Елеазара, священника,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 ним десять начальников, по начальнику поколения от всех колен Израилевых; каждый из них был начальником поколения в тысячах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пришли они к сынам Рувимовым и к сынам Гадовым и к половине колена Манассиина в землю Галаад и говорили им и сказали: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все общество Господне: что это за преступление сделали вы пред [Господом] Богом Израилевым, отступив ныне от Господа [Бога Израилева], соорудив себе жертвенник и восстав ныне против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Разве мало для нас беззакония Фегорова, от которого мы не очистились до сего дня и за которое поражено было общество Господне?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вы отступаете сегодня от Господа! Сегодня вы восстаете против Господа, а завтра прогневается [Господь] на все общество Израилево;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же земля вашего владения кажется вам нечистою, то перейдите в землю владения Господня, в которой находится скиния Господня, возьмите удел среди нас, но не восставайте против Господа и против нас не восставайте, сооружая себе жертвенник, кроме жертвенника Господа, Бога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один ли Ахан, сын Зары, сделал преступление, взяв из заклятого, а гнев был на все общество Израилево? Не один он умер за свое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Сыны Рувимовы и сыны Гадовы и половина колена Манассиина в ответ на сие говорили начальникам тысяч Израилевых: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Бог богов Господь, Бог богов Господь, Он знает, и Израиль да знает! Если мы восстаем и отступаем от Господа, то да не пощадит нас Господь в сей день!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мы соорудили жертвенник для того, чтоб отступить от Господа [Бога нашего], и для того, чтобы приносить на нем всесожжение и приношение хлебное и чтобы совершать на нем жертвы мирные, то да взыщет Сам Господь!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мы сделали сие по опасению того, чтобы в последующее время не сказали ваши сыны нашим сынам: «что вам до Господа, Бога Израилева!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Господь поставил пределом между нами и вами, сыны Рувимовы и сыны Гадовы, Иордан: нет вам части в Господе». Таким образом, ваши сыны не допустили бы наших сынов чтить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Поэтому мы сказали: соорудим себе жертвенник не для всесожжения и не для жертв,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чтобы он между нами и вами, между последующими родами нашими, был свидетелем, что мы можем служить Господу всесожжениями нашими и жертвами нашими и благодарениями нашими, и чтобы в последующее время не сказали ваши сыны сынам нашим: «нет вам части в Господе».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Мы говорили: если скажут так нам и родам нашим в последующее время, то мы скажем: «видите подобие жертвенника Господа, которое сделали отцы наши не для всесожжения и не для жертвы, но чтобы это было свидетелем между нами и вами [и между сынами нашими]».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не будет этого, чтобы восстать нам против Господа и отступить ныне от Господа, и соорудить жертвенник для всесожжения и для приношения хлебного и для жертв, кроме жертвенника Господа, Бога нашего, который пред скинией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Финеес священник, [все] начальники общества и головы тысяч Израилевых, которые были с ним, услышав слова, которые говорили сыны Рувимовы и сыны Гадовы и сыны Манассиины, одобрили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Финеес, сын Елеазара, священник, сынам Рувимовым и сынам Гадовым и сынам Манассииным: сегодня мы узнали, что Господь среди нас, что вы не сделали пред Господом преступления сего; теперь вы избавили сынов Израиля от руки Господней.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возвратился Финеес, сын Елеазара, священник, и начальники от сынов Рувимовых и от сынов Гадовых [и от половины колена Манассиина] в землю Ханаанскую к сынам Израилевым и принесли им ответ.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сыны Израилевы одобрили это, и благословили сыны Израилевы Бога, и отложили идти против них войною, чтобы разорить землю, на которой жили сыны Рувимовы и сыны Гадовы [и половина колена Манассиина].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назвали сыны Рувимовы и сыны Гадовы [и половина колена Манассиина] жертвенник: Ед, потому что, сказали они, он свидетель между нами, что Господь есть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Спустя много времени после того, как Господь [Бог] успокоил Израиля от всех врагов его со всех сторон, Иисус состарился, вошел в преклонные лета.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призвал Иисус всех [сынов] Израилевых, старейшин их, начальников их, судей их и надзирателей их, и сказал им: я состарился, вошел в преклонные лета.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видели все, что сделал Господь, Бог ваш, пред лицом вашим со всеми сими народами, ибо Господь, Бог ваш, Сам сражался за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я разделил вам по жребию оставшиеся народы сии в удел коленам вашим, все народы, которые я истребил, от Иордана до великого моря, на запад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Господь, Бог ваш, Сам прогонит их от вас [доколе не погибнут; и пошлет на них диких зверей, доколе не истребит их и царей их от лица вашего], и истребит их пред вами, дабы вы получили в наследие землю их, как говорил вам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во всей точности старайтесь хранить и исполнять все, написанное в книге закона Моисеева, не уклоняясь от него ни направо, ни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сообщайтесь с сими народами, которые остались между вами, не воспоминайте имени богов их, не клянитесь [ими] и не служите им и не поклоняйтесь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прилепитесь к Господу, Богу вашему, как вы делали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прогнал от вас народы великие и сильные, и пред вами никто не устоял до сего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один из вас прогоняет тысячу, ибо Господь, Бог ваш, Сам сражается за вас, как говорил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всячески старайтесь любить Господа, Бога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же вы отвратитесь и пристанете к оставшимся из народов сих, которые остались между вами, и вступите в родство с ними и будете ходить к ним и они к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 знайте, что Господь, Бог ваш, не будет уже прогонять от вас народы сии, но они будут для вас петлею и сетью, бичом для ребр ваших и терном для глаз ваших, доколе не будете истреблены с сей доброй земли, которую дал вам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я ныне отхожу в путь всей земли. А вы знаете всем сердцем вашим и всею душою вашею, что не осталось тщетным ни одно слово из всех добрых слов, которые говорил о вас Господь, Бог ваш; все сбылось для вас, ни одно слово не осталось неисполнившимся.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как сбылось над вами всякое доброе слово, которое говорил вам Господь, Бог ваш, так Господь исполнит над вами всякое злое слово, доколе не истребит вас с этой доброй земли, которую дал вам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вы преступите завет Господа, Бога вашего, который Он поставил с вами, и пойдете и будете служить другим богам и поклоняться им, то возгорится на вас гнев Господень, и скоро сгибнете с этой доброй земли, которую дал вам [Господь].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Joshua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собрал Иисус все колена Израилевы в Сихем и призвал старейшин Израиля и начальников его, и судей его, и надзирателей его, и предстали пред [Господа]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Иисус всему народу: так говорит Господь, Бог Израилев: «за рекою жили отцы ваши издревле, Фарра, отец Авраама и отец Нахора, и служили иным богам.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Я взял отца вашего Авраама из-за реки и водил его по всей земле Ханаанской, и размножил семя его и дал ему Исаака.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Исааку дал Иакова и Исава. Исаву дал Я гору Сеир в наследие; Иаков же и сыны его перешли в Египет [и сделались там народом великим, сильным и многочисленным, и стали притеснять их Египтяне].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Я Моисея и Аарона и поразил Египет язвами, которые делал Я среди его, и потом вывел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вывел отцов ваших из Египта, и вы пришли к [Чермному] морю. Тогда Египтяне гнались за отцами вашими с колесницами и всадниками до Чермного моря;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они возопили к Господу, и Он положил [облако и] тьму между вами и Египтянами и навел на них море, которое их и покрыло. Глаза ваши видели, что Я сделал в Египте. Потом много времени пробыли вы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привел Я вас к земле Аморреев, живших за Иорданом; они сразились с вами, но Я предал их в руки ваши, и вы получили в наследие землю их, и Я истребил их пред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Восстал Валак, сын Сепфоров, царь Моавитский, и пошел войною на Израиля, и послал и призвал Валаама, сына Веорова, чтоб он проклял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Я не хотел послушать Валаама, – и он благословил вас, и Я избавил вас из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Вы перешли Иордан и пришли к Иерихону. И стали воевать с вами жители Иерихона, Аморреи, и Ферезеи, и Хананеи, и Хеттеи, и Гергесеи, и Евеи, и Иевусеи, но Я предал их в руки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послал пред вами шершней, которые прогнали их от вас, двух царей Аморрейских; не мечом твоим и не луком твоим сделано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дал Я вам землю, над которою ты не трудился, и города, которых вы не строили, и вы живете в них; из виноградных и масличных садов, которых вы не насаждали, вы едите плоды».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бойтесь Господа и служите Ему в чистоте и искренности; отвергните богов, которым служили отцы ваши за рекою и в Египте, а служите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не угодно вам служить Господу, то изберите себе ныне, кому служить, богам ли, которым служили отцы ваши, бывшие за рекою, или богам Аморреев, в земле которых живете; а я и дом мой будем служить Господу, [ибо Он свят].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отвечал народ, и сказал: нет, не будет того, чтобы мы оставили Господа и стали служить другим богам!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Господь – Бог наш, Он вывел нас и отцов наших из земли Египетской, из дома рабства, и делал пред глазами нашими великие знамения и хранил нас на всем пути, по которому мы шли, и среди всех народов, через которые мы проходили.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Господь прогнал от нас все народы и Аморреев, живших в сей земле. Посему и мы будем служить Господу, ибо Он –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Иисус сказал народу: не возможете служить Господу [Богу], ибо Он, Бог святой, Бог ревнитель, не потерпит беззакония вашего и грехов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вы оставите Господа и будете служить чужим богам, то Он наведет на вас зло и истребит вас, после того как благотворил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народ Иисусу: нет, мы Господу будем служить.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сказал народу: вы свидетели о себе, что вы избрали себе Господа – служить Ему? Они отвечали: свидетели.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отвергните чужих богов, которые у вас, и обратите сердце свое к Господу, Богу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Народ сказал Иисусу: Господу, Богу нашему, будем служить и гласа Его будем слушать.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заключил Иисус с народом завет в тот день и дал ему постановления и закон в Сихеме [пред скиниею Господа Бога Израилева].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вписал Иисус слова сии в книгу закона Божия, и взял большой камень и положил его там под дубом, который подле святилища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Иисус всему народу: вот, камень сей будет нам свидетелем, ибо он слышал все слова Господа, которые Он говорил с нами [сегодня]; он да будет свидетелем против вас [в последующие дни], чтобы вы не солгали пред [Господом] Богом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отпустил Иисус народ, каждого в свой удел.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После сего умер Иисус, сын Навин, раб Господень, будучи ста десяти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похоронили его в пределе его удела в Фамнаф-Сараи, что на горе Ефремовой, на север от горы Гааша. [И положили там с ним во гробе, в котором похоронили его, каменные ножи, которыми Иисус обрезал сынов Израилевых в Галгале, когда вывел их из Египта, как повелел Господь; и они там даже до сего дня.]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служил Израиль Господу во все дни Иисуса и во все дни старейшин, которых жизнь продлилась после Иисуса и которые видели все дела Господа, какие Он сделал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кости Иосифа, которые вынесли сыны Израилевы из Египта, схоронили в Сихеме, в участке поля, которое купил Иаков у сынов Еммора, отца Сихемова, за сто монет и которое досталось в удел сынам Иосифовым.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[После сего] умер и Елеазар, сын Аарона [первосвященник], и похоронили его на холме Финееса, сына его, который дан ему на горе Ефремовой.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