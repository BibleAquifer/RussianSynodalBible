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Judges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 смерти Иисуса вопрошали сыны Израилевы Господа, говоря: кто из нас прежде пойдет на Хананеев воевать с ними?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 Господь: Иуда пойдет; вот, Я предаю землю в руки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Иуда же сказал Симеону, брату своему: войди со мною в жребий мой, и будем воевать с Хананеями; и я войду с тобою в твой жребий. И пошел с ним Симеон.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пошел Иуда, и предал Господь Хананеев и Ферезеев в руки их, и побили они из них в Везеке десять тысяч человек.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 Везеке встретились они с Адони-Везеком, сразились с ним и разбили Хананеев и Ферезеев.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Адони-Везек побежал, но они погнались за ним и поймали его и отсекли большие пальцы на руках его и на ногах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Тогда сказал Адони-Везек: семьдесят царей с отсеченными на руках и на ногах их большими пальцами собирали [крохи] под столом моим; как делал я, так и мне воздал Бог. И привели его в Иерусалим, и он умер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воевали сыны Иудины против Иерусалима и взяли его, и поразили его мечом и город предали огню.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Потом пошли сыны Иудины воевать с Хананеями, которые жили на горах и на полуденной земле и на низменных местах.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пошел Иуда на Хананеев, которые жили в Хевроне [имя же Хеврону было прежде Кириаф-Арбы], и поразили Шешая, Ахимана и Фалмая [от рода Енакова].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Оттуда пошел он против жителей Давира; имя Давиру было прежде Кириаф-Сефер.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 Халев: кто поразит Кириаф-Сефер и возьмет его, тому отдам Ахсу, дочь мою, в жену.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взял его Гофониил, сын Кеназа, младшего брата Халевова, и Халев отдал в жену ему Ахсу, дочь 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Когда надлежало ей идти, Гофониил научил ее просить у отца ее поле, и она сошла с осла. Халев сказал ей: что тебе?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[Ахса] сказала ему: дай мне благословение; ты дал мне землю полуденную, дай мне и источники воды. И дал ей [Халев по желанию ее] источники верхние и источники нижние.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сыны [Иофора] Кенеянина, тестя Моисеева, пошли из города Пальм с сынами Иудиными в пустыню Иудину, которая на юг от Арада, и пришли и поселились среди народа.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пошел Иуда с Симеоном, братом своим, и поразили Хананеев, живших в Цефафе, и предали его заклятию, и оттого называется город сей Хорма.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Иуда взял также Газу с пределами ее, Аскалон с пределами его, и Екрон с пределами его [и Азот с окрестностями его].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Господь был с Иудою, и он овладел горою; но жителей долины не мог прогнать, потому что у них были железные колесницы.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отдали Халеву Хеврон, как говорил Моисей, [и получил он там в наследие три города сынов Енаковых] и изгнал оттуда трех сынов Енаковых.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Но Иевусеев, которые жили в Иерусалиме, не изгнали сыны Вениаминовы, и живут Иевусеи с сынами Вениамина в Иерусалиме до сего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сыны Иосифа пошли также на Вефиль, и Господь был с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[И остановились] и высматривали сыны Иосифовы Вефиль, [имя же городу было прежде Луз].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увидели стражи человека, идущего из города, [и взяли его] и сказали ему: покажи нам вход в город, и сделаем с тобою милость.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Он показал им вход в город, и поразили они город мечом, а человека сего и все родство его отпустили.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Человек сей пошел в землю Хеттеев, и построил [там] город и нарек имя ему Луз. Это имя его до сего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Манассия не выгнал жителей Бефсана, [который есть Скифополь], и зависящих от него городов, Фаанаха и зависящих от него городов, жителей Дора и зависящих от него городов, жителей Ивлеама и зависящих от него городов, жителей Мегиддона и зависящих от него городов; и остались Хананеи жить в земле 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Когда Израиль пришел в силу, тогда сделал он Хананеев данниками, но изгнать не изгнал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Ефрем не изгнал Хананеев, живущих в Газере; и жили Хананеи среди их в Газере [и платили им дань].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Завулон не изгнал жителей Китрона и жителей Наглола, и жили Хананеи среди их и платили им дань.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Асир не изгнал жителей Акко, [которые платили ему дань, и жителей Дора] и жителей Сидона и Ахлава, Ахзива, Хелвы, Афека и Рехова.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жил Асир среди Хананеев, жителей земли той, ибо не изгнал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Неффалим не изгнал жителей Вефсамиса и жителей Бефанафа и жил среди Хананеев, жителей земли той; жители же Вефсамиса и Бефанафа были его данниками.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стеснили Аморреи сынов Дановых в горах, ибо не давали им сходить на долину.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остались Аморреи жить на горе Херес, [где медведи и лисицы], в Аиалоне и Шаалвиме; но рука сынов Иосифовых одолела [Аморреев], и сделались они данниками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Пределы Аморреев от возвышенности Акравим и от Селы простирались и далее.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Judges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пришел Ангел Господень из Галгала в Бохим [и в Вефиль и к дому Израилеву] и сказал [им: так говорит Господь]: Я вывел вас из Египта и ввел вас в землю, о которой клялся отцам вашим [дать вам], и сказал Я: «не нарушу завета Моего с вами вовек;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вы не вступайте в союз с жителями земли сей; [богам их не поклоняйтесь, изваяния их разбейте,] жертвенники их разрушьте». Но вы не послушали гласа Моего. Что вы это сделали?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потому говорю Я: [не стану уже переселять людей сих, которых Я хотел изгнать,] не изгоню их от вас, и будут они вам петлею, и боги их будут для вас сетью.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Когда Ангел Господень сказал слова сии всем сынам Израилевым, то народ поднял громкий вопль и заплакал.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От сего и называют то место Бохим. Там принесли они жертву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Когда Иисус распустил народ, и пошли сыны Израилевы, [каждый в свой дом и] каждый в свой удел, чтобы получить в наследие землю,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тогда народ служил Господу во все дни Иисуса и во все дни старейшин, которых жизнь продлилась после Иисуса и которые видели все великие дела Господни, какие Он сделал Израилю.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когда умер Иисус, сын Навин, раб Господень, будучи ста десяти лет,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похоронили его в пределе удела его в Фамнаф-Сараи, на горе Ефремовой, на север от горы Гааша;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когда весь народ оный отошел к отцам своим, и восстал после них другой род, который не знал Господа и дел Его, какие Он делал Израилю,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тогда сыны Израилевы стали делать злое пред очами Господа и стали служить Ваалам;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оставили Господа, Бога отцов своих, Который вывел их из земли Египетской, и обратились к другим богам, богам народов, окружавших их, и стали поклоняться им, и раздражили Господа;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оставили Господа и стали служить Ваалу и Астартам.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воспылал гнев Господень на Израиля, и предал их в руки грабителей, и грабили их; и предал их в руки врагов, окружавших их, и не могли уже устоять пред врагами своими.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Куда они ни пойдут, рука Господня везде была им во зло, как говорил им Господь и как клялся им Господь. И им было весьма тесно.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воздвигал [им] Господь судей, которые спасали их от рук грабителей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но и судей они не слушали, а ходили блудно вслед других богов и поклонялись им [и раздражали Господа], скоро уклонялись от пути, коим ходили отцы их, повинуясь заповедям Господним. Они так не делали.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Когда Господь воздвигал им судей, то Сам Господь был с судьею и спасал их от врагов их во все дни судьи: ибо жалел их Господь, слыша стон их от угнетавших и притеснявших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Но как скоро умирал судья, они опять делали хуже отцов своих, уклоняясь к другим богам, служа им и поклоняясь им. Не отставали от дел своих и [не отступали] от стропотного пути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воспылал гнев Господень на Израиля, и сказал Он: за то, что народ сей преступает завет Мой, который Я поставил с отцами их, и не слушает гласа Моего,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Я не стану уже изгонять от них ни одного из тех народов, которых оставил Иисус, [сын Навин, на земле,] когда умирал,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чтобы искушать ими Израиля: станут ли они держаться пути Господня и ходить по нему, как держались отцы их, или нет?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оставил Господь народы сии, и не изгнал их вскоре, и не предал их в руки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Judges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Вот те народы, которых оставил Господь, чтобы искушать ими Израильтян, всех, которые не знали о всех войнах Ханаанских,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для того только, чтобы знали и учились войне последующие роды сынов Израилевых, которые прежде не знали ее: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пять владельцев Филистимских, все Хананеи, Сидоняне и Евеи, живущие на горе Ливане, от горы Ваал-Ермона до входа в Емаф.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Они были оставлены, чтобы искушать ими Израильтян и узнать, повинуются ли они заповедям Господним, которые Он заповедал отцам их чрез Моисея.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жили сыны Израилевы среди Хананеев, Хеттеев, Аморреев, Ферезеев, Евеев, [Гергесеев] и Иевусеев,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брали дочерей их себе в жены, и своих дочерей отдавали за сыновей их, и служили богам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сделали сыны Израилевы злое пред очами Господа, и забыли Господа, Бога своего, и служили Ваалам и Астартам.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воспылал гнев Господень на Израиля, и предал их в руки Хусарсафема, царя Месопотамского, и служили сыны Израилевы Хусарсафему восемь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Тогда возопили сыны Израилевы к Господу, и воздвигнул Господь спасителя сынам Израилевым, который спас их, Гофониила, сына Кеназа, младшего брата Халевова.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На нем был Дух Господень, и был он судьею Израиля. Он вышел на войну [против Хусарсафема], и предал Господь в руки его Хусарсафема, царя Месопотамского, и преодолела рука его Хусарсафема.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покоилась земля сорок лет. И умер Гофониил, сын Кеназа.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Сыны Израилевы опять стали делать злое пред очами Господа, и укрепил Господь Еглона, царя Моавитского, против Израильтян, за то, что они делали злое пред очами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Он собрал к себе [всех] Аммонитян и Амаликитян, и пошел и поразил Израиля, и овладели они городом Пальм.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служили сыны Израилевы Еглону, царю Моавитскому, восемнадцать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Тогда возопили сыны Израилевы к Господу, и Господь воздвигнул им спасителя Аода, сына Геры, сына Иеминиева, который был левша. И послали сыны Израилевы с ним дары Еглону, царю Моавитскому.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Аод сделал себе меч с двумя остриями, длиною в локоть, и припоясал его под плащом своим к правому бедру,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[и пришел,] и поднес дары Еглону, царю Моавитскому; Еглон же был человек очень тучный.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Когда поднес Аод все дары и проводил людей, принесших дары,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то сам возвратился от истуканов, которые в Галгале, и сказал: у меня есть тайное слово до тебя, царь. Он сказал: тише! И вышли от него все стоявшие при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Аод вошел к нему: он сидел в прохладной горнице, которая была у него отдельно. И сказал Аод: у меня есть до тебя [царь,] слово Божие. [Еглон] встал со стула [пред ним].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[Когда он встал,] Аод простер левую руку свою и взял меч с правого бедра своего и вонзил его в чрево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так что вошла за острием и рукоять, и тук закрыл острие, ибо Аод не вынул меча из чрева его, и он прошел в задние части.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вышел Аод в преддверие, и затворил за собою двери горницы, и замкнул.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Когда он вышел, рабы Еглона пришли и видят, вот, двери горницы замкнуты, и говорят: верно, он для нужды в прохладной комнате.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Ждали довольно долго, но, видя, что никто не отпирает дверей горницы, взяли ключ и отперли, и вот, господин их лежит на земле мертвый.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Пока они недоумевали, Аод между тем ушел, [и никто о нем не думал,] прошел мимо истуканов и спасся в Сеираф.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Придя же [в землю Израилеву, Аод] вострубил трубою на горе Ефремовой, и сошли с ним сыны Израилевы с горы, и он шел впереди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сказал им: идите за мною, ибо предал Господь [Бог] врагов ваших Моавитян в руки ваши. И пошли за ним, и перехватили переправу через Иордан к Моаву, и не давали никому переходить.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побили в то время Моавитян около десяти тысяч человек, все здоровых и сильных, и никто не убежал.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Так смирились в тот день Моавитяне пред Израилем, и покоилась земля восемьдесят лет. [И был Аод судьею их до самой смерти.]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После него был Самегар, сын Анафов, который шестьсот человек Филистимлян побил воловьим рожном; и он также спас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Judges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умер Аод, сыны Израилевы стали опять делать злое пред очами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предал их Господь в руки Иавина, царя Ханаанского, который царствовал в Асоре; военачальником у него был Сисара, который жил в Харошеф-Гоиме.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возопили сыны Израилевы к Господу, ибо у него было девятьсот железных колесниц, и он жестоко угнетал сынов Израилевых двадцать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 то время была судьею Израиля Девора пророчица, жена Лапидофова;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она жила под Пальмою Девориною, между Рамою и Вефилем, на горе Ефремовой; и приходили к ней [туда] сыны Израилевы на суд.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[Девора] послала и призвала Варака, сына Авиноамова, из Кедеса Неффалимова, и сказала ему: повелевает [тебе] Господь, Бог Израилев: пойди, взойди на гору Фавор и возьми с собою десять тысяч человек из сынов Неффалимовых и сынов Завулоновых;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а Я приведу к тебе, к потоку Киссону, Сисару, военачальника Иавинова, и колесницы его и многолюдное [войско] его, и предам его в руки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Варак сказал ей: если ты пойдешь со мною, пойду; а если не пойдешь со мною, не пойду; [ибо я не знаю дня, в который пошлет Господь Ангела со мною].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Она сказала [ему] пойти пойду с тобою; только [знай, что] не тебе уже будет слава на сем пути, в который ты идешь; но в руки женщины предаст Господь Сисару. И встала Девора и пошла с Вараком в Кедес.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Варак созвал Завулонян и Неффалимлян в Кедес, и пошли вслед за ним десять тысяч человек, и Девора пошла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Хевер Кенеянин отделился тогда от Кенеян, сынов Ховава, родственника Моисеева, и раскинул шатер свой у дубравы в Цаанниме близ Кедеса.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донесли Сисаре, что Варак, сын Авиноамов, взошел на гору Фавор.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Сисара созвал все колесницы свои, девятьсот железных колесниц, и весь народ, который у него, из Харошеф-Гоима к потоку Киссону.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сказала Девора Вараку: встань, ибо это тот день, в который Господь предаст Сисару в руки твои; Сам Господь пойдет пред тобою. И сошел Варак с горы Фавора, и за ним десять тысяч человек.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Тогда Господь привел в замешательство Сисару и все колесницы его и все ополчение его от меча Варакова, и сошел Сисара с колесницы [своей] и побежал пеший.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Варак преследовал колесницы [его] и ополчение до Харошеф-Гоима, и пало все ополчение Сисарино от меча, не осталось никого.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Сисара же убежал пеший в шатер Иаили, жены Хевера Кенеянина; ибо между Иавином, царем Асорским, и домом Хевера Кенеянина был мир.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вышла Иаиль навстречу Сисаре, и сказала ему: зайди, господин мой, зайди ко мне, не бойся. Он зашел к ней в шатер, и она покрыла его ковром [своим].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[Сисара] сказал ей: дай мне немного воды напиться, я пить хочу. Она развязала мех с молоком, и напоила его, и опять покрыла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[Сисара] сказал ей: стань у дверей шатра, и если кто придет и спросит у тебя и скажет: «нет ли здесь кого?», ты скажи: «нет».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Иаиль, жена Хеверова, взяла кол от шатра, и взяла молот в руку свою, и подошла к нему тихонько, и вонзила кол в висок его так, что приколола к земле; а он спал от усталости и умер.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вот, Варак гонится за Сисарою. Иаиль вышла навстречу ему и сказала ему: войди, я покажу тебе человека, которого ты ищешь. Он вошел к ней, и вот, Сисара лежит мертвый, и кол в виске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смирил [Господь] Бог в тот день Иавина, царя Ханаанского, пред сынами Израилевыми.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Рука сынов Израилевых усиливалась более и более над Иавином, царем Ханаанским, доколе не истребили они Иавина, царя Ханаанского.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Judges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тот день воспела Девора и Варак, сын Авиноамов, сими словами: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Израиль отмщен, народ показал рвение; прославьте Господа!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Слушайте, цари, внимайте, вельможи: я Господу, я пою, бряцаю Господу, Богу Израилеву.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Когда выходил Ты, Господи, от Сеира, когда шел с поля Едомского, тогда земля тряслась, и небо капало, и облака проливали воду;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горы таяли от лица Господа, даже этот Синай от лица Господа, Бога Израилева.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Во дни Самегара, сына Анафова, во дни Иаили, были пусты дороги, и ходившие прежде путями прямыми ходили тогда окольными дорогами.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Не стало обитателей в селениях у Израиля, не стало, доколе не восстала я, Девора, доколе не восстала я, мать в Израиле.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Избрали новых богов, оттого война у ворот. Виден ли был щит и копье у сорока тысяч Израиля?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Сердце мое к вам, начальники Израилевы, к ревнителям в народе; прославьте Господа!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Ездящие на ослицах белых, сидящие на коврах и ходящие по дороге, пойте песнь!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Среди голосов собирающих стада при колодезях, там да воспоют хвалу Господу, хвалу вождям Израиля! Тогда выступил ко вратам народ Господень.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Воспряни, воспряни, Девора! воспряни, воспряни! воспой песнь! Восстань, Варак! и веди пленников твоих, сын Авиноамов!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Тогда немногим из сильных подчинил Он народ; Господь подчинил мне храбрых.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От Ефрема пришли укоренившиеся в земле Амалика; за тобою Вениамин, среди народа твоего; от Махира шли начальники, и от Завулона владеющие тростью писца.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князья Иссахаровы с Деворою, и Иссахар так же, как Варак, бросился в долину пеший. В племенах Рувимовых большое разногласие.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Что сидишь ты между овчарнями, слушая блеяние стад? В племенах Рувимовых большое разногласие.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Галаад живет спокойно за Иорданом, и Дану чего бояться с кораблями? Асир сидит на берегу моря и у пристаней своих живет спокойно.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Завулон народ, обрекший душу свою на смерть, и Неффалим – на высотах поля.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Пришли цари, сразились, тогда сразились цари Ханаанские в Фанаахе у вод Мегиддонских, но не получили нимало серебра.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С неба сражались, звезды с путей своих сражались с Сисарою.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Поток Киссон увлек их, поток Кедумим, поток Киссон. Попирай, душа моя, силу!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Тогда ломались копыта конские от побега, от побега сильных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Прокляните Мероз, говорит Ангел Господень, прокляните, прокляните жителей его за то, что не пришли на помощь Господу, на помощь Господу с храбрыми.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Да будет благословенна между женами Иаиль, жена Хевера Кенеянина, между женами в шатрах да будет благословенна!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Воды просил он: молока подала она, в чаше вельможеской принесла молока лучшего.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[Левую] руку свою протянула к колу, а правую свою к молоту работников; ударила Сисару, поразила голову его, разбила и пронзила висок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К ногам ее склонился, пал и лежал, к ногам ее склонился, пал; где склонился, там и пал сраженный.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В окно выглядывает и вопит мать Сисарина сквозь решетку: что долго не идет конница его, что медлят колеса колесниц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Умные из ее женщин отвечают ей, и сама она отвечает на слова свои: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верно, они нашли, делят добычу, по девице, по две девицы на каждого воина, в добычу полученная разноцветная одежда Сисаре, полученная в добычу разноцветная одежда, вышитая с обеих сторон, снятая с плеч пленника.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Так да погибнут все враги Твои, Господи! Любящие же Его да будут как солнце, восходящее во всей силе своей! – И покоилась земля сорок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Judges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Сыны Израилевы стали опять делать злое пред очами Господа, и предал их Господь в руки Мадианитян на семь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Тяжела была рука Мадианитян над Израилем, и сыны Израилевы сделали себе от Мадианитян ущелья в горах и пещеры и укрепления.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Когда посеет Израиль, придут Мадианитяне и Амаликитяне и жители востока и ходят у них;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стоят у них шатрами, и истребляют произведения земли до самой Газы, и не оставляют для пропитания Израилю ни овцы, ни вола, ни осла.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они приходили со скотом своим и с шатрами своими, приходили в таком множестве, как саранча; им и верблюдам их не было числа, и ходили по земле Израилевой, чтоб опустошать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весьма обнищал Израиль от Мадианитян, и возопили сыны Израилевы к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когда возопили сыны Израилевы к Господу на Мадианитян,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послал Господь пророка к сынам Израилевым, и сказал им: так говорит Господь, Бог Израилев: Я вывел вас из Египта, вывел вас из дома рабства;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избавил вас из руки Египтян и из руки всех, угнетавших вас, прогнал их от вас, и дал вам землю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 вам: «Я Господь, Бог ваш; не чтите богов Аморрейских, в земле которых вы живете»; но вы не послушали гласа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пришел Ангел Господень и сел в Офре под дубом, принадлежащим Иоасу, потомку Авиезерову; сын его Гедеон выколачивал тогда пшеницу в точиле, чтобы скрыться от Мадианитян.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явился ему Ангел Господень и сказал ему: Господь с тобою, муж сильный!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Гедеон сказал ему: господин мой! если Господь с нами, то отчего постигло нас все это [бедствие]? и где все чудеса Его, о которых рассказывали нам отцы наши, говоря: «из Египта вывел нас Господь»? Ныне оставил нас Господь и предал нас в руки Мадианитян.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Господь, воззрев на него, сказал: иди с этою силою твоею и спаси Израиля от руки Мадианитян; Я посылаю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[Гедеон] сказал ему: Господи! как спасу я Израиля? вот, и племя мое в колене Манассиином самое бедное, и я в доме отца моего младший.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сказал ему Господь: Я буду с тобою, и ты поразишь Мадианитян, как одного человека.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[Гедеон] сказал Ему: если я обрел благодать пред очами Твоими, то сделай мне знамение, что Ты говоришь со мною: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не уходи отсюда, доколе я не приду к Тебе и не принесу дара моего и не предложу Тебе. Он сказал: Я останусь до возвращения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Гедеон пошел и приготовил козленка и опресноков из ефы муки; мясо положил в корзину, а похлебку влил в горшок и принес к Нему под дуб и предложил.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сказал ему Ангел Божий: возьми мясо и опресноки, и положи на сей камень, и вылей похлебку. Он так и сделал.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Ангел Господень простер конец жезла, который был в руке его, прикоснулся к мясу и опреснокам; и вышел огонь из камня и поел мясо и опресноки; и Ангел Господень скрылся от глаз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увидел Гедеон, что это Ангел Господень, и сказал Гедеон:увы мне, Владыка Господи! потому что я видел Ангела Господня лицом к лицу.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Господь сказал ему: мир тебе, не бойся, не умрешь.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устроил там Гедеон жертвенник Господу и назвал его: Иегова Шалом. Он еще до сего дня в Офре Авиезеровой.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В ту ночь сказал ему Господь: возьми тельца из стада отца твоего и другого тельца семилетнего, и разрушь жертвенник Ваала, который у отца твоего, и сруби священное дерево, которое при нем,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поставь жертвенник Господу, Богу твоему, [явившемуся тебе] на вершине скалы сей, в порядке, и возьми второго тельца и принеси во всесожжение на дровах дерева, которое срубишь.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Гедеон взял десять человек из рабов своих и сделал, как говорил ему Господь; но как сделать это днем он боялся домашних отца своего и жителей города, то сделал ночью.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Поутру встали жители города, и вот, жертвенник Ваалов разрушен, и дерево при нем срублено, и второй телец вознесен во всесожжение на новоустроенном жертвеннике.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говорили друг другу: кто это сделал? Искали, расспрашивали и сказали: Гедеон, сын Иоасов, сделал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сказали жители города Иоасу: выведи сына твоего; он должен умереть за то, что разрушил жертвенник Ваала и срубил дерево, которое было при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Иоас сказал всем приступившим к нему: вам ли вступаться за Ваала, вам ли защищать его? кто вступится за него, тот будет предан смерти в это же утро; если он Бог, то пусть сам вступится за себя, потому что он разрушил его жертвенник.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стал звать его с того дня Иероваалом, потому что сказал: пусть Ваал сам судится с ним за то, что он разрушил жертвенник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Между тем все Мадианитяне и Амаликитяне и жители востока собрались вместе, перешли [реку] и стали станом на долине Изреельской.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Дух Господень объял Гедеона; он вострубил трубою, и созвано было племя Авиезерово идти за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послал послов по всему колену Манассиину, и оно вызвалось идти за ним; также послал послов к Асиру, Завулону и Неффалиму, и сии пришли навстречу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сказал Гедеон Богу: если Ты спасешь Израиля рукою моею, как говорил Ты,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то вот, я расстелюздесь на гумне стриженую шерсть: если роса будет только на шерсти, а на всей земле сухо, то буду знать, что спасешь рукою моею Израиля, как говорил 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Так и сделалось: на другой день, встав рано, он стал выжимать шерсть и выжал из шерсти росы целую чашу воды.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сказал Гедеон Богу: не прогневайся на меня, если еще раз скажу и еще только однажды сделаю испытание над шерстью: пусть будет сухо на одной только шерсти, а на всей земле пусть будет роса.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Бог так и сделал в ту ночь: только на шерсти было сухо, а на всей земле была роса.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Judges 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Иероваал, он же и Гедеон, встал поутру, и весь народ, бывший с ним, и расположились станом у источника Харода; Мадиамский же стан был от него к северу у холма Море в долине.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 Господь Гедеону: народа с тобою слишком много, не могу Я предать Мадианитян в руки их, чтобы не возгордился Израиль предо Мною и не сказал: «моя рука спасла меня»;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итак, провозгласи вслух народа и скажи: «кто боязлив и робок, тот пусть возвратится и пойдет назад с горы Галаада». И возвратилось народа двадцать две тысячи, а десять тысяч осталось.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 Господь Гедеону: все еще много народа; веди их к воде, там Я выберу их тебе; о ком Я скажу: «пусть идет с тобою», тот и пусть идет с тобою; а о ком скажу тебе: «не должен идти с тобою», тот пусть и не идет.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Он привел народ к воде. И сказал Господь Гедеону: кто будет лакать воду языком своим, как лакает пес, того ставь особо, так же и тех всех, которые будут наклоняться на колени свои и пить.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было число лакавших ртом своим с руки триста человек; весь же остальной народ наклонялся на колени свои пить воду.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 Господь Гедеону: тремястами лакавших Я спасу вас и предам Мадианитян в руки ваши, а весь народ пусть идет, каждый в свое место.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взяли они съестной запас у народа себе и трубы их, и отпустил Гедеон всех Израильтян по шатрам и удержал у себя триста человек; стан же Мадиамский был у него внизу в долине.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 ту ночь сказал ему Господь: встань, сойди в стан, Я предаю его в руки твои;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если же ты боишься идтиодин, то пойди в стан ты и Фура, слуга твой;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услышишь, что говорят, и тогда укрепятся руки твои, и пойдешь в стан. И сошел он и Фура, слуга его, к самомуполку вооруженных, которые были в стане.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Мадианитяне же и Амаликитяне и все жители востока расположились на долине в таком множестве, как саранча; верблюдам их не было числа, много было их, как песку на берегу моря.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Гедеон пришел. И вот, один рассказывает другому сон и говорит: снилось мне, будто круглый ячменный хлеб катился по стану Мадиамскому и, прикатившись к шатру, ударил в него так, что он упал, опрокинул его, и шатер распался.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Другой сказал в ответ ему: это не иное что, как меч Гедеона, сына Иоасова, Израильтянина; предал Бог в руки его Мадианитян и весь стан.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Гедеон, услышав рассказ сна и толкование его, поклонился [Господу] и возвратился в стан Израильский и сказал: вставайте! предал Господь в руки ваши стан Мадиамский.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разделил триста человек на три отряда и дал в руки всем им трубы и пустые кувшины и в кувшины светильники.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 им: смотрите на меня и делайте то же; вот, я подойду к стану, и что буду делать, то и вы делайте;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когда я и находящиеся со мною затрубим трубою, трубите и вы трубами вашими вокруг всего стана и кричите: «[меч] Господа и Гедеона!»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подошел Гедеон и сто человек с ним к стану, в начале средней стражи, и разбудили стражей, и затрубили трубами и разбили кувшины, которые были в руках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затрубиливсе три отряда трубами, и разбили кувшины, и держали в левой руке своей светильники, а в правой руке трубы, и трубили, и кричали: «меч Господа и Гедеона!»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стоял всякий на своем месте вокруг стана; и стали бегать во всем стане, и кричали, и обратились в бегство.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Между тем как триста человек трубили трубами, обратил Господь меч одного на другого во всем стане, и бежало ополчение до Бефшитты к Царере, до предела Авелмехолы, близ Табафы.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созваны Израильтяне из колена Неффалимова, Асирова и всего колена Манассиина, и погнались за Мадианитянами.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Гедеон же послал послов на всю гору Ефремову сказать: выйдите навстречу Мадианитянам и перехватите у нихпереправу через воду до Бефвары и Иордан. И созваны все Ефремляне и перехватилипереправы через воду до Бефвары и Иордан;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поймали двух князей Мадиамских: Орива и Зива, и убили Орива в Цур-Ориве, а Зива в Иекев-Зиве и преследовали Мадианитян; головы же Орива и Зива принесли к Гедеону за Иордан.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Judges 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сказали ему Ефремляне: зачем ты это сделал, что не позвал нас, когда шел воевать с Мадианитянами? И сильно ссорились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[Гедеон] отвечал им: сделал ли я что такое, как вы ныне? Не счастливее ли Ефрем добирал виноград, нежели Авиезер обирал?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 ваши руки предал Бог князей Мадиамских Орива и Зива, и что мог сделать я такое, как вы? Тогда успокоился дух их против него, когда сказал он им такие слова.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пришел Гедеон к Иордану, перешел сам и триста человек, бывшие с ним. Они были утомлены [и голодны], преследуяврагов.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он жителям Сокхофа: дайте хлеба народу, который идет за мною; они утомились, а я преследую Зевея и Салмана, царей Мадиамских.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Князья Сокхофа сказали: разве рука Зевея и Салмана уже в твоей руке, чтобы нам войску твоему давать хлеб?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 Гедеон: за это, когда предаст Господь Зевея и Салмана в руки мои, я растерзаю тело ваше терновником пустынным и молотильными зубчатыми досками.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Оттуда пошел он в Пенуэл и то же сказал жителям его, и жители Пенуэла отвечали ему то же, что отвечали жители Сокхофа.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Он сказал и жителям Пенуэла: когда я возвращусь в мире, разрушу башню сию.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Зевей же и Салман были в Каркоре и с ними их ополчение до пятнадцати тысяч, все, что осталось из всего ополчения жителей востока; пало же сто двадцать тысяч человек, обнажающих меч.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Гедеон пошел к живущим в шатрах на восток от Новы и Иогбеги и поразил стан, когда стан стоял беспечно.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Зевей и Салман побежали; он погнался за ними и схватил обоих царей Мадиамских, Зевея и Салмана, и весь стан привел в замешательство.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возвратился Гедеон, сын Иоаса, с войны от возвышенности Хереса.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захватил юношу из жителей Сокхофа и выспросил у него; и он написал ему князей и старейшин Сокхофских семьдесят семь человек.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пришел он к жителям Сокхофским, и сказал: вот Зевей и Салман, за которых вы посмеялись надо мною, говоря: «разве рука Зевея и Салмана уже в твоей руке, чтобы нам давать хлеб утомившимся людям твоим?»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взял старейшин города и терновник пустынный и зубчатые молотильные доски и наказал ими жителей Сокхофа;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башню Пенуэльскую разрушил, и перебил жителей города.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сказал Зевею и Салману: каковы были те, которых вы убили на Фаворе? Они сказали: они были такие, как ты, каждый имел вид сынов царских.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[Гедеон] сказал: это были братья мои, сыны матери моей. Жив Господь! если бы вы оставили их в живых, я не убил бы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сказал Иеферу, первенцу своему: встань, убей их. Но юноша не извлек меча своего, потому что боялся, так как был еще молод.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сказали Зевей и Салман: встань сам и порази нас, потому что по человеку и сила его. И встал Гедеон, и убил Зевея и Салмана, и взял пряжки, бывшие на шеях верблюдов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сказали Израильтяне Гедеону: владей нами ты и сын твой и сын сына твоего, ибо ты спас нас из руки Мадианитян.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Гедеон сказал им: ни я не буду владеть вами, ни мой сын не будет владеть вами; Господь да владеет вами.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сказал им Гедеон: прошу у вас одного, дайте мне каждый по серьге из добычи своей. [Ибо у неприятелей много было золотых серег, потому что они были Измаильтяне.]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Они сказали: дадим. И разостлали одежду и бросали туда каждый по серьге из добычи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Весу в золотых серьгах, которые он выпросил, было тысяча семьсот золотых [сиклей], кроме пряжек, пуговиц и пурпуровых одежд, которые были на царях Мадиамских, и кроме [золотых] цепочек, которые были на шее у верблюдов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Из этого сделал Гедеон ефод и положил его в своем городе, в Офре, и стали все Израильтяне блудно ходить туда за ним, и был он сетью Гедеону и всему дому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Так смирились Мадианитяне пред сынами Израиля и не стали уже поднимать головы своей, и покоилась земля сорок лет во дни Гедеона.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пошел Иероваал, сын Иоасов, и жил в доме своем.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У Гедеона было семьдесят сыновей, происшедших от чресл его, потому что у него много было жен.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Также и наложница, жившая в Сихеме, родила ему сына, и он дал ему имя Авимелех.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умер Гедеон, сын Иоасов, в глубокой старости, и погребен во гробе отца своего Иоаса, в Офре Авиезеровой.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Когда умер Гедеон, сыны Израилевы опять стали блудно ходить вслед Ваалов и поставили себе богом Ваалверифа;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не вспомнили сыны Израилевы Господа, Бога своего, Который избавлял их из руки всех врагов, окружавших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дому Иероваалову,или Гедеонову, не сделали милости за все благодеяния, какие он сделал Израилю.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Judges 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Авимелех, сын Иероваалов, пошел в Сихем к братьям матери своей и говорил им и всему племени отца матери своей,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внушите всем жителям Сихемским: что лучше для вас, чтобы владели вами все семьдесят сынов Иеровааловых, или чтобы владел один? и вспомните, что я кость ваша и плоть ваша.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Братья матери его внушили о нем все сии слова жителям Сихемским; и склонилось сердце их к Авимелеху, ибо говорили они: он брат наш.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дали ему семьдесятсиклей серебра из дома Ваалверифа; Авимелех нанял на оные праздных и своевольных людей, которые и пошли за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пришел он в дом отца своего в Офру и убил братьев своих, семьдесят сынов Иеровааловых, на одном камне. Остался только Иофам, младший сын Иероваалов, потому что скрылся.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собрались все жители Сихемские и весь дом Милло, и пошли и поставили царем Авимелеха у дуба, что близ Сихема.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Когда рассказали об этом Иофаму, он пошел и стал на вершине горы Гаризима и, возвысив голос свой, кричал и говорил им: послушайте меня, жители Сихема, и послушает вас Бог!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Пошли некогда дерева помазать над собою царя и сказали маслине: царствуй над нами.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Маслина сказала им: оставлю ли я тук мой, которым чествуют богов и людей, и пойду ли скитаться по деревам?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сказали дерева смоковнице: иди ты, царствуй над нами.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Смоковница сказала им: оставлю ли я сладость мою и хороший плод мой и пойду ли скитаться по деревам?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сказали дерева виноградной лозе: иди ты, царствуй над нами.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Виноградная лоза сказала им: оставлю ли я сок мой, который веселит богов и человеков, и пойду ли скитаться по деревам?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Наконец сказали все дерева терновнику: иди ты, царствуй над нами.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Терновник сказал деревам: если вы по истине поставляете меня царем над собою, то идите, покойтесь под тенью моею; если же нет, то выйдет огонь из терновника и пожжет кедры Ливанские.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Итак, смотрите, по истине ли и по правде ли вы поступили, поставив Авимелеха царем? И хорошо ли вы поступили с Иероваалом и домом его, и сообразно ли с его благодеяниями поступили вы?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За вас отец мой сражался, не дорожил жизнью своею и избавил вас от руки Мадианитян;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а вы теперь восстали против дома отца моего, и убили семьдесят сынов отца моего на одном камне, и поставили царем над жителями Сихемскими Авимелеха, сына рабыни его, потому что он брат ваш.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Если вы ныне по истине и по правде поступили с Иероваалом и домом его, то [да будет на вас благословение и] радуйтесь об Авимелехе, и он пусть радуется о вас;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если же нет, то да изыдет огонь от Авимелеха и да пожжет жителей Сихемских и весь дом Милло, и да изыдет огонь от жителей Сихемских и от дома Милло и да пожжет Авимелеха.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побежал Иофам, и убежал и пошел в Беер, и жил там,укрываясь от брата своего Авимелеха.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Авимелех же царствовал над Израилем три года.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послал Бог злого духа между Авимелехом и между жителями Сихема, и не стали покоряться жители Сихемские Авимелеху,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дабы таким образом совершилось мщение за семьдесят сынов Иеровааловых, и кровь их обратилась на Авимелеха, брата их, который убил их, и на жителей Сихемских, которые подкрепили руки его, чтоб убить братьев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Жители Сихемские посадили против него в засаду людей на вершинах гор, которые грабили всякого проходящего мимо их по дороге. О сем донесено было Авимелеху.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Пришел же и Гаал, сын Еведов, с братьями своими в Сихем, и ходили они по Сихему, и жители Сихемские положились на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вышли в поле, и собирали виноград свой, и давили в точилах, и делали праздники, ходили в дом бога своего, и ели и пили, и проклинали Авимелеха.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Гаал, сын Еведов, говорил: кто Авимелех и что Сихем, чтобы нам служить ему? Не сын ли он Иероваалов, и не Зевул ли главный начальник его? Служите лучше потомкам Еммора, отца Сихемова, а ему для чего нам служить?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Если бы кто дал народ сей в руки мои, я прогнал бы Авимелеха. И сказано было Авимелеху: умножь войско твое и выходи.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Зевул, начальник города, услышал слова Гаала, сына Еведова, и воспылал гнев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Он хитрым образом отправляет послов к Авимелеху, чтобы сказать: вот, Гаал, сын Еведов, и братья его пришли в Сихем, и вот, они возмущают против тебя город;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итак, встань ночью, ты и народ, находящийся с тобою, и поставь засаду в поле;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поутру же, при восхождении солнца, встань рано и приступи к городу; и когда он и народ, который у него, выйдут к тебе, тогда делай с ними, что может рука твоя.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встал ночью Авимелех и весь народ, находившийся с ним, и поставили в засаду у Сихема четыре отряда.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[Поутру] Гаал, сын Еведов, вышел и стал у ворот городских; и встал Авимелех и народ, бывший с ним, из засады.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Гаал, увидев народ, говорит Зевулу: вот, народ спускается с вершины гор. А Зевул сказал ему: тень гор тебе кажется людьми.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Гаал опять говорил и сказал: вот, народ спускается с возвышенности, и один отряд идет от дуба Меонним.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сказал ему Зевул: где уста твои, которые говорили: «кто Авимелех, чтобы мы стали служить ему?» Это тот народ, который ты пренебрегал; выходи теперь и сразись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пошел Гаал впереди жителей Сихемских и сразился с Авимелехом.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погнался за ним Авимелех, и побежал он от него, и много пало убитых до самых ворот города.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 остался Авимелех в Аруме, а Гаала и братьев его Зевул выгнал, чтоб они не жили в Сихеме.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На другой день вышел народ в поле, и донесли о сем Авимелеху.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Он взял свой народ и разделил его на три отряда и поставил в засаду в поле. И, увидев, что народ вышел из города, восстал на них и побил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Между тем как Авимелех и отряды, бывшие с ним, приступили и стали у ворот городских, другие два отряда напали на всех, бывших в поле, и убивали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И сражался Авимелех с городом весь тот день, и взял город, и побил народ, бывший в нем, и разрушил город и засеял его солью.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Услышав об этом, все, бывшие в башне Сихемской, ушли в башню капища Ваал-Верифа.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Авимелеху донесено, что собрались туда все бывшие в башне Сихемской.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И пошел Авимелех на гору Селмон, сам и весь народ, бывший с ним, и взял Авимелех топоры с собою и нарубил сучьев древесных, и положил на плечи свои, и сказал народу, бывшему с ним: вы видели, что я делал; скорее делайте и вы то же, что 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И нарубил каждый из всего народа сучьев, и пошли за Авимелехом, и положили к башне, и сожгли посредством их башню огнем, и умерли все, бывшие в башне Сихемской, около тысячи мужчин и женщин.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Потом пошел Авимелех в Тевец и осадил Тевец и взял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Среди города была крепкая башня, и убежали туда все мужчины и женщины и все жители города, и заперлись и взошли на кровлю башни.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Авимелех пришел к башне и окружил ее и подошел к дверям башни, чтобы сжечь ее огнем.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Тогда одна женщина бросила обломок жернова на голову Авимелеху и проломила ему череп.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[Авимелех] тотчас призвал отрока, оруженосца своего, и сказал ему: обнажи меч твой и умертви меня, чтобы не сказали обо мне: «женщина убила его». И пронзил его отрок его, и он умер.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55</w:t>
      </w:r>
      <w:r>
        <w:rPr>
          <w:lang w:val="ru_RU" w:bidi="ru_RU"/>
        </w:rPr>
        <w:t xml:space="preserve"> Израильтяне, видя, что умер Авимелех, пошли каждый в свое место.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56</w:t>
      </w:r>
      <w:r>
        <w:rPr>
          <w:lang w:val="ru_RU" w:bidi="ru_RU"/>
        </w:rPr>
        <w:t xml:space="preserve"> Так воздал Бог Авимелеху за злодеяние, которое он сделал отцу своему, убив семьдесят братьев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57</w:t>
      </w:r>
      <w:r>
        <w:rPr>
          <w:lang w:val="ru_RU" w:bidi="ru_RU"/>
        </w:rPr>
        <w:t xml:space="preserve"> И все злодеяния жителей Сихемских обратил Бог на голову их; и постигло их проклятие Иофама, сына Иероваалова.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Judges 10:1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После Авимелеха восстал для спасения Израиля Фола, сын Фуи, сына Додова, из колена Иссахарова. Он жил в Шамире на горе Ефремовой.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Он был судьею Израиля двадцать три года, и умер, и погребен в Шамире.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После него восстал Иаир из Галаада и был судьею Израиля двадцать два года.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У него было тридцать [два] сына, ездивших на тридцати [двух] молодых ослах, и тридцать [два] города было у них; их до сего дня называют селениями Иаира, что в земле Галаадской.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умер Иаир, и погребен в Камоне.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Сыны Израилевы продолжали делать злое пред очами Господа и служили Ваалам и Астартам, и богам Арамейским, и богам Сидонским, и богам Моавитским, и богам Аммонитским, и богам Филистимским; а Господа оставили и не служили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воспылал гнев Господа на Израиля, и Он предал их в руки Филистимлян и в руки Аммонитян;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они теснили и мучили сынов Израилевых с того года восемнадцать лет, всех сынов Израилевых по ту сторону Иордана в земле Аморрейской, которая в Галааде.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Наконец Аммонитяне перешли Иордан, чтобы вести войну с Иудою и Вениамином и с домом Ефремовым. И весьма тесно было сынам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возопили сыны Израилевы к Господу, и говорили: согрешили мы пред Тобою, потому что оставили Бога нашего и служили Ваалам.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Господь сынам Израилевым: не угнетали ли вас Египтяне, и Аморреи, и Аммонитяне, и Филистимляне,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Сидоняне, и Амаликитяне, и Моавитяне, и когда вы взывали ко Мне, не спасал ли Я вас от рук 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А вы оставили Меня и стали служить другим богам; за то Я не буду уже спасать вас: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пойдите, взывайте к богам, которых вы избрали, пусть они спасают вас в тесное для вас время.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сказали сыны Израилевы Господу: согрешили мы; делай с нами все, что Тебе угодно, только избавь нас ныне.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отвергли от себя чужих богов и стали служить [только] Господу. И не потерпела душа Его страдания Израилева.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Аммонитяне собрались и расположились станом в Галааде; собрались также сыны Израилевы и стали станом в Массифе.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Народ и князья Галаадские сказали друг другу: кто начнет войну против Аммонитян, тот будет начальником всех жителей Галаадских.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Judges 11:1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Иеффай Галаадитянин был человек храбрый. Он был сын блудницы; от Галаада родился Иеффай.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жена Галаадова родила ему сыновей. Когда возмужали сыновья жены, изгнали они Иеффая, сказав ему: ты не наследник в доме отца нашего, потому что ты сын другой женщины.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убежал Иеффай от братьев своих и жил в земле Тов; и собрались к Иеффаю праздные люди и выходили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Чрез несколько времени Аммонитяне пошли войною на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Во время войны Аммонитян с Израильтянами пришли старейшины Галаадские взять Иеффая из земли Тов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сказали Иеффаю: приди, будь у нас вождем, и сразимся с Аммонитянами.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Иеффай сказал старейшинам Галаадским: не вы ли возненавидели меня и выгнали из дома отца моего? зачем же пришли ко мне ныне, когда вы в беде?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Старейшины Галаадские сказали Иеффаю: для того мы теперь пришли к тебе, чтобы ты пошел с нами и сразился с Аммонитянами и был у нас начальником всех жителей Галаадских.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Иеффай старейшинам Галаадским: если вы возвратите меня, чтобы сразиться с Аммонитянами, и Господь предаст мне их, то останусь ли я у вас начальником?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Старейшины Галаадские сказали Иеффаю: Господь да будет свидетелем между нами, что мы сделаем по слову твоему!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пошел Иеффай со старейшинами Галаадскими, и народ поставил его над собою начальником и вождем, и Иеффай произнес все слова свои пред лицом Господа в Массифе.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послал Иеффай послов к царю Аммонитскому сказать: что тебе до меня, что ты пришел ко мне воевать на земле моей?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Царь Аммонитский сказал послам Иеффая: Израиль, когда шел из Египта, взял землю мою от Арнона до Иавока и Иордана; итак, возврати мне ее с миром, [и я отступлю].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[И возвратились послы к Иеффаю.] Иеффай в другой раз послал послов к царю Аммонитскому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сказать ему: так говорит Иеффай: Израиль не взял земли Моавитской и земли Аммонитской;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ибо, когда шли из Египта, Израиль пошел в пустыню к Чермному морю и пришел в Кадес;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оттуда послал Израиль послов к царю Едомскому сказать: «позволь мне пройти землею твоею»; но царь Едомский не послушал; и к царю Моавитскому он посылал, но и тот не согласился; посему Израиль оставался в Кадесе.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пошел пустынею, и миновал землю Едомскую и землю Моавитскую, и, придя к восточному пределу земли Моавитской, расположился станом за Арноном; но не входил в пределы Моавитские, ибо Арнон есть предел Моава.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послал Израиль послов к Сигону, царю Аморрейскому, царю Есевонскому, и сказал ему Израиль: «позволь нам пройти землею твоею в свое место».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Но Сигон не согласился пропустить Израиля чрез пределы свои, и собрал Сигон весь народ свой, и расположился станом в Иааце, и сразился с Израилем.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предал Господь, Бог Израилев, Сигона и весь народ его в руки Израилю, и он побил их; и получил Израиль в наследие всю землю Аморрея, жившего в земле той;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получили они в наследие все пределы Аморрея от Арнона до Иавока и от пустыни до Иордана.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Итак, Господь, Бог Израилев, изгнал Аморрея от лица народа Своего Израиля, а ты хочешь взять его наследие?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Не владеешь ли ты тем, что дал тебе Хамос, бог твой? И мы владеем всем тем, что дал нам в наследие Господь, Бог наш.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Разве ты лучше Валака, сына Сепфорова, царя Моавитского? Ссорился ли он с Израилем, или воевал ли с ними?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Израиль уже живет триста лет в Есевоне и в зависящих от него городах, в Ароере и зависящих от него городах, и во всех городах, которые близ Арнона; для чего вы в то время не отнимали [их]?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А я не виновен пред тобою, и ты делаешь мне зло, выступив против меня войною. Господь Судия да будет ныне судьею между сынами Израиля и между Аммонитянами!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Но царь Аммонитский не послушал слов Иеффая, с которыми он посылал к нему.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был на Иеффае Дух Господень, и прошел он Галаад и Манассию, и прошел Массифу Галаадскую, и из Массифы Галаадской пошел к Аммонитянам.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дал Иеффай обет Господу и сказал: если Ты предашь Аммонитян в руки мои,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то по возвращении моем с миром от Аммонитян, что выйдет из ворот дома моего навстречу мне, будет Господу, и вознесу сие на всесожжение.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пришел Иеффай к Аммонитянам сразиться с ними, и предал их Господь в руки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поразил их поражением весьма великим, от Ароера до Минифа двадцать городов, и до Авель-Керамима, и смирились Аммонитяне пред сынами Израилевыми.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пришел Иеффай в Массифу в дом свой, и вот, дочь его выходит навстречу ему с тимпанами и ликами: она была у него только одна, и не было у него еще ни сына, ни дочери.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Когда он увидел ее, разодрал одежду свою и сказал: ах, дочь моя! ты сразила меня; и ты в числе нарушителей покоя моего! я отверз [о тебе] уста мои пред Господом и не могу отречься.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Она сказала ему: отец мой! ты отверз уста твои пред Господом и делай со мною то, что произнесли уста твои, когда Господь совершил чрез тебя отмщение врагам твоим Аммонитянам.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сказала отцу своему: сделай мне только вот что: отпусти меня на два месяца; я пойду, взойду на горы и оплачу девство мое с подругами моими.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Он сказал: пойди. И отпустил ее на два месяца. Она пошла с подругами своими и оплакивала девство свое в горах.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По прошествии двух месяцев она возвратилась к отцу своему, и он совершил над нею обет свой, который дал, и она не познала мужа. И вошло в обычай у Израиля,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что ежегодно дочери Израилевы ходили оплакивать дочь Иеффая Галаадитянина, четыре дня в году.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Judges 12:1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Ефремляне собрались и перешли в Севину и сказали Иеффаю: для чего ты ходил воевать с Аммонитянами, а нас не позвал с собою? мы сожжем дом твой огнем и с тобою вместе.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Иеффай сказал им: я и народ мой имели с Аммонитянами сильную ссору; я звал вас, но вы не спасли меня от руки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видя, что ты не спасаешь меня, я подверг опасности жизнь мою и пошел на Аммонитян, и предал их Господь в руки мои; зачем же вы пришли ныне воевать со мною?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собрал Иеффай всех жителей Галаадских и сразился с Ефремлянами, и побили жители Галаадские Ефремлян, говоря: вы беглецы Ефремовы, Галаад же среди Ефрема и среди Манассии.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перехватили Галаадитяне переправу чрез Иордан от Ефремлян, и когда кто из уцелевших Ефремлян говорил: «позвольте мне переправиться», то жители Галаадские говорили ему: «не Ефремлянин ли ты?» Он говорил: «нет».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Они говорили ему: «скажи: шибболет», а он говорил: «сибболет», и не мог иначе выговорить. Тогда они, взяв его, закалали у переправы чрез Иордан. И пало в то время из Ефремлян сорок две тысячи.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Иеффай был судьею Израиля шесть лет, и умер Иеффай Галаадитянин, и погребен в одном из городов Галаадских.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После него был судьею Израиля Есевон из Вифлеема.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У него было тридцать сыновей, и тридцать дочерей отпустил он из дома [в замужество], а тридцать дочерей взял со стороны за сыновей своих, и был судьею Израиля семь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умер Есевон, и погребен в Вифлееме.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После него был судьею Израиля Елон Завулонянин и судил Израиля десять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умер Елон Завулонянин, и погребен в Аиалоне, в земле Завулоновой.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После него был судьею Израиля Авдон, сын Гиллела, Пирафонянин.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У него было сорок сыновей и тридцать внуков, ездивших на семидесяти молодых ослах; он судил Израиля восемь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умер Авдон, сын Гиллела, Пирафонянин, и погребен в Пирафоне в земле Ефремовой, на горе Амаликовой.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Judges 13:1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Сыны Израилевы продолжали делать злое пред очами Господа, и предал их Господь в руки Филистимлян на сорок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 то время был человек из Цоры, от племени Данова, именем Маной; жена его была неплодна и не рождала.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явился Ангел Господень жене и сказал ей: вот, ты неплодна и не рождаешь; но зачнешь и родишь сына;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итак, берегись, не пей вина и сикера, и не ешь ничего нечистого;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вот, ты зачнешь и родишь сына, и бритва не коснется головы его, потому что от самого чрева младенец сей будет назорей Божий, и он начнет спасать Израиля от руки Филистимлян.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Жена пришла и сказала мужу своему: человек Божий приходил ко мне, которого вид, как вид Ангела Божия, весьма почтенный; я не спросила его, откуда он, и он не сказал мне имени своего;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он сказал мне: «вот, ты зачнешь и родишь сына; итак, не пей вина и сикера и не ешь ничего нечистого, ибо младенец от самого чрева до смерти своей будет назорей Божий».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Маной помолился Господу и сказал: Господи! пусть придет опять к нам человек Божий, которого посылал Ты, и научит нас, что нам делать с имеющим родиться младенцем.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услышал Бог голос Маноя, и Ангел Божий опять пришел к жене, когда она была в поле, и Маноя, мужа ее, не было с нею.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Жена тотчас побежала и известила мужа своего и сказала ему: вот, явился мне человек, приходивший ко мне тогда.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Маной встал и пошел с женою своею, и пришел к тому человеку и сказал ему: ты ли тот человек, который говорил с сею женщиною? [Ангел] сказал: 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 Маной: итак, если исполнится слово твое, как нам поступать с младенцем сим и что делать с ним?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Ангел Господень сказал Маною: пусть он остерегается всего, о чем я сказал жене;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пусть не ест ничего, что производит виноградная лоза; пусть не пьет вина и сикера и не ест ничего нечистого и соблюдает все, что я приказал 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Маной Ангелу Господню: позволь удержать тебя, пока мы изготовим для тебя козленка.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Ангел Господень сказал Маною: хотя бы ты и удержал меня, но я не буду есть хлеба твоего; если же хочешь совершить всесожжение Господу, то вознеси его. Маной же не знал, что это Ангел Господень.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 Маной Ангелу Господню: как тебе имя? чтобы нам прославить тебя, когда исполнится слово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Ангел Господень сказал ему: что ты спрашиваешь об имени моем? оно чудно.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взял Маной козленка и хлебное приношение и вознес Господу на камне. И сделал Он чудо, которое видели Маной и жена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Когда пламень стал подниматься от жертвенника к небу, Ангел Господень поднялся в пламени жертвенника. Видя это, Маной и жена его пали лицом на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невидим стал Ангел Господень Маною и жене его. Тогда Маной узнал, что это Ангел Господень.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сказал Маной жене своей: верно, мы умрем, ибо видели мы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Жена его сказала ему: если бы Господь хотел умертвить нас, то не принял бы от рук наших всесожжения и хлебного приношения, и не показал бы нам всего того, и теперь не открыл бы нам сего.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родила жена сына, и нарекла имя ему: Самсон. И рос младенец, и благословлял его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начал Дух Господень действовать в нем в стане Дановом, между Цорою и Естаолом.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Judges 14:1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пошел Самсон в Фимнафу и увидел в Фимнафе женщину из дочерей Филистимских, [и она понравилась ему].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Он пошел и объявил отцу своему и матери своей и сказал: я видел в Фимнафе женщину из дочерей Филистимских; возьмите ее мне в жену.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Отец и мать его сказали ему: разве нет женщин между дочерями братьев твоих и во всем народе моем, что ты идешь взять жену у Филистимлян необрезанных? И сказал Самсон отцу своему: ее возьми мне, потому что она мне понравилась.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Отец его и мать его не знали, что это от Господа, и что Он ищет случая отмстить Филистимлянам. А в то время Филистимляне господствовали над Израилем.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пошел Самсон с отцом своим и с матерью своею в Фимнафу, и когда подходили к виноградникам Фимнафским, вот, молодой лев, рыкая, идет навстречу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сошел на него Дух Господень, и он растерзал льва как козленка; а в руке у него ничего не было. И не сказал отцу своему и матери своей, что он сделал.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пришел и поговорил с женщиною, и она понравилась Самсону.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Спустя несколько дней опять пошел он, чтобы взять ее, и зашел посмотреть труп льва, и вот, рой пчел в трупе львином и мед.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Он взял его в руки свои и пошел, и ел дорогою; и когда пришел к отцу своему и матери своей, дал и им, и они ели; но не сказал им, что из львиного трупа взял мед 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пришел отец его к женщине, и сделал там Самсон [семидневный] пир, как обыкновенно делают женихи.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как там увидели его, выбрали тридцать брачных друзей, которые были бы при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 им Самсон: загадаю я вам загадку; если вы отгадаете мне ее в семь дней пира и отгадаете верно, то я дам вам тридцать синдонов и тридцать перемен одежд;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если же не сможете отгадать мне, то вы дайте мне тридцать синдонов и тридцать перемен одежд. Они сказали ему: загадай загадку твою, послушаем.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 им: из ядущего вышло ядомое, и из сильного вышло сладкое. И не могли отгадать загадки в три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 седьмой день сказали они жене Самсоновой: уговори мужа твоего, чтоб он разгадал нам загадку; иначе сожжем огнем тебя и дом отца твоего; разве вы призвали нас, чтоб обобрать нас?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плакала жена Самсонова пред ним и говорила: ты ненавидишь меня и не любишь; ты загадал загадку сынам народа моего, а мне не разгадаешь ее. Он сказал ей: отцу моему и матери моей не разгадал ее; и тебе ли разгадаю?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плакала она пред ним семь дней, в которые продолжался у них пир. Наконец в седьмой день разгадал ей, ибо она усиленно просила его. А она разгадала загадку сынам народа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в седьмой день до захождения солнечного сказали ему граждане: что слаще меда, и что сильнее льва! Он сказал им: если бы вы не орали на моей телице, то не отгадали бы моей загадки.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сошел на него Дух Господень, и пошел он в Аскалон, и, убив там тридцать человек, снял с них одежды, и отдал перемены платья их разгадавшим загадку. И воспылал гнев его, и ушел он в дом отца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А жена Самсонова вышла за брачного друга его, который был при нем другом.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Judges 15:1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Чрез несколько дней, во время жатвы пшеницы, пришел Самсон повидаться с женою своею, принеся с собою козленка; и когда сказал: «войду к жене моей в спальню», отец ее не дал ему войти.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 отец ее: я подумал, что ты возненавидел ее, и я отдал ее другу твоему; вот, меньшая сестра красивее ее; пусть она будет тебе вместо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Но Самсон сказал им: теперь я буду прав пред Филистимлянами, если сделаю им зло.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пошел Самсон, и поймал триста лисиц, и взял факелы, и связал хвост с хвостом, и привязал по факелу между двумя хвостами;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зажег факелы, и пустил их на жатву Филистимскую, и выжег и копны и нежатый хлеб, и виноградные сады и масличные.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говорили Филистимляне: кто это сделал? И сказали: Самсон, зять Фимнафянина, ибо этот взял жену его и отдал другу его. И пошли Филистимляне и сожгли огнем ее и [дом] отца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Самсон сказал им: хотя вы сделали это, но я отмщу вам самим и тогда только успокоюсь.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перебил он им голени и бедра, и пошел и засел в ущелье скалы Етама.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пошли Филистимляне, и расположились станом в Иудее, и протянулись до Лехи.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сказали жители Иудеи: за что вы вышли против нас? Они сказали: мы пришли связать Самсона, чтобы поступить с ним, как он поступил с нами.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пошли три тысячи человек из Иудеи к ущелью скалы Етама и сказали Самсону: разве ты не знаешь, что Филистимляне господствуют над нами? что ты это сделал нам? Он сказал им: как они со мною поступили, так и я поступил с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сказали ему: мы пришли связать тебя, чтобы отдать тебя в руки Филистимлянам. И сказал им Самсон: поклянитесь мне, что вы не убьете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сказали ему: нет, мы только свяжем тебя и отдадим тебя в руки их, а умертвить не умертвим. И связали его двумя новыми веревками и повели его из ущелья.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Когда он подошел к Лехе, Филистимляне с криком встретили его. И сошел на него Дух Господень, и веревки, бывшие на руках его, сделались как перегоревший лен, и упали узы его с рук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Нашел он свежую ослиную челюсть и, протянув руку свою, взял ее, и убил ею тысячу человек.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сказал Самсон: челюстью ослиною толпу, две толпы, челюстью ослиною убил я тысячу человек.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Сказав это, бросил челюсть из руки своей и назвал то место: Рамаф-Лехи.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почувствовал сильную жажду, и воззвал к Господу и сказал: Ты соделал рукою раба Твоего великое спасение сие; а теперь умру я от жажды, и попаду в руки необрезанных.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разверз Бог ямину в Лехе, и потекла из нее вода. Он напился, и возвратился дух его, и он ожил; оттого и наречено имя месту сему: «Источник взывающего», который в Лехе до сего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был он судьею Израиля во дни Филистимлян двадцать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Judges 16:1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Пришел однажды Самсон в Газу и, увидев там блудницу, вошел к 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Жителям Газы сказали: Самсон пришел сюда. И ходили они кругом, и подстерегали его всю ночь в воротах города, и таились всю ночь, говоря: до света утреннегоподождем, и убьем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А Самсон спал до полуночи; в полночь же, встав, схватил двери городских ворот с обоими косяками, поднял их вместе с запором, положил на плечи свои и отнес их на вершину горы, которая на пути к Хеврону, [и положил их там].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После того полюбил он одну женщину, жившую на долине Сорек; имя ей Далида.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 ней пришли владельцы Филистимские и говорят ей: уговори его, и выведай, в чем великая сила его и как нам одолеть его, чтобы связать его и усмирить его; а мы дадим тебе за то каждый тысячу сто сиклей серебра.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сказала Далида Самсону: скажи мне, в чем великая сила твоя и чем связать тебя, чтобы усмирить тебя?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Самсон сказал ей: если свяжут меня семью сырыми тетивами, которые не засушены, то я сделаюсь бессилен и буду как и прочие люди.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принесли ей владельцы Филистимские семь сырых тетив, которые не засохли, и она связала его 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[Между тем один скрытно сидел у нее в спальне.] И сказала ему: Самсон! Филистимляне идут на тебя. Он разорвал тетивы, как разрывают нитку из пакли, когда пережжет ее огонь. И не узнана сила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сказала Далида Самсону: вот, ты обманул меня и говорил мне ложь; скажи же теперь мне, чем связать тебя?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Он сказал ей: если свяжут меня новыми веревками, которые не были в деле, то я сделаюсь бессилен и буду, как прочие люди.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Далида взяла новые веревки и связала его и сказала ему: Самсон! Филистимляне идут на тебя. [Между тем один скрытно сидел в спальне.] И сорвал он их с рук своих, как нитки.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сказала Далида Самсону: все ты обманываешь меня и говоришь мне ложь; скажи мне, чем бы связать тебя? Он сказал ей: если ты воткешь семь кос головы моей в ткань, и прибьешь ее гвоздем, [то я буду бессилен, как и прочие люди].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[И усыпила его Далида на коленях своих. И когда он уснул, взяла Далида семь кос головы его,] и прикрепила их к колоде, и сказала ему: Филистимляне идут на тебя, Самсон! Он пробудился от сна своего и выдернул ткальную колоду вместе с тканью, [и не узнана сила его].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сказала ему [Далида]: как же ты говоришь: «люблю тебя», а сердце твое не со мною? вот, ты трижды обманул меня, и не сказал мне, в чем великая сила твоя.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как она словами своими тяготила его всякий день и мучила его, то душе его тяжело стало до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он открыл ей все сердце свое, и сказал ей: бритва не касалась головы моей, ибо я назорей Божий от чрева матери моей; если же остричь меня, то отступит от меня сила моя; я сделаюсь слаб и буду, как прочие люди.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Далида, видя, что он открыл ей все сердце свое, послала и звала владельцев Филистимских, сказав им: идите теперь; он открыл мне все сердце свое. И пришли к ней владельцы Филистимские и принесли серебро в руках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усыпила его [Далида] на коленях своих, и призвала человека, и велела ему остричь семь кос головы его. И начал он ослабевать, и отступила от него сила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Она сказала: Филистимляне идут на тебя, Самсон! Он пробудился от сна своего и сказал: пойду, как и прежде, и освобожусь. А не знал, что Господь отступил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Филистимляне взяли его и выкололи ему глаза, привели его в Газу и оковали его двумя медными цепями, и он молол в доме узников.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Между тем волосы на голове его начали расти, где они были острижены.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Владельцы Филистимские собрались, чтобы принести великую жертву Дагону, богу своему, и повеселиться, и сказали: бог наш предал Самсона, врага нашего, в руки наши.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Также и народ, видя его, прославлял бога своего, говоря: бог наш предал в руки наши врага нашего и опустошителя земли нашей, который побил многих из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когда развеселилось сердце их, сказали: позовите Самсона [из дома темничного], пусть он позабавит нас. И призвали Самсона из дома узников, и он забавлял их, [и заушали его] и поставили его между столбами.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сказал Самсон отроку, который водил его за руку: подведи меня, чтобы ощупать мне столбы, на которых утвержден дом, и прислониться к ним. [Отрок так и сделал.]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Дом же был полон мужчин и женщин; там были все владельцы Филистимские, и на кровле было до трех тысяч мужчин и женщин, смотревших на забавляющего их Самсона.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воззвал Самсон к Господу и сказал: Господи Боже! вспомни меня и укрепи меня только теперь, о Боже! чтобы мне в один раз отмстить Филистимлянам за два глаза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сдвинул Самсон с места два средних столба, на которых утвержден был дом, упершись в них, в один правою рукою своею, а в другой левою.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сказал Самсон: умри, душа моя, с Филистимлянами! И уперся всею силою, и обрушился дом на владельцев и на весь народ, бывший в нем. И было умерших, которых умертвил [Самсон] при смерти своей, более, нежели сколько умертвил он в жизни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пришли братья его и весь дом отца его, и взяли его, и пошли и похоронили его между Цорою и Естаолом, во гробе Маноя, отца его. Он был судьею Израиля двадцать лет. [После Самсона восстал Емегар, сын Енана, и убил из иноплеменников шестьсот человек, кроме скота. И он спас Израиля.]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Judges 17:1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Был некто на горе Ефремовой, именем Миха.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Он сказал матери своей: тысяча сто сиклей серебра, которые у тебя взяты и за которые ты при мне изрекла проклятие, это серебро у меня, я взял его. Мать его сказала: благословен сын мой у Господа!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возвратил он матери своей тысячу сто сиклей серебра. И сказала мать его: это серебро я от себя посвятила Господу для [тебя,] сына моего, чтобы сделать из него истукан и литой кумир; итак, отдаю оное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Но он возвратил серебро матери своей. Мать его взяла двести сиклей серебра и отдала их плавильщику. Он сделал из них истукан и литой кумир, который и находился в доме Михи.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был у Михи дом Божий. И сделал он ефод и терафим и посвятил одного из сыновей своих, чтоб он был у него священником.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 те дни не было царя у Израиля; каждый делал то, что ему казалось справедливым.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Один юноша из Вифлеема Иудейского, из колена Иудина, левит, тогда жил там;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этот человек пошел из города Вифлеема Иудейского, чтобы пожить, где случится, и, идя дорогою, пришел на гору Ефремову к дому Михи.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ему Миха: откуда ты идешь? Он сказал ему: я левит из Вифлеема Иудейского и иду пожить, где случится.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 ему Миха: останься у меня и будь у меня отцом и священником; я буду давать тебе по десяти сиклей серебра на год, потребное одеяние и пропитание.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Левит пошел к нему, и согласился левит остаться у этого человека, и был юноша у него, как один из сыновей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Миха посвятил левита, и этот юноша был у него священником и жил в доме у Михи.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 Миха: теперь я знаю, что Господь будет мне благотворить, потому что левит у меня священником.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Judges 18:1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те дни не было царя у Израиля; и в те дни колено Даново искало себе удела, где бы поселиться, потому что дотоле не выпало ему полного удела между коленами Израилевыми.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послали сыны Дановы от племени своего пять человек, мужей сильных, из Цоры и Естаола, чтоб осмотреть землю и узнать ее, и сказали им: пойдите, узнайте землю. Они пришли на гору Ефремову к дому Михи и ночевали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Находясь у дома Михи, узнали они голос молодого левита и зашли туда и спрашивали его: кто тебя привел сюда? что ты здесь делаешь и зачем ты здесь?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Он сказал им: то и то сделал для меня Миха, нанял меня, и я у него священником.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Они сказали ему: вопроси Бога, чтобы знать нам, успешен ли будет путь наш, в который мы идем.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Священник сказал им: идите с миром; пред Господом путь ваш, в который вы идете.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пошли те пять мужей, и пришли в Лаис, и увидели народ, который в нем, что он живет покойно, по обычаю Сидонян, тих и беспечен, и что не было в земле той, кто обижал бы в чем, или имел бы власть: от Сидонян они жили далеко, и ни с кем не было у них никакого дела.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возвратились [оные пять человек] к братьям своим в Цору и Естаол, и сказали им братья их: с чем вы?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Они сказали: встанем и пойдем на них; мы видели землю, она весьма хороша; а вы задумались: не медлите пойти и взять в наследие ту землю;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когда пойдете вы, придете к народу беспечному, и земля та обширна; Бог предает ее в руки ваши; это такое место, где нет ни в чем недостатка, что получается от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отправились оттуда из колена Данова, из Цоры и Естаола, шестьсот мужей, препоясавшись воинским оружием.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Они пошли и стали станом в Кириаф-Иариме, в Иудее. Посему и называют то место станом Дановым до сего дня. Он позади Кириаф-Иарима.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Оттуда отправились они на гору Ефремову и пришли к дому Михи.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сказали те пять мужей, которые ходили осматривать землю Лаис, братьям своим: знаете ли, что в одном из домов сих есть ефод, терафим, истукан и литой кумир? итак, подумайте, что сделать.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зашли туда, и вошли в дом молодого левита, в дом Михи, и приветствовали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А шестьсот человек из сынов Дановых, препоясанные воинским оружием, стояли у ворот.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Пять же человек, ходивших осматривать землю, пошли, вошли туда, взяли истукан и ефод и терафим и литой кумир. Священник стоял у ворот с теми шестьюстами человек, препоясанных воинским оружием.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Когда они вошли в дом Михи и взяли истукан, ефод, терафим и литой кумир, священник сказал им: что вы делаете?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Они сказали ему: молчи, положи руку твою на уста твои и иди с нами и будь у нас отцом и священником; лучше ли тебе быть священником в доме одного человека, нежели быть священником в колене или в племени Израилевом?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Священник обрадовался, и взял ефод, терафим и истукан [и литой кумир], и пошел с народом.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Они обратились и пошли, и отпустили детей, скот и тяжести вперед.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Когда они удалились от дома Михи, [Миха и] жители домов соседних с домом Михи собрались и погнались за сынами Дана,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кричали сынам Дана. [Сыны Дановы] оборотились и сказали Михе: что тебе, что ты так кричишь?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[Миха] сказал: вы взяли богов моих, которых я сделал, и священника, и ушли; чего еще более? как же вы говорите: «что тебе»?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Сыны Дановы сказали ему: молчи, чтобы мы не слышали голоса твоего; иначе некоторые из нас, рассердившись, нападут на вас, и ты погубишь себя и семейство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пошли сыны Дановы путем своим; Миха же, видя, что они сильнее его, пошел назад и возвратился в дом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А [сыны Дановы] взяли то, что сделал Миха, и священника, который был у него, и пошли в Лаис, против народа спокойного и беспечного, и побили его мечом, а город сожгли огнем.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Некому было помочь, потому что он был отдален от Сидона и ни с кем не имел дела. [Город сей] находился в долине, что близ Беф-Рехова. И построили снова город и поселились в нем,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нарекли имя городу: Дан, по имени отца своего Дана, сына Израилева; а прежде имя города тому было: Лаис.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поставили у себя сыны Дановы истукан; Ионафан же, сын Гирсона, сына Манассии, сам и сыновья его были священниками в колене Дановом до дня переселения жителей той земли;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имели у себя истукан, сделанный Михою, во все то время, когда дом Божий находился в Силоме.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Judges 19:1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те дни, когда не было царя у Израиля, жил один левит на склоне горы Ефремовой. Он взял себе наложницу из Вифлеема Иудейского.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Наложница его поссорилась с ним и ушла от него в дом отца своего в Вифлеем Иудейский и была там четыре месяца.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Муж ее встал и пошел за нею, чтобы поговорить к сердцу ее и возвратить ее к себе. С ним был слуга его и пара ослов. Она ввела его в дом отца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Отец этой молодой женщины, увидев его, с радостью встретил его, и удержал его тесть его, отец молодой женщины. И пробыл он у него три дня; они ели и пили и ночевали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 четвертый день встали они рано, и он встал, чтоб идти. И сказал отец молодой женщины зятю своему: подкрепи сердце твое куском хлеба, и потом пойдете.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Они остались, и оба вместе ели и пили. И сказал отец молодой женщины человеку тому: останься еще на ночь, и пусть повеселится сердце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Человек тот встал было, чтоб идти, но тесть его упросил его, и он опять ночевал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На пятый день встал он поутру, чтоб идти. И сказал отец молодой женщины той: подкрепи сердце твое [хлебом], и помедлите, доколе преклонится день. И ели оба они [и пили].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встал тот человек, чтоб идти, сам он, наложница его и слуга его. И сказал ему тесть его, отец молодой женщины: вот, день преклонился к вечеру, ночуйте, пожалуйте; вот, дню скоро конец, ночуй здесь, пусть повеселится сердце твое; завтра пораньше встанете в путь ваш, и пойдешь в дом твой.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Но муж не согласился ночевать, встал и пошел; и пришел к Иевусу, что ныне Иерусалим; с ним пара навьюченных ослов и наложница его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Когда они были близ Иевуса, день уже очень преклонился. И сказал слуга господину своему: зайдем в этот город Иевусеев и ночуем в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Господин его сказал ему: нет, не пойдем в город иноплеменников, которые не из сынов Израилевых, но дойдем до Гивы.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 слуге своему: дойдем до одного из сих мест и ночуем в Гиве, или в Раме.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пошли, и шли, и закатилось солнце подле Гивы Вениаминовой.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повернули они туда, чтобы пойти ночевать в Гиве. И пришел он и сел на улице в городе; но никто не приглашал их в дом для ночлега.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вот, идет один старик с работы своей с поля вечером; он родом был с горы Ефремовой и жил в Гиве. Жители же места сего были сыны Вениаминовы.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Он, подняв глаза свои, увидел прохожего на улице городской. И сказал старик: куда идешь? и откуда ты пришел?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Он сказал ему: мы идем из Вифлеема Иудейского к горе Ефремовой, откуда я; я ходил в Вифлеем Иудейский, а теперь иду к дому Господа; и никто не приглашает меня в дом;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у нас есть и солома и корм для ослов наших; также хлеб и вино для меня и для рабы твоей и для сего слуги есть у рабов твоих; ни в чем нет недостатка.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Старик сказал ему: будь спокоен: весь недостаток твой на мне, только не ночуй на улице.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ввел его в дом свой и дал корму ослам [его], а сами они омыли ноги свои и ели и пили.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Тогда как они развеселили сердца свои, вот, жители города, люди развратные, окружили дом, стучались в двери и говорили старику, хозяину дома: выведи человека, вошедшего в дом твой, мы познаем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Хозяин дома вышел к ним и сказал им: нет, братья мои, не делайте зла, когда человек сей вошел в дом мой, не делайте этого безумия;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вот у меня дочь девица, и у него наложница, выведу я их, смирите их и делайте с ними, что вам угодно; а с человеком сим не делайте этого безумия.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Но они не хотели слушать его. Тогда муж взял свою наложницу и вывел к ним на улицу. Они познали ее, и ругались над нею всю ночь до утра. И отпустили ее при появлении зари.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пришла женщина пред появлением зари, и упала у дверей дома того человека, у которого был господин ее, и лежала до света.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Господин ее встал поутру, отворил двери дома и вышел, чтоб идти в путь свой: и вот, наложница его лежит у дверей дома, и руки ее на пороге.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Он сказал ей: вставай, пойдем. Но ответа не было, [потому что она умерла]. Он положил ее на осла, встал и пошел в свое место.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Придя в дом свой, взял нож и, взяв наложницу свою, разрезал ее по членам ее на двенадцать частей и послал во все пределы Израилевы.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Всякий, видевший это, говорил: не бывало и не видано было подобного сему от дня исшествия сынов Израилевых из земли Египетской до сего дня. [Посланным же от себя людям он дал приказание и сказал: так говорите всему Израилю: бывало ли когда подобное сему?] Обратите внимание на это, посоветуйтесь и скажите.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Judges 20:1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вышли все сыны Израилевы, и собралось все общество, как один человек, от Дана до Вирсавии, и земля Галаадская, пред Господа в Массифу.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собрались [пред Господа] начальники всего народа, все колена Израилевы, в собрание народа Божия, четыреста тысяч пеших, обнажающих меч.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сыны Вениаминовы услышали, что сыны Израилевы пришли в Массифу. И сказали сыны Израилевы: скажите, как происходило это зло?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Левит, муж оной убитой женщины, отвечал и сказал: я с наложницею моею пришел ночевать в Гиву Вениаминову;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восстали на меня жители Гивы и окружили из-за меня дом ночью; меня намеревались убить, и наложницу мою замучили, [надругавшись над нею,] так что она умерла;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я взял наложницу мою, разрезал ее и послал ее во все области владения Израилева, ибо они сделали беззаконное и срамное дело в Израиле;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вот, все вы, сыны Израилевы, рассмотрите это дело и решите здесь.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восстал весь народ, как один человек, и сказал: не пойдем никто в шатер свой и не возвратимся никто в дом свой;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вот что мы сделаем ныне с Гивою: [пойдем] на нее по жребию;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возьмем по десяти человек из ста от всех колен Израилевых, по сто от тысячи и по тысяче от тьмы, чтоб они принесли съестных припасов для народа, который пойдет против Гивы Вениаминовой, наказать ее за срамное дело, которое она сделала в Израиле.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собрались все Израильтяне против города единодушно, как один человек.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послали колена Израилевы во все колено Вениаминово сказать: какое это гнусное дело сделано у вас!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Выдайте развращенных оных людей, которые в Гиве; мы умертвим их и искореним зло из Израиля. Но сыны Вениаминовы не хотели послушать голоса братьев своих, сынов Израилевых;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собрались сыны Вениаминовы из городов в Гиву, чтобы пойти войною против сынов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насчиталось в тот день сынов Вениаминовых, собравшихся из городов, двадцать шесть тысяч человек, обнажающих меч; кроме того, из жителей Гивы насчитано семьсот отборных;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из всего народа сего было семьсот человек отборных, которые были левши, и все сии, бросая из пращей камни в волос, не бросали мимо.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Израильтян же, кроме сынов Вениаминовых, насчиталось четыреста тысяч человек, обнажающих меч; все они были способны к войне.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встали и пошли в дом Божий, и вопрошали Бога и сказали сыны Израилевы: кто из нас прежде пойдет на войну с сынами Вениамина? И сказал Господь: Иуда [пойдет] впереди.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встали сыны Израилевы поутру и расположились станом подле Гивы;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выступили Израильтяне на войну против Вениамина, и стали сыны Израилевы в боевой порядок близ Гивы.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вышли сыны Вениаминовы из Гивы и положили в тот день двадцать две тысячи Израильтян на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Но народ Израильский ободрился, и опять стали в боевой порядок на том месте, где стояли в прежний 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пошли сыны Израилевы, и плакали пред Господом до вечера, и вопрошали Господа: вступать ли мне еще в сражение с сынами Вениамина, брата моего? Господь сказал: идите против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подступили сыны Израилевы к сынам Вениамина во второй 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Вениамин вышел против них из Гивы во второй день, и еще положили на землю из сынов Израилевых восемнадцать тысяч человек, обнажающих меч.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Тогда все сыны Израилевы и весь народ пошли и пришли в дом Божий и, сидя там, плакали пред Господом, и постились в тот день до вечера, и вознесли всесожжения и мирные жертвы пред Господом.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вопрошали сыны Израилевы Господа [в то время ковчег завета Божия находился там,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Финеес, сын Елеазара, сына Ааронова, предстоял пред ним]: выходить ли мне еще на сражение с сынами Вениамина, брата моего, или нет? Господь сказал: идите; Я завтра предам его в руки ваши.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поставил Израиль засаду вокруг Гивы.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пошли сыны Израилевы на сынов Вениамина в третий день и стали в боевой порядок пред Гивою, как прежде.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Сыны Вениаминовы выступили против народа и отдалились от города, и начали, как прежде, убивать из народа на дорогах, из которых одна идет к Вефилю, а другая к Гиве полем, и убили до тридцати человек из Израильтян.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сказали сыны Вениаминовы: они падают пред нами, как и прежде. А сыны Израилевы сказали: побежим от них и отвлечем их от города на дороги. [И сделали так.]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все Израильтяне встали с своего места и выстроились в Ваал-Фамаре. И засада Израилева устремилась из своего места, с западной стороны Гивы.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пришли пред Гиву десять тысяч человек отборных из всего Израиля, и началось жестокое сражение; но сыны Вениамина не знали, что предстоит им беда.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поразил Господь Вениамина пред Израильтянами, и положили в тот день Израильтяне из сынов Вениамина двадцать пять тысяч сто человек, обнажавших меч.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Когда сыны Вениамина увидели, что они поражены, тогда Израильтяне уступили место сынам Вениамина, ибо надеялись на засаду, которую они поставили близ Гивы.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Засада же поспешила и устремилась к Гиве, и вступила и поразила весь город мечом.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Израильтяне поставили с засадою условленным знаком к нападению поднимающийся дым из города.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Итак, когда Израильтяне отступили с места сражения, и Вениамин начал поражать и поверг Израильтян до тридцати человек и говорил: «опять падают они пред нами, как и в прежние сражения»;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тогда начал подниматься из города дым столбом. Вениамин оглянулся назад, и вот, дым от всего города восходит к небу.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Израильтяне воротились, а Вениамин оробел, ибо увидел, что постигла его беда.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побежали они от Израильтян по дороге к пустыне; но сеча преследовала их, и выходившие из городов побивали их там;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окружили Вениамина, и преследовали его до Менухи и поражали до самой восточной стороны Гивы.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 пало из сынов Вениамина восемнадцать тысяч человек, людей сильных.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[Оставшиеся] оборотились и побежали к пустыне, к скале Риммону, и побили еще [Израильтяне] на дорогах пять тысяч человек; и гнались за ними до Гидома и еще убили из них две тысячи человек.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Всех же сынов Вениаминовых, павших в тот день, было двадцать пять тысяч человек, обнажавших меч, и все они были мужи сильные.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И обратились [оставшиеся] и убежали в пустыню, к скале Риммону, шестьсот человек, и оставались там в каменной горе Риммоне четыре месяца.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Израильтяне же опять пошли к сынам Вениаминовым и поразили их мечом, и людей в городе, и скот, и все, что ни встречалось [во всех городах], и все находившиеся на пути города сожгли огнем.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Judges 21:1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поклялись Израильтяне в Массифе, говоря: никто из нас не отдаст дочери своей сынам Вениамина в замужество.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пришел народ в дом Божий, и сидели там до вечера пред Богом, и подняли громкий вопль, и сильно плакали,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сказали: Господи, Боже Израилев! для чего случилось это в Израиле, что не стало теперь у Израиля одного колена?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На другой день встал народ поутру, и устроили там жертвенник, и вознесли всесожжения и мирные жертвы.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сказали сыны Израилевы: кто не приходил в собрание пред Господа из всех колен Израилевых? Ибо великое проклятие произнесено было на тех, которые не пришли пред Господа в Массифу, и сказано было, что те преданы будут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сжалились сыны Израилевы над Вениамином, братом своим, и сказали: ныне отсечено одно колено от Израиля;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как поступить нам с оставшимися из них касательно жен, когда мы поклялись Господом не давать им жен из дочерей наших?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сказали: нет ли кого из колен Израилевых, кто не приходил пред Господа в Массифу? И оказалось, что из Иависа Галаадского никто не приходил пред Господа в стан на собрание.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осмотрен народ, и вот, не было там ни одного из жителей Иависа Галаадского.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послало туда общество двенадцать тысяч человек, мужей сильных, и дали им приказание, говоря: идите и поразите жителей Иависа Галаадского мечом, и женщин и детей;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вот что сделайте: всякого мужчину и всякую женщину, познавшую ложе мужеское, предайте заклятию, [а девиц оставляйте в живых. И сделали так].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нашли они между жителями Иависа Галаадского четыреста девиц, не познавших ложа мужеского, и привели их в стан в Силом, что в земле Ханаанской.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послало все общество переговорить с сынами Вениамина, бывшими в скале Риммоне, и объявило им мир.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Тогда возвратились сыны Вениамина [к Израильтянам], и дали им [Израильтяне] жен, которых оставили в живых из женщин Иависа Галаадского; но оказалось, что этого было недостаточно.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Народ же сожалел о Вениамине, что Господь не сохранил целости колен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сказали старейшины общества: что нам делать с оставшимися касательно жен, ибо истреблены женщины у Вениамина?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сказали: наследственная земля пусть остается уцелевшим сынам Вениамина, чтобы не исчезло колено от Израиля;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но мы не можем дать им жен из дочерей наших; ибо сыны Израилевы поклялись, говоря: «проклят, кто даст жену Вениамину».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сказали: вот, каждый год бывает праздник Господень в Силоме, который на север от Вефиля и на восток от дороги, ведущей от Вефиля в Сихем, и на юг от Левоны.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приказали сынам Вениамина и сказали: пойдите и засядьте в виноградниках,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смотрите, когда выйдут девицы Силомские плясать в хороводах, тогда выйдите из виноградников и схватите себе каждый жену из девиц Силомских и идите в землю Вениаминову;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когда придут отцы их или братья их с жалобою к нам, мы скажем им: «простите нас за них, ибо мы не взяли для каждого из них жены на войне, и вы не дали им; теперь вы виновны».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Сыны Вениамина так и сделали, и взяли жен по числу своему из бывших в хороводе, которых они похитили, и пошли и возвратились в удел свой, и построили города и стали жить в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В то же время Израильтяне разошлись оттуда каждый в колено свое и в племя свое, и пошли оттуда каждый в удел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В те дни не было царя у Израиля; каждый делал то, что ему казалось справедливым.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