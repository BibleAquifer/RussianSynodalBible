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дни, когда управляли судьи, случился голод на земле. И пошел один человек из Вифлеема Иудейского со своею женою и двумя сыновьями своими жить на полях Моавитских.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Имя человека того Елимелех, имя жены его Ноеминь, а имена двух сынов его Махлон и Хилеон; они были Ефрафяне из Вифлеема Иудейского. И пришли они на поля Моавитские и остались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умер Елимелех, муж Ноемини, и осталась она с двумя сыновьями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взяли себе жен из Моавитянок, имя одной Орфа, а имя другой Руфь, и жили там около десяти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потом и оба [сына ее], Махлон и Хилеон, умерли, и осталась та женщина после обоих своих сыновей и после мужа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встала она со снохами своими и пошла обратно с полей Моавитских, ибо услышала на полях Моавитских, что Бог посетил народ Свой и дал им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вышла она из того места, в котором жила, и обе снохи ее с нею. Когда они шли по дороге, возвращаясь в землю Иудейскую,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Ноеминь сказала двум снохам своим: пойдите, возвратитесь каждая в дом матери своей; да сотворит Господь с вами милость, как вы поступали с умершими и со мною!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даст вам Господь, чтобы вы нашли пристанище каждая в доме своего мужа! И поцеловала их. Но они подняли вопль и плакали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сказали: нет, мы с тобою возвратимся к народу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Ноеминь же сказала: возвратитесь, дочери мои; зачем вам идти со мною? Разве еще есть у меня сыновья в моем чреве, которые были бы вам мужьями?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Возвратитесь, дочери мои, пойдите, ибо я уже стара, чтоб быть замужем. Да если б я и сказала: «есть мне еще надежда», и даже если бы я сию же ночь была с мужем и потом родила сыновей,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 можно ли вам ждать, пока они выросли бы? можно ли вам медлить и не выходить замуж? Нет, дочери мои, я весьма сокрушаюсь о вас, ибо рука Господня постигла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подняли вопль и опять стали плакать. И Орфа простилась со свекровью своею [и возвратилась к народу своему], а Руфь осталась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[Ноеминь] сказала [Руфи]: вот, невестка твоя возвратилась к народу своему и к своим богам; возвратись и ты вслед за невесткою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Руфь сказала: не принуждай меня оставить тебя и возвратиться от тебя; но куда ты пойдешь, туда и я пойду, и где ты жить будешь, там и я буду жить; народ твой будет моим народом, и твой Бог – моим Богом;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где ты умрешь, там и я умру и погребена буду; пусть то и то сделает мне Господь, и еще больше сделает; смерть одна разлучит меня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[Ноеминь,] видя, что она твердо решилась идти с нею, перестала уговаривать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шли обе они, доколе не пришли в Вифлеем. Когда пришли они в Вифлеем, весь город пришел в движение от них, и говорили: это Ноеминь?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Она сказала им: не называйте меня Ноеминью, а называйте меня Марою, потому что Вседержитель послал мне великую горесть;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вышла отсюда с достатком, а возвратил меня Господь с пустыми руками; зачем называть меня Ноеминью, когда Господь заставил меня страдать, и Вседержитель послал мне несчастье?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возвратилась Ноеминь, и с нею сноха ее Руфь Моавитянка, пришедшая с полей Моавитских, и пришли они в Вифлеем в начале жатвы ячменя.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 Ноемини был родственник по мужу ее, человек весьма знатный, из племени Елимелехова, имя ему Вооз.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сказала Руфь Моавитянка Ноемини: пойду я на поле и буду подбирать колосья по следам того, у кого найду благоволение. Она сказала ей: пойди, дочь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Она пошла, и пришла, и подбирала в поле колосья позади жнецов. И случилось, что та часть поля принадлежала Воозу, который из племени Елимелехова.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вот, Вооз пришел из Вифлеема и сказал жнецам: Господь с вами! Они сказали ему: да благословит тебя Господь!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Вооз слуге своему, приставленному к жнецам: чья это молодая женщина?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Слуга, приставленный к жнецам, отвечал и сказал: эта молодая женщина – Моавитянка, пришедшая с Ноеминью с полей Моавитских;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она сказала: «буду я подбирать и собирать между снопами позади жнецов»; и пришла, и находится здесь с самого утра доселе; мало бывает она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Вооз Руфи: послушай, дочь моя, не ходи подбирать на другом поле и не переходи отсюда, но будь здесь с моими служанками;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пусть в глазах твоих будет то поле, где они жнут, и ходи за ними; вот, я приказал слугам моим не трогать тебя; когда захочешь пить, иди к сосудам и пей, откуда черпают слуги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Она пала на лицо свое и поклонилась до земли и сказала ему: чем снискала я в глазах твоих милость, что ты принимаешь меня, хотя я и чужеземка?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Вооз отвечал и сказал ей: мне сказано все, что сделала ты для свекрови своей по смерти мужа твоего, что ты оставила твоего отца и твою мать и твою родину и пришла к народу, которого ты не знала вчера и третьего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воздаст Господь за это дело твое, и да будет тебе полная награда от Господа, Бога Израилева, к Которому ты пришла, чтоб успокоиться под Его крылами!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Она сказала: да буду я в милости пред очами твоими, господин мой! Ты утешил меня и говорил по сердцу рабы твоей, между тем как я не стою ни одной из рабынь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ей Вооз: время обеда; приди сюда и ешь хлеб и обмакивай кусок твой в уксус. И села она возле жнецов. Он подал ей хлеба; она ела, наелась, и еще осталось.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встала, чтобы подбирать. Вооз дал приказ слугам своим, сказав: пусть подбирает она и между снопами, и не обижайте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и от снопов откидывайте ей и оставляйте, пусть она подбирает [и ест], и не браните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подбирала она на поле до вечера и вымолотила собранное, и вышло около ефы ячменя.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Взяв это, она пошла в город, и свекровь ее увидела, что она набрала. И вынула [Руфь из пазухи своей] и дала ей то, что оставила, наевшись сама.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сказала ей свекровь ее: где ты собирала сегодня и где работала? да будет благословен принявший тебя! [Руфь] объявила свекрови своей, у кого она работала, и сказала: человеку тому, у которого я сегодня работала, имя Вооз.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сказала Ноеминь снохе своей: благословен он от Господа за то, что не лишил милости своей ни живых, ни мертвых! И сказала ей Ноеминь: человек этот близок к нам; он из наших родственников.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Руфь Моавитянка сказала [свекрови своей]: он даже сказал мне: «будь с моими служанками, доколе не докончат они жатвы моей».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сказала Ноеминь снохе своей Руфи: хорошо, дочь моя, что ты будешь ходить со служанками его, и не будут оскорблять тебя на другом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была она со служанками Воозовыми и подбирала [колосья], доколе не кончилась жатва ячменя и жатва пшеницы, и жила у свекрови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сказала ей Ноеминь, свекровь ее: дочь моя, не поискать ли тебе пристанища, чтобы тебе хорошо было?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Вооз, со служанками которого ты была, родственник наш; вот, он в эту ночь веет на гумне ячмень;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умойся, помажься, надень на себя [нарядные] одежды твои и пойди на гумно, но не показывайся ему, доколе не кончит есть и пить;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он ляжет спать, узнай место, где он ляжет; тогда придешь и откроешь у ног его и ляжешь; он скажет тебе, что тебе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[Руфь] сказала ей: сделаю все, что ты сказала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пошла на гумно и сделала все так, как приказывала ей свекровь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Вооз наелся и напился, и развеселил сердце свое, и пошел и лег спать подле скирда. И она пришла тихонько, открыла у ног его и легла.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полночь он содрогнулся, приподнялся, и вот, у ног его лежит женщина.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[ей Вооз]: кто ты? Она сказала: я Руфь, раба твоя, простри крыло твое на рабу твою, ибо ты родственник.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[Вооз] сказал: благословенна ты от Господа [Бога], дочь моя! это последнее твое доброе дело сделала ты еще лучше прежнего, что ты не пошла искать молодых людей, ни бедных, ни богатых;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дочь моя, не бойся, я сделаю тебе все, что ты сказала; ибо у всех ворот народа моего знают, что ты женщина добродетельная;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хотя и правда, что я родственник, но есть еще родственник ближе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переночуй эту ночь; завтра же, если он примет тебя, то хорошо, пусть примет; а если он не захочет принять тебя, то я приму; жив Господь! Спи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спала она у ног его до утра и встала прежде, нежели могли они распознать друг друга. И сказал Вооз: пусть не знают, что женщина приходила на гумно.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ей: подай верхнюю одежду, которая на тебе, подержи ее. Она держала, и он отмерил [ей] шесть мер ячменя, и положил на нее, и пошел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[Руфь] пришла к свекрови своей. Та сказала [ей]: что, дочь моя? Она пересказала ей все, что сделал ей человек тот.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сказала [ей]: эти шесть мер ячменя он дал мне и сказал мне: «не ходи к свекрови своей с пустыми руками».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 сказала: подожди, дочь моя, доколе не узнаешь, чем кончится дело; ибо человек тот не останется в покое, не кончив сегодня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Вооз вышел к воротам и сидел там. И вот, идет мимо родственник, о котором говорил Вооз. И сказал ему [Вооз]: зайди сюда и сядь здесь. Тот зашел и сел.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[Вооз] взял десять человек из старейшин города и сказал: сядьте здесь. И они сели.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[Вооз] родственнику: Ноеминь, возвратившаяся с полей Моавитских, продает часть поля, принадлежащую брату нашему Елимелеху;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решился довести до ушей твоих и сказать: купи при сидящих здесь и при старейшинах народа моего; если хочешь выкупить, выкупай; а если не хочешь выкупить, скажи мне, и я буду знать; ибо кроме тебя некому выкупить; а по тебе я. Тот сказал: я выкупаю.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Вооз сказал: когда ты купишь поле у Ноемини, то должен купить и у Руфи Моавитянки, жены умершего, и должен взять ее в замужество, чтобы восстановить имя умершего в уделе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тот родственник: не могу я взять ее себе, чтобы не расстроить своего удела; прими ее ты, ибо я не могу принять.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Прежде такой был обычай у Израиля при выкупе и при мене для подтверждения какого-либо дела: один снимал сапог свой и давал другому, [который принимал право родственника,] и это было свидетельством у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тот родственник Воозу: купи себе. И снял сапог свой [и дал 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Вооз старейшинам и всему народу: вы теперь свидетели тому, что я покупаю у Ноемини все Елимелехово и все Хилеоново и Махлоново;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также и Руфь Моавитянку, жену Махлонову, беру себе в жену, чтоб оставить имя умершего в уделе его, и чтобы не исчезло имя умершего между братьями его и у ворот местопребывания его: вы сегодня свидетели тому.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весь народ, который при воротах, и старейшины: мы свидетели; да соделает Господь жену, входящую в дом твой, как Рахиль и как Лию, которые обе устроили дом Израилев; приобретай богатство в Ефрафе, и да славится имя твое в Вифлееме;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да будет дом твой, как дом Фареса, которого родила Фамарь Иуде, от того семени, которое даст тебе Господь от этой молодой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Вооз Руфь, и она сделалась его женою. И вошел он к ней, и Господь дал ей беременность, и она родила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говорили женщины Ноемини: благословен Господь, что Он не оставил тебя ныне без наследника! И да будет славно имя его в Израиле!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будет тебе отрадою и питателем в старости твоей, ибо его родила сноха твоя, которая любит тебя, которая для тебя лучше семи сыновей.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взяла Ноеминь дитя сие, и носила его в объятиях своих, и была ему нянькою.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Соседки нарекли ему имя и говорили: «у Ноемини родился сын», и нарекли ему имя: Овид. Он отец Иессея, отца Давидова.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вот род Фаресов: Фарес родил Есрома;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Есром родил Арама; Арам родил Аминадава;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Аминадав родил Наассона; Наассон родил Салмона;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Салмон родил Вооза; Вооз родил Овида;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Овид родил Иессея; Иессей родил Давида.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