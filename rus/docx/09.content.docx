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Был один человек из Рамафаим-Цофима, с горы Ефремовой, имя ему Елкана, сын Иерохама, сына Илия, сына Тоху, сына Цуфа, – Ефрафянин;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у него были две жены: имя одной Анна, а имя другой Феннана; у Феннаны были дети, у Анны же не было детей.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ходил этот человек из города своего в положенные дни поклоняться и приносить жертву Господу Саваофу в Силом; там были [Илий и] два сына его, Офни и Финеес, священниками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 тот день, когда Елкана приносил жертву, давал Феннане, жене своей, и всем сыновьям ее и дочерям ее части;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Анне же давал часть особую, [так как у нее не было детей], ибо любил Анну [более, нежели Феннану], хотя Господь заключил чрево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Соперница ее сильно огорчала ее, побуждая ее к ропоту на то, что Господь заключил чрево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Так бывало каждый год, когда ходила она в дом Господень; та огорчала ее, а эта плакала [и сетовала] и не 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ей Елкана, муж ее: Анна! [Она отвечала ему: вот я. И сказал ей:] что ты плачешь и почему не ешь, и отчего скорбит сердце твое? не лучше ли я для тебя десяти сыновей?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встала Анна после того, как они ели и пили в Силоме [и стала пред Господом]. Илий же священник сидел тогда на седалище у входа в храм Господень.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была она в скорби души, и молилась Господу, и горько плакала,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дала обет, говоря: Господи [Всемогущий Боже] Саваоф! если Ты призришь на скорбь рабы Твоей и вспомнишь обо мне, и не забудешь рабы Твоей и дашь рабе Твоей дитя мужеского пола, то я отдам его Господу [в дар] на все дни жизни его, [и вина и сикера не будет он пить,] и бритва не коснется головы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Между тем как она долго молилась пред Господом, Илий смотрел на уста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как Анна говорила в сердце своем, а уста ее только двигались, и не было слышно голоса ее, то Илий счел ее пьяною.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ей Илий: доколе ты будешь пьяною? вытрезвись от вина твоего [и иди от лица Господня].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отвечала Анна, и сказала: нет, господин мой; я – жена, скорбящая духом, вина и сикера я не пила, но изливаю душу мою пред Господом;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не считай рабы твоей негодною женщиною, ибо от великой печали моей и от скорби моей я говорила доселе.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отвечал Илий, и сказал: иди с миром, и Бог Израилев исполнит прошение твое, чего ты просила у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Она же сказала: да найдет раба твоя милость в очах твоих! И пошла она в путь свой, и ела, и лицо ее не было уже печально, как прежде.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встали они поутру, и поклонились пред Господом, и возвратились, и пришли в дом свой в Раму. И познал Елкана Анну, жену свою, и вспомнил о ней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Чрез несколько времени зачала Анна и родила сына и дала ему имя: Самуил, ибо, [говорила она], от Господа [Бога Саваофа] я испросила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пошел муж ее Елкана и все семейство его [в Силом] совершить годичную жертву Господу и обеты свои и [все десятины от земли своей].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Анна же не пошла [с ним], сказав мужу своему: когда младенец отнят будет от груди и подрастет, тогда я отведу его, и он явится пред Господом и останется там навсегда.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сказал ей Елкана, муж ее: делай, что тебе угодно; оставайся, доколе не вскормишь его грудью; только да утвердит Господь слово, [вышедшее из уст твоих]. И осталась жена его, и кормила грудью сына своего, доколе не вскормила.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Когда же вскормила его, пошла с ним в Силом, взяв три тельца [и хлебы] и одну ефу муки и мех вина, и пришла в дом Господа в Силом [и отрок с ними]; отрок же был еще дитя.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[И привели его пред лицо Господа; и принес отец его жертву, какую в установленные дни приносил Господу. И привели отрока] и закололи тельца; и привела отрока [Анна мать] к Илию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сказала: о, господин мой! да живет душа твоя, господин мой! я – та самая женщина, которая здесь при тебе стояла и молилась Господу;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о сем дитяти молилась я, и исполнил мне Господь прошение мое, чего я просила у Него;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я отдаю его Господу на все дни жизни его, служить Господу. И поклонилась там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молилась Анна и говорила: возрадовалось сердце мое в Господе; вознесся рог мой в Боге моем; широко разверзлись уста мои на врагов моих, ибо я радуюсь о спасении Твоем.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Нет столь святого, как Господь; ибо нет другого, кроме Тебя; и нет твердыни, как Бог наш.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 умножайте речей надменных; дерзкие слова да не исходят из уст ваших; ибо Господь есть Бог ведения, и дела у Него взвешены.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Лук сильных преломляется, а немощные препоясываются силою;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сытые работают из хлеба, а голодные отдыхают; даже бесплодная рождает семь раз, а многочадная изнемогает.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Господь умерщвляет и оживляет, низводит в преисподнюю и возводит;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Господь делает нищим и обогащает, унижает и возвышает.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Из праха подъемлет Он бедного, из брения возвышает нищего, посаждая с вельможами, и престол славы дает им в наследие; ибо у Господа основания земли, и Он утвердил на них вселенную.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Стопы святых Своих Он блюдет, а беззаконные во тьме исчезают; ибо не силою крепок человек.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Господь сотрет препирающихся с Ним; с небес возгремит на них. [Господь свят. Да не хвалится мудрый мудростью своею, и да не хвалится сильный силою своею, и да не хвалится богатый богатством своим, но желающий хвалиться да хвалится тем, что разумеет и знает Господа.] Господь будет судить концы земли, и даст крепость царю Своему и вознесет рог помазанника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[И оставили Самуила там пред Господом,] и пошел Елкана в Раму в дом свой, а отрок остался служить Господу при Илии священнике.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Сыновья же Илия были люди негодные; они не знали Господа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долга священников в отношении к народу. Когда кто приносил жертву, отрок священнический во время варения мяса приходил с вилкой в руке своей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опускал ее в котел, или в кастрюлю, или на сковороду, или в горшок, и что вынет вилка, то брал себе священник. Так поступали они со всеми Израильтянами, приходившими туда в Силом.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Даже прежде, нежели сожигали тук, приходил отрок священнический и говорил приносившему жертву: «дай мяса на жаркое священнику; он не возьмет у тебя вареного мяса, а дай сырое».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если кто говорил ему: «пусть сожгут прежде тук, как должно, и потом возьми себе, сколько пожелает душа твоя», то он говорил: «нет, теперь же дай, а если нет, то силою возьму».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грех этих молодых людей был весьма велик пред Господом, ибо они отвращали от жертвоприношений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Отрок же Самуил служил пред Господом, надевая льняной ефод.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Верхнюю одежду малую делала ему мать его и приносила ему ежегодно, когда приходила с мужем своим для принесения положенной жертвы.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благословил Илий Елкану и жену его и сказал: да даст тебе Господь детей от жены сей вместо данного, которого ты отдал Господу! И пошли они в место свое.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посетил Господь Анну, и зачала она и родила еще трех сыновей и двух дочерей; а отрок Самуил возрастал у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Илий же был весьма стар и слышал все, как поступают сыновья его со всеми Израильтянами, и что они спят с женщинами, собиравшимися у входа в скинию собрания.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сказал им: для чего вы делаете такие дела? ибо я слышу худые речи о вас от всего народа [Господня].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Нет, дети мои, нехороша молва, которую я слышу [о вас, не делайте так, ибо нехороша молва, которую я слышу]; вы развращаете народ Господень;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если согрешит человек против человека, то помолятся о нем Богу; если же человек согрешит против Господа, то кто будет ходатаем о нем? Но они не слушали голоса отца своего, ибо Господь решил уже предать их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Отрок же Самуил более и более приходил в возраст и в благоволение у Господа и у людей.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пришел человек Божий к Илию и сказал ему: так говорит Господь: не открылся ли Я дому отца твоего, когда еще были они в Египте, в доме фараона?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не избрал ли его из всех колен Израилевых Себе во священника, чтоб он восходил к жертвеннику Моему, чтобы воскурял фимиам, чтобы носил ефод предо Мною? И не дал ли Я дому отца твоего от всех огнем сожигаемых жертв сынов Израилевых?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Для чего же вы попираете ногами жертвы Мои и хлебные приношения Мои, которые заповедал Я для жилища Моего, и для чего ты предпочитаешь Мне сыновей своих, утучняя себя начатками всех приношений народа Моего – Израиля?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Посему так говорит Господь, Бог Израилев: Я сказал тогда: «дом твой и дом отца твоего будут ходить пред лицом Моим вовек». Но теперь говорит Господь: да не будет так, ибо Я прославлю прославляющих Меня, а бесславящие Меня будут посрамлены.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Вот, наступают дни, в которые Я подсеку мышцу твою и мышцу дома отца твоего, так что не будет старца в доме твоем [никогда];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ты будешь видеть бедствие жилища Моего, при всем том, что Господь благотворит Израилю, и не будет в доме твоем старца во все дни,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Я не отрешу у тебя всех от жертвенника Моего, чтобы томить глаза твои и мучить душу твою; но все потомство дома твоего будет умирать в средних летах.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вот тебе знамение, которое последует с двумя сыновьями твоими, Офни и Финеесом: оба они умрут в один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поставлю Себе священника верного; он будет поступать по сердцу Моему и по душе Моей; и дом его сделаю твердым, и он будет ходить пред помазанником Моим во все дни;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всякий, оставшийся из дома твоего, придет кланяться ему из-за геры серебра и куска хлеба и скажет: «причисли меня к какой-либо левитской должности, чтоб иметь пропитание».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Отрок Самуил служил Господу при Илии; слово Господне было редко в те дни, видения были не часты.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было в то время, когда Илий лежал на своем месте, – глаза же его начали смежаться, и он не мог видеть,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светильник Божий еще не погас, и Самуил лежал в храме Господнем, где ковчег Божий;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воззвал Господь к Самуилу: [Самуил, Самуил!] И отвечал он: вот 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побежал к Илию и сказал: вот я! ты звал меня? Но тот сказал: я не звал тебя; пойди назад, ложись. И он пошел и лег.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Господь в другой раз воззвал к Самуилу: [Самуил, Самуил!] Он встал, и пришел к Илию вторично, и сказал: вот я! ты звал меня? Но тот сказал: я не звал тебя, сын мой; пойди назад, ложись.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Самуил еще не знал тогда голоса Господа, и еще не открывалось ему слово Господне.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воззвал Господь к Самуилу еще в третий раз. Он встал и пришел к Илию и сказал: вот я! ты звал меня. Тогда понял Илий, что Господь зовет отрока.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Илий Самуилу: пойди назад и ложись, и когда [Зовущий] позовет тебя, ты скажи: «говори, Господи, ибо слышит раб Твой». И пошел Самуил и лег на месте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пришел Господь, и стал, и воззвал, как в тот и другой раз: Самуил, Самуил! И сказал Самуил: говори, [Господи,] ибо слышит раб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Господь Самуилу: вот, Я сделаю дело в Израиле, о котором кто услышит, у того зазвенит в обоих ушах;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 тот день Я исполню над Илием все то, что Я говорил о доме его; Я начну и окончу;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Я объявил ему, что Я накажу дом его навеки за ту вину, что он знал, как сыновья его нечествуют, и не обуздывал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посему клянусь дому Илия, что вина дома Илиева не загладится ни жертвами, ни приношениями хлебными вовек.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спал Самуил до утра, [и встал рано] и отворил двери дома Господня; и боялся Самуил объявить видение сие Илию.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Но Илий позвал Самуила и сказал: сын мой, Самуил! Тот сказал: вот 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Илий: что сказано тебе? не скрой от меня; то и то сделает с тобою Бог, и еще больше сделает, если ты утаишь от меня что-либо из всего того, что сказано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объявил ему Самуил все и не скрыл от него ничего. Тогда сказал [Илий]: Он – Господь; что Ему угодно, то да сотворит.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возрос Самуил, и Господь был с ним; и не осталось ни одного из слов его неисполнившимся.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узнал весь Израиль от Дана до Вирсавии, что Самуил удостоен быть пророком Господним.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продолжал Господь являться в Силоме после того, как открыл Себя Самуилу в Силоме через слово Господне. [И уверились во всем Израиле, от конца до конца земли, что Самуил есть пророк Господень. Илий же сделался очень стар, а сыновья его продолжали ходить беззаконным путем своим пред Господом.]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[И собрались Филистимляне воевать с Израильтянами.] И было слово Самуила ко всему Израилю. И выступили Израильтяне против Филистимлян на войну и расположились станом при Авен-Езере, а Филистимляне расположились при Афеке.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выстроились Филистимляне против Израильтян, и произошла битва, и были поражены Израильтяне Филистимлянами, которые побили на поле сражения около четырех тысяч человек.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пришел народ в стан; и сказали старейшины Израилевы: за что поразил нас Господь сегодня пред Филистимлянами? возьмем себе из Силома ковчег завета Господня, и он пойдет среди нас и спасет нас от руки врагов наших.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послал народ в Силом, и принесли оттуда ковчег завета Господа Саваофа, сидящего на херувимах; а при ковчеге завета Божия были и два сына Илиевы, Офни и Финеес.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когда прибыл ковчег завета Господня в стан, весь Израиль поднял такой сильный крик, что земля стонала.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услышали Филистимляне шум восклицаний и сказали: отчего такие громкие восклицания в стане Евреев? И узнали, что ковчег Господень прибыл в стан.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устрашились Филистимляне, ибо сказали: Бог тот пришел к ним в стан. И сказали: горе нам! ибо не бывало подобного ни вчера, ни третьего дня;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горе нам! кто избавит нас от руки этого сильного Бога? Это – тот Бог, Который поразил Египтян всякими казнями в пустыне;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укрепитесь и будьте мужественны, Филистимляне, чтобы вам не быть в порабощении у Евреев, как они у вас в порабощении; будьте мужественны и сразитесь с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сразились Филистимляне, и поражены были Израильтяне, и каждый побежал в шатер свой, и было поражение весьма великое, и пало из Израильтян тридцать тысяч пеших.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ковчег Божий был взят, и два сына Илиевы, Офни и Финеес, умерли.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побежал один Вениамитянин с места сражения и пришел в Силом в тот же день; одежда на нем была разодрана, и прах на голове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Когда пришел он, Илий сидел на седалище при дороге у ворот и смотрел, ибо сердце его трепетало за ковчег Божий. И когда человек тот пришел и объявил в городе, то громко восстенал весь город.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услышал Илий звуки вопля и сказал: отчего такой шум? И тотчас подошел человек тот и объявил Илию.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Илий был тогда девяноста восьми лет; и глаза его померкли, и он не мог видеть.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тот человек Илию: я пришел из стана, сегодня же бежал я с места сражения. И сказал Илий: что произошло, сын мой?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отвечал вестник и сказал: побежал Израиль пред Филистимлянами, и поражение великое произошло в народе, и оба сына твои, Офни и Финеес, умерли, и ковчег Божий взят.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Когда упомянул он о ковчеге Божием, Илий упал с седалища навзничь у ворот, сломал себе хребет и умер; ибо он был стар и тяжел. Был же он судьею Израиля сорок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Невестка его, жена Финеесова, была беременна, уже пред родами. И когда услышала она известие о взятии ковчега Божия и о смерти свекра своего и мужа своего, то упала на колени и родила, ибо приступили к ней боли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когда умирала она, стоявшие при ней женщины говорили ей: не бойся, ты родила сына. Но она не отвечала и не обращала внимания.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назвала младенца: Ихавод, сказав: «отошла слава от Израиля» – со взятием ковчега Божия и [со смертью] свекра ее и мужа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Она сказала: отошла слава от Израиля, ибо взят ковчег Божий.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Филистимляне же взяли ковчег Божий и принесли его из Авен-Езера в Азот.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взяли Филистимляне ковчег Божий, и внесли его в храм Дагона, и поставили его подле Дагона.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встали Азотяне рано на другой день, и вот, Дагон лежит лицом своим к земле пред ковчегом Господним. И взяли они Дагона и опять поставили его на свое место.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встали они поутру на следующий день, и вот, Дагон лежит ниц на земле пред ковчегом Господним; голова Дагонова и [обе ноги его и] обе руки его [лежали] отсеченные, каждая особо, на пороге, осталось только туловище Дагона.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Посему жрецы Дагоновы и все приходящие в капище Дагона в Азот не ступают на порог Дагонов до сего дня, [а переступают чрез него].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отяготела рука Господня над Азотянами, и Он поражал их и наказал их мучительными наростами, в Азоте и в окрестностях его, [а внутри страны размножились мыши, и было в городе великое отчаяние].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увидели это Азотяне и сказали: да не останется ковчег Бога Израилева у нас, ибо тяжка рука Его и для нас и для Дагона, бога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послали, и собрали к себе всех владетелей Филистимских, и сказали: что нам делать с ковчегом Бога Израилева? И сказали [Гефяне]: пусть ковчег Бога Израилева перейдет [к нам] в Геф. И отправили ковчег Бога Израилева в Геф.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После того, как отправили его, была рука Господа на городе – ужас весьма великий, и поразил Господь жителей города от малого до большого, и показались на них наросты.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отослали они ковчег Божий в Аскалон; и когда пришел ковчег Божий в Аскалон, возопили Аскалонитяне, говоря: принесли к нам ковчег Бога Израилева, чтоб умертвить нас и народ наш.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послали, и собрали всех владетелей Филистимских, и сказали: отошлите ковчег Бога Израилева; пусть он возвратится в свое место, чтобы не умертвил он нас и народа нашего. Ибо смертельный ужас был во всем городе; весьма отяготела рука Божия на них, [когда пришел туда ковчег Бога Израилева].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те, которые не умерли, поражены были наростами, так что вопль города восходил до небес.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пробыл ковчег Господень в области Филистимской семь месяцев, [и наполнилась земля та мышами].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призвали Филистимляне жрецов и прорицателей [и заклинателей] и сказали: что нам делать с ковчегом Господним? научите нас, как нам отпустить его в свое место.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Те сказали: если вы хотите отпустить ковчег [завета Господа] Бога Израилева, то не отпускайте его ни с чем, но принесите Ему жертву повинности; тогда исцелитесь и узнаете, за что не отступает от вас рука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сказали они: какую жертву повинности должны мы принести Ему? Те сказали: по числу владетелей Филистимских пять наростов золотых и пять мышей золотых; ибо казнь одна на всех вас и на владетелях ваших;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итак, сделайте изваяния наростов ваших и изваяния мышей ваших, опустошающих землю, и воздайте славу Богу Израилеву; может быть, Он облегчит руку Свою над вами и над богами вашими и над землею вашею;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для чего вам ожесточать сердце ваше, как ожесточили сердце свое Египтяне и фараон? вот, когда Господь показал силу Свою над ними, то они отпустили их, и те пошли;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итак, возьмите, сделайте одну колесницу новую и возьмите двух первородивших коров, на которых не было ярма, и впрягите коров в колесницу, а телят их отведите от них домой;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возьмите ковчег Господень, и поставьте его на колесницу, а золотые вещи, которые принесете Ему в жертву повинности, положите в ящик сбоку его; и отпустите его, и пусть пойдет;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смотрите, если он пойдет к пределам своим, к Вефсамису, то Он великое сие зло сделал нам; если же нет, то мы будем знать, что не Его рука поразила нас, а сделалось это с нами случайно.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сделали они так: и взяли двух первородивших коров и впрягли их в колесницу, а телят их удержали дома;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поставили ковчег Господа на колесницу и ящик с золотыми мышами и изваяниями наростов.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пошли коровы прямо на дорогу к Вефсамису; одною дорогою шли, шли и мычали, но не уклонялись ни направо, ни налево; владетели же Филистимские следовали за ними до пределов Вефсамиса.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Жители Вефсамиса жали тогда пшеницу в долине, и, взглянув, увидели ковчег Господень, и обрадовались, что увидели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Колесница же пришла на поле Иисуса Вефсамитянина и остановилась там; и был тут большой камень, и раскололи колесницу на дрова, а коров принесли во всесожжение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Левиты сняли ковчег Господа и ящик, бывший при нем, в котором были золотые вещи, и поставили на большом том камне; жители же Вефсамиса принесли в тот день всесожжения и закололи жертвы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пять владетелей Филистимских видели это и возвратились в тот день в Аккарон.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Золотые эти наросты, которые принесли Филистимляне в жертву повинности Господу, были: один за Азот, один за Газу, один за Аскалон, один за Геф, один за Аккарон;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 золотые мыши были по числу всех городов Филистимских – пяти владетелей, от городов укрепленных и до открытых сел, до большого камня, на котором поставили ковчег Господа и который находится до сего дня на поле Иисуса Вефсамитянина.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[Не порадовались сыны Иехониины среди мужей Вефсамисских, что видели ковчег Господа]. И поразил Он жителей Вефсамиса за то, что они заглядывали в ковчег Господа, и убил из народа пятьдесят тысяч семьдесят человек; и заплакал народ, ибо поразил Господь народ поражением великим.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сказали жители Вефсамиса: кто может стоять пред Господом, сим святым Богом? и к кому Он пойдет от нас?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послали послов к жителям Кириаф-Иарима сказать: Филистимляне возвратили ковчег Господа; придите, возьмите его к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пришли жители Кириаф-Иарима, и взяли ковчег Господа, и принесли его в дом Аминадава, на холм, а Елеазара, сына его, посвятили, чтобы он хранил ковчег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 того дня, как остался ковчег в Кириаф-Иариме, прошло много времени, лет двадцать. И обратился весь дом Израилев к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Самуил всему дому Израилеву, говоря: если вы всем сердцем своим обращаетесь к Господу, то удалите из среды себя богов иноземных и Астарт и расположите сердце ваше к Господу, и служите Ему одному, и Он избавит вас от руки Филистимлян.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удалили сыны Израилевы Ваалов и Астарт и стали служить одному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Самуил: соберите всех Израильтян в Массифу, и я помолюсь о вас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собрались в Массифу, и черпали воду, и проливали пред Господом, и постились в тот день, говоря: согрешили мы пред Господом. И судил Самуил сынов Израилевых в Массифе.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Когда же услышали Филистимляне, что собрались сыны Израилевы в Массифу, тогда пошли владетели Филистимские на Израиля. Израильтяне, услышав о том, убоялись Филистимлян.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сказали сыны Израилевы Самуилу: не переставай взывать о нас к Господу, Богу нашему, чтоб Он спас нас от руки Филистимлян. [И сказал Самуил: да не будет этого со мною, чтоб отступить от Господа Бога моего, и не взывать о вас в молитве!]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взял Самуил одного ягненка от сосцов, и принес его [со всем народом] во всесожжение Господу, и воззвал Самуил к Господу о Израиле, и услышал его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когда Самуил возносил всесожжение, Филистимляне пришли воевать с Израилем. Но Господь возгремел в тот день сильным громом над Филистимлянами и навел на них ужас, и они были поражены пред Израилем.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выступили Израильтяне из Массифы, и преследовали Филистимлян, и поражали их до места под Вефхором.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взял Самуил один камень, и поставил между Массифою и между Сеном, и назвал его Авен-Езер, сказав: до сего места помог нам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Так усмирены были Филистимляне, и не стали более ходить в пределы Израилевы; и была рука Господня на Филистимлянах во все дни Самуила.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возвращены были Израилю города, которые взяли Филистимляне у Израиля, от Аккарона и до Гефа, и пределы их освободил Израиль из рук Филистимлян, и был мир между Израилем и Аморреями.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был Самуил судьею Израиля во все дни жизни своей: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из года в год он ходил и обходил Вефиль, и Галгал, и Массифу; и судил Израиля во всех сих местах;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потом возвращался в Раму; ибо там был дом его, и там судил он Израиля, и построил там жертвенник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же состарился Самуил, то поставил сыновей своих судьями над Израилем.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Имя старшему сыну его Иоиль, а имя второму сыну его Авия; они были судьями в Вирсавии.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сыновья его не ходили путями его, а уклонились в корысть и брали подарки, и судили превратно.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собрались все старейшины Израиля, и пришли к Самуилу в Раму,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сказали ему: вот, ты состарился, а сыновья твои не ходят путями твоими; итак, поставь над нами царя, чтобы он судил нас, как у прочих народов.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не понравилось слово сие Самуилу, когда они сказали: дай нам царя, чтобы он судил нас. И молился Самуил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Господь Самуилу: послушай голоса народа во всем, что они говорят тебе; ибо не тебя они отвергли, но отвергли Меня, чтоб Я не царствовал над ними;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как они поступали с того дня, в который Я вывел их из Египта, и до сего дня, оставляли Меня и служили иным богам, так поступают они и с тобою;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итак, послушай голоса их; только представь им и объяви им права царя, который будет царствовать над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пересказал Самуил все слова Господа народу, просящему у него царя,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сказал: вот какие будут права царя, который будет царствовать над вами: сыновей ваших он возьмет, и приставит к колесницам своим, и сделает всадниками своими, и будут они бегать пред колесницами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поставит их у себя тысяченачальниками и пятидесятниками, и чтобы они возделывали поля его, и жали хлеб его, и делали ему воинское оружие и колесничный прибор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дочерей ваших возьмет, чтоб они составляли масти, варили кушанье и пекли хлебы;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поля ваши и виноградные и масличные сады ваши лучшие возьмет, и отдаст слугам своим;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от посевов ваших и из виноградных садов ваших возьмет десятую часть и отдаст евнухам своим и слугам своим;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рабов ваших и рабынь ваших, и юношей ваших лучших, и ослов ваших возьмет и употребит на свои дела;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от мелкого скота вашего возьмет десятую часть, и сами вы будете ему рабами;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восстенаете тогда от царя вашего, которого вы избрали себе; и не будет Господь отвечать вам тогда.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Но народ не согласился послушаться голоса Самуила, и сказал: нет, пусть царь будет над нами,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мы будем как прочие народы: будет судить нас царь наш, и ходить пред нами, и вести войны наши.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выслушал Самуил все слова народа, и пересказал их вслух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сказал Господь Самуилу: послушай голоса их и поставь им царя. И сказал Самуил Израильтянам: пойдите каждый в свой город.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Был некто из сынов Вениамина, имя его Кис, сын Авиила, сына Церона, сына Бехорафа, сына Афия, сына некоего Вениамитянина, человек знатный.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У него был сын, имя его Саул, молодой и красивый; и не было никого из Израильтян красивее его; он от плеч своих был выше всего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пропали ослицы у Киса, отца Саулова, и сказал Кис Саулу, сыну своему: возьми с собою одного из слуг и встань, пойди, поищи ослиц.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прошел он гору Ефремову, и прошел землю Шалишу, но не нашли; и прошли землю Шаалим, и там их нет; и прошел он землю Вениаминову, и не нашли.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Когда они пришли в землю Цуф, Саул сказал слуге своему, который был с ним: пойдем назад, чтобы отец мой, оставив ослиц, не стал беспокоиться о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слуга сказал ему: вот в этом городе есть человек Божий, человек уважаемый; все, что он ни скажет, сбывается; сходим теперь туда; может быть, он укажет нам путь наш, по которому нам идти.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Саул слуге своему: вот мы пойдем, а что мы принесем тому человеку? ибо хлеба не стало в сумах наших, и подарка нет, чтобы поднести человеку Божию; что у нас?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опять отвечал слуга Саулу и сказал: вот в руке моей четверть сикля серебра; я отдам человеку Божию, и он укажет нам путь наш.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Прежде у Израиля, когда кто-нибудь шел вопрошать Бога, говорили так: «пойдем к прозорливцу»; ибо тот, кого называют ныне пророком, прежде назывался прозорливцем.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Саул слуге своему: хорошо ты говоришь; пойдем. И пошли в город, где человек Божий.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Когда они поднимались вверх в город, то встретили девиц, вышедших черпать воду, и сказали им: есть ли здесь прозорливец?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Те отвечали им и сказали: есть; вот, он впереди тебя; только поспешай, ибо он сегодня пришел в город, потому что сегодня у народа жертвоприношение на высоте;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когда придете в город, застанете его, пока он еще не пошел на ту высоту, на обед; ибо народ не начнет есть, доколе он не придет; потому что он благословит жертву, и после того станут есть званые; итак, ступайте, теперь еще застанете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пошли они в город. Когда же вошли в средину города, то вот и Самуил выходит навстречу им, чтоб идти на высоту.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Господь открыл Самуилу за день до прихода Саулова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завтра в это время Я пришлю к тебе человека из земли Вениаминовой, и ты помажь его в правителя народу Моему – Израилю, и он спасет народ Мой от руки Филистимлян; ибо Я призрел на народ Мой, так как вопль его достиг до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Когда Самуил увидел Саула, то Господь сказал ему: вот человек, о котором Я говорил тебе; он будет управлять народом Моим.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подошел Саул к Самуилу в воротах и спросил его: скажи мне, где дом прозорливца?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отвечал Самуил Саулу, и сказал: я прозорливец, иди впереди меня на высоту; и вы будете обедать со мною сегодня, и отпущу тебя утром, и все, что у тебя на сердце, скажу тебе;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 об ослицах, которые у тебя пропали уже три дня, не заботься; они нашлись. И кому все вожделенное в Израиле? Не тебе ли и всему дому отца твоего?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отвечал Саул и сказал: не сын ли я Вениамина, одного из меньших колен Израилевых? И племя мое не малейшее ли между всеми племенами колена Вениаминова? К чему же ты говоришь мне это?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взял Самуил Саула и слугу его, и ввел их в комнату, и дал им первое место между зваными, которых было около тридцати человек.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сказал Самуил повару: подай ту часть, которую я дал тебе и о которой я сказал тебе: «отложи ее у себя».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взял повар плечо и что было при нем и положил пред Саулом. И сказал [Самуил]: вот это оставлено, положи пред собою и ешь, ибо к сему времени сбережено это для тебя, когда я созывал народ. И обедал Саул с Самуилом в тот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сошли они с высоты в город, и Самуил разговаривал с Саулом на кровле, [и постлали Саулу на кровле, и он спал].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Утром встали они так: когда взошла заря, Самуил воззвал к Саулу на кровлю и сказал: встань, я провожу тебя. И встал Саул, и вышли оба они из дома, он и Самуил.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Когда подходили они к концу города, Самуил сказал Саулу: скажи слуге, чтобы он пошел впереди нас, – и он пошел вперед; – а ты остановись теперь, и я открою тебе, что сказал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взял Самуил сосуд с елеем и вылил на голову его, и поцеловал его и сказал: вот, Господь помазывает тебя в правителя наследия Своего [в Израиле, и ты будешь царствовать над народом Господним и спасешь их от руки врагов их, окружающих их, и вот тебе знамение, что помазал тебя Господь в царя над наследием Своим]: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когда ты теперь пойдешь от меня, то встретишь двух человек близ гроба Рахили на пределах Вениаминовых, в Целцахе, и они скажут тебе: «нашлись ослицы, которых ты ходил искать, и вот отец твой, забыв об ослицах, беспокоится о вас, говоря: что с сыном моим?»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пойдешь оттуда далее и придешь к дубраве Фаворской, и встретят тебя там три человека, идущих к Богу в Вефиль: один несет трех козлят, другой несет три хлеба, а третий несет мех с вином;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будут приветствовать они тебя и дадут тебе два хлеба, и ты возьмешь из рук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После того ты придешь на холм Божий, где охранный отряд Филистимский; [там начальники Филистимские;] и когда войдешь там в город, встретишь сонм пророков, сходящих с высоты, и пред ними псалтирь и тимпан, и свирель и гусли, и они пророчествуют;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найдет на тебя Дух Господень, и ты будешь пророчествовать с ними и сделаешься иным человеком.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Когда эти знамения сбудутся с тобою, тогда делай, что может рука твоя, ибо с тобою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ты пойди прежде меня в Галгал, куда и я приду к тебе для принесения всесожжений и мирных жертв; семь дней жди, доколе я не приду к тебе, и тогда укажу тебе, что тебе делать.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Как скоро Саул обратился, чтоб идти от Самуила, Бог дал ему иное сердце, и сбылись все те знамения в тот же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Когда пришли они к холму, вот встречается им сонм пророков, и сошел на него Дух Божий, и он пророчествовал среди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Все, знавшие его вчера и третьего дня, увидев, что он с пророками пророчествует, говорили в народе друг другу: что это сталось с сыном Кисовым? неужели и Саул во пророках?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отвечал один из бывших там, и сказал: а у тех кто отец? Посему вошло в пословицу: «неужели и Саул во пророках?»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перестал он пророчествовать, и пошел на высоту.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дядя Саулов ему и слуге его: куда вы ходили? Он сказал: искать ослиц, но, видя, что их нет, зашли к Самуилу.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дядя Саулов: расскажи мне, что сказал вам Самуил.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Саул дяде своему: он объявил нам, что ослицы нашлись. А того, что сказал ему Самуил о царстве, не открыл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созвал Самуил народ к Господу в Массифу,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 сынам Израилевым: так говорит Господь, Бог Израилев: Я вывел Израиля из Египта и избавил вас от руки Египтян и от руки всех царств, угнетавших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А вы теперь отвергли Бога вашего, Который спасает вас от всех бедствий ваших и скорбей ваших, и сказали Ему: «царя поставь над нами». Итак, предстаньте теперь пред Господом по коленам вашим и по племенам вашим.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велел Самуил подходить всем коленам Израилевым, и указано колено Вениаминово.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велел подходить колену Вениаминову по племенам его, и указано племя Матриево; и приводят племя Матриево по мужам, и назван Саул, сын Кисов; и искали его, и не находили.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вопросили еще Господа: придет ли еще он сюда? И сказал Господь: вот, он скрывается в обозе.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побежали и взяли его оттуда, и он стал среди народа и был от плеч своих выше всего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сказал Самуил всему народу: видите ли, кого избрал Господь? подобного ему нет во всем народе. Тогда весь народ воскликнул и сказал: да живет царь!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изложил Самуил народу права царства, и написал в книгу, и положил пред Господом. И отпустил весь народ, каждого в дом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Так же и Саул пошел в дом свой, в Гиву; и пошли с ним храбрые, которых сердца коснулся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А негодные люди говорили: ему ли спасать нас? И презрели его и не поднесли ему даров; но он как бы не замечал 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[было спустя около месяца,] пришел Наас Аммонитянин и осадил Иавис Галаадский. И сказали все жители Иависа Наасу: заключи с нами союз, и мы будем служить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им Наас Аммонитянин: я заключу с вами союз, но с тем, чтобы выколоть у каждого из вас правый глаз и тем положить бесчестие на всего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сказали ему старейшины Иависа: дай нам сроку семь дней, чтобы послать нам послов во все пределы Израильские, и если никто не поможет нам, то мы выйдем к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пришли послы в Гиву Саулову и пересказали слова сии вслух народа; и весь народ поднял вопль и заплакал.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вот, пришел Саул позади волов с поля и сказал: что сделалось с народом, что он плачет? И пересказали ему слова жителей Иависа.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сошел Дух Божий на Саула, когда он услышал слова сии, и сильно воспламенился гнев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взял он пару волов, и рассек их на части, и послал во все пределы Израильские чрез тех послов, объявляя, что так будет поступлено с волами того, кто не пойдет вслед Саула и Самуила. И напал страх Господень на народ, и выступили все, как один человек.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Саул осмотрел их в Везеке, и нашлось сынов Израилевых триста тысяч и мужей Иудиных тридцать тысяч.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сказали пришедшим послам: так скажите жителям Иависа Галаадского: завтра будет к вам помощь, когда обогреет солнце. И пришли послы и объявили жителям Иависа, и они обрадовались.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сказали жители Иависа [Наасу]: завтра выйдем к вам, и поступайте с нами, как вам угодно.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 следующий день Саул разделил народ на три отряда, и они проникли в средину стана во время утренней стражи и поразили Аммонитян до дневного зноя; оставшиеся рассеялись, так что не осталось из них двоих вместе.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Тогда сказал народ Самуилу: кто говорил: «Саулу ли царствовать над нами»? дайте этих людей, и мы умертвим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Саул сказал: в сей день никого не должно умерщвлять, ибо сегодня Господь совершил спасение в Израиле.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Самуил народу: пойдем в Галгал, и обновим там царство.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пошел весь народ в Галгал, и поставили там Саула царем пред Господом в Галгале, и принесли там мирные жертвы пред Господом. И весьма веселились там Саул и все Израильтяне.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Самуил всему Израилю: вот, я послушался голоса вашего во всем, что вы говорили мне, и поставил над вами царя,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вот, царь ходит пред вами; а я состарился и поседел; и сыновья мои с вами; я же ходил пред вами от юности моей и до сего дня;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вот я; свидетельствуйте на меня пред Господом и пред помазанником Его, у кого взял я вола, у кого взял осла, кого обидел и кого притеснил, у кого взял дар и закрыл в деле его глаза мои, – и я возвращу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отвечали: ты не обижал нас и не притеснял нас и ничего ни у кого не взял.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он им: свидетель на вас Господь, и свидетель помазанник Его в сей день, что вы не нашли ничего за мною. И сказали: свидетель.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Тогда Самуил сказал народу: [свидетель] Господь, Который поставил Моисея и Аарона и Который вывел отцов ваших из земли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Теперь же предстаньте, и я буду судиться с вами пред Господом о всех благодеяниях, которые оказал Он вам и отцам вашим.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Когда пришел Иаков в Египет, и отцы ваши возопили к Господу, то Господь послал Моисея и Аарона, и они вывели отцов ваших из Египта и поселили их на месте сем.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они забыли Господа, Бога своего, и Он предал их в руки Сисары, военачальника Асорского, и в руки Филистимлян и в руки царя Моавитского, которые воевали против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когда они возопили к Господу и сказали: «согрешили мы, ибо оставили Господа и стали служить Ваалам и Астартам, теперь избавь нас от руки врагов наших, и мы будем служить Тебе»,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тогда Господь послал Иероваала, и Варака, и Иеффая, и Самуила, и избавил вас от руки врагов ваших, окружавших вас, и вы жили безопасно.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 увидев, что Наас, царь Аммонитский, идет против вас, вы сказали мне: «нет, царь пусть царствует над нами», тогда как Господь, Бог ваш, – Царь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Итак, вот царь, которого вы избрали, которого вы требовали: вот, Господь поставил над вами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Если будете бояться Господа и служить Ему и слушать гласа Его, и не станете противиться повелениям Господа, то будете и вы и царь ваш, который царствует над вами, ходить вслед Господа, Бога вашего, [то рука Господа не будет против вас];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если не будете слушать гласа Господа и станете противиться повелениям Господа, то рука Господа будет против вас, как была против отцов ваших.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Теперь станьте и посмотрите на дело великое, которое Господь совершит пред глазами вашими: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не жатва ли пшеницы ныне? Но я воззову к Господу, и пошлет Он гром и дождь, и вы узнаете и увидите, как велик грех, который вы сделали пред очами Господа, прося себе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воззвал Самуил к Господу, и Господь послал гром и дождь в тот день; и пришел весь народ в большой страх от Господа и Самуила.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 весь народ Самуилу: помолись о рабах твоих пред Господом, Богом твоим, чтобы не умереть нам; ибо ко всем грехам нашим мы прибавили еще грех, когда просили себе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отвечал Самуил народу: не бойтесь, грех этот вами сделан, но вы не отступайте только от Господа и служите Господу всем сердцем вашим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не обращайтесь вслед ничтожных богов, которые не принесут пользы и не избавят; ибо они – ничто;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Господь же не оставит народа Своего ради великого имени Своего, ибо Господу угодно было избрать вас народом Своим;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я также не допущу себе греха пред Господом, чтобы перестать молиться за вас, и буду наставлять вас на путь добрый и прямой;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только бойтесь Господа и служите Ему истинно, от всего сердца вашего, ибо вы видели, какие великие дела Он сделал с вами;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если же вы будете делать зло, то и вы и царь ваш погибнете.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Год был по воцарении Саула, и другой год царствовал он над Израилем, как выбрал Саул себе три тысячи из Израильтян: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две тысячи были с Саулом в Михмасе и на горе Вефильской, тысяча же была с Ионафаном в Гиве Вениаминовой; а прочий народ отпустил он по домам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разбил Ионафан охранный отряд Филистимский, который был в Гиве; и услышали об этом Филистимляне, а Саул протрубил трубою по всей стране, возглашая: да услышат Евреи!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Когда весь Израиль услышал, что разбил Саул охранный отряд Филистимский и что Израиль сделался ненавистным для Филистимлян, то народ собрался к Саулу в Галгал.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собрались Филистимляне на войну против Израиля: тридцать тысяч колесниц и шесть тысяч конницы, и народа множество, как песок на берегу моря; и пришли и расположились станом в Михмасе, с восточной стороны Беф-Авена.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Израильтяне, видя, что они в опасности, потому что народ был стеснен, укрывались в пещерах и в ущельях, и между скалами, и в башнях, и во рвах;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некоторые из Евреев переправились за Иордан в страну Гадову и Галаадскую. Саул же находился еще в Галгале, и весь народ, бывший с ним, находился в страхе.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ждал он семь дней, до срока, назначенного Самуилом, а Самуил не приходил в Галгал; и стал народ разбегаться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Саул: приведите ко мне, что назначено для жертвы всесожжения и для жертв мирных. И вознес всесожжение.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едва кончил он возношение всесожжения, вот, приходит Самуил; и вышел Саул к нему навстречу, чтобы приветствовать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 Самуил сказал: что ты сделал? Саул отвечал: я видел, что народ разбегается от меня, а ты не приходил к назначенному времени; Филистимляне же собрались в Михмасе;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тогда подумал я: «теперь придут на меня Филистимляне в Галгал, а я еще не вопросил Господа», и потому решился принести всесожжение.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Самуил Саулу: худо поступил ты, что не исполнил повеления Господа, Бога твоего, которое дано было тебе, ибо ныне упрочил бы Господь царствование твое над Израилем навсегда;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теперь не устоять царствованию твоему; Господь найдет Себе мужа по сердцу Своему, и повелит ему Господь быть вождем народа Своего, так как ты не исполнил того, что было повелено тебе Господом.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встал Самуил и пошел из Галгала в Гиву Вениаминову; [оставшиеся люди пошли за Саулом навстречу неприятельскому ополчению, которое нападало на них, когда они шли из Галгала в Гиву Вениаминову;] а Саул пересчитал людей, бывших с ним, до шестисот человек.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Саул с сыном своим Ионафаном и людьми, находившимися при них, засели в Гиве Вениаминовой [и плакали]; Филистимляне же стояли станом в Михмасе.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вышли из стана Филистимского три отряда для опустошения земли: один направился по дороге к Офре, в округ Суаль,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другой отряд направился по дороге Вефоронской, а третий направился по дороге к границе долины Цевоим, к пустыне.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Кузнецов не было во всей земле Израильской, ибо Филистимляне опасались, чтобы Евреи не сделали меча или копья.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должны были ходить все Израильтяне к Филистимлянам оттачивать свои сошники, и свои заступы, и свои топоры, и свои кирки,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когда сделается щербина на острие у сошников, и у заступов, и у вил, и у топоров, или нужно рожон поправить.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Поэтому во время войны [Михмасской] не было ни меча, ни копья у всего народа, бывшего с Саулом и Ионафаном, а только нашлись они у Саула и Ионафана, сына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вышел передовой отряд Филистимский к переправе Михмасской.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один день сказал Ионафан, сын Саулов, слуге оруженосцу своему: ступай, перейдем к отряду Филистимскому, что на той стороне. А отцу своему не сказал об этом.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Саул же находился в окраине Гивы, под гранатовым деревом, что в Мигроне. С ним было около шестисот человек народа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Ахия, сын Ахитува, брата Иохаведа, сына Финееса, сына Илия, священник Господа в Силоме, носивший ефод. Народ же не знал, что Ионафан пошел.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Между переходами, по которым Ионафан искал пробраться к отряду Филистимскому, была острая скала с одной стороны и острая скала с другой: имя одной Боцец, а имя другой Сене;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одна скала выдавалась с севера к Михмасу, другая с юга к Гиве.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Ионафан слуге оруженосцу своему: ступай, перейдем к отряду этих необрезанных; может быть, Господь поможет нам, ибо для Господа нетрудно спасти чрез многих или немногих.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отвечал оруженосец: делай все, что на сердце у тебя; иди, вот я с тобою, куда тебе угодно.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Ионафан: вот, мы перейдем к этим людям и станем на виду у них;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если они так скажут нам: «остановитесь, пока мы подойдем к вам», то мы остановимся на своих местах и не взойдем к ним;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если так скажут: «поднимитесь к нам», то мы взойдем, ибо Господь предал их в руки наши; и это будет знаком для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Когда оба они стали на виду у отряда Филистимского, то Филистимляне сказали: вот, Евреи выходят из ущелий, в которых попрятались они.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закричали люди, составлявшие отряд, к Ионафану и оруженосцу его, говоря: взойдите к нам, и мы вам скажем нечто. Тогда Ионафан сказал оруженосцу своему: следуй за мною, ибо Господь предал их в руки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начал всходить Ионафан, цепляясь руками и ногами, и оруженосец его за ним. И падали Филистимляне пред Ионафаном, а оруженосец добивал их за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пало от этого первого поражения, нанесенного Ионафаном и оруженосцем его, около двадцати человек, на половине поля, обрабатываемого парою волов в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произошел ужас в стане на поле и во всем народе; передовые отряды и опустошавшие землю пришли в трепет [и не хотели сражаться]; дрогнула вся земля, и был ужас великий от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увидели стражи Саула в Гиве Вениаминовой, что толпа рассеивается и бежит туда и сюда.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Саул к народу, бывшему с ним: пересмотрите и узнайте, кто из наших вышел. И пересмотрели, и вот, нет Ионафана и оруженосца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 Саул Ахии: «принеси кивот Божий», ибо кивот Божий в то время был с сынами Израильскими.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Саул еще говорил к священнику, как смятение в стане Филистимском более и более [распространялось и] увеличивалось. Тогда сказал Саул священнику: сложи руки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воскликнул Саул и весь народ, бывший с ним, и пришли к месту сражения, и вот, там меч каждого обращен был против ближнего своего; смятение было очень великое.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Тогда и Евреи, которые вчера и третьего дня были у Филистимлян и которые повсюду ходили с ними в стане, пристали к Израильтянам, находившимся с Саулом и Ионафаном;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все Израильтяне, скрывавшиеся в горе Ефремовой, услышав, что Филистимляне побежали, также пристали к своим в сражении.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спас Господь в тот день Израиля; битва же простерлась даже до Беф-Авена. [Всех людей было с Саулом до десяти тысяч, и битва происходила по всему городу на горе Ефремовой.]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Люди Израильские были истомлены в тот день; а Саул [весьма безрассудно] заклял народ, сказав: проклят, кто вкусит хлеба до вечера, доколе я не отомщу врагам моим. И никто из народа не вкусил пищи.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пошел весь народ в лес, и был там на поляне мед.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вошел народ в лес, говоря: вот, течет мед. Но никто не протянул руки своей ко рту своему, ибо народ боялся заклятия.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Ионафан же не слышал, когда отец его заклинал народ, и, протянув конец палки, которая была в руке его, обмакнул ее в сот медовый и обратил рукою к устам своим, и просветлели глаза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сказал ему один из народа, говоря: отец твой заклял народ, сказав: «проклят, кто сегодня вкусит пищи»; от этого народ истомился.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сказал Ионафан: смутил отец мой землю; смотрите, у меня просветлели глаза, когда я вкусил немного этого меду;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если бы поел сегодня народ из добычи, какую нашел у врагов своих, то не большее ли было бы поражение Филистимлян?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поражали Филистимлян в тот день от Михмаса до Аиалона, и народ очень истомился.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кинулся народ на добычу, и брали овец, волов и телят, и закалали на земле, и ел народ с кровью.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возвестили Саулу, говоря: вот, народ грешит пред Господом, ест с кровью. И сказал Саул: вы согрешили; привалите ко мне теперь большой камень.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Потом сказал Саул: пройдите между народом и скажите ему: пусть каждый приводит ко мне своего вола и каждый свою овцу, и закалайте здесь и ешьте, и не грешите пред Господом, не ешьте с кровью. И приводили все из народа, каждый своею рукою, вола своего [и свою овцу] ночью, и закалали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устроил Саул жертвенник Господу: то был первый жертвенник, поставленный им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сказал Саул: пойдем в погоню за Филистимлянами ночью и оберем их до рассвета и не оставим у них ни одного человека. И сказали: делай все, что хорошо в глазах твоих. Священник же сказал: приступим здесь к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вопросил Саул Бога: идти ли мне в погоню за Филистимлянами? предашь ли их в руки Израиля? Но Он не отвечал ему в тот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Тогда сказал Саул: пусть подойдут сюда все начальники народа и разведают и узнают, на ком грех ныне?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Ибо, – жив Господь, спасший Израиля, – если окажется и на Ионафане, сыне моем, то и он умрет непременно. Но никто не отвечал ему из всего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сказал Саул всем Израильтянам: станьте вы по одну сторону, а я и сын мой Ионафан станем по другую сторону. И отвечал народ Саулу: делай, что хорошо в глазах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сказал Саул: Господи, Боже Израилев! [отчего Ты ныне не отвечал рабу Твоему? моя ли в том вина, или сына моего Ионафана? Господи, Боже Израилев!] дай знамение. [Если же она в народе Твоем Израиле, дай ему освящение.] И уличены были Ионафан и Саул, а народ вышел правым.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Тогда сказал Саул: бросьте жребий между мною и Ионафаном, сыном моим, [и кого объявит Господь, тот да умрет. И сказал народ Саулу: да не будет так! Но Саул настоял. И бросили жребий между ним и Ионафаном, сыном его,] и пал жребий на Ионафана.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сказал Саул Ионафану: расскажи мне, что сделал ты? И рассказал ему Ионафан и сказал: я отведал концом палки, которая в руке моей, немного меду; и вот, я должен умереть.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сказал Саул: пусть то и то сделает мне Бог, и еще больше сделает; ты, Ионафан, должен сегодня умереть!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Но народ сказал Саулу: Ионафану ли умереть, который доставил столь великое спасение Израилю? Да не будет этого! Жив Господь, и волос не упадет с головы его на землю, ибо с Богом он действовал ныне. И освободил народ Ионафана, и не умер 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 возвратился Саул от преследования Филистимлян; Филистимляне же пошли в свое место.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 утвердил Саул свое царствование над Израилем, и воевал со всеми окрестными врагами своими, с Моавом и с Аммонитянами, и с Едомом [и с Вефором] и с царями Совы, и с Филистимлянами, и везде, против кого ни обращался, имел успех.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 устроил войско, и поразил Амалика, и освободил Израиля от руки грабителей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Сыновья у Саула были: Ионафан, Иессуи и Мелхисуа; а имена двух дочерей его: имя старшей – Мерова, а имя младшей – Мелхола.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Имя же жены Сауловой – Ахиноамь, дочь Ахимааца; а имя начальника войска его – Авенир, сын Нира, дяди Саулова.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Кис, отец Саулов, и Нир, отец Авенира, были сыновьями Авиила.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И была упорная война против Филистимлян во все время Саулово. И когда Саул видел какого-либо человека сильного и воинственного, брал его к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15:1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Самуил Саулу: Господь послал меня помазать тебя царем над народом Его, над Израилем; теперь послушай гласа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Так говорит Господь Саваоф: вспомнил Я о том, что сделал Амалик Израилю, как он противостал ему на пути, когда он шел из Египта;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теперь иди и порази Амалика [и Иерима] и истреби все, что у него; [не бери себе ничего у них, но уничтожь и предай заклятию все, что у него;] и не давай пощады ему, но предай смерти от мужа до жены, от отрока до грудного младенца, от вола до овцы, от верблюда до осла.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собрал Саул народ и насчитал их в Телаиме двести тысяч Израильтян пеших и десять тысяч из колена Иудина.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дошел Саул до города Амаликова, и сделал засаду в долине.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Саул Кинеянам: пойдите, отделитесь, выйдите из среды Амалика, чтобы мне не погубить вас с ним, ибо вы оказали благосклонность всем Израильтянам, когда они шли из Египта. И отделились Кинеяне из среды Амалика.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поразил Саул Амалика от Хавилы до окрестностей Сура, что пред Египтом;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Агага, царя Амаликова, захватил живого, а народ весь истребил мечом [и Иерима умертвил].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Саул и народ пощадили Агага и лучших из овец и волов и откормленных ягнят, и все хорошее, и не хотели истребить, а все вещи маловажные и худые истребили.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было слово Господа к Самуилу такое: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жалею, что поставил Я Саула царем, ибо он отвратился от Меня и слова Моего не исполнил. И опечалился Самуил и взывал к Господу целую ночь.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встал Самуил рано утром и пошел навстречу Саулу. И известили Самуила, что Саул ходил на Кармил и там поставил себе памятник, [но оттуда возвратил колесницу] и сошел в Галгал.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Когда пришел Самуил к Саулу, то Саул сказал ему: благословен ты у Господа; я исполнил слово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Самуил: а что это за блеяние овец в ушах моих и мычание волов, которое я слышу?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Саул: привели их от Амалика, так как народ пощадил лучших из овец и волов для жертвоприношения Господу, Богу твоему; прочее же мы истребили.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Самуил Саулу: подожди, я скажу тебе, что сказал мне Господь ночью. И сказал ему Саул: говори.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Самуил: не малым ли ты был в глазах твоих, когда сделался главою колен Израилевых, и Господь помазал тебя царем над Израилем?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послал тебя Господь в путь, сказав: «иди и предай заклятию нечестивых Амаликитян и воюй против них, доколе не уничтожишь 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Зачем же ты не послушал гласа Господа и бросился на добычу, и сделал зло пред очами Господа?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 Саул Самуилу: я послушал гласа Господа и пошел в путь, куда послал меня Господь, и привел Агага, царя Амаликитского, а Амалика истребил;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народ же из добычи, из овец и волов, взял лучшее из заклятого, для жертвоприношения Господу, Богу твоему, в Галгале.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отвечал Самуил: неужели всесожжения и жертвы столько же приятны Господу, как послушание гласу Господа? Послушание лучше жертвы, и повиновение лучше тука овнов;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ибо непокорность есть такой же грех, что волшебство, и противление – то же, что идолопоклонство; за то, что ты отверг слово Господа, и Он отверг тебя, чтобы ты не был царем [над Израилем].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сказал Саул Самуилу: согрешил я, ибо преступил повеление Господа и слово твое; но я боялся народа и послушал голоса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теперь же сними с меня грех мой и воротись со мною, чтобы я поклонился Господу [Богу твоему].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отвечал Самуил Саулу: не ворочусь я с тобою, ибо ты отверг слово Господа, и Господь отверг тебя, чтобы ты не был царем над Израилем.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обратился Самуил, чтобы уйти. Но [Саул] ухватился за край одежды его и разодрал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Тогда сказал Самуил: ныне отторг Господь царство Израильское от тебя и отдал его ближнему твоему, лучшему тебя;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не скажет неправды и не раскается Верный Израилев; ибо не человек Он, чтобы раскаяться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сказал [Саул]: я согрешил, но почти меня ныне пред старейшинами народа моего и пред Израилем и воротись со мною, и я поклонюсь Господу, Богу твоему.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возвратился Самуил за Саулом, и поклонился Саул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Потом сказал Самуил: приведите ко мне Агага, царя Амаликитского. И подошел к нему Агаг дрожащий, и сказал Агаг: конечно, горечь смерти миновалась?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Но Самуил сказал: как меч твой жен лишал детей, так мать твоя между женами пусть лишена будет сына. И разрубил Самуил Агага пред Господом в Галгале.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отошел Самуил в Раму, а Саул пошел в дом свой, в Гиву Саулову.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более не видался Самуил с Саулом до дня смерти своей; но печалился Самуил о Сауле, потому что Господь раскаялся, что воцарил Саула над Израилем.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16:1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Самуилу: доколе будешь ты печалиться о Сауле, которого Я отверг, чтоб он не был царем над Израилем? Наполни рог твой елеем и пойди; Я пошлю тебя к Иессею Вифлеемлянину, ибо между сыновьями его Я усмотрел Себе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Самуил: как я пойду? Саул услышит и убьет меня. Господь сказал: возьми в руку твою телицу из стада и скажи: «я пришел для жертвоприношения Господу»;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пригласи Иессея [и сыновей его] к жертве; Я укажу тебе, что делать тебе, и ты помажешь Мне того, о котором Я скажу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сделал Самуил так, как сказал ему Господь. Когда пришел он в Вифлеем, то старейшины города с трепетом вышли навстречу ему и сказали: мирен ли приход твой?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отвечал он: мирен, для жертвоприношения Господу пришел я; освятитесь и идите со мною к жертвоприношению. И освятил Иессея и сыновей его и пригласил их к жертве.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когда они пришли, он, увидев Елиава, сказал: верно, сей пред Господом помазанник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Господь сказал Самуилу: не смотри на вид его и на высоту роста его; Я отринул его; Я смотрю не так, как смотрит человек; ибо человек смотрит на лицо, а Господь смотрит на сердце.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позвал Иессей Аминадава и подвел его к Самуилу, и сказал Самуил: и этого не избрал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подвел Иессей Самму, и сказал Самуил: и этого не избрал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Так подводил Иессей к Самуилу семерых сыновей своих, но Самуил сказал Иессею: никого из этих не избрал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Самуил Иессею: все ли дети здесь? И отвечал Иессей: есть еще меньший; он пасет овец. И сказал Самуил Иессею: пошли и возьми его, ибо мы не сядем обедать, доколе не придет он сюда.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послал Иессей, и привели его. Он был белокур, с красивыми глазами и приятным лицом. И сказал Господь: встань, помажь его, ибо это 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взял Самуил рог с елеем и помазал его среди братьев его, и почивал Дух Господень на Давиде с того дня и после; Самуил же встал и отошел в Раму.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от Саула отступил Дух Господень, и возмущал его злой дух от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сказали слуги Сауловы ему: вот, злой дух от Бога возмущает тебя;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пусть господин наш прикажет слугам своим, которые пред тобою, поискать человека, искусного в игре на гуслях, и когда придет на тебя злой дух от Бога, то он, играя рукою своею, будет успокоивать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отвечал Саул слугам своим: найдите мне человека, хорошо играющего, и представьте его ко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Тогда один из слуг его сказал: вот, я видел у Иессея Вифлеемлянина сына, умеющего играть, человека храброго и воинственного, и разумного в речах и видного собою, и Господь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послал Саул вестников к Иессею и сказал: пошли ко мне Давида, сына твоего, который при стаде.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взял Иессей осла с хлебом и мех с вином и одного козленка, и послал с Давидом, сыном своим, к Саулу.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пришел Давид к Саулу и служил пред ним, и очень понравился ему и сделался его оруженосцем.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послал Саул сказать Иессею: пусть Давид служит при мне, ибо он снискал благоволение в глазах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когда дух от Бога бывал на Сауле, то Давид, взяв гусли, играл, – и отраднее и лучше становилось Саулу, и дух злой отступал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17:1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Филистимляне собрали войска свои для войны и собрались в Сокхофе, что в Иудее, и расположились станом между Сокхофом и Азеком в Ефес-Даммиме.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А Саул и Израильтяне собрались и расположились станом в долине дуба и приготовились к войне против Филистимлян.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стали Филистимляне на горе с одной стороны, и Израильтяне на горе с другой стороны, а между ними была долина.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выступил из стана Филистимского единоборец, по имени Голиаф, из Гефа; ростом он – шести локтей и пяди.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Медный шлем на голове его; и одет он был в чешуйчатую броню, и вес брони его – пять тысяч сиклей меди;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медные наколенники на ногах его, и медный щит за плечами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древко копья его, как навой у ткачей; а самое копье его в шестьсот сиклей железа, и пред ним шел оруженосец.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стал он и кричал к полкам Израильским, говоря им: зачем вышли вы воевать? Не Филистимлянин ли я, а вы рабы Сауловы? Выберите у себя человека, и пусть сойдет ко мне;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если он может сразиться со мною и убьет меня, то мы будем вашими рабами; если же я одолею его и убью его, то вы будете нашими рабами и будете служить нам.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Филистимлянин: сегодня я посрамлю полки Израильские; дайте мне человека, и мы сразимся вдвоем.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услышали Саул и все Израильтяне эти слова Филистимлянина, и очень испугались и ужаснулись.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Давид же был сын Ефрафянина из Вифлеема Иудина, по имени Иессея, у которого было восемь сыновей. Этот человек во дни Саула достиг старости и был старший между мужами.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Три старших сына Иессеевы пошли с Саулом на войну; имена трех сыновей его, пошедших на войну: старший – Елиав, второй за ним – Аминадав, и третий – Самма;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Давид же был меньший. Трое старших пошли с Саулом,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Давид возвратился от Саула, чтобы пасти овец отца своего в Вифлееме.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выступал Филистимлянин тот утром и вечером и выставлял себя сорок 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Иессей Давиду, сыну своему: возьми для братьев своих ефу сушеных зерен и десять этих хлебов и отнеси поскорее в стан к твоим братьям;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 эти десять сыров отнеси тысяченачальнику и наведайся о здоровье братьев и узнай о нуждах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Саул и они и все Израильтяне находились в долине дуба и готовились к сражению с Филистимлянами.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встал Давид рано утром, и поручил овец сторожу, и, взяв ношу, пошел, как приказал ему Иессей, и пришел к обозу, когда войско выведено было в строй и с криком готовилось к сражению.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расположили Израильтяне и Филистимляне строй против строя.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Давид оставил свою ношу обозному сторожу и побежал в ряды и, придя, спросил братьев своих о здоровье.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вот, когда он разговаривал с ними, единоборец, по имени Голиаф, Филистимлянин из Гефа, выступает из рядов Филистимских и говорит те слова, и Давид услышал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все Израильтяне, увидев этого человека, убегали от него и весьма боялись.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говорили Израильтяне: видите этого выступающего человека? Он выступает, чтобы поносить Израиля. Если бы кто убил его, одарил бы того царь великим богатством, и дочь свою выдал бы за него, и дом отца его сделал бы свободным в Израиле.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сказал Давид людям, стоящим с ним: что сделают тому, кто убьет этого Филистимлянина и снимет поношение с Израиля? ибо кто этот необрезанный Филистимлянин, что так поносит воинство Бога живого?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сказал ему народ те же слова, говоря: вот что сделано будет тому человеку, который убьет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услышал Елиав, старший брат Давида, что говорил он с людьми, и рассердился Елиав на Давида и сказал: зачем ты сюда пришел и на кого оставил немногих овец тех в пустыне? Я знаю высокомерие твое и дурное сердце твое, ты пришел посмотреть на сражение.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сказал Давид: что же я сделал? не слова ли это?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отворотился от него к другому и говорил те же слова, и отвечал ему народ по-прежнему.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услышали слова, которые говорил Давид, и пересказали Саулу, и тот призвал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сказал Давид Саулу: пусть никто не падает духом из-за него; раб твой пойдет и сразится с этим Филистимлянином.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сказал Саул Давиду: не можешь ты идти против этого Филистимлянина, чтобы сразиться с ним, ибо ты еще юноша, а он воин от юности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сказал Давид Саулу: раб твой пас овец у отца своего, и когда, бывало, приходил лев или медведь и уносил овцу из стада,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то я гнался за ним и нападал на него и отнимал из пасти его; а если он бросался на меня, то я брал его за космы и поражал его и умерщвлял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льва и медведя убивал раб твой, и с этим Филистимлянином необрезанным будет то же, что с ними, потому что так поносит воинство Бога живого. [Не пойти ли мне и поразить его, чтобы снять поношение с Израиля? Ибо кто этот необрезанный?]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сказал Давид: Господь, Который избавлял меня от льва и медведя, избавит меня и от руки этого Филистимлянина. И сказал Саул Давиду: иди, и да будет Господь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одел Саул Давида в свои одежды, и возложил на голову его медный шлем, и надел на него броню.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опоясался Давид мечом его сверх одежды и начал ходить, ибо не привык к такому вооружению; потом сказал Давид Саулу: я не могу ходить в этом, я не привык. И снял Давид все это с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взял посох свой в руку свою, и выбрал себе пять гладких камней из ручья, и положил их в пастушескую сумку, которая была с ним; и с сумкою и с пращою в руке своей выступил против Филистимлянина.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Выступил и Филистимлянин, идя и приближаясь к Давиду, и оруженосец шел впереди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взглянул Филистимлянин и, увидев Давида, с презрением посмотрел на него, ибо он был молод, белокур и красив лицом.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сказал Филистимлянин Давиду: что ты идешь на меня с палкою [и с камнями]? разве я собака? [И сказал Давид: нет, но хуже собаки.] И проклял Филистимлянин Давида своими богами.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сказал Филистимлянин Давиду: подойди ко мне, и я отдам тело твое птицам небесным и зверям полевым.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А Давид отвечал Филистимлянину: ты идешь против меня с мечом и копьем и щитом, а я иду против тебя во имя Господа Саваофа, Бога воинств Израильских, которые ты поносил;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ныне предаст тебя Господь в руку мою, и я убью тебя, и сниму с тебя голову твою, и отдам [труп твой и] трупы войска Филистимского птицам небесным и зверям земным, и узнает вся земля, что есть Бог в Израиле;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 узнает весь этот сонм, что не мечом и копьем спасает Господь, ибо это война Господа, и Он предаст вас в руки наши.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Когда Филистимлянин поднялся и стал подходить и приближаться навстречу Давиду, Давид поспешно побежал к строю навстречу Филистимлянину.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И опустил Давид руку свою в сумку и взял оттуда камень, и бросил из пращи и поразил Филистимлянина в лоб, так что камень вонзился в лоб его, и он упал лицом на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Так одолел Давид Филистимлянина пращою и камнем, и поразил Филистимлянина и убил его; меча же не было в руках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Тогда Давид подбежал и, наступив на Филистимлянина, взял меч его и вынул его из ножен, ударил его и отсек им голову его. Филистимляне, увидев, что силач их умер, побежали.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И поднялись мужи Израильские и Иудейские, и воскликнули и гнали Филистимлян до входа в долину и до ворот Аккарона. И падали поражаемые Филистимляне по дороге Шааримской до Гефа и до Аккарона.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И возвратились сыны Израилевы из погони за Филистимлянами и разграбили стан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И взял Давид голову Филистимлянина и отнес ее в Иерусалим, а оружие его положил в шатре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Когда Саул увидел Давида, выходившего против Филистимлянина, то сказал Авениру, начальнику войска: Авенир, чей сын этот юноша? Авенир сказал: да живет душа твоя, царь; я не знаю.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И сказал царь: так спроси, чей сын этот юноша.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Когда же Давид возвращался после поражения Филистимлянина, то Авенир взял его и привел к Саулу, и голова Филистимлянина была в руке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58</w:t>
      </w:r>
      <w:r>
        <w:rPr>
          <w:lang w:val="ru_RU" w:bidi="ru_RU"/>
        </w:rPr>
        <w:t xml:space="preserve"> И спросил его Саул: чей ты сын, юноша? И отвечал Давид: сын раба твоего Иессея из Вифлеема.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18:1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кончил Давид разговор с Саулом, душа Ионафана прилепилась к душе его, и полюбил его Ионафан, как свою душу.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взял его Саул в тот день и не позволил ему возвратиться в дом отца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Ионафан же заключил с Давидом союз, ибо полюбил его, как свою душу.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снял Ионафан верхнюю одежду свою, которая была на нем, и отдал ее Давиду, также и прочие одежды свои, и меч свой, и лук свой, и пояс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Давид действовал благоразумно везде, куда ни посылал его Саул, и сделал его Саул начальником над военными людьми; и это понравилось всему народу и слугам Сауловым.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Когда они шли, при возвращении Давида с победы над Филистимлянином, то женщины из всех городов Израильских выходили навстречу Саулу царю с пением и плясками, с торжественными тимпанами и с кимвалами.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восклицали игравшие женщины, говоря: Саул победил тысячи, а Давид – десятки тысяч!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Саул сильно огорчился, и неприятно было ему это слово, и он сказал: Давиду дали десятки тысяч, а мне тысячи; ему недостает только царства.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 того дня и потом подозрительно смотрел Саул на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было на другой день: напал злой дух от Бога на Саула, и он бесновался в доме своем, а Давид играл рукою своею на струнах, как и в другие дни; в руке у Саула было копье.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бросил Саул копье, подумав: пригвожду Давида к стене; но Давид два раза уклонился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стал бояться Саул Давида, потому что Господь был с ним, а от Саула отступил.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удалил его Саул от себя и поставил его у себя тысяченачальником, и он выходил и входил пред народом.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Давид во всех делах своих поступал благоразумно, и Господь был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Саул видел, что он очень благоразумен, и боялся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весь Израиль и Иуда любили Давида, ибо он выходил и входил пред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Саул Давиду: вот старшая дочь моя, Мерова; я дам ее тебе в жену, только будь у меня храбрым и веди войны Господни. Ибо Саул думал: пусть не моя рука будет на нем, но рука Филистимлян будет на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Но Давид сказал Саулу: кто я, и что жизнь моя и род отца моего в Израиле, чтобы мне быть зятем царя?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А когда наступило время отдать Мерову, дочь Саула, Давиду, то она выдана была в замужество за Адриэла из Мехолы.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Давида полюбила другая дочь Саула, Мелхола; и когда возвестили об этом Саулу, то это было приятно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Саул думал: отдам ее за него, и она будет ему сетью, и рука Филистимлян будет на нем. И сказал Саул Давиду: чрез другую ты породнишься ныне со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приказал Саул слугам своим: скажите Давиду тайно: вот, царь благоволит к тебе, и все слуги его любят тебя; итак, будь зятем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передали слуги Сауловы в уши Давиду все слова эти. И сказал Давид: разве легко кажется вам быть зятем царя? Я – человек бедный и незначительный.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донесли Саулу слуги его и сказали: вот что говорит Давид.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сказал Саул: так скажите Давиду: царь не хочет вена, кроме ста краеобрезаний Филистимских, в отмщение врагам царя. Ибо Саул имел в мыслях погубить Давида руками Филистимлян.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пересказали слуги его Давиду эти слова, и понравилось Давиду сделаться зятем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Еще не прошли назначенные дни, как Давид встал и пошел сам и люди его с ним, и убил двести человек Филистимлян, и принес Давид краеобрезания их, и представил их в полном количестве царю, чтобы сделаться зятем царя. И выдал Саул за него Мелхолу, дочь свою, в замужество.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увидел Саул и узнал, что Господь с Давидом [и весь Израиль любит его,] и что Мелхола, дочь Саула, любила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стал Саул еще больше бояться Давида и сделался врагом его на всю жизнь.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когда вожди Филистимские вышли на войну, Давид, с самого выхода их, действовал благоразумнее всех слуг Сауловых, и весьма прославилось имя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19:1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говорил Саул Ионафану, сыну своему, и всем слугам своим, чтобы умертвить Давида; но Ионафан, сын Саула, очень любил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известил Ионафан Давида, говоря: отец мой Саул ищет умертвить тебя; итак, берегись завтра; скройся и будь в потаенном месте;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а я выйду и стану подле отца моего на поле, где ты будешь, и поговорю о тебе отцу моему, и что увижу, расскажу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говорил Ионафан доброе о Давиде Саулу, отцу своему, и сказал ему: да не грешит царь против раба своего Давида, ибо он ничем не согрешил против тебя, и дела его весьма полезны для тебя;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он подвергал опасности душу свою, чтобы поразить Филистимлянина, и Господь соделал великое спасение всему Израилю; ты видел это и радовался; для чего же ты хочешь согрешить против невинной крови и умертвить Давида без причины?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послушал Саул голоса Ионафана, и поклялся Саул: жив Господь, Давид не умрет.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позвал Ионафан Давида, и пересказал ему Ионафан все слова сии, и привел Ионафан Давида к Саулу, и он был при нем, как вчера и третьего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Опять началась война, и вышел Давид, и воевал с Филистимлянами, и нанес им великое поражение, и они побежали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злой дух от Бога напал на Саула, и он сидел в доме своем, и копье его было в руке его, а Давид играл рукою своею на струнах.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хотел Саул пригвоздить Давида копьем к стене, но Давид отскочил от Саула, и копье вонзилось в стену; Давид же убежал и спасся в ту ночь.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послал Саул слуг в дом к Давиду, чтобы стеречь его и убить его до утра. И сказала Давиду Мелхола, жена его: если ты не спасешь души твоей в эту ночь, то завтра будешь убит.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спустила Мелхола Давида из окна, и он пошел, и убежал и спасся.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Мелхола же взяла статую и положила на постель, а в изголовье ее положила козью кожу, и покрыла одеждою.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послал Саул слуг, чтобы взять Давида; но Мелхола сказала: он болен.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послал Саул слуг, чтобы осмотреть Давида, говоря: принесите его ко мне на постели, чтоб убить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пришли слуги, и вот, на постели статуя, а в изголовье ее козья кожа.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Тогда Саул сказал Мелхоле: для чего ты так обманула меня и отпустила врага моего, чтоб он убежал? И сказала Мелхола Саулу: он сказал мне: «отпусти меня, иначе я убью тебя».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убежал Давид и спасся, и пришел к Самуилу в Раму и рассказал ему все, что делал с ним Саул. И пошел он с Самуилом, и остановились они в Навафе [в Раме].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донесли Саулу, говоря: вот, Давид в Навафе, в Раме.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послал Саул слуг взять Давида, и когда увидели они сонм пророков пророчествующих и Самуила, начальствующего над ними, то Дух Божий сошел на слуг Саула, и они стали пророчествовать.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Донесли об этом Саулу, и он послал других слуг, но и эти стали пророчествовать. Потом послал Саул третьих слуг, и эти стали пророчествовать.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[Разгневавшись,] Саул сам пошел в Раму, и дошел до большого источника, что в Сефе, и спросил, говоря: где Самуил и Давид? И сказали: вот, в Навафе, в Раме.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пошел он туда, в Наваф в Раме, и на него сошел Дух Божий, и он шел и пророчествовал, доколе не пришел в Наваф в Раме.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снял и он одежды свои, и пророчествовал пред Самуилом, и весь день тот и всю ту ночь лежал неодетый; поэтому говорят: «неужели и Саул во пророках?»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20:1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Давид убежал из Навафа в Раме и пришел и сказал Ионафану: что сделал я, в чем неправда моя, чем согрешил я пред отцом твоим, что он ищет души моей?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ему [Ионафан]: нет, ты не умрешь; вот, отец мой не делает ни большого, ни малого дела, не открыв ушам моим; для чего же бы отцу моему скрывать от меня это дело? Этого не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Давид клялся и говорил: отец твой хорошо знает, что я нашел благоволение в очах твоих, и потому говорит сам в себе: «пусть не знает о том Ионафан, чтобы не огорчился»; но жив Господь и жива душа твоя! один только шаг между мною и смертью.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Ионафан Давиду: чего желает душа твоя, я сделаю для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Давид Ионафану: вот, завтра новомесячие, и я должен сидеть с царем за столом; но отпусти меня, и я скроюсь в поле до вечера третьего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Если отец твой спросит обо мне, ты скажи: «Давид выпросился у меня сходить в свой город Вифлеем; потому что там годичное жертвоприношение всего родства 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Если на это он скажет: «хорошо», то мир рабу твоему; а если он разгневается, то знай, что злое дело решено у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Ты же сделай милость рабу твоему, – ибо ты принял раба твоего в завет Господень с тобою, – и если есть какая вина на мне, то умертви ты меня; зачем тебе вести меня к отцу твоему?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Ионафан: никак не будет этого с тобою; ибо, если я узнаю наверное, что у отца моего решено злое дело совершить над тобою, то неужели не извещу тебя об этом?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Давид Ионафану: кто известит меня, если отец твой ответит тебе сурово?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Ионафан Давиду: иди, выйдем в поле. И вышли оба в поле.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Ионафан Давиду: жив Господь, Бог Израилев! я завтра около этого времени, или послезавтра, выпытаю у отца моего; и если он благосклонен к Давиду, и я тогда же не пошлю к тебе и не открою пред ушами твоими,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пусть то и то сделает Господь с Ионафаном и еще больше сделает. Если же отец мой замышляет сделать тебе зло, и это открою в уши твои, и отпущу тебя, и тогда иди с миром: и да будет Господь с тобою, как был с отцом моим!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и ты, если я буду еще жив, окажи мне милость Господню.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если я умру, то не отними милости твоей от дома моего вовеки, даже и тогда, когда Господь истребит с лица земли всех врагов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Так заключил Ионафан завет с домом Давида и сказал: да взыщет Господь с врагов Давида!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снова Ионафан клялся Давиду своею любовью к нему, ибо любил его, как свою душу.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 ему Ионафан: завтра новомесячие, и о тебе спросят, ибо место твое будет не занято;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поэтому на третий день ты спустись и поспеши на то место, где скрывался ты прежде, и сядь у камня Азель;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 я в ту сторону пущу три стрелы, как будто стреляя в цель;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потом пошлю отрока, говоря: «пойди, найди стрелы»; и если я скажу отроку: «вот, стрелы сзади тебя, возьми их», то приди ко мне, ибо мир тебе, и, жив Господь, ничего тебе не будет;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если же так скажу отроку: «вот, стрелы впереди тебя», то ты уходи, ибо отпускает тебя Господь;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а тому, что мы говорили, я и ты, свидетель Господь между мною и тобою вовеки.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скрылся Давид на поле. И наступило новомесячие, и сел царь обедать.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Царь сел на своем месте, по обычаю, на седалище у стены, и Ионафан встал, и Авенир сел подле Саула; место же Давида осталось праздным.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не сказал Саул в тот день ничего, ибо подумал, что это случайность, что Давид нечист, не очистился.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Наступил и второй день новомесячия, а место Давида оставалось праздным. Тогда сказал Саул сыну своему Ионафану: почему сын Иессеев не пришел к обеду ни вчера, ни сегодня?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отвечал Ионафан Саулу: Давид выпросился у меня в Вифлеем;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он говорил: «отпусти меня, ибо у нас в городе родственное жертвоприношение, и мой брат пригласил меня; итак, если я нашел благоволение в очах твоих, схожу я и повидаюсь со своими братьями»; поэтому он и не пришел к обеду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Тогда сильно разгневался Саул на Ионафана и сказал ему: сын негодный и непокорный! разве я не знаю, что ты подружился с сыном Иессеевым на срам себе и на срам матери твоей?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Ибо во все дни, доколе сын Иессеев будет жить на земле, не устоишь ни ты, ни царство твое; теперь же пошли и приведи его ко мне, ибо он обречен на смерть.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отвечал Ионафан Саулу, отцу своему, и сказал ему: за что умерщвлять его? что он сделал?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Тогда Саул бросил копье в него, чтобы поразить его. И Ионафан понял, что отец его решился убить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встал Ионафан из-за стола в великом гневе и не обедал во второй день новомесячия, потому что скорбел о Давиде и потому что обидел его отец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На другой день утром вышел Ионафан в поле, во время, которое назначил Давиду, и малый отрок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сказал он отроку: беги, ищи стрелы, которые я пускаю. Отрок побежал, а он пускал стрелы так, что они летели дальше отрока.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побежал отрок туда, куда Ионафан пускал стрелы, и закричал Ионафан вслед отроку и сказал: смотри, стрела впереди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опять кричал Ионафан вслед отроку: скорей беги, не останавливайся. И собрал отрок Ионафанов стрелы и пришел к своему господину.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Отрок же не знал ничего; только Ионафан и Давид знали, в чем дело.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отдал Ионафан оружие свое отроку, бывшему при нем, и сказал ему: ступай, отнеси в город.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Отрок пошел, а Давид поднялся с южной стороны и пал лицом своим на землю и трижды поклонился; и целовали они друг друга, и плакали оба вместе, но Давид плакал более.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сказал Ионафан Давиду: иди с миром; а в чем клялись мы оба именем Господа, говоря: «Господь да будет между мною и между тобою и между семенем моим и семенем твоим», то да будет навеки.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встал [Давид] и пошел, а Ионафан возвратился в город.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21:1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пришел Давид в Номву к Ахимелеху священнику, и смутился Ахимелех при встрече с Давидом и сказал ему: почему ты один, и никого нет с тобою?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Давид Ахимелеху священнику: царь поручил мне дело и сказал мне: «пусть никто не знает, за чем я послал тебя и что поручил тебе»; поэтому людей я оставил на известном месте;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итак, что есть у тебя под рукою, дай мне, хлебов пять или что найдется.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отвечал священник Давиду, говоря: нет у меня под рукою простого хлеба, а есть хлеб священный; если только люди твои воздержались от женщин, [пусть съедят].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отвечал Давид священнику и сказал ему: женщин при нас не было ни вчера, ни третьего дня, со времени, как я вышел, и сосуды отроков чисты, а если дорога нечиста, то хлеб останется чистым в сосудах.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дал ему священник священного хлеба; ибо не было у него хлеба, кроме хлебов предложения, которые взяты были от лица Господа, чтобы по снятии их положить теплые хлебы.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Там находился в тот день пред Господом один из слуг Сауловых, по имени Доик, Идумеянин, начальник пастухов Сауловых.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Давид Ахимелеху: нет ли здесь у тебя под рукою копья или меча? ибо я не взял с собою ни меча, ни другого оружия, так как поручение царя было спешное.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священник: вот меч Голиафа Филистимлянина, которого ты поразил в долине дуба, завернутый в одежду, позади ефода; если хочешь, возьми его; другого, кроме этого, нет здесь. И сказал Давид: нет ему подобного, дай мне его. [И дал ему.]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встал Давид, и убежал в тот же день от Саула, и пришел к Анхусу, царю Гефскому.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сказали Анхусу слуги его: не это ли Давид, царь той страны? не ему ли пели в хороводах и говорили: «Саул поразил тысячи, а Давид – десятки тысяч»?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Давид положил слова эти в сердце своем и сильно боялся Анхуса, царя Гефского.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изменил лицо свое пред ними, и притворился безумным в их глазах, и чертил на дверях, [кидался на руки свои] и пускал слюну по бороде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Анхус рабам своим: видите, он человек сумасшедший; для чего вы привели его ко мне?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Разве мало у меня сумасшедших, что вы привели его, чтобы он юродствовал предо мною? Неужели он войдет в дом мой?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22:1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вышел Давид оттуда и убежал в пещеру Одолламскую, и услышали братья его и весь дом отца его и пришли к нему туда.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собрались к нему все притесненные и все должники и все огорченные душою, и сделался он начальником над ними; и было с ним около четырехсот человек.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Оттуда пошел Давид в Массифу Моавитскую и сказал царю Моавитскому: пусть отец мой и мать моя побудут у вас, доколе я не узнаю, что сделает со мною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привел их к царю Моавитскому, и жили они у него все время, доколе Давид был в оном убежище.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 пророк Гад сказал Давиду: не оставайся в этом убежище, но ступай, иди в землю Иудину. И пошел Давид и пришел в лес Херет.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услышал Саул, что Давид появился и люди, бывшие с ним. Саул сидел тогда в Гиве под дубом на горе, с копьем в руке, и все слуги его окружали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Саул слугам своим, окружавшим его: послушайте, сыны Вениаминовы, неужели всем вам даст сын Иессея поля и виноградники и всех вас поставит тысяченачальниками и сотниками,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что вы все сговорились против меня, и никто не открыл мне, когда сын мой вступил в дружбу с сыном Иессея, и никто из вас не пожалел обо мне и не открыл мне, что сын мой возбудил против меня раба моего строить мне ковы, как это ныне видно?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отвечал Доик Идумеянин, стоявший со слугами Сауловыми, и сказал: я видел, как сын Иессея приходил в Номву к Ахимелеху, сыну Ахитува,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тот вопросил о нем Господа, и дал ему продовольствие, и меч Голиафа Филистимлянина отдал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послал царь призвать Ахимелеха, сына Ахитувова, священника, и весь дом отца его, священников, что в Номве; и пришли они все к царю.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Саул: послушай, сын Ахитува. И тот отвечал: вот я, господин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ему Саул: для чего вы сговорились против меня, ты и сын Иессея, что ты дал ему хлебы и меч и вопросил о нем Бога, чтоб он восстал против меня и строил мне ковы, как это ныне видно?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отвечал Ахимелех царю и сказал: кто из всех рабов твоих верен, как Давид? он и зять царя, и исполнитель повелений твоих, и почтен в доме твоем.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Теперь ли я стал вопрошать для него Бога? Нет, не обвиняй в этом, царь, раба твоего и весь дом отца моего, ибо во всем этом деле не знает раб твой ни малого, ни великого.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царь: ты должен умереть, Ахимелех, ты и весь дом отца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царь телохранителям, стоявшим при нем: ступайте, умертвите священников Господних, ибо и их рука с Давидом, и они знали, что он убежал, и не открыли мне. Но слуги царя не хотели поднять рук своих на убиение священников Господних.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 царь Доику: ступай ты и умертви священников. И пошел Доик Идумеянин, и напал на священников, и умертвил в тот день восемьдесят пять мужей, носивших льняной ефод;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Номву, город священников, поразил мечом; и мужчин и женщин, и юношей и младенцев, и волов и ослов и овец поразил мечом.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Спасся один только сын Ахимелеха, сына Ахитува, по имени Авиафар, и убежал к Давиду.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рассказал Авиафар Давиду, что Саул умертвил священников Господних.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сказал Давид Авиафару: я знал в тот день, когда там был Доик Идумеянин, что он непременно донесет Саулу; я виновен во всех душах дома отца твоего;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останься у меня, не бойся, ибо кто будет искать моей души, будет искать и твоей души; ты будешь у меня под охранением.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23:1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известили Давида, говоря: вот, Филистимляне напали на Кеиль и расхищают гумна.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вопросил Давид Господа, говоря: идти ли мне, и поражу ли я этих Филистимлян? И отвечал Господь Давиду: иди, ты поразишь Филистимлян и спасешь Кеиль.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бывшие с Давидом сказали ему: вот, мы боимся здесь в Иудее, как же нам идти в Кеиль против ополчений Филистимских? [мы попадем в плен к Филистимлянам.]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Тогда снова вопросил Давид Господа, и отвечал ему Господь и сказал: встань и иди в Кеиль, ибо Я предам Филистимлян в руки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пошел Давид с людьми своими в Кеиль, и воевал с Филистимлянами, и угнал скот их, и нанес им великое поражение, и спас Давид жителей Кеиля.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Когда Авиафар, сын Ахимелеха, прибежал к Давиду [и пошел с ним] в Кеиль, то принес с собою и ефод.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донесли Саулу, что Давид пришел в Кеиль, и Саул сказал: Бог предал его в руки мои, ибо он запер себя, войдя в город с воротами и запорами.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созвал Саул весь народ на войну, чтоб идти к Кеилю, осадить Давида и людей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Когда узнал Давид, что Саул задумал против него злое, сказал священнику Авиафару: принеси ефод [Господень].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Давид: Господи, Боже Израилев! раб Твой услышал, что Саул хочет прийти в Кеиль, разорить город ради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Предадут ли меня жители Кеиля в руки его? И придет ли сюда Саул, как слышал раб Твой? Господи, Боже Израилев! открой рабу Твоему. И сказал Господь: придет.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Давид: предадут ли жители Кеиля меня и людей моих в руки Саула? И сказал Господь: предадут.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Тогда поднялся Давид и люди его, около шестисот человек, и вышли из Кеиля и ходили, где могли. Саулу же было донесено, что Давид убежал из Кеиля, и тогда он отменил поход.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Давид же пребывал в пустыне в неприступных местах и потом на горе в пустыне Зиф. Саул искал его всякий день; но Бог не предал Давида в руки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видел Давид, что Саул вышел искать души его; Давид же был в пустыне Зиф в лесу.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встал Ионафан, сын Саула, и пришел к Давиду в лес, и укрепил его упованием на Бога,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ему: не бойся, ибо не найдет тебя рука отца моего Саула, и ты будешь царствовать над Израилем, а я буду вторым по тебе; и Саул, отец мой, знает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заключили они между собою завет пред лицом Господа; и Давид остался в лесу, а Ионафан пошел в дом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пришли Зифеи к Саулу в Гиву, говоря: вот, Давид скрывается у нас в неприступных местах, в лесу, на холме Гахила, что направо от Иесимона;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итак, по желанию души твоей, царь, иди; а наше дело будет предать его в руки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им Саул: благословенны вы у Господа за то, что пожалели о мне;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идите, удостоверьтесь еще, разведайте и высмотрите место его, где будет нога его, и кто видел его там, ибо мне говорят, что он очень хитер;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высмотрите, и разведайте о всех убежищах, в которых он скрывается, и возвратитесь ко мне с верным известием, и я пойду с вами; и если он в этой земле, я буду искать его во всех тысячах Иудиных.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встали они и пошли в Зиф прежде Саула. Давид же и люди его были в пустыне Маон, на равнине, направо от Иесимона.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пошел Саул с людьми своими искать его. Но Давида известили об этом, и он перешел к скале и оставался в пустыне Маон. И услышал Саул, и погнался за Давидом в пустыню Маон.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шел Саул по одной стороне горы, а Давид с людьми своими был на другой стороне горы. И когда Давид спешил уйти от Саула, а Саул с людьми своими шел в обход Давиду и людям его, чтобы захватить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тогда пришел к Саулу вестник, говоря: поспешай и приходи, ибо Филистимляне напали на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возвратился Саул от преследования Давида и пошел навстречу Филистимлянам; посему и назвали это место: Села-Гаммахлекоф.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24:1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вышел Давид оттуда и жил в безопасных местах Ен-Гадди.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Когда Саул возвратился от Филистимлян, его известили, говоря: вот, Давид в пустыне Ен-Гадди.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взял Саул три тысячи отборных мужей из всего Израиля и пошел искать Давида и людей его по горам, где живут серны.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пришел к загону овечьему, при дороге; там была пещера, и зашел туда Саул для нужды; Давид же и люди его сидели в глубине пещеры.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говорили Давиду люди его: вот день, о котором говорил тебе Господь: «вот, Я предам врага твоего в руки твои, и сделаешь с ним, что тебе угодно». Давид встал и тихонько отрезал край от верхней одежды Саула.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после сего больно стало сердцу Давида, что он отрезал край от одежды Саула.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он людям своим: да не попустит мне Господь сделать это господину моему, помазаннику Господню, чтобы наложить руку мою на него, ибо он помазанник Господень.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удержал Давид людей своих сими словами и не дал им восстать на Саула. А Саул встал и вышел из пещеры на дорогу.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Потом встал и Давид, и вышел из пещеры, и закричал вслед Саула, говоря: господин мой, царь! Саул оглянулся назад, и Давид пал лицом на землю и поклонился [ему].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Давид Саулу: зачем ты слушаешь речи людей, которые говорят: «вот, Давид умышляет зло на тебя»?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Вот, сегодня видят глаза твои, что Господь предавал тебя ныне в руки мои в пещере; и мне говорили, чтоб убить тебя; но я пощадил тебя и сказал: «не подниму руки моей на господина моего, ибо он помазанник Господа».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Отец мой! посмотри на край одежды твоей в руке моей; я отрезал край одежды твоей, а тебя не убил: узнай и убедись, что нет в руке моей зла, ни коварства, и я не согрешил против тебя; а ты ищешь души моей, чтоб отнять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Да рассудит Господь между мною и тобою, и да отмстит тебе Господь за меня; но рука моя не будет на тебе,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как говорит древняя притча: «от беззаконных исходит беззаконие». А моя рука не будет на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Против кого вышел царь Израильский? За кем ты гоняешься? За мертвым псом, за одною блохою.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Господь да будет судьею и рассудит между мною и тобою. Он рассмотрит, разберет дело мое, и спасет меня от руки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Когда кончил Давид говорить слова сии к Саулу, Саул сказал: твой ли это голос, сын мой Давид? И возвысил Саул голос свой, и плакал,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 Давиду: ты правее меня, ибо ты воздал мне добром, а я воздавал тебе злом;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ты показал это сегодня, поступив со мною милостиво, когда Господь предавал меня в руки твои, ты не убил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Кто, найдя врага своего, отпустил бы его в добрый путь? Господь воздаст тебе добром за то, что сделал ты мне сегодня.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теперь я знаю, что ты непременно будешь царствовать, и царство Израилево будет твердо в руке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Итак, поклянись мне Господом, что ты не искоренишь потомства моего после меня и не уничтожишь имени моего в доме отца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поклялся Давид Саулу. И пошел Саул в дом свой, Давид же и люди его взошли в место укрепленное.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25:1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умер Самуил; и собрались все Израильтяне, и плакали по нем, и погребли его в доме его, в Раме. Давид встал и сошел к пустыне Фаран.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Был некто в Маоне, а имение его на Кармиле, человек очень богатый; у него было три тысячи овец и тысяча коз; и был он при стрижке овец своих на Кармиле.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Имя человека того – Навал, а имя жены его – Авигея; эта женщина была весьма умная и красивая лицом, а он – человек жестокий и злой нравом; он был из рода Халева.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услышал Давид в пустыне, что Навал стрижет [на Кармиле] овец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послал Давид десять отроков, и сказал Давид отрокам: взойдите на Кармил и пойдите к Навалу, и приветствуйте его от моего имени,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скажите так: «[здравствуй,] мир тебе, мир дому твоему, мир всему твоему;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ныне я услышал, что у тебя стригут овец. Вот, пастухи твои были с нами, и мы не обижали их, и ничего у них не пропало во все время их пребывания на Кармиле;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спроси слуг твоих, и они скажут тебе; итак, да найдут отроки благоволение в глазах твоих, ибо в добрый день пришли мы; дай же рабам твоим и сыну твоему Давиду, что найдет рука твоя».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пошли люди Давидовы, и сказали Навалу от имени Давида все эти слова, и умолкли.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[вскочил] Навал [и] отвечал слугам Давидовым и сказал: кто такой Давид и кто такой сын Иессеев? Ныне стало много рабов, бегающих от господ своих;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неужели мне взять хлебы мои и воду мою, [и вино мое] и мясо, приготовленное мною для стригущих овец у меня, и отдать людям, о которых не знаю, откуда они?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пошли назад люди Давида своим путем, и возвратились, и пришли, и пересказали ему все слова сии.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Тогда Давид сказал людям своим: опояшьтесь каждый мечом своим. И все опоясались мечами своими, опоясался и сам Давид своим мечом, и пошли за Давидом около четырехсот человек, а двести остались при обозе.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Авигею же, жену Навала, известил один из слуг, сказав: вот, Давид присылал из пустыни послов приветствовать нашего господина, но он обошелся с ними грубо;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эти люди очень добры к нам, не обижали нас, и ничего не пропало у нас во все время, когда мы ходили с ними, быв в поле;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они были для нас оградою и днем и ночью во все время, когда мы пасли стада вблизи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итак подумай и посмотри, что делать; ибо неминуемо угрожает беда господину нашему и всему дому его, а он – человек злой, нельзя говорить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Тогда Авигея поспешно взяла двести хлебов, и два меха с вином, и пять овец приготовленных, и пять мер сушеных зерен, и сто связок изюму, и двести связок смокв, и навьючила на ослов,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сказала слугам своим: ступайте впереди меня, вот, я пойду за вами. А мужу своему Навалу ничего не сказала.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Когда же она, сидя на осле, спускалась по извилинам горы, вот, навстречу ей идет Давид и люди его, и она встретилась с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Давид сказал: да, напрасно я охранял в пустыне все имущество этого человека, и ничего не пропало из принадлежащего ему; он платит мне злом за добро;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пусть то и то сделает Бог с врагами Давида, и еще больше сделает, если до рассвета утреннего из всего, что принадлежит Навалу, я оставлю мочащегося к стене.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Когда Авигея увидела Давида, то поспешила сойти с осла и пала пред Давидом на лицо свое и поклонилась до земли;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пала к ногам его, и сказала: на мне грех, господин мой; позволь рабе твоей говорить в уши твои и послушай слов рабы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Пусть господин мой не обращает внимания на этого злого человека, на Навала; ибо каково имя его, таков и он. Навал – имя его, и безумие его с ним. А я, раба твоя, не видела слуг господина моего, которых ты присылал.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ныне, господин мой, жив Господь и жива душа твоя, Господь не попустит тебе идти на пролитие крови и удержит руку твою от мщения, и ныне да будут, как Навал, враги твои и злоумышляющие против господина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Вот эти дары, которые принесла раба твоя господину моему, чтобы дать их отрокам, служащим господину моему.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Прости вину рабы твоей; Господь непременно устроит господину моему дом твердый, ибо войны Господа ведет господин мой, и зло не найдется в тебе во всю жизнь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Если восстанет человек преследовать тебя и искать души твоей, то душа господина моего будет завязана в узле жизни у Господа, Бога твоего, а душу врагов твоих бросит Он как бы пращою.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когда сделает Господь господину моему все, что говорил о тебе доброго, и поставит тебя вождем над Израилем,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то не будет это сердцу господина моего огорчением и беспокойством, что не пролил напрасно крови и сберег себя от мщения. И Господь облагодетельствует господина моего, и вспомнишь рабу твою [и окажешь милость ей].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сказал Давид Авигее: благословен Господь, Бог Израилев, Который послал тебя ныне навстречу мне,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благословен разум твой, и благословенна ты за то, что ты теперь не допустила меня идти на пролитие крови и отмстить за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Но, – жив Господь, Бог Израилев, удержавший меня от нанесения зла тебе, – если бы ты не поспешила и не пришла навстречу мне, то до рассвета утреннего я не оставил бы Навалу мочащегося к стене.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принял Давид из рук ее то, что она принесла ему, и сказал ей: иди с миром в дом твой; вот, я послушался голоса твоего и почтил лицо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пришла Авигея к Навалу, и вот, у него пир в доме его, как пир царский, и сердце Навала было весело; он же был очень пьян; и не сказала ему ни слова, ни большого, ни малого, до утра.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Утром же, когда Навал отрезвился, жена его рассказала ему об этом, и замерло в нем сердце его, и стал он как камень.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Дней через десять поразил Господь Навала, и он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услышал Давид, что Навал умер, и сказал: благословен Господь, воздавший за посрамление, нанесенное мне Навалом, и сохранивший раба Своего от зла; Господь обратил злобу Навала на его же голову. И послал Давид сказать Авигее, что он берет ее себе в жену.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пришли слуги Давидовы к Авигее на Кармил и сказали ей так: Давид послал нас к тебе, чтобы взять тебя ему в жену.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Она встала и поклонилась лицом до земли и сказала: вот, раба твоя готова быть служанкою, чтобы омывать ноги слуг господина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собралась Авигея поспешно и села на осла, и пять служанок сопровождали ее; и пошла она за послами Давида и сделалась его женою.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Ахиноаму из Изрееля взял Давид, и обе они были его женами.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Саул же отдал дочь свою Мелхолу, жену Давидову, Фалтию, сыну Лаиша, что из Галлима.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26:1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Пришли Зифеи [с юга] к Саулу в Гиву и сказали: вот, Давид скрывается у нас на холме Гахила, что направо от Иесимона.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встал Саул и спустился в пустыню Зиф, и с ним три тысячи отборных мужей Израильских, чтоб искать Давида в пустыне Зиф.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расположился Саул на холме Гахила, что направо от Иесимона, при дороге; Давид же находился в пустыне и видел, что Саул шел за ним в пустыню;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послал Давид соглядатаев и узнал, что Саул действительно пришел [из Кеиля].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встал Давид [тайно] и пошел к месту, на котором Саул расположился станом, и увидел Давид место, где спал Саул и Авенир, сын Ниров, военачальник его. Саул же спал в шатре, а народ расположился вокруг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обратился Давид и сказал Ахимелеху Хеттеянину и Авессе, сыну Саруину, брату Иоава, говоря: кто пойдет со мною к Саулу в стан? И отвечал Авесса: я пойду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пришел Давид с Авессою к людям [Сауловым] ночью; и вот, Саул лежит, спит в шатре, и копье его воткнуто в землю у изголовья его; Авенир же и народ лежат вокруг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Авесса сказал Давиду: предал Бог ныне врага твоего в руки твои; итак, позволь, я пригвожду его копьем к земле одним ударом и не повторю удара.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Давид сказал Авессе: не убивай его; ибо кто, подняв руку на помазанника Господня, останется ненаказанным?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Давид: жив Господь! пусть поразит его Господь, или придет день его, и он умрет, или пойдет на войну и погибнет; меня же да не попустит Господь поднять руку мою на помазанника Господня;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 возьми его копье, которое у изголовья его, и сосуд с водою, и пойдем к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взял Давид копье и сосуд с водою у изголовья Саула, и пошли они к себе; и никто не видел, и никто не знал, и никто не проснулся, но все спали, ибо сон от Господа напал на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перешел Давид на другую сторону и стал на вершине горы вдали; большое расстояние было между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воззвал Давид к народу и Авениру, сыну Нирову, говоря: отвечай, Авенир. И отвечал Авенир и сказал: кто ты, что кричишь и беспокоишь царя?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Давид Авениру: не муж ли ты, и кто равен тебе в Израиле? Для чего же ты не бережешь господина твоего, царя? ибо приходил некто из народа, чтобы погубить царя, господина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Нехорошо ты это делаешь; жив Господь! вы достойны смерти за то, что не бережете господина вашего, помазанника Господня. Посмотри, где копье царя и сосуд с водою, что были у изголовья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узнал Саул голос Давида и сказал: твой ли это голос, сын мой, Давид? И сказал Давид: мой голос, господин мой, царь.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 еще: за что господин мой преследует раба своего? что я сделал? какое зло в руке моей?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ныне пусть выслушает господин мой, царь, слова раба своего: если Господь возбудил тебя против меня, то да будет это от тебя благовонною жертвою; если же – сыны человеческие, то прокляты они пред Господом, ибо они изгнали меня ныне, чтобы не принадлежать мне к наследию Господа, говоря: «ступай, служи богам чужим».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Да не прольется же кровь моя на землю пред лицом Господа; ибо царь Израилев вышел искать одну блоху, как гоняются за куропаткою по горам.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Саул: согрешил я; возвратись, сын мой, Давид, ибо я не буду больше делать тебе зла, потому что душа моя была дорога ныне в глазах твоих; безумно поступал я и очень много погрешал.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отвечал Давид и сказал: вот копье царя; пусть один из отроков придет и возьмет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да воздаст Господь каждому по правде его и по истине его, так как Господь предавал тебя в руки мои, но я не захотел поднять руки моей на помазанника Господня;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пусть, как драгоценна была жизнь твоя ныне в глазах моих, так ценится моя жизнь в очах Господа, [и да покроет Он меня] и да избавит меня от всякой беды!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сказал Саул Давиду: благословен ты, сын мой, Давид; и дело сделаешь, и превозмочь превозможешь. И пошел Давид своим путем, а Саул возвратился в свое место.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27:1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Давид в сердце своем: когда-нибудь попаду я в руки Саула, и нет для меня ничего лучшего, как убежать в землю Филистимскую; и отстанет от меня Саул и не будет искать меня более по всем пределам Израильским, и я спасусь от руки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встал Давид, и отправился, сам и шестьсот мужей, бывших с ним, к Анхусу, сыну Маоха, царю Гефскому.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жил Давид у Анхуса в Гефе, сам и люди его, каждый с семейством своим, Давид и обе жены его – Ахиноама Изреелитянка и Авигея, бывшая жена Навала, Кармилитянка.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донесли Саулу, что Давид убежал в Геф, и не стал он более искать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Давид Анхусу: если я приобрел благоволение в глазах твоих, то пусть дано будет мне место в одном из малых городов, и я буду жить там; для чего рабу твоему жить в царском городе вместе с тобою?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Тогда дал ему Анхус Секелаг, посему Секелаг и остался за царями Иудейскими доныне.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Всего времени, какое прожил Давид в стране Филистимской, было год и четыре месяца.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выходил Давид с людьми своими и нападал на Гессурян и Гирзеян и Амаликитян, которые издавна населяли эту страну до Сура и даже до земли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опустошал Давид ту страну, и не оставлял в живых ни мужчины, ни женщины, и забирал овец, и волов, и ослов, и верблюдов, и одежду; и возвращался, и приходил к Анхусу.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Анхус Давиду: на кого нападали ныне? Давид сказал: на полуденную страну Иудеи и на полуденную страну Иерахмеела и на полуденную страну Кенеи.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не оставлял Давид в живых ни мужчины, ни женщины, и не приводил в Геф, говоря: они могут донести на нас и сказать: «так поступил Давид, и таков образ действий его во все время пребывания в стране Филистимской».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доверился Анхус Давиду, говоря: он опротивел народу своему Израилю и будет слугою моим вовек.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28:1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то время Филистимляне собрали войска свои для войны, чтобы воевать с Израилем. И сказал Анхус Давиду: да будет тебе известно, что ты пойдешь со мною в ополчение, ты и люди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Давид Анхусу: ныне ты узнаешь, что сделает раб твой. И сказал Анхус Давиду: за то я сделаю тебя хранителем головы моей на все время.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умер Самуил, и оплакивали его все Израильтяне и погребли его в Раме, в городе его. Саул же изгнал волшебников и гадателей из страны.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собрались Филистимляне и пошли и стали станом в Сонаме; собрал и Саул весь народ Израильский, и стали станом на Гелвуе.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увидел Саул стан Филистимский и испугался, и крепко дрогнуло сердце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вопросил Саул Господа; но Господь не отвечал ему ни во сне, ни чрез урим, ни чрез пророков.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Тогда Саул сказал слугам своим: сыщите мне женщину волшебницу, и я пойду к ней и спрошу ее. И отвечали ему слуги его: здесь в Аэндоре есть женщина волшебница.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снял с себя Саул одежды свои и надел другие, и пошел сам и два человека с ним, и пришли они к женщине ночью. И сказал ей Саул: прошу тебя, поворожи мне и выведи мне, о ком я скажу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женщина отвечала ему: ты знаешь, что сделал Саул, как выгнал он из страны волшебников и гадателей; для чего же ты расставляешь сеть душе моей на погибель мне?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поклялся ей Саул Господом, говоря: жив Господь! Не будет тебе беды за это дело.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Тогда женщина спросила: кого же вывести тебе? И отвечал он: Самуила выведи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увидела женщина Самуила, и громко вскрикнула; и обратилась женщина к Саулу, говоря: зачем ты обманул меня? ты – Саул.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ей царь: не бойся; [скажи,] что ты видишь? И отвечала женщина: вижу как бы бога, выходящего из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Какой он видом? – спросил у нее Саул. Она сказала: выходит из земли муж престарелый, одетый в длинную одежду. Тогда узнал Саул, что это Самуил, и пал лицом на землю и поклонился.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Самуил Саулу: для чего ты тревожишь меня, чтобы я вышел? И отвечал Саул: тяжело мне очень; Филистимляне воюют против меня, а Бог отступил от меня и более не отвечает мне ни чрез пророков, ни во сне, [ни в видении]; потому я вызвал тебя, чтобы ты научил меня, что мне делать.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Самуил: для чего же ты спрашиваешь меня, когда Господь отступил от тебя и сделался врагом твоим?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Господь сделает то, что говорил чрез меня; отнимет Господь царство из рук твоих и отдаст его ближнему твоему, Давиду.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Так как ты не послушал гласа Господня и не выполнил ярости гнева Его на Амалика, то Господь и делает это над тобою ныне.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предаст Господь Израиля вместе с тобою в руки Филистимлян: завтра ты и сыны твои будете со мною, и стан Израильский предаст Господь в руки Филистимлян.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Тогда Саул вдруг пал всем телом своим на землю, ибо сильно испугался слов Самуила; притом и силы не стало в нем, ибо он не ел хлеба весь тот день и всю ночь.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подошла женщина та к Саулу, и увидела, что он очень испугался, и сказала: вот, раба твоя послушалась голоса твоего и подвергала жизнь свою опасности и исполнила приказание, которое ты дал мне;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теперь прошу, послушайся и ты голоса рабы твоей: я предложу тебе кусок хлеба, поешь, и будет в тебе крепость, когда пойдешь в путь.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Но он отказался и сказал: не буду есть. И стали уговаривать его слуги его, а также и женщина; и он послушался голоса их, и встал с земли и сел на ложе.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У женщины же был в доме откормленный теленок, и она поспешила заколоть его и, взяв муки, замесила и испекла опресноки,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предложила Саулу и слугам его, и они поели, и встали, и ушли в ту же ночь.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29:1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собрали Филистимляне все ополчения свои в Афеке, а Израильтяне расположились станом у источника, что в Изрееле.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Князья Филистимские шли с сотнями и тысячами, Давид же и люди его шли позади с Анхусом.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говорили князья Филистимские: это что за Евреи? Анхус отвечал князьям Филистимским: разве не знаете, что это Давид, раб Саула, царя Израильского? Он при мне уже более года, и я не нашел в нем ничего худого со времени его прихода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вознегодовали на него князья Филистимские, и сказали ему князья Филистимские: отпусти ты этого человека, пусть он сидит в своем месте, которое ты ему назначил, чтоб он не шел с нами на войну и не сделался противником нашим на войне. Чем он может умилостивить господина своего, как не головами сих мужей?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Не тот ли это Давид, которому пели в хороводах, говоря: «Саул поразил тысячи, а Давид – десятки тысяч»?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призвал Анхус Давида и сказал ему: жив Господь! ты честен, и глазам моим приятно было бы, чтобы ты выходил и входил со мною в ополчении; ибо я не заметил в тебе худого со времени прихода твоего ко мне до сего дня; но в глазах князей ты не хорош.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Итак, возвратись теперь, и иди с миром и не раздражай князей Филистимских.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Давид сказал Анхусу: что я сделал и что ты нашел в рабе твоем с того времени, как я пред лицом твоим, и до сего дня, почему бы мне не идти и не воевать с врагами господина моего, царя?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отвечал Анхус Давиду: будь уверен, что в моих глазах ты хорош, как Ангел Божий; но князья Филистимские сказали: «пусть он не идет с нами на войну».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Итак, встань утром, ты и рабы господина твоего, которые пришли с тобою, [и идите на место, которое я назначил вам, и не имей худой мысли на сердце твоем, ибо ты предо мною хорош]; и встаньте поутру, и, когда светло будет, идите.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встал Давид, сам и люди его, чтобы идти утром и возвратиться в землю Филистимскую. А Филистимляне пошли [на войну] в Изреель.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30:1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третий день после того, как Давид и люди его пошли в Секелаг, Амаликитяне напали с юга на Секелаг и взяли Секелаг и сожгли его огнем,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а женщин [и всех], бывших в нем, от малого до большого, не умертвили, но увели в плен, и ушли своим путем.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пришел Давид и люди его к городу, и вот, он сожжен огнем, а жены их и сыновья их и дочери их взяты в плен.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поднял Давид и народ, бывший с ним, вопль, и плакали, доколе не стало в них силы плакать.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Взяты были в плен и обе жены Давида: Ахиноама Изреелитянка и Авигея, бывшая жена Навала, Кармилитянка.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Давид сильно был смущен, так как народ хотел побить его камнями; ибо скорбел душою весь народ, каждый о сыновьях своих и дочерях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Давид укрепился надеждою на Господа, Бога своего, и сказал Давид Авиафару священнику, сыну Ахимелехову: принеси мне ефод. И принес Авиафар ефод к Давиду.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вопросил Давид Господа, говоря: преследовать ли мне это полчище, и догоню ли я их? И сказано ему: преследуй, догонишь и отнимешь.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пошел Давид сам и шестьсот мужей, бывших с ним; и пришли к потоку Восор и, усталые, остановились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преследовал Давид сам и четыреста человек; двести же человек остановились, потому что были не в силах перейти поток Восорский.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нашли Египтянина в поле, и привели его к Давиду, и дали ему хлеба, и он ел, и напоили его водою;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дали ему часть связки смокв и две связки изюму, и он ел и укрепился, ибо он не ел хлеба и не пил воды три дня и три ночи.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ему Давид: чей ты и откуда ты? И сказал он: я – отрок Египтянин, раб одного Амаликитянина, и бросил меня господин мой, ибо уже три дня, как я заболел;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мы вторгались в полуденную часть Керети и в область Иудину и в полуденную часть Халева, а Секелаг сожгли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ему Давид: доведешь ли меня до этого полчища? И сказал он: поклянись мне Богом, что ты не умертвишь меня и не предашь меня в руки господина моего, и я доведу тебя до этого полчища.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[Давид поклялся ему,] и он повел его; и вот, Амаликитяне, рассыпавшись по всей той стране, едят и пьют и празднуют по причине великой добычи, которую они взяли из земли Филистимской и из земли Иудейской.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[И напал на них] и поражал их Давид от сумерек до вечера другого дня, и никто из них не спасся, кроме четырехсот юношей, которые сели на верблюдов и убежали.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отнял Давид все, что взяли Амаликитяне, и обеих жен своих отнял Давид.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не пропало у них ничего, ни малого, ни большого, ни из сыновей, ни из дочерей, ни из добычи, ни из всего, что Амаликитяне взяли у них; все возвратил Давид.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взял Давид весь мелкий и крупный скот, и гнали его перед своим скотом и говорили: это – добыча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пришел Давид к тем двумстам человек, которые не были в силах идти за ним и которых он оставил у потока Восор, и вышли они навстречу Давиду и навстречу людям, бывшим с ним. И подошел Давид к этим людям и приветствовал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Тогда злые и негодные из людей, ходивших с Давидом, стали говорить: за то, что они не ходили с нами, не дадим им из добычи, которую мы отняли; пусть каждый возьмет только свою жену и детей и идет.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Но Давид сказал: не делайте так, братья мои, после того, как Господь дал нам это и сохранил нас и предал в руки наши полчище, приходившее против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кто послушает вас в этом деле? [Они не хуже нас.] Какова часть ходившим на войну, такова часть должна быть и оставшимся при обозе: на всех должно разделить.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Так было с этого времени и после; и поставил он это в закон и в правило для Израиля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пришел Давид в Секелаг и послал из добычи к старейшинам Иудиным, друзьям своим, говоря: «вот вам подарок из добычи, взятой у врагов Господних»,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тем, которые в Вефиле, и в Рамофе южном, и в Иаттире, [и в Гефоре,]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в Ароере, [и в Аммаде,] и в Шифмофе, и в Естемоа, [и в Гефе,]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[в Кинане, в Сафене, в Фимафе,] и в Рахале, и в городах Иерахмеельских, и в городах Кенейских,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в Хорме, и в Хорашане, и в Атахе,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в Хевроне, и во всех местах, где ходил Давид сам и люди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Samuel 31:1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Филистимляне же воевали с Израильтянами, и побежали мужи Израильские от Филистимлян и пали, пораженные, на горе Гелвуе.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догнали Филистимляне Саула и сыновей его, и убили Филистимляне Ионафана, и Аминадава, и Малхисуа, сыновей Саула.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битва против Саула сделалась жестокая, и стрелки из луков поражали его, и он очень изранен был стрелками.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Саул оруженосцу своему: обнажи твой меч и заколи меня им, чтобы не пришли эти необрезанные и не убили меня и не издевались надо мною. Но оруженосец не хотел, ибо очень боялся. Тогда Саул взял меч свой и пал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Оруженосец его, увидев, что Саул умер, и сам пал на свой меч и умер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Так умер в тот день Саул и три сына его, и оруженосец его, а также и все люди его вместе.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Израильтяне, жившие на стороне долины и за Иорданом, видя, что люди Израильские побежали и что умер Саул и сыновья его, оставили города свои и бежали, а Филистимляне пришли и засели в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На другой день Филистимляне пришли грабить убитых, и нашли Саула и трех сыновей его, павших на горе Гелвуйской.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[поворотили его и] отсекли ему голову, и сняли с него оружие и послали по всей земле Филистимской, чтобы возвестить о сем в капищах идолов своих и народу;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положили оружие его в капище Астарты, а тело его повесили на стене Беф-Сана.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услышали жители Иависа Галаадского о том, как поступили Филистимляне с Саулом,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поднялись все люди сильные, и шли всю ночь, и взяли тело Саула и тела сыновей его со стены Беф-Сана, и пришли в Иавис, и сожгли их там;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взяли кости их, и погребли под дубом в Иависе, и постились семь дней.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