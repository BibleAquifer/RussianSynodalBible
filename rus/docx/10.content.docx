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 смерти Саула, когда Давид возвратился от поражения Амаликитян и пробыл в Секелаге два дня,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вот, на третий день приходит человек из стана Саулова; одежда на нем разодрана и прах на голове его. Придя к Давиду, он пал на землю и поклонился [ему].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ему Давид: откуда ты пришел? И сказал тот: я убежал из стана Израильского.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ему Давид: что произошло? расскажи мне. И тот сказал: народ побежал со сражения, и множество из народа пало и умерло, и умерли и Саул и сын его Ионафан.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Давид отроку, рассказывавшему ему: как ты знаешь, что Саул и сын его Ионафан умерли?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отрок, рассказывавший ему: я случайно пришел на гору Гелвуйскую, и вот, Саул пал на свое копье, колесницы же и всадники настигали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он оглянулся назад и, увидев меня, позвал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я сказал: «вот я». Он сказал мне: «кто ты?» И я сказал ему: «я – Амаликитянин».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он сказал мне: «подойди ко мне и убей меня, ибо тоска смертная объяла меня, душа моя все еще во мне».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я подошел к нему и убил его, ибо знал, что он не будет жив после своего падения; и взял я [царский] венец, бывший на голове его, и запястье, бывшее на руке его, и принес их к господину моему 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схватил Давид одежды свои и разодрал их, так же и все люди, бывшие с ним, [разодрали одежды свои,]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рыдали и плакали, и постились до вечера о Сауле и о сыне его Ионафане, и о народе Господнем и о доме Израилевом, что пали они от меча.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Давид отроку, рассказывавшему ему: откуда ты? И сказал он: я – сын пришельца Амаликитянина.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Давид сказал ему: как не побоялся ты поднять руку, чтобы убить помазанника Господня?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призвал Давид одного из отроков и сказал ему: подойди, убей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тот убил его, и он умер. И сказал к нему Давид: кровь твоя на голове твоей, ибо твои уста свидетельствовали на тебя, когда ты говорил: «я убил помазанника Господня».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оплакал Давид Саула и сына его Ионафана сею плачевною песнью,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повелел научить сынов Иудиных луку, как написано в книге Праведного,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Краса твоя, о Израиль, поражена на высотах твоих! как пали сильные!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рассказывайте в Гефе, не возвещайте на улицах Аскалона, чтобы не радовались дочери Филистимлян, чтобы не торжествовали дочери необрезанных.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Горы Гелвуйские! да [не сойдет] ни роса, ни дождь на вас, и да не будет на вас полей с плодами, ибо там повержен щит сильных, щит Саула, как бы не был он помазан елеем.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Без крови раненых, без тука сильных лук Ионафана не возвращался назад, и меч Саула не возвращался даром.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Саул и Ионафан, любезные и согласные в жизни своей, не разлучились и в смерти своей; быстрее орлов, сильнее львов они были.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Дочери Израильские! плачьте о Сауле, который одевал вас в багряницу с украшениями и доставлял на одежды ваши золотые уборы.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Как пали сильные на брани! Сражен Ионафан на высотах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Скорблю о тебе, брат мой Ионафан; ты был очень дорог для меня; любовь твоя была для меня превыше любви женской.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Как пали сильные, погибло оружие бранное!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Давид вопросил Господа, говоря: идти ли мне в какой-либо из городов Иудиных? И сказал ему Господь: иди. И сказал Давид: куда идти? И сказал Он: в Хеврон.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пошел туда Давид и обе жены его, Ахиноама Изреелитянка и Авигея, бывшая жена Навала, Кармилитянка.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людей, бывших с ним, привел Давид, каждого с семейством его, и поселились в городе Хевроне.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пришли мужи Иудины и помазали там Давида на царство над домом Иудиным. И донесли Давиду, что жители Иависа Галаадского погребли Саула.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отправил Давид послов к жителям Иависа Галаадского, сказать им: благословенны вы у Господа за то, что оказали эту милость господину своему Саулу, [помазаннику Господню,] и погребли его [и Ионафана, сына 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ныне да воздаст вам Господь милостью и истиною; и я сделаю вам благодеяние за то, что вы это сделали;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ныне да укрепятся руки ваши, и будьте мужественны; ибо господин ваш Саул умер, а меня помазал дом Иудин царем над собою.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Авенир, сын Ниров, начальник войска Саулова, взял Иевосфея, сына Саулова, и привел его в Маханаим,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воцарил его над Галаадом, и Ашуром, и Изреелем, и Ефремом, и Вениамином, и над всем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Сорок лет было Иевосфею, сыну Саулову, когда он воцарился над Израилем, и царствовал два года. Только дом Иудин остался с Давидом.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Всего времени, в которое Давид царствовал в Хевроне над домом Иудиным, было семь лет и шесть месяцев.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вышел Авенир, сын Ниров, и слуги Иевосфея, сына Саулова, из Маханаима в Гаваон.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Вышел и Иоав, сын Саруи, со слугами Давида, и встретились у Гаваонского пруда, и засели те на одной стороне пруда, а эти на другой стороне пруда.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Авенир Иоаву: пусть встанут юноши и поиграют пред нами. И сказал Иоав: пусть встанут.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встали и пошли числом двенадцать Вениамитян со стороны Иевосфея, сына Саулова, и двенадцать из слуг Давидовых.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Они схватили друг друга за голову, вонзили меч один другому в бок и пали вместе. И было названо это место Хелкаф-Хаццурим, что в Гаваоне.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произошло в тот день жесточайшее сражение, и Авенир с людьми Израильскими был поражен слугами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были там три сына Саруи: Иоав, и Авесса, и Асаил. Асаил же был легок на ноги, как серна в поле.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погнался Асаил за Авениром и преследовал его, не уклоняясь ни направо, ни налево от следов Авенира.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оглянулся Авенир назад и сказал: ты ли это, Асаил? Тот сказал: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ему Авенир: уклонись направо или налево, и выбери себе одного из отроков и возьми себе его вооружение. Но Асаил не захотел отстать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повторил Авенир еще, говоря Асаилу: отстань от меня, чтоб я не поверг тебя на землю; тогда с каким лицом явлюсь я к Иоаву, брату твоему?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[и где это бывает? возвратись к брату твоему Иоаву.] Но тот не захотел отстать. Тогда Авенир, поворотив копье, поразил его в живот; копье прошло насквозь его, и он упал там же и умер на месте. Все проходившие чрез то место, где пал и умер Асаил, останавливались.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преследовали Иоав и Авесса Авенира. Солнце уже зашло, когда они пришли к холму Амма, что против Гиаха, на дороге к пустыне Гаваонской.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собрались Вениамитяне вокруг Авенира, и составили одно ополчение, и стали на вершине одного холма.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воззвал Авенир к Иоаву, и сказал: вечно ли будет пожирать меч? Или ты не знаешь, что последствия будут горестные? И доколе ты не скажешь людям, чтобы они перестали преследовать братьев своих?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 Иоав: жив Бог! Если бы ты не говорил иначе, то еще утром перестали бы люди преследовать братьев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затрубил Иоав трубою, и остановился весь народ, и не преследовали более Израильтян; сражение прекратилось.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Авенир же и люди его шли равниною всю ту ночь и перешли Иордан, и прошли весь Битрон, и пришли в Маханаим.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возвратился Иоав от преследования Авенира и собрал весь народ, и недоставало из слуг Давидовых девятнадцати человек, кроме Асаила.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Слуги же Давидовы поразили Вениамитян и людей Авенировых; пало их триста шестьдесят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взяли Асаила и похоронили его во гробе отца его, что в Вифлееме. Иоав же с людьми своими шел всю ночь и на рассвете прибыл в Хеврон.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была продолжительная распря между домом Сауловым и домом Давидовым. Давид все более и более усиливался, а дом Саулов более и более ослабевал.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родились у Давида [шесть] сыновей в Хевроне. Первенец его был Амнон от Ахиноамы Изреелитянки,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второй [сын] его – Далуиа от Авигеи, бывшей жены Навала, Кармилитянки; третий – Авессалом, сын Маахи, дочери Фалмая, царя Гессурского;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четвертый – Адония, сын Аггифы; пятый – Сафатия, сын Авиталы;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шестой – Иефераам от Эглы, жены Давидовой. Они родились у Давида в Хевроне.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была распря между домом Саула и домом Давида, то Авенир поддерживал дом Саула.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 Саула была наложница, по имени Рицпа, дочь Айя, [и вошел к ней Авенир]. И сказал [Иевосфей] Авениру: зачем ты вошел к наложнице отца моего?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Авенир же сильно разгневался на слова Иевосфея и сказал: разве я – собачья голова? Я против Иуды оказал ныне милость дому Саула, отца твоего, братьям его и друзьям его, и не предал тебя в руки Давида, а ты взыскиваешь ныне на мне грех из-за женщины.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 и то пусть сделает Бог Авениру, и еще больше сделает ему! Как клялся Господь Давиду, так и сделаю ему [в сей день]: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отниму царство от дома Саулова и поставлю престол Давида над Израилем и над Иудою, от Дана до Вирсавии.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не мог Иевосфей возразить Авениру, ибо боялся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послал Авенир от себя послов к Давиду [в Хеврон, где он находился], сказать: чья эта земля? И еще сказать: заключи союз со мною, и рука моя будет с тобою, чтобы обратить к тебе весь народ Израильский.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[Давид]: хорошо, я заключу союз с тобою, только прошу тебя об одном, именно – ты не увидишь лица моего, если не приведешь с собою Мелхолы, дочери Саула, когда придешь увидеться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отправил Давид послов к Иевосфею, сыну Саулову, сказать: отдай жену мою Мелхолу, которую я получил за сто краеобрезаний Филистимских.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послал Иевосфей и взял ее от мужа, от Фалтия, сына Лаишева.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Пошел с нею и муж ее и с плачем провожал ее до Бахурима; но Авенир сказал ему: ступай назад. И он возвратился.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обратился Авенир к старейшинам Израильским, говоря: и вчера и третьего дня вы желали, чтобы Давид был царем над вами,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теперь сделайте это, ибо Господь сказал Давиду: «рукою раба Моего Давида Я спасу народ Мой, Израиля, от руки Филистимлян и от руки всех врагов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 же говорил Авенир и Вениамитянам. И пошел Авенир в Хеврон, чтобы пересказать Давиду все, чего желали Израиль и весь дом Вениаминов.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пришел Авенир к Давиду в Хеврон и с ним двадцать человек, и сделал Давид пир для Авенира и людей, бывших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Авенир Давиду: я встану и пойду и соберу к господину моему царю весь народ Израильский, и они вступят в завет с тобою, и будешь царствовать над всеми, как желает душа твоя. И отпустил Давид Авенира, и он ушел с миром.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вот, слуги Давидовы с Иоавом пришли из похода и принесли с собою много добычи; но Авенира уже не было с Давидом в Хевроне, ибо Давид отпустил его, и он ушел с миром.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Когда Иоав и все войско, ходившее с ним, пришли, то Иоаву рассказали: приходил Авенир, сын Ниров, к царю, и тот отпустил его, и он ушел с миром.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пришел Иоав к царю и сказал: что ты сделал? Вот, приходил к тебе Авенир; зачем ты отпустил его, и он ушел?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Ты знаешь Авенира, сына Нирова: он приходил обмануть тебя, узнать выход твой и вход твой и разведать все, что ты делаешь.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вышел Иоав от Давида и послал гонцов вслед за Авениром; и возвратили они его от колодезя Сира, без ведома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Авенир возвратился в Хеврон, то Иоав отвел его внутрь ворот, как будто для того, чтобы поговорить с ним тайно, и там поразил его в живот. И умер Авенир за кровь Асаила, брата Иоавова.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услышал после Давид об этом и сказал: невинен я и царство мое вовек пред Господом в крови Авенира, сына Нирова;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пусть падет она на голову Иоава и на весь дом отца его; пусть никогда не остается дом Иоава без семеноточивого, или прокаженного, или опирающегося на посох, или падающего от меча, или нуждающегося в хлебе.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Иоав же и брат его Авесса убили Авенира за то, что он умертвил брата их Асаила в сражении у Гаваона.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сказал Давид Иоаву и всем людям, бывшим с ним: раздерите одежды ваши и оденьтесь во вретища и плачьте над Авениром. И царь Давид шел за гробом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Когда погребали Авенира в Хевроне, то царь громко плакал над гробом Авенира; плакал и весь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оплакал царь Авенира, говоря: смертью ли подлого умирать Авениру?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Руки твои не были связаны, и ноги твои не в оковах, и ты пал, как падают от разбойников. И весь народ стал еще более плакать над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пришел весь народ предложить Давиду хлеба, когда еще продолжался день; но Давид поклялся, говоря: то и то пусть сделает со мною Бог и еще больше сделает, если я до захождения солнца вкушу хлеба или чего-нибудь.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весь народ узнал это, и понравилось ему это, как и все, что делал царь, нравилось всему народу.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узнал весь народ и весь Израиль в тот день, что не от царя произошло умерщвление Авенира, сына Нирова.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сказал царь слугам своим: знаете ли, что вождь и великий муж пал в этот день в Израиле?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Я теперь еще слаб, хотя и помазан на царство, а эти люди, сыновья Саруи, сильнее меня; пусть же воздаст Господь делающему злое по злобе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услышал [Иевосфей,] сын Саулов, что умер Авенир в Хевроне, и опустились руки его, и весь Израиль смутился.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 [Иевосфея,] сына Саулова, два было предводителя войска; имя одного – Баана и имя другого – Рихав, сыновья Реммона Беерофянина, из потомков Вениаминовых, ибо и Беероф причислялся к Вениамину.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убежали Беерофяне в Гиффаим и остались там пришельцами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 Ионафана, сына Саулова, был сын хромой. Пять лет было ему, когда пришло известие о Сауле и Ионафане из Изрееля, и нянька, взяв его, побежала. И когда она бежала поспешно, то он упал, и сделался хромым. Имя его Мемфивосфей.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пошли сыны Реммона Беерофянина, Рихав и Баана, и пришли в самый жар дня к дому Иевосфея; а он спал на постели в полдень.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[А привратник дома, очищавший пшеницу, задремал и уснул], и Рихав и Баана, брат его, вошли внутрь дома, как бы для того, чтобы взять пшеницы; и поразили его в живот и убежали.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они вошли в дом, [Иевосфей] лежал на постели своей, в спальной комнате своей; и они поразили его, и умертвили его, и отрубили голову его, и взяли голову его с собою, и шли пустынною дорогою всю ночь;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принесли голову Иевосфея к Давиду в Хеврон и сказали царю: вот голова Иевосфея, сына Саула, врага твоего, который искал души твоей; ныне Господь отмстил за господина моего царя Саулу [врагу твоему] и потомству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отвечал Давид Рихаву и Баане, брату его, сыновьям Реммона Беерофянина, и сказал им: жив Господь, избавивший душу мою от всякой скорби!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того, кто принес мне известие, сказав: «вот, умер Саул, [и Ионафан]», и кто считал себя радостным вестником, я схватил и убил его в Секелаге, вместо того, чтобы дать ему награду,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 теперь, когда негодные люди убили человека невинного в его доме на постели его, неужели я не взыщу крови его от руки вашей и не истреблю вас с земли?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приказал Давид слугам, и убили их, и отрубили им руки и ноги, и повесили их над прудом в Хевроне. А голову Иевосфея взяли и погребли во гробе Авенира, в Хевроне.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пришли все колена Израилевы к Давиду в Хеврон и сказали: вот, мы – кости твои и плоть твоя;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еще вчера и третьего дня, когда Саул царствовал над нами, ты выводил и вводил Израиля; и сказал Господь тебе: «ты будешь пасти народ Мой, Израиля, и ты будешь вождем Израиля».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пришли все старейшины Израиля к царю в Хеврон, и заключил с ними царь Давид завет в Хевроне пред Господом; и помазали Давида в царя над [всем]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Тридцать лет было Давиду, когда он воцарился; царствовал сорок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Хевроне царствовал над Иудою семь лет и шесть месяцев, и в Иерусалиме царствовал тридцать три года над всем Израилем и Иудою.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пошел царь и люди его на Иерусалим против Иевусеев, жителей той страны; но они говорили Давиду: «ты не войдешь сюда; тебя отгонят слепые и хромые», – это значило: «не войдет сюда Давид».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Давид взял крепость Сион: это – город Давидов.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Давид в тот день: всякий, убивая Иевусеев, пусть поражает копьем и хромых и слепых, ненавидящих душу Давида. Посему и говорится: слепой и хромой не войдет в дом [Господень].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поселился Давид в крепости, и назвал ее городом Давидовым, и обстроил кругом от Милло и внутри.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преуспевал Давид и возвышался, и Господь Бог Саваоф был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прислал Хирам, царь Тирский, послов к Давиду и кедровые деревья и плотников и каменщиков, и они построили дом Давиду.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уразумел Давид, что Господь утвердил его царем над Израилем и что возвысил царство его ради народа Своего,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взял Давид еще наложниц и жен из Иерусалима, после того, как пришел из Хеврона.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родились еще у Давида сыновья и дочери. И вот имена родившихся у него в Иерусалиме: Самус, и Совав, и Нафан, и Соломон,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Евеар, и Елисуа, и Нафек, и Иафиа,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Елисама, и Елидае, и Елифалеф, [Самае, Иосиваф, Нафан, Галамаан, Иеваар, Феисус, Елифалаф, Нагев, Нафек, Ионафан, Леасамис, Ваалимаф и Елифааф].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Филистимляне услышали, что Давида помазали на царство над Израилем, то поднялись все Филистимляне искать Давида. И услышал Давид, и пошел в крепость.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Филистимляне пришли и расположились в долине Рефаим.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вопросил Давид Господа, говоря: идти ли мне против Филистимлян? Предашь ли их в руки мои? И сказал Господь Давиду: иди, ибо Я предам Филистимлян в руки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пошел Давид в Ваал-Перацим и поразил их там, и сказал Давид: Господь разнес врагов моих предо мною, как разносит вода. Посему и месту тому дано имя Ваал-Перацим.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оставили там [Филистимляне] истуканов своих, а Давид с людьми своими взял их [и велел сжечь их в огне].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пришли опять Филистимляне, и расположились в долине Рефаим.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вопросил Давид Господа, [идти ли мне против Филистимлян, и предашь ли их в руки мои?] И Он отвечал ему: не выходи навстречу им, а зайди им с тылу и иди к ним со стороны тутовой рощи;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когда услышишь шум как бы идущего по вершинам тутовых дерев, то двинься, ибо тогда пошел Господь пред тобою, чтобы поразить войско Филистимское.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сделал Давид, как повелел ему Господь, и поразил Филистимлян от Гаваи до Газера.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собрал снова Давид всех отборных людей из Израиля, тридцать тысяч.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встал и пошел Давид и весь народ, бывший с ним, из Ваала Иудина, чтобы перенести оттуда ковчег Божий, на котором нарицается имя Господа Саваофа, сидящего на херувимах.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поставили ковчег Божий на новую колесницу, и вывезли его из дома Аминадава, что на холме. Сыновья же Аминадава, Оза и Ахио, вели новую колесницу.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повезли ее с ковчегом Божиим из дома Аминадава, что на холме; и Ахио шел пред ковчегом [Господним].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Давид и все сыны Израилевы играли пред Господом на всяких музыкальных орудиях из кипарисового дерева, и на цитрах, и на псалтирях, и на тимпанах, и на систрах, и на кимвалах.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когда дошли до гумна Нахонова, Оза простер руку свою к ковчегу Божию, [чтобы придержать его], и взялся за него, ибо волы наклонили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Господь прогневался на Озу, и поразил его Бог там же за дерзновение, и умер он там у ковчега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опечалился Давид, что Господь поразил Озу. Место сие и доныне называется: «поражение Озы».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устрашился Давид в тот день Господа, и сказал: как войти ко мне ковчегу Господню?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не захотел Давид везти ковчег Господень к себе, в город Давидов, а обратил его в дом Аведдара Гефянина.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оставался ковчег Господень в доме Аведдара Гефянина три месяца, и благословил Господь Аведдара и весь дом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донесли царю Давиду, говоря: «Господь благословил дом Аведдара и все, что было у него, ради ковчега Божия», то пошел Давид и с торжеством перенес ковчег Божий из дома Аведдара в город Давидов.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когда несшие ковчег Господень проходили по шести шагов, он приносил в жертву тельца и овна.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Давид скакал из всей силы пред Господом; одет же был Давид в льняной ефод.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 Давид и весь дом Израилев несли ковчег Господень с восклицаниями и трубными звуками.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Когда входил ковчег Господень в город Давидов, Мелхола, дочь Саула, смотрела в окно и, увидев царя Давида, скачущего и пляшущего пред Господом, уничижила его в сердце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принесли ковчег Господень, и поставили его на своем месте посреди скинии, которую устроил для него Давид; и принес Давид всесожжения пред Господом и жертвы мирные.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Давид окончил приношение всесожжений и жертв мирных, то благословил он народ именем Господа Саваофа;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раздал всему народу, всему множеству Израильтян [от Дана даже до Вирсавии], как мужчинам, так и женщинам, по одному хлебу и по куску жареного мяса и по одной лепешке каждому. И пошел весь народ, каждый в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Давид возвратился, чтобы благословить дом свой, то Мелхола, дочь Саула, вышла к нему навстречу, [и приветствовала его] и сказала: как отличился сегодня царь Израилев, обнажившись сегодня пред глазами рабынь рабов своих, как обнажается какой-нибудь пустой человек!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Давид Мелхоле: пред Господом [плясать буду. И благословен Господь], Который предпочел меня отцу твоему и всему дому его, утвердив меня вождем народа Господня, Израиля; пред Господом играть и плясать буду;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я еще больше уничижусь, и сделаюсь еще ничтожнее в глазах моих, и пред служанками, о которых ты говоришь, я буду славен.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у Мелхолы, дочери Сауловой, не было детей до дня смерти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царь жил в доме своем, и Господь успокоил его от всех окрестных врагов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сказал царь пророку Нафану: вот, я живу в доме кедровом, а ковчег Божий находится под шатром.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Нафан царю: все, что у тебя на сердце, иди, делай; ибо Господь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в ту же ночь было слово Господа к Нафану: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пойди, скажи рабу Моему Давиду: так говорит Господь: ты ли построишь Мне дом для Моего обитания,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Я не жил в доме с того времени, как вывел сынов Израилевых из Египта, и до сего дня, но переходил в шатре и в скинии?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Где Я ни ходил со всеми сынами Израиля, говорил ли Я хотя слово какому-либо из колен, которому Я назначил пасти народ Мой, Израиля: «почему не построите Мне кедрового дома»?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теперь так скажи рабу Моему Давиду: так говорит Господь Саваоф: Я взял тебя от стада овец, чтобы ты был вождем народа Моего, Израиля;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был с тобою везде, куда ни ходил ты, и истребил всех врагов твоих пред лицом твоим, и сделал имя твое великим, как имя великих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Я устрою место для народа Моего, для Израиля, и укореню его, и будет он спокойно жить на месте своем, и не будет тревожиться больше, и люди нечестивые не станут более теснить его, как прежде,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 того времени, как Я поставил судей над народом Моим, Израилем; и Я успокою тебя от всех врагов твоих. И Господь возвещает тебе, что Он устроит тебе 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же исполнятся дни твои, и ты почиешь с отцами твоими, то Я восставлю после тебя семя твое, которое произойдет из чресл твоих, и упрочу царство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построит дом имени Моему, и Я утвержу престол царства его навеки.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буду ему отцом, и он будет Мне сыном; и если он согрешит, Я накажу его жезлом мужей и ударами сынов человеческих;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милости Моей не отниму от него, как Я отнял от Саула, которого Я отверг пред лицом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будет непоколебим дом твой и царство твое навеки пред лицом Моим, и престол твой устоит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Все эти слова и все это видение Нафан пересказал Давиду.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пошел царь Давид, и предстал пред лицом Господа, и сказал: кто я, Господи [мой], Господи, и что такое дом мой, что Ты меня так возвеличил!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этого еще мало показалось в очах Твоих, Господи мой, Господи; но Ты возвестил еще о доме раба Твоего вдаль. Это уже по-человечески, Господи мой, Господи!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Что еще может сказать Тебе Давид? Ты знаешь раба Твоего, Господи мой, Господи!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Ради слова Твоего и по сердцу Твоему Ты делаешь это, открывая все это великое рабу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 всему велик Ты, Господи мой, Господи! ибо нет подобного Тебе и нет Бога, кроме Тебя, по всему, что слышали мы своими ушами.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кто подобен народу Твоему, Израилю, единственному народу на земле, для которого приходил Бог, чтобы приобрести его Себе в народ и прославить Свое имя и совершить великое и страшное пред народом Твоим, который Ты приобрел Себе от Египтян, изгнав народы и богов 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Ты укрепил за Собою народ Твой, Израиля, как собственный народ, навеки, и Ты, Господи, сделался его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ныне, Господи, Боже, утверди навеки слово, которое изрек Ты о рабе Твоем и о доме его, и исполни то, что Ты изрек.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да возвеличится имя Твое вовеки, чтобы говорили: «Господь Саваоф – Бог над Израилем». И дом раба Твоего Давида да будет тверд пред лицом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Так как ты, Господи Саваоф, Боже Израилев, открыл рабу Твоему, говоря: «устрою тебе дом», то раб Твой уготовал сердце свое, чтобы молиться Тебе такою молитвою.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Итак, Господи мой, Господи! Ты Бог, и слова Твои непреложны, и Ты возвестил рабу Твоему такое благо!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ныне начни и благослови дом раба Твоего, чтоб он был вечно пред лицом Твоим, ибо Ты, Господи мой, Господи, возвестил это, и благословением Твоим соделается дом раба Твоего благословенным, [чтоб быть ему пред Тобою]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Давид поразил Филистимлян и смирил их, и взял Давид Мефег-Гаамма из рук Филистимлян.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поразил Моавитян и смерил их веревкою, положив их на землю; и отмерил две веревки на умерщвление, а одну веревку на оставление в живых. И сделались Моавитяне у Давида рабами, платящими дань.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поразил Давид Адраазара, сына Реховова, царя Сувского, когда тот шел, чтобы восстановить свое владычество при реке [Евфрате];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взял Давид у него тысячу семьсот всадников и двадцать тысяч человек пеших, и подрезал Давид жилы у всех коней колесничных, оставив [себе] из них для ста колесниц.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пришли Сирийцы Дамасские на помощь к Адраазару, царю Сувскому; но Давид поразил двадцать две тысячи человек Сирийцев.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поставил Давид охранные войска в Сирии Дамасской, и стали Сирийцы у Давида рабами, платящими дань. И хранил Господь Давида везде, куда он ни ходил.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взял Давид золотые щиты, которые были у рабов Адраазара, и принес их в Иерусалим. [Их взял потом Сусаким, царь Египетский, во время нашествия своего на Иерусалим, во дни Ровоама, сына Соломонова.]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в Бефе и Берофе, городах Адраазаровых, взял царь Давид весьма много меди, [из которой Соломон устроил медное море и столбы, и умывальницы и все сосуды].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услышал Фой, царь Имафа, что Давид поразил все войско Адраазарово,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послал Фой Иорама, сына своего, к царю Давиду, приветствовать его и благодарить его за то, что он воевал с Адраазаром и поразил его; ибо Адраазар вел войны с Фоем. В руках же Иорама были сосуды серебряные, золотые и медные.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Их также посвятил царь Давид Господу, вместе с серебром и золотом, которое посвятил из отнятого у всех покоренных им народов: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 Сирийцев, и Моавитян, и Аммонитян, и Филистимлян, и Амаликитян, и из отнятого у Адраазара, сына Реховова, царя Сувского.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сделал Давид себе имя, возвращаясь с поражения восемнадцати тысяч Сирийцев в долине Соленой.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поставил он охранные войска в Идумее; во всей Идумее поставил охранные войска, и все Идумеяне были рабами Давиду. И хранил Господь Давида везде, куда он ни ходил.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царствовал Давид над всем Израилем, и творил Давид суд и правду над всем народом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Иоав же, сын Саруи, был начальником войска; и Иосафат, сын Ахилуда, – дееписателем;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Садок, сын Ахитува, и Ахимелех, сын Авиафара, – священниками, Сераия – писцом;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Ванея, сын Иодая, – начальником над Хелефеями и Фелефеями, и сыновья Давида – первыми при дворе.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Давид: не остался ли еще кто-нибудь из дома Саулова? я оказал бы ему милость ради Ионафана.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доме Саула был раб, по имени Сива; и позвали его к Давиду, и сказал ему царь: ты ли Сива? И тот сказал: я, раб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царь: нет ли еще кого-нибудь из дома Саулова? я оказал бы ему милость Божию. И сказал Сива царю: есть сын Ионафана, хромой ногами.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ему царь: где он? И сказал Сива царю: вот, он в доме Махира, сына Аммиэлова, в Лодеваре.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послал царь Давид, и взяли его из дома Махира, сына Аммиэлова, из Лодевара.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пришел Мемфивосфей, сын Ионафана, сына Саулова, к Давиду, и пал на лицо свое, и поклонился [царю]. И сказал Давид: Мемфивосфей! И сказал тот: вот раб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ему Давид: не бойся; я окажу тебе милость ради отца твоего Ионафана и возвращу тебе все поля Саула, отца твоего, и ты всегда будешь есть хлеб за моим столом.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поклонился [Мемфивосфей] и сказал: что такое раб твой, что ты призрел на такого мертвого пса, как 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призвал царь Сиву, слугу Саула, и сказал ему: все, что принадлежало Саулу и всему дому его, я отдаю сыну господина твоего;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итак, обрабатывай для него землю ты и сыновья твои и рабы твои, и доставляй плоды ее, чтобы у сына господина твоего был хлеб для пропитания; Мемфивосфей же, сын господина твоего, всегда будет есть за моим столом. У Сивы было пятнадцать сыновей и двадцать рабов.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Сива царю: все, что приказывает господин мой, царь, рабу своему, исполнит раб твой. Мемфивосфей ел за столом [Давида], как один из сыновей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 Мемфивосфея был малолетний сын, по имени Миха. Все, живущие в доме Сивы, были рабами Мемфивосфея.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жил Мемфивосфей в Иерусалиме, ибо он ел всегда за царским столом. Он был хром на обе ноги.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Спустя несколько времени умер царь Аммонитский, и воцарился вместо него сын его Аннон.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Давид: окажу я милость Аннону, сыну Наасову, за благодеяние, которое оказал мне отец его. И послал Давид слуг своих утешить Аннона об отце его. И пришли слуги Давидовы в землю Аммонитскую.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князья Аммонитские сказали Аннону, господину своему: неужели ты думаешь, что Давид из уважения к отцу твоему прислал к тебе утешителей? Не для того ли, чтобы осмотреть город и высмотреть в нем и после разрушить его, прислал Давид слуг своих к тебе?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взял Аннон слуг Давидовых, и обрил каждому из них половину бороды, и обрезал одежды их наполовину, до чресл, и отпустил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донесли об этом Давиду, то он послал к ним навстречу, так как они были очень обесчещены. И велел царь сказать им: оставайтесь в Иерихоне, пока отрастут бороды ваши, и тогда возвратитесь.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увидели Аммонитяне, что они сделались ненавистными для Давида; и послали Аммонитяне нанять Сирийцев из Беф-Рехова и Сирийцев Сувы двадцать тысяч пеших, у царя [Амаликитского] Маахи тысячу человек и из Истова двенадцать тысяч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услышал об этом Давид, то послал Иоава со всем войском храбрых.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вышли Аммонитяне, и расположились к сражению у ворот, а Сирийцы Сувы и Рехова, и Истова, и Маахи стали отдельно в поле.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увидел Иоав, что неприятельское войско было поставлено против него и спереди и сзади, и избрал воинов из всех отборных в Израиле, и выстроил их против Сирийцев;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остальную же часть людей поручил Авессе, брату своему, чтоб он выстроил их против Аммонитян.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Иоав: если Сирийцы будут одолевать меня, ты поможешь мне; а если Аммонитяне тебя будут одолевать, я приду к тебе на помощь;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будь мужествен, и будем стоять твердо за народ наш и за города Бога нашего, а Господь сделает, что Ему угодно.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вступил Иоав и народ, который был у него, в сражение с Сирийцами, и они побежали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Аммонитяне же, увидев, что Сирийцы бегут, побежали от Авессы и ушли в город. И возвратился Иоав от Аммонитян, и пришел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Сирийцы, видя, что они поражены Израильтянами, собрались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послал Адраазар, и призвал Сирийцев, которые за рекою [Халамаком], и пришли они к Еламу; а Совак, военачальник Адраазаров, предводительствовал 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донесли об этом Давиду, то он собрал всех Израильтян, и перешел Иордан и пришел к Еламу. Сирийцы выстроились против Давида и сразились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побежали Сирийцы от Израильтян. Давид истребил у Сирийцев семьсот колесниц и сорок тысяч всадников; поразил и военачальника Совака, который там и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Когда все цари, покорные Адраазару, увидели, что они поражены Израильтянами, то заключили мир с Израильтянами и покорились им. А Сирийцы боялись более помогать Аммонитянам.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Через год, в то время, когда выходят цари в походы, Давид послал Иоава и слуг своих с ним и всех Израильтян; и они поразили Аммонитян и осадили Равву; Давид же оставался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Однажды под вечер Давид, встав с постели, прогуливался на кровле царского дома и увидел с кровли купающуюся женщину; а та женщина была очень красива.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послал Давид разведать кто эта женщина. И сказали ему: это Вирсавия, дочь Елиама, жена Урии Хеттеянина.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Давид послал слуг взять ее; и она пришла к нему, и он спал с нею. Когда же она очистилась от нечистоты своей, возвратилась в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Женщина эта сделалась беременною и послала известить Давида, говоря: я беременна.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послал Давид сказать Иоаву: пришли ко мне Урию Хеттеянина. И послал Иоав Урию к Давиду.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пришел к нему Урия, и расспросил его Давид о положении Иоава и о положении народа, и о ходе войны.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Давид Урии: иди домой и омой ноги свои. И вышел Урия из дома царского, а вслед за ним понесли и царское кушанье.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Урия спал у ворот царского дома со всеми слугами своего господина, и не пошел в свой 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донесли Давиду, говоря: не пошел Урия в дом свой. И сказал Давид Урии: вот, ты пришел с дороги; отчего же не пошел ты в дом свой?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Урия Давиду: ковчег [Божий] и Израиль и Иуда находятся в шатрах, и господин мой Иоав и рабы господина моего пребывают в поле, а я вошел бы в дом свой есть и пить и спать со своею женою! Клянусь твоею жизнью и жизнью души твоей, этого я не сделаю.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Давид Урии: останься здесь и на этот день, а завтра я отпущу тебя. И остался Урия в Иерусалиме на этот день до завтра.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пригласил его Давид, и ел Урия пред ним и пил, и напоил его Давид. Но вечером Урия пошел спать на постель свою с рабами господина своего, а в свой дом не пошел.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Поутру Давид написал письмо к Иоаву и послал его с Уриею.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 письме он написал так: поставьте Урию там, где будет самое сильное сражение, и отступите от него, чтоб он был поражен и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Посему, когда Иоав осаждал город, то поставил он Урию на таком месте, о котором знал, что там храбрые люди.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вышли люди из города и сразились с Иоавом, и пало несколько из народа, из слуг Давидовых; был убит также и Урия Хеттеянин.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послал Иоав донести Давиду о всем ходе сражения.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приказал посланному, говоря: когда ты расскажешь царю о всем ходе сражения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увидишь, что царь разгневается и скажет тебе: «зачем вы так близко подходили к городу сражаться? разве вы не знали, что со стены будут бросать на вас?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Кто убил Авимелеха, сына Иероваалова? не женщина ли бросила на него со стены обломок жернова [и поразила его], и он умер в Тевеце? Зачем же вы близко подходили к стене?» тогда ты скажи: и раб твой Урия Хеттеянин также [поражен и]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пошел [посланный от Иоава к царю в Иерусалим], и пришел, и рассказал Давиду обо всем, для чего послал его Иоав, обо всем ходе сражения. [И разгневался Давид на Иоава и сказал посланному: зачем вы близко подходили к городу сражаться? разве вы не знали, что вас поражать будут со стены? кто убил Авимелеха, сына Иероваалова? не женщина ли бросила на него со стены обломок жернова, и он умер в Тевеце? Зачем вы близко подходили к стене?]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Тогда посланный сказал Давиду: одолевали нас те люди и вышли к нам в поле, и мы преследовали их до входа в ворота;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тогда стреляли стрелки со стены на рабов твоих, и умерли некоторые из рабов царя; умер также и раб твой Урия Хеттеянин.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Тогда сказал Давид посланному: так скажи Иоаву: «пусть не смущает тебя это дело, ибо меч поядает иногда того, иногда сего; усиль войну твою против города и разрушь его». Так ободри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услышала жена Урии, что умер Урия, муж ее, и плакала по муже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кончилось время плача, Давид послал, и взял ее в дом свой, и она сделалась его женою и родила ему сына. И было это дело, которое сделал Давид, зло в очах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послал Господь Нафана [пророка] к Давиду, и тот пришел к нему и сказал ему: в одном городе были два человека, один богатый, а другой бедный;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 богатого было очень много мелкого и крупного скота,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у бедного ничего, кроме одной овечки, которую он купил маленькую и выкормил, и она выросла у него вместе с детьми его; от хлеба его она ела, и из его чаши пила, и на груди у него спала, и была для него, как дочь;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пришел к богатому человеку странник, и тот пожалел взять из своих овец или волов, чтобы приготовить [обед] для странника, который пришел к нему, а взял овечку бедняка и приготовил ее для человека, который пришел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Сильно разгневался Давид на этого человека и сказал Нафану: жив Господь! достоин смерти человек, сделавший это;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за овечку он должен заплатить вчетверо, за то, что он сделал это, и за то, что не имел сострадания.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Нафан Давиду: ты – тот человек, [который сделал это]. Так говорит Господь, Бог Израилев: Я помазал тебя в царя над Израилем и Я избавил тебя от руки Саула,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дал тебе дом господина твоего и жен господина твоего на лоно твое, и дал тебе дом Израилев и Иудин, и, если этого [для тебя] мало, прибавил бы тебе еще больше;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зачем же ты пренебрег слово Господа, сделав злое пред очами Его? Урию Хеттеянина ты поразил мечом; жену его взял себе в жену, а его ты убил мечом Аммонитян;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итак, не отступит меч от дома твоего вовеки, за то, что ты пренебрег Меня и взял жену Урии Хеттеянина, чтоб она была тебе женою.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говорит Господь: вот, Я воздвигну на тебя зло из дома твоего, и возьму жен твоих пред глазами твоими, и отдам ближнему твоему, и будет он спать с женами твоими пред этим солнцем;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ты сделал тайно, а Я сделаю это пред всем Израилем и пред солнцем.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Давид Нафану: согрешил я пред Господом. И сказал Нафан Давиду: и Господь снял с тебя грех твой; ты не умрешь;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как ты этим делом подал повод врагам Господа хулить Его, то умрет родившийся у тебя сын.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пошел Нафан в дом свой. И поразил Господь дитя, которое родила жена Урии Давиду, и оно заболело.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молился Давид Богу о младенце, и постился Давид, и, уединившись, провел ночь, лежа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вошли к нему старейшины дома его, чтобы поднять его с земли; но он не хотел, и не ел с ними хлеба.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На седьмой день дитя умерло, и слуги Давидовы боялись донести ему, что умер младенец; ибо, говорили они, когда дитя было еще живо, и мы уговаривали его, и он не слушал голоса нашего, как же мы скажем ему: «умерло дитя»? Он сделает что-нибудь худое.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увидел Давид, что слуги его перешептываются между собою, и понял Давид, что дитя умерло, и спросил Давид слуг своих: умерло дитя? И сказали: умерло.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Тогда Давид встал с земли и умылся, и помазался, и переменил одежды свои, и пошел в дом Господень, и молился. Возвратившись домой, потребовал, чтобы подали ему хлеба, и он 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сказали ему слуги его: что значит, что ты так поступаешь: когда дитя было еще живо, ты постился и плакал [и не спал]; а когда дитя умерло, ты встал и ел хлеб [и пил]?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Давид: доколе дитя было живо, я постился и плакал, ибо думал: кто знает, не помилует ли меня Господь, и дитя останется живо?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теперь оно умерло; зачем же мне поститься? Разве я могу возвратить его? Я пойду к нему, а оно не возвратится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утешил Давид Вирсавию, жену свою, и вошел к ней и спал с нею; и она [зачала и] родила сына, и нарекла ему имя: Соломон. И Господь возлюбил 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послал пророка Нафана, и он нарек ему имя: Иедидиа по слову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Иоав воевал против Раввы Аммонитской и взял почти царственный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послал Иоав к Давиду сказать ему: я нападал на Равву и овладел водою города;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теперь собери остальной народ и подступи к городу и возьми его; ибо если я возьму его, то мое имя будет наречено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собрал Давид весь народ и пошел к Равве, и воевал против нее и взял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взял Давид венец царя их с головы его, – а в нем было золота талант и драгоценный камень, – и возложил его Давид на свою голову, и добычи из города вынес очень много.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А народ, бывший в нем, он вывел и положил их под пилы, под железные молотилки, под железные топоры, и бросил их в обжигательные печи. Так он поступил со всеми городами Аммонитскими. И возвратился после того Давид и весь народ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после того: у Авессалома, сына Давидова, была сестра красивая, по имени Фамарь, и полюбил ее Амнон, сын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скорбел Амнон до того, что заболел из-за Фамари, сестры своей; ибо она была девица, и Амнону казалось трудным что-нибудь сделать с 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у Амнона был друг, по имени Ионадав, сын Самая, брата Давидова; и Ионадав был человек очень хитрый.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он сказал ему: отчего ты так худеешь с каждым днем, сын царев, – не откроешь ли мне? И сказал ему Амнон: Фамарь, сестру Авессалома, брата моего, люблю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ему Ионадав: ложись в постель твою и притворись больным; и когда отец твой придет навестить тебя, скажи ему: «пусть придет Фамарь, сестра моя, и подкрепит меня пищею, приготовив кушанье при моих глазах, чтоб я видел, и ел из рук ее».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лег Амнон и притворился больным, и пришел царь навестить его; и сказал Амнон царю: пусть придет Фамарь, сестра моя, и испечет при моих глазах лепешку, или две, и я поем из рук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послал Давид к Фамари в дом сказать: пойди в дом Амнона, брата твоего, и приготовь ему кушанье.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пошла она в дом брата своего Амнона; а он лежит. И взяла она муки и замесила, и изготовила пред глазами его и испекла лепешки,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взяла сковороду и выложила пред ним; но он не хотел есть. И сказал Амнон: пусть все выйдут от меня. И вышли от него все люди,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Амнон Фамари: отнеси кушанье во внутреннюю комнату, и я поем из рук твоих. И взяла Фамарь лепешки, которые приготовила, и отнесла Амнону, брату своему, во внутреннюю комнату.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когда она поставила пред ним, чтоб он ел, то он схватил ее, и сказал ей: иди, ложись со мною, сестра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она сказала: нет, брат мой, не бесчести меня, ибо не делается так в Израиле; не делай этого безумия.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я, куда пойду я с моим бесчестием? И ты, ты будешь одним из безумных в Израиле. Ты поговори с царем; он не откажет отдать меня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он не хотел слушать слов ее, и преодолел ее, и изнасиловал ее, и лежал с 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Потом возненавидел ее Амнон величайшею ненавистью, так что ненависть, какою он возненавидел ее, была сильнее любви, какую имел к ней; и сказал ей Амнон: встань, уйди.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[Фамарь] сказала ему: нет, [брат]; прогнать меня – это зло больше первого, которое ты сделал со мною. Но он не хотел слушать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позвал отрока своего, который служил ему, и сказал: прогони эту от меня вон и запри дверь за 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На ней была разноцветная одежда, ибо такие верхние одежды носили царские дочери-девицы. И вывел ее слуга вон и запер за нею дверь.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посыпала Фамарь пеплом голову свою, и разодрала разноцветную одежду, которую имела на себе, и положила руки свои на голову свою, и так шла и вопила.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ей Авессалом, брат ее: не Амнон ли, брат твой, был с тобою? – но теперь молчи, сестра моя; он – брат твой; не сокрушайся сердцем твоим об этом деле. И жила Фамарь в одиночестве в доме Авессалома, брата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услышал царь Давид обо всем этом, и сильно разгневался, [но не опечалил духа Амнона, сына своего, ибо любил его, потому что он был первенец 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Авессалом же не говорил с Амноном ни худого, ни хорошего; ибо возненавидел Авессалом Амнона за то, что он обесчестил Фамарь, сестру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Чрез два года было стрижение овец у Авессалома в Ваал-Гацоре, что у Ефрема, и позвал Авессалом всех сыновей царских.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пришел Авессалом к царю и сказал: вот, ныне стрижение овец у раба твоего; пусть пойдет царь и слуги его с рабом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царь сказал Авессалому: нет, сын мой, мы не пойдем все, чтобы не быть тебе в тягость. И сильно упрашивал его Авессалом; но он не захотел идти, и благословил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ему Авессалом: по крайней мере, пусть пойдет с нами Амнон, брат мой. И сказал ему царь: зачем ему идти с тобою?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Авессалом упросил его, и он отпустил с ним Амнона и всех царских сыновей; [и сделал Авессалом пир, как царь делает пир].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Авессалом же приказал отрокам своим, сказав: смотрите, как только развеселится сердце Амнона от вина, и я скажу вам: «поразите Амнона», тогда убейте его, не бойтесь; это я приказываю вам, будьте смелы и мужественны.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поступили отроки Авессалома с Амноном, как приказал Авессалом. Тогда встали все царские сыновья, сели каждый на мула своего и убежали.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Когда они были еще на пути, дошел слух до Давида, что Авессалом умертвил всех царских сыновей, и не осталось ни одного из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встал царь, и разодрал одежды свои, и повергся на землю, и все слуги его, предстоящие ему, разодрали одежды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Но Ионадав, сын Самая, брата Давидова, сказал: пусть не думает господин мой [царь], что всех отроков, царских сыновей, умертвили; один только Амнон умер, ибо у Авессалома был этот замысел с того дня, как Амнон обесчестил сестру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итак, пусть господин мой, царь, не тревожится мыслью о том, будто умерли все царские сыновья: умер один только Амнон.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убежал Авессалом. И поднял отрок, стоявший на страже, глаза свои, и увидел: вот, много народа идет по дороге по скату горы. [И пришел страж, и возвестил царю, и сказал: я видел людей на дороге Оронской на скате горы.]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Тогда Ионадав сказал царю: это идут царские сыновья; как говорил раб твой, так и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едва только сказал он это, вот, пришли царские сыновья, и подняли вопль и плакали. И сам царь и все слуги его плакали очень великим плачем.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Авессалом же убежал и пошел к Фалмаю, сыну Емиуда, царю Гессурскому [в землю Хамаахадскую]. И плакал [царь] Давид о сыне своем во все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Авессалом убежал и пришел в Гессур и пробыл там три года.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не стал царь Давид преследовать Авессалома; ибо утешился о смерти Амнона.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заметил Иоав, сын Саруи, что сердце царя обратилось к Авессалому.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послал Иоав в Фекою, и взял оттуда умную женщину и сказал ей: притворись плачущею и надень печальную одежду, и не мажься елеем, и представься женщиною, много дней плакавшею по умершем;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пойди к царю и скажи ему так и так. И вложил Иоав в уста ее, что сказать.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вошла женщина Фекоитянка к царю и пала лицом своим на землю, и поклонилась и сказала: помоги, царь, [помоги]!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ей царь: что тебе? И сказала она: я [давно] вдова, муж мой умер;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у рабы твоей было два сына; они поссорились в поле, и некому было разнять их, и поразил один другого и умертвил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вот, восстало все родство на рабу твою, и говорят: «отдай убийцу брата своего; мы убьем его за душу брата его, которую он погубил, и истребим даже наследника». И так они погасят остальную искру мою, чтобы не оставить мужу моему имени и потомства на лице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царь женщине: иди спокойно домой, я дам приказание о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женщина Фекоитянка сказала царю: на мне, господин мой, царь, да будет вина и на доме отца моего, царь же и престол его неповинен.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царь: того, кто будет против тебя, приведи ко мне, и он более не тронет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Она сказала: помяни, царь, Господа, Бога твоего, чтобы не умножились мстители за кровь и не погубили сына моего. И сказал царь: жив Господь! не падет и волос сына твоего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сказала женщина: позволь рабе твоей сказать еще слово господину моему,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сказал: говори. И сказала женщина: почему ты так мыслишь против народа Божия? Царь, произнеся это слово, обвинил себя самого, потому что не возвращает изгнанника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Мы умрем и будем как вода, вылитая на землю, которую нельзя собрать; но Бог не желает погубить душу и помышляет, как бы не отвергнуть от Себя и отверженного.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теперь я пришла сказать царю, господину моему, эти слова, потому что народ пугает меня; и раба твоя сказала: поговорю я с царем, не сделает ли он по слову рабы своей;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верно, царь выслушает и избавит рабу свою от руки людей, хотящих истребить меня вместе с сыном моим из наследия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сказала раба твоя: да будет слово господина моего, царя, в утешение мне, ибо господин мой, царь, как Ангел Божий, и может выслушать и доброе и худое. И Господь, Бог твой, будет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отвечал царь и сказал женщине: не скрой от меня, о чем я спрошу тебя. И сказала женщина: говори, господин мой, царь.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царь: не рука ли Иоава во всем этом с тобою? И отвечала женщина и сказала: да живет душа твоя, господин мой, царь; ни направо, ни налево нельзя уклониться от того, что сказал господин мой, царь; точно, раб твой Иоав приказал мне, и он вложил в уста рабы твоей все эти слова;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чтобы притчею дать делу такой вид, раб твой Иоав научил меня; но господин мой [царь] мудр, как мудр Ангел Божий, чтобы знать все, что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царь Иоаву: вот, я сделал [по слову твоему]; пойди же, возврати отрока Авессалома.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Иоав пал лицом на землю и поклонился, и благословил царя и сказал: теперь знает раб твой, что обрел благоволение пред очами твоими, господин мой, царь, так как царь сделал по слову раба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встал Иоав, и пошел в Гессур, и привел Авессалома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царь: пусть он возвратится в дом свой, а лица моего не видит. И пошел Авессалом в свой дом, а лица царского не видал.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 было во всем Израиле мужчины столь красивого, как Авессалом, и столько хвалимого, как он; от подошвы ног до верха головы его не было у него недостатка.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Когда он стриг голову свою, – а он стриг ее каждый год, потому что она отягощала его, – то волоса с головы его весили двести сиклей по весу царскому.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родились у Авессалома три сына и одна дочь, по имени Фамарь; она была женщина красивая [и сделалась женою Ровоама, сына Соломонова, и родила ему Авию].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оставался Авессалом в Иерусалиме два года, а лица царского не видал.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послал Авессалом за Иоавом, чтобы послать его к царю, но тот не захотел прийти к нему. Послал и в другой раз; но тот не захотел прийти.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 [Авессалом] слугам своим: видите участок поля Иоава подле моего, и у него там ячмень; пойдите, выжгите его огнем. И выжгли слуги Авессалома тот участок поля огнем. [И пришли слуги Иоава к нему, разодрав одежды свои, и сказали: слуги Авессалома выжгли участок твой огнем.]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встал Иоав, и пришел к Авессалому в дом, и сказал ему: зачем слуги твои выжгли мой участок огнем?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сказал Авессалом Иоаву: вот, я посылал за тобою, говоря: приди сюда, и я пошлю тебя к царю сказать: зачем я пришел из Гессура? Лучше было бы мне оставаться там. Я хочу увидеть лицо царя. Если же я виноват, то убей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пошел Иоав к царю и пересказал ему это. И позвал царь Авессалома; он пришел к царю, [поклонился ему] и пал лицом своим на землю пред царем; и поцеловал царь Авессалома.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Авессалом завел у себя колесницы и лошадей и пятьдесят скороходов.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вставал Авессалом рано утром, и становился при дороге у ворот, и когда кто-нибудь, имея тяжбу, шел к царю на суд, то Авессалом подзывал его к себе и спрашивал: из какого города ты? И когда тот отвечал: «из такого-то колена Израилева раб твой»,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тогда говорил ему Авессалом: вот, дело твое доброе и справедливое, но у царя некому выслушать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говорил Авессалом: о, если бы меня поставили судьею в этой земле! ко мне приходил бы всякий, кто имеет спор и тяжбу, и я судил бы его по правде.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когда подходил кто-нибудь поклониться ему, то он простирал руку свою и обнимал его и целовал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 поступал Авессалом со всяким Израильтянином, приходившим на суд к царю, и вкрадывался Авессалом в сердце Израильтян.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 прошествии сорока лет царствования Давида Авессалом сказал царю: пойду я и исполню обет мой, который я дал Господу, в Хевроне;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я, раб твой, живя в Гессуре в Сирии, дал обет: если Господь возвратит меня в Иерусалим, то я принесу жертву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ему царь: иди с миром. И встал он и пошел в Хеврон.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разослал Авессалом лазутчиков во все колена Израилевы, сказав: когда вы услышите звук трубы, то говорите: «Авессалом воцарился в Хевроне».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 Авессаломом пошли из Иерусалима двести человек, которые были приглашены им, и пошли по простоте своей, не зная, в чем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 время жертвоприношения Авессалом послал и призвал Ахитофела Гилонянина, советника Давидова, из его города Гило. И составился сильный заговор, и народ стекался и умножался около Авессалома.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пришел вестник к Давиду, и сказал: сердце Израильтян уклонилось на сторону Авессалома.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Давид всем слугам своим, которые были при нем в Иерусалиме: встаньте, убежим, ибо не будет нам спасения от Авессалома; спешите, чтобы нам уйти, чтоб он не застиг и не захватил нас, и не навел на нас беды и не истребил города мечом.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сказали слуги царские царю: во всем, что угодно господину нашему, царю, мы – рабы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вышел царь и весь дом его за ним пешком. Оставил же царь десять жен, наложниц [своих], для хранения 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вышел царь и весь народ пешие, и остановились у Беф-Мерхата.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все слуги его шли по сторонам его, и все Хелефеи, и все Фелефеи, и все Гефяне до шестисот человек, пришедшие вместе с ним из Гефа, шли впереди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царь Еффею Гефянину: зачем и ты идешь с нами? Возвратись и оставайся с тем царем; ибо ты – чужеземец и пришел сюда из своего места;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вчера ты пришел, а сегодня я заставлю тебя идти с нами? Я иду, куда случится; возвратись и возврати братьев своих с собою, [да сотворит Господь] милость и истину [с тобою]!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отвечал Еффей царю и сказал: жив Господь, и да живет господин мой, царь: где бы ни был господин мой, царь, в жизни ли, в смерти ли, там будет и раб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Давид Еффею: итак, иди и ходи со мною. И пошел Еффей Гефянин и все люди его и все дети, бывшие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плакала вся земля громким голосом. И весь народ переходил, и царь перешел поток Кедрон; и пошел весь народ [и царь] по дороге к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Вот и Садок [священник], и все левиты с ним несли ковчег завета Божия из Вефары и поставили ковчег Божий; Авиафар же стоял на возвышении, доколе весь народ не вышел из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царь Садоку: возврати ковчег Божий в город, [и пусть он стоит на своем месте]. Если я обрету милость пред очами Господа, то Он возвратит меня и даст мне видеть его и жилище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если Он скажет так: «нет Моего благоволения к тебе», то вот я; пусть творит со мною, что Ему благоугодно.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 царь Садоку священнику: видишь ли, возвратись в город с миром, и Ахимаас, сын твой, и Ионафан, сын Авиафара, оба сына ваши с вами;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видите ли, я помедлю на равнине в пустыне, доколе не придет известие от вас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возвратили Садок и Авиафар ковчег Божий в Иерусалим, и остались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 Давид пошел на гору Елеонскую, шел и плакал; голова у него была покрыта; он шел босой, и все люди, бывшие с ним, покрыли каждый голову свою, шли и плакали.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Донесли Давиду и сказали: и Ахитофел в числе заговорщиков с Авессаломом. И сказал Давид: Господи [Боже мой!] разрушь совет Ахитофела.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Когда Давид взошел на вершину горы, где он поклонялся Богу, вот навстречу ему идет Хусий Архитянин, друг Давидов; одежда на нем была разодрана, и прах на голове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сказал ему Давид: если ты пойдешь со мною, то будешь мне в тягость;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но если возвратишься в город и скажешь Авессалому: «царь, [прошли мимо братья твои, и царь отец твой прошел, и ныне] я раб твой; [оставь меня в живых;] доселе я был рабом отца твоего, а теперь я – твой раб», то ты расстроишь для меня совет Ахитофела.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Вот, там с тобою Садок и Авиафар священники, и всякое слово, какое услышишь из дома царя, пересказывай Садоку и Авиафару священникам.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Там с ними и два сына их, Ахимаас, сын Садока, и Ионафан, сын Авиафара; через них посылайте ко мне всякое известие, какое услышите.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пришел Хусий, друг Давидов, в город; Авессалом же вступал тогда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Давид немного сошел с вершины горы, вот встречается ему Сива, слуга Мемфивосфея, с парою навьюченных ослов, и на них двести хлебов, сто связок изюму, сто связок смокв и мех с вином.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царь Сиве: для чего это у тебя? И отвечал Сива: ослы для дома царского, для езды, а хлеб и плоды для пищи отрокам, а вино для питья ослабевшим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царь: где сын господина твоего? И отвечал Сива царю: вот, он остался в Иерусалиме и говорит: теперь-то дом Израилев возвратит мне царство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царь Сиве: вот тебе все, что у Мемфивосфея. И отвечал Сива, поклонившись: да обрету милость в глазах господина моего, царя!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дошел царь Давид до Бахурима, вот, вышел оттуда человек из рода дома Саулова, по имени Семей, сын Геры; он шел и злословил,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бросал камнями на Давида и на всех рабов царя Давида; все же люди и все храбрые были по правую и по левую сторону [царя].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 говорил Семей, злословя его: уходи, уходи, убийца и беззаконник!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Господь обратил на тебя всю кровь дома Саулова, вместо которого ты воцарился, и предал Господь царство в руки Авессалома, сына твоего; и вот, ты в беде, ибо ты – кровопийца.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Авесса, сын Саруин, царю: зачем злословит этот мертвый пес господина моего, царя? пойду я и сниму с него голову.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царь: что мне и вам, сыны Саруины? [оставьте его,] пусть он злословит, ибо Господь повелел ему злословить Давида. Кто же может сказать: «зачем ты так делаешь?»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Давид Авессе и всем слугам своим: вот, если мой сын, который вышел из чресл моих, ищет души моей, тем больше сын Вениамитянина; оставьте его, пусть злословит, ибо Господь повелел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может быть, Господь призрит на уничижение мое, и воздаст мне Господь благостью за теперешнее его злословие.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шел Давид и люди его своим путем, а Семей шел по окраине горы, со стороны его, шел и злословил, и бросал камнями на сторону его и пылью.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пришел царь и весь народ, бывший с ним, утомленный, и отдыхал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Авессалом же и весь народ Израильский пришли в Иерусалим, и Ахитофел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Когда Хусий Архитянин, друг Давидов, пришел к Авессалому, то сказал Хусий Авессалому: да живет царь, да живет царь!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Авессалом Хусию: таково-то усердие твое к твоему другу! отчего ты не пошел с другом твоим?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Хусий Авессалому: нет, [я пойду вслед того,] кого избрал Господь и этот народ и весь Израиль, с тем и я, и с ним останусь.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притом кому я буду служить? Не сыну ли его? Как служил я отцу твоему, так буду служить и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Авессалом Ахитофелу: дайте совет, что нам 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Ахитофел Авессалому: войди к наложницам отца твоего, которых он оставил охранять дом свой; и услышат все Израильтяне, что ты сделался ненавистным для отца твоего, и укрепятся руки всех, которые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поставили для Авессалома палатку на кровле, и вошел Авессалом к наложницам отца своего пред глазами всего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Советы же Ахитофела, которые он давал, в то время считались, как если бы кто спрашивал наставления у Бога. Таков был всякий совет Ахитофела как для Давида, так и для Авессалома.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Ахитофел Авессалому: выберу я двенадцать тысяч человек и встану и пойду в погоню за Давидом в эту ночь;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нападу на него, когда он будет утомлен и с опущенными руками, и приведу его в страх; и все люди, которые с ним, разбегутся; и я убью одного царя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всех людей обращу к тебе; и когда не будет одного, душу которого ты ищешь, тогда весь народ будет в мире.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понравилось это слово Авессалому и всем старейшинам Израилевым.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Авессалом: позовите Хусия Архитянина; послушаем, что он скажет.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пришел Хусий к Авессалому, и сказал ему Авессалом, говоря: вот что говорит Ахитофел; сделать ли по его словам? а если нет, то говори 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Хусий Авессалому: нехорош на этот раз совет, который дал Ахитофел.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продолжал Хусий: ты знаешь твоего отца и людей его; они храбры и сильно раздражены, как медведица в поле, у которой отняли детей, [и как вепрь свирепый на поле,] и отец твой – человек воинственный; он не остановится ночевать с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Вот, теперь он скрывается в какой-нибудь пещере или в другом месте, и если кто падет при первом нападении на них, и услышат и скажут: «было поражение людей, последовавших за Авессаломом»,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и самый храбрый, у которого сердце, как сердце львиное, упадет духом; ибо всему Израилю известно, как храбр отец твой и мужественны те, которые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Посему я советую: пусть соберется к тебе весь Израиль, от Дана до Вирсавии, во множестве, как песок при море, и ты сам пойдешь посреди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тогда мы пойдем против него, в каком бы месте он ни находился, и нападем на него, как падает роса на землю; и не останется у него ни одного человека из всех, которые с 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если он войдет в какой-либо город, то весь Израиль принесет к тому городу веревки, и мы стащим его в реку, так что не останется ни одного камешка.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Авессалом и весь Израиль: совет Хусия Архитянина лучше совета Ахитофелова. Так Господь судил разрушить лучший совет Ахитофела, чтобы навести Господу бедствие на Авессалома.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Хусий Садоку и Авиафару священникам: так и так советовал Ахитофел Авессалому и старейшинам Израилевым, а так и так посоветовал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теперь пошлите поскорее и скажите Давиду так: не оставайся в эту ночь на равнине в пустыне, но поскорее перейди, чтобы не погибнуть царю и всем людям, которые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Ионафан и Ахимаас стояли у источника Рогель. И пошла служанка и рассказала им, а они пошли и известили царя Давида; ибо они не могли показаться в городе.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увидел их отрок и донес Авессалому; но они оба скоро ушли и пришли в Бахурим, в дом одного человека, у которого на дворе был колодезь, и спустились 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женщина взяла и растянула над устьем колодезя покрывало и насыпала на него крупы, так что не было ничего заметно.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пришли рабы Авессалома к женщине в дом, и сказали: где Ахимаас и Ионафан? И сказала им женщина: они перешли вброд реку. И искали они, и не нашли, и возвратились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Когда они ушли, те вышли из колодезя, пошли и известили царя Давида и сказали Давиду: встаньте и поскорее перейдите воду; ибо так и так советовал о вас Ахитофел.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встал Давид и все люди, бывшие с ним, и перешли Иордан; к рассвету не осталось ни одного, который не перешел бы Иордана.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увидел Ахитофел, что не исполнен совет его, и оседлал осла, и собрался, и пошел в дом свой, в город свой, и сделал завещание дому своему, и удавился, и умер, и был погребен в гробе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пришел Давид в Маханаим, а Авессалом перешел Иордан, сам и весь Израиль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Авессалом поставил Амессая, вместо Иоава, над войском. Амессай был сын одного человека, по имени Иефера из Изрееля, который вошел к Авигее, дочери Нааса, сестре Саруи, матери Иоава.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Израиль с Авессаломом расположился станом в земле Галаадской.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Давид пришел в Маханаим, то Сови, сын Нааса, из Раввы Аммонитской, и Махир, сын Аммиила, из Лодавара, и Верзеллий Галаадитянин, из Роглима,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принесли [десять приготовленных] постелей, [десять] блюд и глиняных сосудов, и пшеницы, и ячменя, и муки, и пшена, и бобов, и чечевицы, и жареных зерен,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меду, и масла, и овец, и сыра коровьего, принесли Давиду и людям, бывшим с ним, в пищу; ибо говорили они: народ голоден и утомлен и терпел жажду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осмотрел Давид людей, бывших с ним, и поставил над ними тысяченачальников и сотников.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отправил Давид людей – третью часть под предводительством Иоава, третью часть под предводительством Авессы, сына Саруина, брата Иоава, третью часть под предводительством Еффея Гефянина. И сказал царь людям: я сам пойду с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люди отвечали ему: не ходи; ибо, если мы и побежим, то не обратят внимания на это; если и умрет половина из нас, также не обратят внимания; а ты один то же, что нас десять тысяч; итак, для нас лучше, чтобы ты помогал нам из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им царь: что угодно в глазах ваших, то и сделаю. И стал царь у ворот, и весь народ выходил по сотням и по тысячам.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приказал царь Иоаву и Авессе и Еффею, говоря: сберегите мне отрока Авессалома. И все люди слышали, как приказывал царь всем начальникам об Авессаломе.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вышли люди в поле навстречу Израильтянам, и было сражение в лесу Ефремовом.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был поражен народ Израильский рабами Давида; было там поражение великое в тот день, – поражены двадцать тысяч [человек].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Сражение распространилось по всей той стране, и лес погубил народа больше, чем сколько истребил меч, в тот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встретился Авессалом с рабами Давидовыми; он был на муле. Когда мул вбежал с ним под ветви большого дуба, то Авессалом запутался волосами своими в ветвях дуба и повис между небом и землею, а мул, бывший под ним, убежал.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увидел это некто и донес Иоаву, говоря: вот, я видел Авессалома висящим на дубе.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Иоав человеку, донесшему об этом: вот, ты видел; зачем же ты не поверг его там на землю? Я дал бы тебе десять сиклей серебра и один пояс.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отвечал тот Иоаву: если бы положили на руки мои и тысячу сиклей серебра, и тогда я не поднял бы руки на царского сына; ибо вслух нас царь приказывал тебе и Авессе и Еффею, говоря: «сберегите мне отрока Авессалома»;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если бы я поступил иначе с опасностью жизни моей, то это не скрылось бы от царя, и ты же восстал бы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Иоав сказал: нечего мне медлить с тобою. И взял в руки три стрелы и вонзил их в сердце Авессалома, который был еще жив на дубе.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окружили Авессалома десять отроков, оруженосцев Иоава, и поразили и умертвили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затрубил Иоав трубою, и возвратились люди из погони за Израилем, ибо Иоав щадил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взяли Авессалома, и бросили его в лесу в глубокую яму, и наметали над ним огромную кучу камней. И все Израильтяне разбежались, каждый в шатер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Авессалом еще при жизни своей взял и поставил себе памятник в царской долине; ибо сказал он: нет у меня сына, чтобы сохранилась память имени моего. И назвал памятник своим именем. И называется он «памятник Авессалома»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Ахимаас, сын Садоков, сказал Иоаву: побегу я, извещу царя, что Господь судом Своим избавил его от рук врагов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Иоав сказал ему: не будешь ты сегодня добрым вестником; известишь в другой день, а не сегодня, ибо умер сын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Иоав Хусию: пойди, донеси царю, что видел ты. И поклонился Хусий Иоаву и побежал.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Ахимаас, сын Садоков, настаивал и говорил Иоаву: что бы ни было, но и я побегу за Хусием. Иоав же отвечал: зачем бежать тебе, сын мой? не принесешь ты доброй вести.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[И сказал Ахимаас:] пусть так, но я побегу. И сказал ему [Иоав]: беги. И побежал Ахимаас по прямой дороге и опередил Хусия.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Давид тогда сидел между двумя воротами. И сторож взошел на кровлю ворот к стене и, подняв глаза, увидел: вот, бежит один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закричал сторож и известил царя. И сказал царь: если один, то весть в устах его. А тот подходил все ближе и ближе.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Сторож увидел и другого бегущего человека; и закричал сторож привратнику: вот, еще бежит один человек. Царь сказал: и это – вестник.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Сторож сказал: я вижу походку первого, похожую на походку Ахимааса, сына Садокова. И сказал царь: это человек хороший и идет с хорошею вестью.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воскликнул Ахимаас и сказал царю: мир. И поклонился царю лицом своим до земли и сказал: благословен Господь, Бог твой, предавший людей, которые подняли руки свои на господина моего, царя!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царь: благополучен ли отрок Авессалом? И сказал Ахимаас: я видел большое волнение, когда раб царев Иоав посылал раба твоего; но я не знаю, что [там] было.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 царь: отойди, стань здесь. Он отошел и стал.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Вот, пришел и Хусий [вслед за ним]. И сказал Хусий [царю]: добрая весть господину моему, царю! Господь явил тебе ныне правду в избавлении от руки всех восставших против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сказал царь Хусию: благополучен ли отрок Авессалом? И сказал Хусий: да будет с врагами господина моего, царя, и со всеми, злоумышляющими против тебя, то же, что постигло отрока!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смутился царь, и пошел в горницу над воротами, и плакал, и когда шел, говорил так: сын мой, Авессалом! сын мой, сын мой, Авессалом! о, кто дал бы мне умереть вместо тебя, Авессалом, сын мой, сын 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сказали Иоаву: вот, царь плачет и рыдает об Авессаломе.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обратилась победа того дня в плач для всего народа; ибо народ услышал в тот день и говорил, что царь скорбит о своем сыне.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входил тогда народ в город украдкою, как крадутся люди стыдящиеся, которые во время сражения обратились в бегство.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царь закрыл лицо свое и громко взывал: сын мой, Авессалом! Авессалом, сын мой, сын 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пришел Иоав к царю в дом и сказал: ты в стыд привел сегодня всех слуг твоих, спасших ныне жизнь твою и жизнь сыновей и дочерей твоих, и жизнь жен и жизнь наложниц твоих;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ты любишь ненавидящих тебя и ненавидишь любящих тебя, ибо ты показал сегодня, что ничто для тебя и вожди и слуги; сегодня я узнал, что если бы Авессалом остался жив, а мы все умерли, то тебе было бы приятнее;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итак, встань, выйди и поговори к сердцу рабов твоих, ибо, клянусь Господом, что, если ты не выйдешь, в эту ночь не останется у тебя ни одного человека; и это будет для тебя хуже всех бедствий, какие находили на тебя от юности твоей доныне.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встал царь и сел у ворот, а всему народу возвестили, что царь сидит у ворот. И пришел весь народ пред лицо царя [к воротам]. Израильтяне же разбежались по своим шатрам.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весь народ во всех коленах Израилевых спорил и говорил: царь [Давид] избавил нас от рук врагов наших и освободил нас от рук Филистимлян, а теперь сам бежал из земли сей [из царства своего] от Авессалома.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Авессалом, которого мы помазали в царя над нами, умер на войне; почему же теперь вы медлите возвратить царя? [И эти слова всего Израиля дошли до царя.]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царь Давид послал сказать священникам Садоку и Авиафару: скажите старейшинам Иудиным: зачем хотите вы быть последними, чтобы возвратить царя в дом его, тогда как слова всего Израиля дошли до царя в дом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Вы братья мои, кости мои и плоть моя – вы; зачем хотите вы быть последними в возвращении царя в дом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Амессаю скажите: не кость ли моя и плоть моя – ты? Пусть то и то сделает со мною Бог и еще больше сделает, если ты не будешь военачальником при мне, вместо Иоава, навсегда!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склонил он сердце всех Иудеев, как одного человека; и послали они к царю сказать: возвратись ты и все слуги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возвратился царь, и пришел к Иордану, а Иудеи пришли в Галгал, чтобы встретить царя и перевезти царя чрез Иордан.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поспешил Семей, сын Геры, Вениамитянин из Бахурима, и пошел с Иудеями навстречу царю Давиду,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тысяча человек из Вениамитян с ним, и Сива, слуга дома Саулова, с пятнадцатью сыновьями своими и двадцатью рабами своими; и перешли они Иордан пред лицом царя [и приготовили для царя переправу чрез Иордан].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переправили судно, чтобы перевезти дом царя и послужить ему, тогда Семей, сын Геры, пал [на лицо свое] пред царем, как только он перешел Иордан,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царю: не поставь мне, господин мой, в преступление, и не помяни того, чем согрешил раб твой в тот день, когда господин мой, царь, выходил из Иерусалима, и не держи того, царь, на сердце своем;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знает раб твой, что согрешил, и вот, ныне я пришел первый из всего дома Иосифова, чтобы выйти навстречу господину моему,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отвечал Авесса, сын Саруин, и сказал: неужели Семей не умрет за то, что злословил помазанника Господня?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Давид: что мне и вам, сыны Саруины, что вы делаетесь ныне мне наветниками? Ныне ли умерщвлять кого-либо в Израиле? Не вижу ли я, что ныне я – царь над Израилем?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царь Семею: ты не умрешь. И поклялся ему царь.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Мемфивосфей, сын [Ионафана, сына] Саулова, вышел навстречу царю. Он не омывал ног своих, [не обрезывал ногтей,] не заботился о бороде своей и не мыл одежд своих с того дня, как вышел царь, до дня, когда он возвратился с миром.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Когда он вышел из Иерусалима навстречу царю, царь сказал ему: почему ты, Мемфивосфей, не пошел со мною?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Тот отвечал: господин мой, царь! слуга мой обманул меня; ибо я, раб твой, говорил: «оседлаю себе осла, и сяду на нем, и поеду с царем», так как раб твой хром.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он оклеветал раба твоего пред господином моим, царем. Но господин мой, царь, как Ангел Божий; делай, что тебе угодно;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хотя весь дом отца моего был повинен смерти пред господином моим, царем, но ты посадил раба твоего между ядущими за столом твоим; какое же имею я право жаловаться еще пред царем?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ему царь: к чему ты говоришь все это? Я сказал, чтобы ты и Сива разделили между собою поля.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Но Мемфивосфей отвечал царю: пусть он возьмет даже все, после того как господин мой, царь, с миром возвратился в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Верзеллий Галаадитянин пришел из Роглима и перешел с царем Иордан, чтобы проводить его за Иордан.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Верзеллий же был очень стар, лет восьмидесяти. Он продовольствовал царя в пребывание его в Маханаиме, потому что был человек богатый.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сказал царь Верзеллию: иди со мною, и я буду продовольствовать тебя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Но Верзеллий отвечал царю: долго ли мне осталось жить, чтоб идти с царем в Иерусалим?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Мне теперь восемьдесят лет; различу ли хорошее от худого? Узнает ли раб твой вкус в том, что буду есть, и в том, что буду пить? И буду ли в состоянии слышать голос певцов и певиц? Зачем же рабу твоему быть в тягость господину моему, царю?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Еще немного пройдет раб твой с царем за Иордан; за что же царю награждать меня такою милостью?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Позволь рабу твоему возвратиться, чтобы умереть в своем городе, около гроба отца моего и матери моей. Но вот, раб твой [сын мой] Кимгам пусть пойдет с господином моим, царем, и поступи с ним, как тебе угодно.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сказал царь: пусть идет со мною Кимгам, и я сделаю для него, что тебе угодно; и все, чего бы ни пожелал ты от меня, я сделаю для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перешел весь народ Иордан, и царь также. И поцеловал царь Верзеллия и благословил его, и он возвратился в место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отправился царь в Галгал, отправился с ним и Кимгам; и весь народ Иудейский провожал царя, и половина народа Израильского.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вот, все Израильтяне пришли к царю и сказали царю: зачем братья наши, мужи Иудины, похитили тебя и проводили царя и дом его и всех людей Давида с ним через Иордан?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отвечали все мужи Иудины Израильтянам: затем, что царь ближний нам; и из-за чего сердиться вам на это? Разве мы что-нибудь съели у царя или получили от него подарки? [Или от податей освободил он нас?]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отвечали Израильтяне мужам Иудиным и сказали: мы десять частей у царя, также и у Давида мы более, нежели вы; [мы первенец, а не вы;] зачем же вы унизили нас? Не нам ли принадлежало первое слово о том, чтобы возвратить нашего царя? Но слово мужей Иудиных было сильнее, нежели слово Израильтян.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Там случайно находился один негодный человек, по имени Савей, сын Бихри, Вениамитянин; он затрубил трубою и сказал: нет нам части в Давиде, и нет нам доли в сыне Иессеевом; все по шатрам своим, Израильтяне!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отделились все Израильтяне от Давида и пошли за Савеем, сыном Бихри; Иудеи же остались на стороне царя своего, от Иордана до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пришел Давид в свой дом в Иерусалиме, и взял царь десять жен наложниц, которых он оставлял стеречь дом, и поместил их в особый дом под надзор, и содержал их, но не ходил к ним. И содержались они там до дня смерти своей, живя как вдовы.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Давид Амессаю: созови ко мне Иудеев в течение трех дней и сам явись 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пошел Амессай созвать Иудеев, но промедлил более назначенного ему времени.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Давид сказал Авессе: теперь наделает нам зла Савей, сын Бихри, больше, нежели Авессалом; возьми ты слуг господина твоего и преследуй его, чтобы он не нашел себе укрепленных городов и не скрылся от глаз наших.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вышли за ним люди Иоавовы, и Хелефеи и Фелефеи, и все храбрые пошли из Иерусалима преследовать Савея, сына Бихри.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когда они были близ большого камня, что у Гаваона, то встретился с ними Амессай. Иоав был одет в воинское одеяние свое и препоясан мечом, который висел при бедре в ножнах и который легко выходил из них и входил.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Иоав Амессаю: здоров ли ты, брат мой? И взял Иоав правою рукою Амессая за бороду, чтобы поцеловать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Амессай же не остерегся меча, бывшего в руке Иоава, и тот поразил его им в живот, так что выпали внутренности его на землю, и не повторил ему удара, и он умер. Иоав и Авесса, брат его, погнались за Савеем, сыном Бихри.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Один из отроков Иоавовых стоял над Амессаем и говорил: тот, кто предан Иоаву и кто за Давида, пусть идет за Иоавом!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Амессай же [мертвый] лежал в крови среди дороги; и тот человек, увидев, что весь народ останавливается над ним, стащил Амессая с дороги в поле и набросил на него одежду, так как он видел, что всякий проходящий останавливался над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когда он был стащен с дороги, то весь народ Израильский пошел вслед за Иоавом преследовать Савея, сына Бихри.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он прошел чрез все колена Израильские до Авела-Беф-Мааха и чрез весь Берим; и [все жители городов] собирались и шли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пришли и осадили его в Авеле-Беф-Маахе; и насыпали вал пред городом и подступили к стене, и все люди, бывшие с Иоавом, старались разрушить стену.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одна умная женщина закричала со стены города: послушайте, послушайте, скажите Иоаву, чтобы он подошел сюда, и я поговорю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подошел к ней Иоав, и сказала женщина: ты ли Иоав? И сказал: я. Она сказала: послушай слов рабы твоей. И сказал он: слушаю.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Она сказала: прежде говаривали: «кто хочет спросить, спроси в Авеле»; и так решали дело. [Остались ли такие, которые положили пребыть верными Израильтянами? Пусть спросят в Авеле: остались ли?]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Я из мирных, верных городов Израиля; а ты хочешь уничтожить город, и притом мать [городов] в Израиле; для чего тебе разрушать наследие Господне?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отвечал Иоав и сказал: да не будет этого от меня, чтобы я уничтожил или разрушил!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Это не так; но человек с горы Ефремовой, по имени Савей, сын Бихри, поднял руку свою на царя Давида; выдайте мне его одного, и я отступлю от города. И сказала женщина Иоаву: вот, голова его будет тебе брошена со стены.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пошла женщина по всему народу со своим умным словом [и говорила ко всему городу, чтобы отсекли голову Савею, сыну Бихри]; и отсекли голову Савею, сыну Бихри, и бросили Иоаву. Тогда Иоав затрубил трубою, и разошлись от города все [люди] по своим шатрам; Иоав же возвратился в Иерусалим к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был Иоав поставлен над всем войском Израильским, а Ванея, сын Иодаев, – над Хелефеями и над Фелефеями;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Адорам – над сбором податей; Иосафат, сын Ахилуда, – дееписателем;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Суса – писцом; Садок и Авиафар – священниками;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также и Ира Иаритянин был священником у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Был голод на земле во дни Давида три года, год за годом. И вопросил Давид Господа. И сказал Господь: это ради Саула и кровожадного дома его, за то, что он умертвил Гаваонитян.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царь призвал Гаваонитян и говорил с ними. Гаваонитяне были не из сынов Израилевых, но из остатков Аморреев; Израильтяне же дали им клятву, но Саул хотел истребить их по ревности своей о потомках Израиля и Иуды.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Давид Гаваонитянам: что мне сделать для вас, и чем примирить вас, чтобы вы благословили наследие Господне?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сказали ему Гаваонитяне: не нужно нам ни серебра, ни золота от Саула или от дома его, и не нужно нам, чтоб умертвили кого в Израиле. Он сказал: чего же вы хотите? я сделаю для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сказали они царю: того человека, который губил нас и хотел истребить нас, чтобы не было нас ни в одном из пределов Израилевых,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из его потомков выдай нам семь человек, и мы повесим их [на солнце] пред Господом в Гиве Саула, избранного Господом. И сказал царь: я выдам.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пощадил царь Мемфивосфея, сына Ионафана, сына Саулова, ради клятвы именем Господним, которая была между ними, между Давидом и Ионафаном, сыном Сауловым.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взял царь двух сыновей Рицпы, дочери Айя, которая родила Саулу Армона и Мемфивосфея, и пять сыновей Мелхолы, дочери Сауловой, которых она родила Адриэлу, сыну Верзеллия из Мехолы,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отдал их в руки Гаваонитян, и они повесили их [на солнце] на горе пред Господом. И погибли все семь вместе; они умерщвлены в первые дни жатвы, в начале жатвы ячменя.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Рицпа, дочь Айя, взяла вретище и разостлала его себе на той горе и сидела от начала жатвы до того времени, пока не полились на них воды Божии с неба, и не допускала касаться их птицам небесным днем и зверям полевым ночью.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донесли Давиду, что сделала Рицпа, дочь Айя, наложница Саула. [И истлели они; и взял их Дан, сын Иои, из потомков исполинов.]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пошел Давид и взял кости Саула и кости Ионафана, сына его, у жителей Иависа Галаадского, которые тайно взяли их с площади Беф-Сана, где они были повешены Филистимлянами, когда убили Филистимляне Саула на Гелвуе.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перенес он оттуда кости Саула и кости Ионафана, сына его; и собрали кости повешенных [на солнце].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похоронили кости Саула и Ионафана, сына его, [и кости повешенных на солнце] в земле Вениаминовой, в Цела, во гробе Киса, отца его. И сделали все, что повелел царь, и умилостивился Бог над страною после 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открылась снова война между Филистимлянами и Израильтянами. И вышел Давид и слуги его с ним, и воевали с Филистимлянами; и Давид утомился.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Иесвий, один из потомков Рефаимов, у которого копье было весом в триста сиклей меди и который опоясан был новым мечом, хотел поразить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ему помог Авесса, сын Саруин, [и спас Давида Авесса] и поразил Филистимлянина и умертвил его. Тогда люди Давидовы поклялись, говоря: не выйдешь ты больше с нами на войну, чтобы не угас светильник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Потом была снова война с Филистимлянами в Гобе; тогда Совохай Хушатянин убил Сафута, одного из потомков Рефаимов.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Было и другое сражение в Гобе; тогда убил Елханан, сын Ягаре-Оргима Вифлеемского, Голиафа Гефянина, у которого древко копья было как навой у ткачей.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Было еще сражение в Гефе; и был там один человек рослый, имевший по шести пальцев на руках и на ногах, всего двадцать четыре, также из потомков Рефаимов,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он поносил Израильтян; но его убил Ионафан, сын Сафая, брата Давидова.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Эти четыре были из рода Рефаимов в Гефе, и они пали от руки Давида и слуг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воспел Давид песнь Господу в день, когда Господь избавил его от руки всех врагов его и от руки Саула,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Господь – твердыня моя и крепость моя и избавитель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Бог мой – скала моя; на Него я уповаю; щит мой, рог спасения моего, ограждение мое и убежище мое; Спаситель мой, от бед Ты избавил меня!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Призову Господа достопоклоняемого и от врагов моих спасусь.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Объяли меня волны смерти, и потоки беззакония устрашили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цепи ада облегли меня, и сети смерти опутали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в тесноте моей я призвал Господа и к Богу моему воззвал, и Он услышал из [святого] чертога Своего голос мой, и вопль мой дошел до слуха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Потряслась, всколебалась земля, дрогнули и подвиглись основания небес, ибо разгневался [на них Господь].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Поднялся дым от гнева Его и из уст Его огонь поядающий; горящие угли сыпались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Наклонил Он небеса и сошел; и мрак под ногами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воссел на херувимов, и полетел, и понесся на крыльях ветра;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мраком покрыл Себя, как сению, сгустив воды облаков небесных;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 блистания пред Ним разгорались угли огненные.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Возгремел с небес Господь, и Всевышний дал глас Свой;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пустил стрелы и рассеял их; [блеснул] молниею и истребил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открылись источники моря, обнажились основания вселенной от грозного гласа Господа, от дуновения духа гнева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Простер Он руку с высоты и взял меня, и извлек меня из вод многих;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избавил меня от врага моего сильного, от ненавидящих меня, которые были сильнее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Они восстали на меня в день бедствия моего; но Господь был опорою для меня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вывел меня на пространное место, избавил меня, ибо Он благоволит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Воздал мне Господь по правде моей, по чистоте рук моих вознаградил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я хранил пути Господа и не был нечестивым пред Богом моим,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все заповеди Его предо мною, и от уставов Его я не отступал,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был непорочен пред Ним, и остерегался, чтобы не согрешить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воздал мне Господь по правде моей, по чистоте моей пред очами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 милостивым Ты поступаешь милостиво, с мужем искренним – искренно,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 чистым – чисто, а с лукавым – по лукавству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Людей угнетенных Ты спасаешь и взором Своим унижаешь надменных.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Ты, Господи, светильник мой; Господь просвещает тьму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С Тобою я поражаю войско; с Богом моим восхожу на стену.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Бог! – непорочен путь Его, чисто слово Господа, щит Он для всех, надеющихся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Ибо кто Бог, кроме Господа, и кто защита, кроме Бога нашего?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Бог препоясует меня силою, устрояет мне верный путь;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делает ноги мои, как оленьи, и на высотах поставляет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научает руки мои брани и мышцы мои напрягает, как медный лук.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Ты даешь мне щит спасения Твоего, и милость Твоя возвеличивает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Ты расширяешь шаг мой подо мною, и не колеблются ноги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Я гоняюсь за врагами моими и истребляю их, и не возвращаюсь, доколе не уничтожу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истребляю их и поражаю их, и не встают и падают под ноги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Ты препоясываешь меня силою для войны и низлагаешь предо мною восстающих на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Ты обращаешь ко мне тыл врагов моих, и я истребляю ненавидящих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Они взывают, но нет спасающего, – ко Господу, но Он не внемлет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Я рассеваю их, как прах земной, как грязь уличную мну их и топчу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Ты избавил меня от мятежа народа моего; Ты сохранил меня, чтоб быть мне главою над иноплеменниками; народ, которого я не знал, служит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Иноплеменники ласкательствуют предо мною; по слуху обо мне повинуются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Иноплеменники бледнеют и трепещут в укреплениях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Жив Господь и благословен защитник мой! Да будет превознесен Бог, убежище спасения моего,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Бог, мстящий за меня и покоряющий мне народы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избавляющий меня от врагов моих! Над восстающими против меня Ты возвысил меня; от человека жестокого Ты избавил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За то я буду славить Тебя, Господи, между иноплеменниками и буду петь имени Твоему,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величественно спасающий царя Своего и творящий милость помазаннику Своему Давиду и потомству его вовеки!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последние слова Давида, изречение Давида, сына Иессеева, изречение мужа, поставленного высоко, помазанника Бога Иаковлева и сладкого певца Израилева: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Дух Господень говорит во мне, и слово Его на языке у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Сказал Бог Израилев, говорил о мне скала Израилева: владычествующий над людьми будет праведен, владычествуя в страхе Божием.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как на рассвете утра, при восходе солнца на безоблачном небе, от сияния после дождя вырастает трава из земли,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так ли дом мой у Бога? Ибо завет вечный положил Он со мною, твердый и непреложный. Не так ли исходит от Него все спасение мое и все хотение мое?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нечестивые будут, как выброшенное терние, которого не берут рукою;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кто касается его, вооружается железом или деревом копья, и огнем сожигают его на 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 имена храбрых у Давида: Исбосеф Ахаманитянин, главный из трех; он поднял копье свое на восемьсот человек и поразил их в один раз.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 нем Елеазар, сын Додо, сына Ахохи, из трех храбрых, бывших с Давидом, когда они порицанием вызывали Филистимлян, собравшихся на войну;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Израильтяне вышли против них, и он стал и поражал Филистимлян до того, что рука его утомилась и прилипла к мечу. И даровал Господь в тот день великую победу, и народ последовал за ним для того только, чтоб обирать убитых.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За ним Шамма, сын Аге, Гараритянин. Когда Филистимляне собрались в Фирию, где было поле, засеянное чечевицею, и народ побежал от Филистимлян,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 он стал среди поля и сберег его и поразил Филистимлян. И даровал тогда Господь великую победу.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Трое сих главных из тридцати вождей пошли и вошли во время жатвы к Давиду в пещеру Одоллам, когда толпы Филистимлян стояли в долине Рефаимов.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Давид был тогда в укрепленном месте, а отряд Филистимлян – в Вифлееме.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захотел Давид пить, и сказал: кто напоит меня водою из колодезя Вифлеемского, что у ворот?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трое этих храбрых пробились сквозь стан Филистимский и почерпнули воды из колодезя Вифлеемского, что у ворот, и взяли и принесли Давиду. Но он не захотел пить ее и вылил ее во славу Господа,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сказал: сохрани меня Господь, чтоб я сделал это! не кровь ли это людей, ходивших с опасностью собственной жизни? И не захотел пить ее. Вот что сделали эти трое храбрых!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Авесса, брат Иоава, сын Саруин, был главным из трех; он убил копьем своим триста человек и был в славе у тех троих.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Из трех он был знатнейшим и был начальником, но с теми тремя не равнялся.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Ванея, сын Иодая, мужа храброго, великий по делам, из Кавцеила; он поразил двух сыновей Ариила Моавитского; он же сошел и убил льва во рве в снежное время;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 же убил одного Египтянина, человека видного; в руке Египтянина было копье, а он пошел к нему с палкою и отнял копье из руки Египтянина, и убил его собственным его копьем: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вот что сделал Ванея, сын Иодаев, и он был в славе у трех храбрых;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был знатнее тридцати, но с теми тремя не равнялся. И поставил его Давид ближайшим исполнителем своих приказаний.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[Вот имена сильных царя Давида:] Асаил, брат Иоава – в числе тридцати; Елханан, сын Додо, из Вифлеема,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Шамма Хародитянин, Елика Хародитянин,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Херец Палтитянин, Ира, сын Икеша, Фекоитянин,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Евиезер Анафофянин, Мебуннай Хушатянин,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Цалмон Ахохитянин, Магарай Нетофафянин,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Хелев, сын Бааны, Нетофафянин, Иттай, сын Рибая, из Гивы сынов Вениаминовых,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Ванея Пирафонянин, Иддай из Нахле-Гааша,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Ави-Албон Арбатитянин, Азмавет Бархюмитянин,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Елияхба Шаалбонянин; из сыновей Яшена – Ионафан,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Шама Гараритянин, Ахиам, сын Шарара, Араритянин,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Елифелет, сын Ахасбая, сына Магахати, Елиам, сын Ахитофела, Гилонянин,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Хецрай Кармилитянин, Паарай Арбитянин,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Игал, сын Нафана, из Цобы, Бани Гадитянин,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Целек Аммонитянин, Нахарай Беротянин, оруженосец Иоава, сына Саруи,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Ира Итритянин, Гареб Итритянин,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Урия Хеттеянин. Всех тридцать 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Samuel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Гнев Господень опять возгорелся на Израильтян, и возбудил он в них Давида сказать: пойди, исчисли Израиля и Иуду.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царь Иоаву военачальнику, который был при нем: пройди по всем коленам Израилевым [и Иудиным] от Дана до Вирсавии, и исчислите народ, чтобы мне знать число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Иоав царю: Господь, Бог твой, да умножит столько народа, сколько есть, и еще во сто раз столько, а очи господина моего, царя, да увидят это; но для чего господин мой, царь, желает этого дела?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слово царя Иоаву и военачальникам превозмогло; и пошел Иоав с военачальниками от царя считать народ Израильский.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перешли они Иордан и остановились в Ароере, на правой стороне города, который среди долины Гадовой, к Иазеру;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пришли в Галаад и в землю Тахтим-Ходши; и пришли в Дан-Яан и обошли Сидон;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пришли к укреплению Тира и во все города Хивеян и Хананеян и вышли на юг Иудеи в Вирсавию;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обошли всю землю и пришли чрез девять месяцев и двадцать дней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подал Иоав список народной переписи царю; и оказалось, что Израильтян было восемьсот тысяч мужей сильных, способных к войне, а Иудеян пятьсот тысяч.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вздрогнуло сердце Давидово после того, как он сосчитал народ. И сказал Давид Господу: тяжко согрешил я, поступив так; и ныне молю Тебя, Господи, прости грех раба Твоего, ибо крайне неразумно поступил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Давид встал на другой день утром, то было слово Господа к Гаду пророку, прозорливцу Давида: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пойди и скажи Давиду: так говорит Господь: три наказания предлагаю Я тебе; выбери себе одно из них, которое совершилось бы над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пришел Гад к Давиду, и возвестил ему, и сказал ему: избирай себе, быть ли голоду в стране твоей семь лет, или чтобы ты три месяца бегал от неприятелей твоих, и они преследовали тебя, или чтобы в продолжение трех дней была моровая язва в стране твоей. Теперь рассуди и реши, что мне отвечать Пославшему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Давид Гаду: тяжело мне очень; но пусть впаду я в руки Господа, ибо велико милосердие Его; только бы в руки человеческие не впасть мне. [И избрал себе Давид моровую язву во время жатвы пшеницы.]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послал Господь язву на Израильтян от утра до назначенного времени; [и началась язва в народе], и умерло из народа, от Дана до Вирсавии, семьдесят тысяч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простер Ангел [Божий] руку свою на Иерусалим, чтобы опустошить его; но Господь пожалел о бедствии и сказал Ангелу, поражавшему народ: довольно, теперь опусти руку твою. Ангел же Господень был тогда у гумна Орны Иевусеянина.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Давид Господу, когда увидел Ангела, поражавшего народ, говоря: вот, я согрешил, я [пастырь] поступил беззаконно; а эти овцы, что сделали они? пусть же рука Твоя обратится на меня и на дом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пришел в тот день Гад к Давиду и сказал: иди, поставь жертвенник Господу на гумне Орны Иевусеянина.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пошел Давид по слову Гада [пророка], как повелел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взглянул Орна и увидел царя и слуг его, шедших к нему, и вышел Орна и поклонился царю лицом своим до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Орна: зачем пришел господин мой, царь, к рабу своему? И сказал Давид: купить у тебя гумно для устроения жертвенника Господу, чтобы прекратилось поражение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Орна Давиду: пусть возьмет и вознесет в жертву господин мой, царь, что ему угодно. Вот волы для всесожжения и повозки и упряжь воловья на дрова.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Все это, царь, Орна отдает царю. Еще сказал Орна царю: Господь, Бог твой, да будет милостив к тебе!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царь сказал Орне: нет, я заплачу тебе, что стоит, и не вознесу Господу, Богу моему, жертвы, взятой даром. И купил Давид гумно и волов за пятьдесят сиклей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соорудил там Давид жертвенник Господу и принес всесожжения и мирные жертвы. [После Соломон распространил жертвенник, потому что он мал был.] И умилостивился Господь над страною, и прекратилось поражение Израильтян.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