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царь Давид состарился, войдя в преклонные лета, то покрывали его одеждами, но не мог он согреться.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сказали ему слуги его: пусть поищут для господина нашего, царя, молодую девицу, чтоб она предстояла царю и ходила за ним и лежала с ним, – и будет тепло господину нашему,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искали красивой девицы во всех пределах Израильских, и нашли Ависагу Сунамитянку, и привели ее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Девица была очень красива, и ходила она за царем и прислуживала ему; но царь не познал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Адония, сын Аггифы, возгордившись, говорил: я буду царем. И завел себе колесницы и всадников и пятьдесят человек скороходов.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Отец же никогда не стеснял его вопросом: для чего ты это делаешь? Он же был очень красив и родился ему после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советовался он с Иоавом, сыном Саруиным, и с Авиафаром священником, и они помогали Адонии.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священник Садок и Ванея, сын Иодаев, и пророк Нафан, и Семей, и Рисий, и сильные Давидовы не были на стороне Адонии.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заколол Адония овец и волов и тельцов у камня Зохелет, что у источника Рогель, и пригласил всех братьев своих, сыновей царя, со всеми Иудеянами, служившими 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Пророка же Нафана и Ванею, и тех сильных, и Соломона, брата своего, не пригласил.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Нафан сказал Вирсавии, матери Соломона, говоря: слышала ли ты, что Адония, сын Аггифин, сделался царем, а господин наш Давид не знает о том?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Теперь, вот, я советую тебе: спасай жизнь твою и жизнь сына твоего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Иди и войди к царю Давиду и скажи ему: не клялся ли ты, господин мой, царь, рабе твоей, говоря: «сын твой Соломон будет царем после меня и он сядет на престоле моем»? Почему же воцарился Адония?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вот, когда ты еще будешь говорить там с царем, войду и я вслед за тобою и дополню слова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Вирсавия пошла к царю в спальню; царь был очень стар, и Ависага Сунамитянка прислуживала царю;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наклонилась Вирсавия и поклонилась царю; и сказал царь: что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Она сказала ему: господин мой, царь! ты клялся рабе твоей Господом, Богом твоим: «сын твой Соломон будет царствовать после меня, и он сядет на престоле моем».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теперь, вот, Адония воцарился, и ты, господин мой, царь, не знаешь о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заколол он множество волов, тельцов и овец, и пригласил всех сыновей царских и священника Авиафара, и военачальника Иоава; Соломона же, раба твоего, не пригласил.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ты, господин мой, – царь, и глаза всех Израильтян устремлены на тебя, чтобы ты объявил им, кто сядет на престоле господина моего, царя, после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иначе, когда господин мой, царь, почиет с отцами своими, падет обвинение на меня и на сына моего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она еще говорила с царем, пришел и пророк Нафан.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сказали царю, говоря: вот Нафан пророк. И вошел он к царю и поклонился царю лицом до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Нафан: господин мой, царь! сказал ли ты: «Адония будет царствовать после меня и он сядет на престоле моем»?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Потому что он ныне сошел и заколол множество волов, тельцов и овец, и пригласил всех сыновей царских и военачальников и священника Авиафара, и вот, они едят и пьют у него и говорят: «да живет царь Адония!»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меня, раба твоего, и священника Садока, и Ванею, сына Иодаева, и Соломона, раба твоего, не пригласил.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Не сталось ли это по воле господина моего, царя, и для чего ты не открыл рабу твоему, кто сядет на престоле господина моего, царя, после него?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отвечал царь Давид и сказал: позовите ко мне Вирсавию. И вошла она и стала пред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клялся царь и сказал: жив Господь, избавлявший душу мою от всякой беды!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Как я клялся тебе Господом, Богом Израилевым, говоря, что Соломон, сын твой, будет царствовать после меня и он сядет на престоле моем вместо меня, так я и сделаю это сегодня.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наклонилась Вирсавия лицом до земли, и поклонилась царю, и сказала: да живет господин мой, царь Давид,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царь Давид: позовите ко мне священника Садока и пророка Нафана и Ванею, сына Иодаева. И вошли они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им царь: возьмите с собою слуг господина вашего и посадите Соломона, сына моего, на мула моего, и сведите его к Гиону,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да помажет его там Садок священник и Нафан пророк в царя над Израилем, и затрубите трубою и возгласите: «да живет царь Соломон!»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Потом проводите его назад, и он придет и сядет на престоле моем; он будет царствовать вместо меня; ему завещал я быть вождем Израиля и Иуды.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отвечал Ванея, сын Иодаев, царю и сказал: аминь, – да скажет так Господь, Бог господина моего, царя!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Как был Господь, Бог, с господином моим, царем, так да будет Он с Соломоном и да возвеличит престол его более престола господина моего, царя Давида!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пошли Садок священник и Нафан пророк и Ванея, сын Иодая, и Хелефеи и Фелефеи, и посадили Соломона на мула царя Давида, и повели его к Гиону.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взял Садок священник рог с елеем из скинии и помазал Соломона. И затрубили трубою, и весь народ восклицал: да живет царь Соломон!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весь народ провожал Соломона, и играл народ на свирелях, и весьма радовался, так что земля расседалась от криков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услышал Адония и все приглашенные им, как только перестали есть; а Иоав, услышав звук трубы, сказал: отчего этот шум волнующегося города?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Еще он говорил, как пришел Ионафан, сын священника Авиафара. И сказал Адония: войди; ты – честный человек и несешь добрую весть.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отвечал Ионафан и сказал Адонии: да, господин наш, царь Давид, поставил Соломона царем;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послал царь с ним Садока священника и Нафана пророка, и Ванею, сына Иодая, и Хелефеев и Фелефеев, и они посадили его на мула царского;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помазали его Садок священник и Нафан пророк в царя в Гионе, и оттуда отправились с радостью, и пришел в движение город. Вот отчего шум, который вы слышите.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Соломон уже сел на царском престоле.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слуги царя приходили поздравить господина нашего, царя Давида, говоря: «Бог твой да прославит имя Соломона более твоего имени и да возвеличит престол его более твоего престола». И поклонился царь на ложе своем,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сказал царь так: «благословен Господь, Бог Израилев, Который сегодня дал [от семени моего] сидящего на престоле моем, и очи мои видят это!»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Тогда испугались и встали все приглашенные, которые были у Адонии, и пошли каждый своею дорогою.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Адония же, боясь Соломона, встал и пошел и ухватился за роги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донесли Соломону, говоря: вот, Адония боится царя Соломона, и вот, он держится за роги жертвенника, говоря: «пусть поклянется мне теперь царь Соломон, что он не умертвит раба своего мечом».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сказал Соломон: если он будет человеком честным, то ни один волос его не упадет на землю; если же найдется в нем лукавство, то умрет.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послал царь Соломон, и привели его от жертвенника. И он пришел и поклонился царю Соломону; и сказал ему Соломон: иди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Приблизилось время умереть Давиду, и завещал он сыну своему Соломону,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я отхожу в путь всей земли, ты же будь тверд и будь мужествен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храни завет Господа, Бога твоего, ходя путями Его и соблюдая уставы Его и заповеди Его, и определения Его и постановления Его, как написано в законе Моисеевом, чтобы быть тебе благоразумным во всем, что ни будешь делать, и везде, куда ни обратишься;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Господь исполнил слово Свое, которое Он сказал обо мне, говоря: «если сыны твои будут наблюдать за путями своими, чтобы ходить предо Мною в истине от всего сердца своего и от всей души своей, то не прекратится муж от тебя на престоле Израилевом».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Еще: ты знаешь, что сделал мне Иоав, сын Саруин, как поступил он с двумя вождями войска Израильского, с Авениром, сыном Нировым, и Амессаем, сыном Иеферовым, как он умертвил их и пролил кровь бранную во время мира, обагрив кровью бранною пояс на чреслах своих и обувь на ногах своих: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поступи по мудрости твоей, чтобы не отпустить седины его мирно в преисподнюю.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сынам Верзеллия Галаадитянина окажи милость, чтоб они были между питающимися твоим столом, ибо они пришли ко мне, когда я бежал от Авессалома,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Вот, еще у тебя Семей, сын Геры Вениамитянина из Бахурима; он злословил меня тяжким злословием, когда я шел в Маханаим; но он вышел навстречу мне у Иордана, и я поклялся ему Господом, говоря: «я не умерщвлю тебя мечом».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же не оставь его безнаказанным; ибо ты человек мудрый и знаешь, что тебе сделать с ним, чтобы низвести седину его в крови в преисподнюю.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почил Давид с отцами своими и погребен был в городе Давидовом.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Времени царствования Давида над Израилем было сорок лет: в Хевроне царствовал он семь лет и тридцать три года царствовал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сел Соломон на престоле Давида, отца своего, и царствование его было очень твердо.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пришел Адония, сын Аггифы, к Вирсавии, матери Соломона, [и поклонился ей]. Она сказала: с миром ли приход твой? И сказал он: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он: у меня есть слово к тебе. Она сказала: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он: ты знаешь, что царство принадлежало мне, и весь Израиль обращал на меня взоры свои, как на будущего царя; но царство отошло от меня и досталось брату моему, ибо от Господа это было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теперь я прошу тебя об одном, не откажи мне. Она сказала ему: говори.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он: прошу тебя, поговори царю Соломону, ибо он не откажет тебе, чтоб он дал мне Ависагу Сунамитянку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сказала Вирсавия: хорошо, я поговорю о тебе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вошла Вирсавия к царю Соломону говорить ему об Адонии. Царь встал перед нею, и поклонился ей, и сел на престоле своем. Поставили престол и для матери царя, и она села по правую руку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сказала: я имею к тебе одну небольшую просьбу, не откажи мне. И сказал ей царь: проси, мать моя; я не откажу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сказала она: дай Ависагу Сунамитянку Адонии, брату твоему, в жену.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отвечал царь Соломон и сказал матери своей: а зачем ты просишь Ависагу Сунамитянку для Адонии? проси ему также и царства; ибо он мой старший брат, и ему священник Авиафар и Иоав, сын Саруин, [военачальник, друг].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поклялся царь Соломон Господом, говоря: то и то пусть сделает со мною Бог и еще больше сделает, если не на свою душу сказал Адония такое слово;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ныне же, – жив Господь, укрепивший меня и посадивший меня на престоле Давида, отца моего, и устроивший мне дом, как говорил Он, – ныне же Адония должен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послал царь Соломон Ванею, сына Иодаева, который поразил его,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священнику Авиафару царь сказал: ступай в Анафоф на твое поле; ты достоин смерти, но в настоящее время я не умерщвлю тебя, ибо ты носил ковчег Владыки Господа пред Давидом, отцом моим, и терпел все, что терпел отец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удалил Соломон Авиафара от священства Господня, и исполнилось слово Господа, которое сказал Он о доме Илия в Силоме.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Слух об этом дошел до Иоава, – так как Иоав склонялся на сторону Адонии, а на сторону Соломона не склонялся, – и убежал Иоав в скинию Господню и ухватился за роги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донесли царю Соломону, что Иоав убежал в скинию Господню и что он у жертвенника. И послал Соломон Ванею, сына Иодаева, говоря: пойди, умертви его [и похорони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пришел Ванея в скинию Господню и сказал ему: так сказал царь: выходи. И сказал тот: нет, я хочу умереть здесь. Ванея передал это царю, говоря: так сказал Иоав, и так отвечал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Царь сказал ему: сделай, как он сказал, и умертви его и похорони его, и сними невинную кровь, пролитую Иоавом, с меня и с дома отца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да обратит Господь кровь его на голову его за то, что он убил двух мужей невинных и лучших его: поразил мечом, без ведома отца моего Давида, Авенира, сына Нирова, военачальника Израильского, и Амессая, сына Иеферова, военачальника Иудейского;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да обратится кровь их на голову Иоава и на голову потомства его навеки, а Давиду и потомству его, и дому его и престолу его да будет мир навеки от Господа!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пошел Ванея, сын Иодаев, и поразил Иоава, и умертвил его, и он был похоронен в доме своем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поставил царь Соломон Ванею, сына Иодаева, вместо него над войском; [управление же царством было в Иерусалиме,] а Садока священника поставил царь [первосвященником] вместо Авиафара. [И дал Господь Соломону разум и мудрость весьма великую и обширный ум, как песок при море. И Соломон имел разум выше разума всех сынов востока и всех мудрых Египтян. И взял за себя дочь фараона и ввел ее в город Давидов, доколе не построил дома своего и, во-первых, дома Господня и стены вокруг Иерусалима; в семь лет окончил он строение. И было у Соломона семьдесят тысяч человек, носящих тяжести, и восемьдесят тысяч каменосеков в горах. И сделал Соломон море и подпоры, и большие бани и столбы, и источник на дворе и медное море, и построил замок и укрепления его, и разделил город Давидов. Тогда дочь фараона перешла из города Давидова в дом свой, который он построил ей; тогда построил Соломон стену вокруг города. И приносил Соломон три раза в год всесожжения и мирные жертвы на жертвеннике, который он устроил Господу, и курение совершал на нем пред Господом, и окончил строение дома. Главных приставников над работами Соломоновыми было три тысячи шестьсот, которые управляли народом, производившим работы. И построил он Ассур, и Магдон, и Газер, и Вефорон вышний и Валалаф; но эти города он построил после построения дома Господня и стены вокруг Иерусалима. И еще при жизни Давид завещал Соломону, говоря: вот у тебя Семей, сын Геры, сына Иеминиина из Бахурима; он злословил меня тяжким злословием, как я шел в Маханаим; но он вышел навстречу мне у Иордана, и я поклялся ему Господом, говоря: я не умерщвлю тебя мечом». Ты же не оставь его безнаказанным, ибо ты человек мудрый и знаешь, что тебе сделать с ним, чтобы низвести седину его в крови в преисподнюю.]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послав, царь призвал Семея и сказал ему: построй себе дом в Иерусалиме и живи здесь, и никуда не выходи отсюда;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знай, что в тот день, в который ты выйдешь и перейдешь поток Кедрон, непременно умрешь; кровь твоя будет на голове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сказал Семей царю: хорошо; как приказал господин мой, царь, так сделает раб твой. И жил Семей в Иерусалиме долгое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Но через три года случилось, что у Семея двое рабов убежали к Анхусу, сыну Маахи, царю Гефскому. И сказали Семею, говоря: вот, рабы твои в Гефе.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встал Семей, и оседлал осла своего, и отправился в Геф к Анхусу искать рабов своих. И возвратился Семей и привел рабов своих из Гефа.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донесли Соломону, что Семей ходил из Иерусалима в Геф и возвратился.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И, послав, призвал царь Семея и сказал ему: не клялся ли я тебе Господом и не объявлял ли тебе, говоря: «знай, что в тот день, в который ты выйдешь и пойдешь куда-нибудь, непременно умрешь»? и ты сказал мне: «хорошо»;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зачем же ты не соблюл приказания, которое я дал тебе пред Господом с клятвою?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царь Семею: ты знаешь, и знает сердце твое все зло, какое ты сделал отцу моему Давиду; да обратит же Господь злобу твою на голову твою!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А царь Соломон да будет благословен, и престол Давида да будет непоколебим пред Господом вовеки!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повелел царь Ванее, сыну Иодаеву, и он пошел и поразил Семея, и тот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[Когда утвердилось царство в руках Соломона,] Соломон породнился с фараоном, царем Египетским, и взял за себя дочь фараона и ввел ее в город Давидов, доколе не построил дома своего и дома Господня и стены вокруг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Народ еще приносил жертвы на высотах, ибо не был построен дом имени Господа до того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возлюбил Соломон Господа, ходя по уставу Давида, отца своего; но и он приносил жертвы и курения на высотах.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пошел царь в Гаваон, чтобы принести там жертву, ибо там был главный жертвенник. Тысячу всесожжений вознес Соломон на том жертвеннике.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Гаваоне явился Господь Соломону во сне ночью, и сказал Бог: проси, что дать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Соломон: Ты сделал рабу Твоему Давиду, отцу моему, великую милость; и за то, что он ходил пред Тобою в истине и правде и с искренним сердцем пред Тобою, Ты сохранил ему эту великую милость и даровал ему сына, который сидел бы на престоле его, как это и есть 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ныне, Господи, Боже мой, Ты поставил раба Твоего царем вместо Давида, отца моего; но я отрок малый, не знаю ни моего выхода, ни входа;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раб Твой – среди народа Твоего, который избрал Ты, народа столь многочисленного, что по множеству его нельзя ни исчислить его, ни обозреть;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даруй же рабу Твоему сердце разумное, чтобы судить народ Твой и различать, что добро и что зло; ибо кто может управлять этим многочисленным народом Твоим?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благоугодно было Господу, что Соломон просил этого.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ему Бог: за то, что ты просил этого и не просил себе долгой жизни, не просил себе богатства, не просил себе душ врагов твоих, но просил себе разума, чтоб уметь судить,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вот, Я сделаю по слову твоему: вот, Я даю тебе сердце мудрое и разумное, так что подобного тебе не было прежде тебя, и после тебя не восстанет подобный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то, чего ты не просил, Я даю тебе, и богатство и славу, так что не будет подобного тебе между царями во все дни твои;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если будешь ходить путем Моим, сохраняя уставы Мои и заповеди Мои, как ходил отец твой Давид, Я продолжу и дни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пробудился Соломон, и вот, это было сновидение. И пошел он в Иерусалим и стал [пред жертвенником] пред ковчегом завета Господня, и принес всесожжения и совершил жертвы мирные, и сделал большой пир для всех слуг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пришли две женщины блудницы к царю и стали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сказала одна женщина: о, господин мой! я и эта женщина живем в одном доме; и я родила при ней в этом доме;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третий день после того, как я родила, родила и эта женщина; и были мы вместе, и в доме никого постороннего с нами не было; только мы две были в доме;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умер сын этой женщины ночью, ибо она заспала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встала она ночью, и взяла сына моего от меня, когда я, раба твоя, спала, и положила его к своей груди, а своего мертвого сына положила к моей груди;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утром я встала, чтобы покормить сына моего, и вот, он был мертвый; а когда я всмотрелась в него утром, то это был не мой сын, которого я родила.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сказала другая женщина: нет, мой сын живой, а твой сын мертвый. А та говорила ей: нет, твой сын мертвый, а мой живой. И говорили они так пред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царь: эта говорит: «мой сын живой, а твой сын мертвый»; а та говорит: «нет, твой сын мертвый, а мой сын живой».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царь: подайте мне меч. И принесли меч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царь: рассеките живое дитя надвое и отдайте половину одной и половину другой.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отвечала та женщина, которой сын был живой, царю, ибо взволновалась вся внутренность ее от жалости к сыну своему: о, господин мой! отдайте ей этого ребенка живого и не умерщвляйте его. А другая говорила: пусть же не будет ни мне, ни тебе, рубите.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отвечал царь и сказал: отдайте этой живое дитя, и не умерщвляйте его: она – его мать.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услышал весь Израиль о суде, как рассудил царь; и стали бояться царя, ибо увидели, что мудрость Божия в нем, чтобы производить суд.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 царь Соломон царем над всем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 начальники, которые были у него: Азария, сын Садока священника;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Елихореф и Ахия, сыновья Сивы, писцы; Иосафат, сын Ахилуда, дееписатель;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Ванея, сын Иодая, военачальник; Садок и Авиафар – священники;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Азария, сын Нафана, начальник над приставниками, и Завуф, сын Нафана священника – друг царя;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Ахисар – начальник над домом царским, и Адонирам, сын Авды, – над податями.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было у Соломона двенадцать приставников над всем Израилем, и они доставляли продовольствие царю и дому его; каждый должен был доставлять продовольствие на один месяц в году.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Вот имена их: Бен-Хур – на горе Ефремовой;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Бен-Декер – в Макаце и в Шаалбиме, в Вефсамисе и в Елоне и в Беф-Ханане;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Бен-Хесед – в Арюбофе; ему же принадлежал Соко и вся земля Хефер;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Бен-Авинадав – над всем Нафаф-Дором; Тафафь, дочь Соломона, была его женою;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Ваана, сын Ахилуда, в Фаанахе и Мегиддо и во всем Беф-Сане, что близ Цартана ниже Иезрееля, от Беф-Сана до Абел-Мехола, и даже за Иокмеам;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Бен-Гевер – в Рамофе Галаадском; у него были селения Иаира, сына Манассиина, что в Галааде; у него также область Аргов, что в Васане, шестьдесят больших городов со стенами и медными затворами;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Ахинадав, сын Гиддо, в Маханаиме;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Ахимаас – в земле Неффалимовой; он взял себе в жену Васемафу, дочь Соломона;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Ваана, сын Хушая, в земле Асировой и в Баалофе;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Иосафат, сын Паруаха, в земле Иссахаровой;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Шимей, сын Елы, в земле Вениаминовой;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Гевер, сын Урия, в земле Галаадской, в земле Сигона, царя Аморрейского, и Ога, царя Васанского. Он был приставник в этой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Иуда и Израиль, многочисленные, как песок у моря, ели, пили и веселились.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Соломон владел всеми царствами от реки Евфрата до земли Филистимской и до пределов Египта. Они приносили дары и служили Соломону во все дни жизни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Продовольствие Соломона на каждый день составляли: тридцать коров муки пшеничной и шестьдесят коров прочей муки,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десять волов откормленных и двадцать волов с пастбища, и сто овец, кроме оленей, и серн, и сайгаков, и откормленных птиц;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он владычествовал над всею землею по эту сторону реки, от Типсаха до Газы, над всеми царями по эту сторону реки, и был у него мир со всеми окрестными странами.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жили Иуда и Израиль спокойно, каждый под виноградником своим и под смоковницею своею, от Дана до Вирсавии, во все дни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было у Соломона сорок тысяч стойл для коней колесничных и двенадцать тысяч для конницы.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те приставники доставляли царю Соломону все принадлежащее к столу царя, каждый в свой месяц, и не допускали недостатка ни в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ячмень и солому для коней и для мулов доставляли каждый в свою очередь на место, где находился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дал Бог Соломону мудрость и весьма великий разум, и обширный ум, как песок на берегу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была мудрость Соломона выше мудрости всех сынов востока и всей мудрости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был мудрее всех людей, мудрее и Ефана Езрахитянина, и Емана, и Халкола, и Дарды, сыновей Махола, и имя его было в славе у всех окрестных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изрек он три тысячи притчей, и песней его было тысяча и пять;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говорил он о деревах, от кедра, что в Ливане, до иссопа, вырастающего из стены; говорил и о животных, и о птицах, и о пресмыкающихся, и о рыбах.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приходили от всех народов послушать мудрости Соломона, от всех царей земных, которые слышали о мудрости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послал Хирам, царь Тирский, слуг своих к Соломону, когда услышал, что его помазали в царя на место отца его; ибо Хирам был другом Давида во всю жизнь.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также и Соломон к Хираму сказать: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ты знаешь, что Давид, отец мой, не мог построить дом имени Господа, Бога своего, по причине войн с окрестными народами, доколе Господь не покорил их под стопы ног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ныне же Господь, Бог мой, даровал мне покой отовсюду: нет противника, и нет более препон;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вот, я намерен построить дом имени Господа, Бога моего, как сказал Господь отцу моему Давиду, говоря: «сын твой, которого Я посажу вместо тебя на престоле твоем, он построит дом имени Моему»;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прикажи нарубить для меня кедров с Ливана; и вот, рабы мои будут вместе с твоими рабами, и я буду давать тебе плату за рабов твоих, какую ты назначишь; ибо ты знаешь, что у нас нет людей, которые умели бы рубить дерева так, как Сидоняне.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услышал Хирам слова Соломона, очень обрадовался и сказал: благословен ныне Господь, Который дал Давиду сына мудрого для управления этим многочисленным народом!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послал Хирам к Соломону сказать: я выслушал то, за чем ты посылал ко мне, и исполню все желание твое о деревах кедровых и деревах кипарисовых;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рабы мои свезут их с Ливана к морю, и я плотами доставлю их морем к месту, которое ты назначишь мне, и там сложу их, и ты возьмешь; но и ты исполни мое желание, чтобы доставлять хлеб для моего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давал Хирам Соломону дерева кедровые и дерева кипарисовые, вполне по его желанию.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Соломон давал Хираму двадцать тысяч коров пшеницы для продовольствия дома его и двадцать коров оливкового выбитого масла: столько давал Соломон Хираму каждый год.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Господь дал мудрость Соломону, как обещал ему. И был мир между Хирамом и Соломоном, и они заключили между собою союз.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обложил царь Соломон повинностью весь Израиль; повинность же состояла в тридцати тысячах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посылал их на Ливан, по десяти тысяч на месяц, попеременно; месяц они были на Ливане, а два месяца в доме своем. Адонирам же начальствовал над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Еще у Соломона было семьдесят тысяч носящих тяжести и восемьдесят тысяч каменосеков в горах,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кроме трех тысяч трехсот начальников, поставленных Соломоном над работою для надзора за народом, который производил работу.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повелел царь привозить камни большие, камни дорогие, для основания дома, камни обделанные.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Обтесывали же их работники Соломоновы и работники Хирамовы и Гивлитяне, и приготовляли дерева и камни для строения дома [три года].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четыреста восьмидесятом году по исшествии сынов Израилевых из земли Египетской, в четвертый год царствования Соломонова над Израилем, в месяц Зиф, который есть второй месяц, начал он строить храм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Храм, который построил царь Соломон Господу, длиною был в шестьдесят локтей, шириною в двадцать и вышиною в тридцать локтей,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притвор пред храмом в двадцать локтей длины, соответственно ширине храма, и в десять локтей ширины пред храмом.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 он в доме окна решетчатые, глухие с откосами.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сделал пристройку вокруг стен храма, вокруг храма и давира; и сделал боковые комнаты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Нижний ярус пристройки шириною был в пять локтей, средний шириною в шесть локтей, а третий шириною в семь локтей; ибо вокруг храма извне сделаны были уступы, дабы пристройка не прикасалась к стенам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строился храм, на строение употребляемы были обтесанные камни; ни молота, ни тесла, ни всякого другого железного орудия не было слышно в храме при строении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Вход в средний ярус был с правой стороны храма. По круглым лестницам всходили в средний ярус, а от среднего в третий.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построил он храм, и кончил его, и обшил храм кедровыми досками.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пристроил ко всему храму боковые комнаты вышиною в пять локтей; они прикреплены были к храму посредством кедровых бревен.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было слово Господа к Соломону, и сказано ему: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вот, ты строишь храм; если ты будешь ходить по уставам Моим, и поступать по определениям Моим и соблюдать все заповеди Мои, поступая по ним, то Я исполню на тебе слово Мое, которое Я сказал Давиду, отцу твоему,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буду жить среди сынов Израилевых, и не оставлю народа Моего,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построил Соломон храм и кончил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обложил стены храма внутри кедровыми досками; от пола храма до потолка внутри обложил деревом и покрыл пол храма кипарисовыми досками.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устроил в задней стороне храма, в двадцати локтях от края, стену, и обложил стены и потолок кедровыми досками, и устроил давир для Святого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Сорока локтей был храм, то есть передняя часть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кедрах внутри храма были вырезаны подобия огурцов и распускающихся цветов; все было покрыто кедром, камня не видно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Давир же внутри храма он приготовил для того, чтобы поставить там ковчег завета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давир был длиною в двадцать локтей, шириною в двадцать локтей и вышиною в двадцать локтей; он обложил его чистым золотом; обложил также и кедровый жертвенник.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обложил Соломон храм внутри чистым золотом, и протянул золотые цепи пред давиром, и обложил его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Весь храм он обложил золотом, весь храм до конца, и весь жертвенник, который пред давиром, обложил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сделал в давире двух херувимов из масличного дерева, вышиною в десять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Одно крыло херувима было в пять локтей и другое крыло херувима в пять локтей; десять локтей было от одного конца крыльев его до другого конца крыльев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 десять локтей был и другой херувим; одинаковой меры и одинакового вида были оба херувима.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Высота одного херувима была десять локтей, также и другого херувима.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поставил он херувимов среди внутренней части храма. Крылья же херувимов были распростерты, и касалось крыло одного одной стены, а крыло другого херувима касалось другой стены; другие же крылья их среди храма сходились крыло с крылом.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обложил он херувимов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на всех стенах храма кругом сделал резные изображения херувимов и пальмовых дерев и распускающихся цветов, внутри и вне.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пол в храме обложил золотом во внутренней и передней части.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Для входа в давир сделал двери из масличного дерева, с пятиугольными косяками.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На двух половинах дверей из масличного дерева он сделал резных херувимов и пальмы и распускающиеся цветы и обложил золотом; покрыл золотом и херувимов и пальмы.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у входа в храм сделал косяки из масличного дерева четырехугольные,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две двери из кипарисового дерева; обе половинки одной двери были подвижные, и обе половинки другой двери были подвижные.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вырезал на них херувимов и пальмы и распускающиеся цветы и обложил золотом по резьбе.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построил внутренний двор из трех рядов обтесанного камня и из ряда кедровых брусьев.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 четвертый год, в месяц Зиф, [в месяц второй,] положил он основание храму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а на одиннадцатом году, в месяце Буле, – это месяц восьмой, – он окончил храм со всеми принадлежностями его и по всем предначертаниям его; строил его семь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А свой дом Соломон строил тринадцать лет и окончил весь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построил он дом из дерева Ливанского, длиною во сто локтей, шириною в пятьдесят локтей, а вышиною в тридцать локтей, на четырех рядах кедровых столбов; и кедровые бревна положены были на столбах.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настлан был помост из кедра над бревнами на сорока пяти столбах, по пятнадцати в ряд.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Оконных косяков было три ряда; и три ряда окон, окно против окна.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все двери и дверные косяки были четырехугольные, и окно против окна, в три ряда.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притвор из столбов сделал он длиною в пятьдесят локтей, шириною в тридцать локтей, и пред ними крыльцо, и столбы, и порог пред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Еще притвор с престолом, с которого он судил, притвор для судилища сделал он и покрыл все полы кедром.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доме, где он жил, другой двор позади притвора был такого же устройства. И в доме дочери фараоновой, которую взял за себя Соломон, он сделал такой же притвор.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это сделано было из дорогих камней, обтесанных по размеру, обрезанных пилою, с внутренней и наружной стороны, от основания до выступов, и с наружной стороны до большого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 основание положены были камни дорогие, камни большие, камни в десять локтей и камни в восемь локтей,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сверху дорогие камни, обтесанные по размеру, и кедр.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Большой двор огорожен был кругом тремя рядами тесаных камней и одним рядом кедровых бревен; также и внутренний двор храма Господа и притвор храма.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послал царь Соломон и взял из Тира Хирама,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сына одной вдовы, из колена Неффалимова. Отец его Тирянин был медник; он владел способностью, искусством и уменьем выделывать всякие вещи из меди. И пришел он к царю Соломону и производил у него всякие работы: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сделал он два медных столба, каждый в восемнадцать локтей вышиною, и снурок в двенадцать локтей обнимал окружность того и другого столба;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два венца, вылитых из меди, он сделал, чтобы положить на верху столбов: пять локтей вышины в одном венце и пять локтей вышины в другом венце;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сетки плетеной работы и снурки в виде цепочек для венцов, которые были на верху столбов: семь на одном венце и семь на другом венце.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 сделал он столбы и два ряда гранатовых яблок вокруг сетки, чтобы покрыть венцы, которые на верху столбов; то же сделал и для другого венца.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в притворе венцы на верху столбов сделаны наподобие лилии, в четыре локтя,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венцы на обоих столбах вверху, прямо над выпуклостью, которая подле сетки; и на другом венце, рядами кругом, двести гранатовых яблок.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поставил столбы к притвору храма; поставил столб на правой стороне и дал ему имя Иахин, и поставил столб на левой стороне и дал ему имя Воаз.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над столбами поставил венцы, сделанные наподобие лилии; так окончена работа над столбами.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сделал литое из меди море, – от края его до края его десять локтей, – совсем круглое, вышиною в пять локтей, и снурок в тридцать локтей обнимал его кругом.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Подобия огурцов под краями его окружали его по десяти на локоть, окружали море со всех сторон в два ряда; подобия огурцов были вылиты с ним одним литьем.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Оно стояло на двенадцати волах: три глядели к северу, три глядели к западу, три глядели к югу и три глядели к востоку; море лежало на них, и зады их обращены были внутрь под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Толщиною оно было в ладонь, и края его, сделанные подобно краям чаши, походили на распустившуюся лилию. Оно вмещало две тысячи батов.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 он десять медных подстав; длина каждой подставы – четыре локтя, ширина – четыре локтя и три локтя – вышина.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вот устройство подстав: у них стенки, стенки между наугольными пластинками;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на стенках, которые между наугольниками, изображены были львы, волы и херувимы; также и на наугольниках, а выше и ниже львов и волов – развесистые венки;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 каждой подставы по четыре медных колеса и оси медные. На четырех углах выступы наподобие плеч, выступы литые внизу, под чашею, подле каждого венка.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Отверстие от внутреннего венка до верха в один локоть; отверстие его круглое, подобно подножию столбов, в полтора локтя, и при отверстии его изваяния; но боковые стенки четырехугольные, не круглые.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Под стенками было четыре колеса, и оси колес в подставах; вышина каждого колеса – полтора локтя.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Устройство колес такое же, как устройство колес в колеснице; оси их, и ободья их, и спицы их, и ступицы их, все было литое.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Четыре выступа на четырех углах каждой подставы; из подставы выходили выступы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на верху подставы круглое возвышение на пол-локтя вышины; и на верху подставы рукоятки ее и стенки ее из одной с нею массы.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изваял он на дощечках ее рукоятки и на стенках ее херувимов, львов и пальмы, сколько где позволяло место, и вокруг развесистые венки.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Так сделал он десять подстав: у всех их одно литье, одна мера, один вид.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сделал десять медных умывальниц: каждая умывальница вмещала сорок батов, каждая умывальница была в четыре локтя, каждая умывальница стояла на одной из десяти подстав.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расставил подставы – пять на правой стороне храма и пять на левой стороне храма, а море поставил на правой стороне храма, на восточно-южной стороне.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сделал Хирам умывальницы и лопатки и чаши. И кончил Хирам всю работу, которую производил у царя Соломона для храма Господня: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два столба и две опояски венцов, которые на верху столбов, и две сетки для покрытия двух опоясок венцов, которые на верху столбов;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четыреста гранатовых яблок на двух сетках; два ряда гранатовых яблок для каждой сетки, для покрытия двух опоясок венцов, которые на столбах;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десять подстав и десять умывальниц на подставах;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одно море и двенадцать волов под морем;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тазы, и лопатки, и чаши. Все вещи, которые сделал Хирам царю Соломону для храма Господа, были из полированной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Царь выливал их в глинистой земле, в окрестности Иордана, между Сокхофом и Цартаном.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поставил Соломон все сии вещи на место. По причине чрезвычайного их множества вес меди не определен.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сделал Соломон все вещи, которые в храме Господа: золотой жертвенник и золотой стол, на котором хлебы предложения;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светильники – пять по правую сторону и пять по левую сторону, пред задним отделением храма, из чистого золота, и цветы, и лампадки, и щипцы из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блюда, и ножи, и чаши, и лотки, и кадильницы из чистого золота, и петли у дверей внутреннего храма во Святом Святых и у дверей в храме из золота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Так совершена вся работа, которую производил царь Соломон для храма Господа. И принес Соломон посвященное Давидом, отцом его; серебро и золото и вещи отдал в сокровищницы храма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Тогда созвал Соломон старейшин Израилевых и всех начальников колен, глав поколений сынов Израилевых, к царю Соломону в Иерусалим, чтобы перенести ковчег завета Господня из города Давидова, то есть Сиона.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собрались к царю Соломону на праздник все Израильтяне в месяце Афаниме, который есть седьмой месяц.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пришли все старейшины Израилевы; и подняли священники ковчег,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понесли ковчег Господень и скинию собрания и все священные вещи, которые были в скинии; и несли их священники и левиты.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царь Соломон и с ним все общество Израилево, собравшееся к нему, шли пред ковчегом, принося жертвы из мелкого и крупного скота, которых невозможно исчислить и определить, по множеству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внесли священники ковчег завета Господня на место его, в давир храма, во Святое Святых, под крылья херувимов.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херувимы простирали крылья над местом ковчега, и покрывали херувимы сверху ковчег и шесты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выдвинулись шесты так, что головки шестов видны были из святилища пред давиром, но не выказывались наружу; они там 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ковчеге ничего не было, кроме двух каменных скрижалей, которые положил туда Моисей на Хориве, когда Господь заключил завет с сынами Израилевыми, по исшествии их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священники вышли из святилища, облако наполнило дом Господень;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могли священники стоять на служении по причине облака, ибо слава Господня наполнила храм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сказал Соломон: Господь сказал, что Он благоволит обитать во мгле;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построил храм в жилище Тебе, место, чтобы пребывать Тебе вовеки.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обратился царь лицом своим, и благословил все собрание Израильтян – все собрание Израильтян стояло,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сказал: благословен Господь, Бог Израилев, Который сказал Своими устами Давиду, отцу моему, и ныне исполнил рукою Своею! Он говорил: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«С того дня, как Я вывел народ Мой, Израиля, из Египта, Я не избрал города ни в одном из колен Израилевых, чтобы построен был дом, в котором пребывало бы имя Мое; [но избрал Иерусалим для пребывания в нем имени Моего] и избрал Давида, чтобы быть ему над народом Моим Израилем».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 Давида, отца моего, было на сердце построить храм имени Господа, Бога Израилева;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Господь сказал Давиду, отцу моему: «у тебя есть на сердце построить храм имени Моему; хорошо, что это у тебя лежит на сердце;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однако не ты построишь храм, а сын твой, исшедший из чресл твоих, он построит храм имени Моему».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исполнил Господь слово Свое, которое изрек. Я вступил на место отца моего Давида и сел на престоле Израилевом, как сказал Господь, и построил храм имени Господа, Бога Израилева;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приготовил там место для ковчега, в котором завет Господа, заключенный Им с отцами нашими, когда Он вывел их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стал Соломон пред жертвенником Господним впереди всего собрания Израильтян, и воздвиг руки свои к небу,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сказал: Господи, Боже Израилев! нет подобного Тебе Бога на небесах вверху и на земле внизу; Ты хранишь завет и милость к рабам Твоим, ходящим пред Тобою всем сердцем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Ты исполнил рабу Твоему Давиду, отцу моему, что говорил ему; что изрек Ты устами Твоими, то в сей день совершил рукою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ныне, Господи, Боже Израилев, исполни рабу Твоему Давиду, отцу моему, то, что говорил Ты ему, сказав: «не прекратится у тебя пред лицом Моим сидящий на престоле Израилевом, если только сыновья твои будут держаться пути своего, ходя предо Мною так, как ты ходил предо Мною».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ныне, Боже Израилев, да будет верно слово Твое, которое Ты изрек рабу Твоему Давиду, отцу моему!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Поистине, Богу ли жить на земле? Небо и небо небес не вмещают Тебя, тем менее сей храм, который я построил [имени Твоему];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призри на молитву раба Твоего и на прошение его, Господи, Боже мой; услышь воззвание и молитву, которою раб Твой умоляет Тебя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 будут очи Твои отверсты на храм сей день и ночь, на сие место, о котором Ты сказал: «Мое имя будет там»; услышь молитву, которою будет молиться раб Твой на месте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Услышь моление раба Твоего и народа Твоего, Израиля, когда они будут молиться на месте сем; услышь на месте обитания Твоего, на небесах, услышь и помилуй.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Когда кто согрешит против ближнего своего, и потребует от него клятвы, чтобы он поклялся, и для клятвы придут пред жертвенник Твой в храм сей,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тогда Ты услышь с неба и произведи суд над рабами Твоими, обвини виновного, возложив поступок его на голову его, и оправдай правого, воздав ему по правде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Когда народ Твой, Израиль, будет поражен неприятелем за то, что согрешил пред Тобою, и когда они обратятся к Тебе, и исповедают имя Твое, и будут просить и умолять Тебя в сем храме,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тогда Ты услышь с неба и прости грех народа Твоего, Израиля, и возврати их в землю, которую Ты дал отцам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заключится небо и не будет дождя за то, что они согрешат пред Тобою, и когда помолятся на месте сем и исповедают имя Твое и обратятся от греха своего, ибо Ты смирил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тогда услышь с неба и прости грех рабов Твоих и народа Твоего, Израиля, указав им добрый путь, по которому идти, и пошли дождь на землю Твою, которую Ты дал народу Твоему в наследие.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Будет ли на земле голод, будет ли моровая язва, будет ли палящий ветер, ржавчина, саранча, червь, неприятель ли будет теснить его в земле его, будет ли какое бедствие, какая болезнь,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при всякой молитве, при всяком прошении, какое будет от какого-либо человека во всем народе Твоем, Израиле, когда они почувствуют бедствие в сердце своем и прострут руки свои к храму сему,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Ты услышь с неба, с места обитания Твоего, и помилуй; соделай и воздай каждому по путям его, как Ты усмотришь сердце его, ибо Ты один знаешь сердце всех сынов человеческих: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чтобы они боялись Тебя во все дни, доколе живут на земле, которую Ты дал отцам нашим.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Если и иноплеменник, который не от Твоего народа, Израиля, придет из земли далекой ради имени Твоего,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ибо и они услышат о Твоем имени великом и о Твоей руке сильной и о Твоей мышце простертой, – и придет он и помолится у храма сего,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услышь с неба, с места обитания Твоего, и сделай все, о чем будет взывать к Тебе иноплеменник, чтобы все народы земли знали имя Твое, чтобы боялись Тебя, как народ Твой, Израиль, чтобы знали, что именем Твоим называется храм сей, который я построил.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Когда выйдет народ Твой на войну против врага своего путем, которым Ты пошлешь его, и будет молиться Господу, обратившись к городу, который Ты избрал, и к храму, который я построил имени Твоему,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услышь с неба молитву их и прошение их и сделай, что потребно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Когда они согрешат пред Тобою, – ибо нет человека, который не грешил бы, – и Ты прогневаешься на них и предашь их врагам, и пленившие их отведут их в неприятельскую землю, далекую или близкую;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когда они в земле, в которой будут находиться в плену, войдут в себя и обратятся и будут молиться Тебе в земле пленивших их, говоря: «мы согрешили, сделали беззаконие, мы виновны»;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когда обратятся к Тебе всем сердцем своим и всею душою своею в земле врагов, которые пленили их, и будут молиться Тебе, обратившись к земле своей, которую Ты дал отцам их, к городу, который Ты избрал, и к храму, который я построил имени Твоему,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тогда услышь с неба, с места обитания Твоего, молитву и прошение их и сделай, что потребно для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прости народу Твоему, в чем он согрешил пред Тобою, и все проступки его, которые он сделал пред Тобою, и возбуди сострадание к ним в пленивших их, чтобы они были милостивы к ним: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ибо они Твой народ и Твой удел, который Ты вывел из Египта, из железной печи.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Да будут [уши Твои и] очи Твои отверсты на молитву раба Твоего и на молитву народа Твоего, Израиля, чтобы слышать их всегда, когда они будут призывать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ибо Ты отделил их Себе в удел из всех народов земли, как Ты изрек чрез Моисея, раба Твоего, когда вывел отцов наших из Египта, Владыка Господи!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Когда Соломон произнес все сие моление и прошение к Господу, тогда встал с колен от жертвенника Господня, руки же его были распростерты к небу.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стоя благословил все собрание Израильтян, громким голосом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благословен Господь [Бог], Который дал покой народу Своему, Израилю, как говорил! не осталось неисполненным ни одного слова из всех благих слов Его, которые Он изрек чрез раба Своего Моисея;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да будет с нами Господь, Бог наш, как был Он с отцами нашими, да не оставит нас, да не покинет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наклоняя к Себе сердце наше, чтобы мы ходили по всем путям Его и соблюдали заповеди Его и уставы Его и законы Его, которые Он заповедал отцам нашим;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и да будут слова сии, которыми я молился [ныне] пред Господом, близки к Господу, Богу нашему, день и ночь, дабы Он делал, что потребно для раба Своего, и что потребно для народа Своего, Израиля, изо дня в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чтобы все народы познали, что Господь есть Бог и нет кроме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да будет сердце ваше вполне предано Господу, Богу нашему, чтобы ходить по уставам Его и соблюдать заповеди Его, как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 царь и все Израильтяне с ним принесли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И принес Соломон в мирную жертву, которую принес он Господу, двадцать две тысячи крупного скота и сто двадцать тысяч мелкого скота. Так освятили храм Господу царь и все сыны Израилевы.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В тот же день освятил царь среднюю часть двора, который пред храмом Господним, совершив там всесожжение и хлебное приношение и вознеся тук мирных жертв, потому что медный жертвенник, который пред Господом, был мал для помещения всесожжения и хлебного приношения и тука мирных жертв.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сделал Соломон в это время праздник, и весь Израиль с ним, – большое собрание, сошедшееся от входа в Емаф до реки Египетской пред Господом, Богом нашим; [и ели, и пили, и молились пред Господом Богом нашим у построенного храма] – семь дней и еще семь дней, четырнадцать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В восьмой день Соломон отпустил народ. И благословили царя и пошли в шатры свои, радуясь и веселясь в сердце о всем добром, что сделал Господь рабу Своему Давиду и народу Своему,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того, как Соломон кончил строение храма Господня и дома царского и все, что Соломон желал сделать,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явился Соломону Господь во второй раз, как явился ему в Гаваоне.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 Господь: Я услышал молитву твою и прошение твое, о чем ты просил Меня; [сделал все по молитве твоей]. Я освятил сей храм, который ты построил, чтобы пребывать имени Моему там вовек; и будут очи Мои и сердце Мое там во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если ты будешь ходить пред лицом Моим, как ходил отец твой Давид, в чистоте сердца и в правоте, исполняя все, что Я заповедал тебе, и если будешь хранить уставы Мои и законы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 Я поставлю царский престол твой над Израилем вовек, как Я сказал отцу твоему Давиду, говоря: «не прекратится у тебя сидящий на престоле Израилевом».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же вы и сыновья ваши отступите от Меня и не будете соблюдать заповедей Моих и уставов Моих, которые Я дал вам, и пойдете и станете служить иным богам и поклоняться 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Я истреблю Израиля с лица земли, которую Я дал ему, и храм, который Я освятил имени Моему, отвергну от лица Моего, и будет Израиль притчею и посмешищем у всех народов.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 храме сем высоком всякий, проходящий мимо него, ужаснется и свистнет, и скажет: «за что Господь поступил так с сею землею и с сим храмом?»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скажут: «за то, что они оставили Господа, Бога своего, Который вывел отцов их из земли Египетской, и приняли других богов, и поклонялись им и служили им, за это навел на них Господь все сие бедствие».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 окончании двадцати лет, в которые Соломон построил два дома – дом Господень и дом царский,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на что Хирам, царь Тирский, доставлял Соломону дерева кедровые и дерева кипарисовые и золото, по его желанию, – царь Соломон дал Хираму двадцать городов в земле Галилейской.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вышел Хирам из Тира посмотреть города, которые дал ему Соломон, и они не понравились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он: что это за города, которые ты, брат мой, дал мне? И назвал их землею Кавул, как называются они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 Хирам царю сто двадцать талантов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 распоряжение о подати, которую наложил царь Соломон, чтобы построить храм Господень и дом свой, и Милло, и стену Иерусалимскую, Гацор, и Мегиддо, и Газер.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Фараон, царь Египетский, пришел и взял Газер, и сжег его огнем, и Хананеев, живших в городе, побил, и отдал его в приданое дочери своей, жене Соломоновой.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построил Соломон Газер и нижний Бефорон,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Ваалаф и Фадмор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все города для запасов, которые были у Соломона, и города для колесниц, и города для конницы и все то, что Соломон хотел построить в Иерусалиме и на Ливане и во всей земле своего владения.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Весь народ, оставшийся от Аморреев, Хеттеев, Ферезеев, [Хананеев,] Евеев, Иевусеев и [Гергесеев], которые были не из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детей их, оставшихся после них на земле, которых сыны Израилевы не могли истребить, Соломон сделал оброчными работниками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Сынов же Израилевых Соломон не делал работниками, но они были его воинами, его слугами, его вельможами, его военачальниками и вождями его колесниц и его всадников.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Вот главные приставники над работами Соломоновыми: управлявших народом, который производил работы, было пятьсот пятьдесят.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Дочь фараонова перешла из города Давидова в свой дом, который построил для нее Соломон; потом построил он Милло.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приносил Соломон три раза в год всесожжения и мирные жертвы на жертвеннике, который он построил Господу, и курение на нем совершал пред Господом. И окончил он строение дома.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Царь Соломон также сделал корабль в Ецион-Гавере, что при Елафе, на берегу Чермного моря, в земле Идумейской.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послал Хирам на корабле своих подданных корабельщиков, знающих море, с подданными Соломоновыми;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отправились они в Офир, и взяли оттуда золота четыреста двадцать талантов, и привезли царю Соломону.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Царица Савская, услышав о славе Соломона во имя Господа, пришла испытать его загадками.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пришла она в Иерусалим с весьма большим богатством: верблюды навьючены были благовониями и великим множеством золота и драгоценными камнями; и пришла к Соломону и беседовала с ним обо всем, что было у нее на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объяснил ей Соломон все слова ее, и не было ничего незнакомого царю, чего бы он не изъяснил 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увидела царица Савская всю мудрость Соломона и дом, который он построил,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пищу за столом его, и жилище рабов его, и стройность слуг его, и одежду их, и виночерпиев его, и всесожжения его, которые он приносил в храме Господнем. И не могла она более удержаться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сказала царю: верно то, что я слышала в земле своей о делах твоих и о мудрости твоей;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я не верила словам, доколе не пришла, и не увидели глаза мои: и вот, мне и вполовину не сказано; мудрости и богатства у тебя больше, нежели как я слышала.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Блаженны люди твои и блаженны сии слуги твои, которые всегда предстоят пред тобою и слышат мудрость твою!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 будет благословен Господь, Бог твой, Который благоволил посадить тебя на престол Израилев! Господь, по вечной любви Своей к Израилю, поставил тебя царем, творить суд и 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подарила она царю сто двадцать талантов золота и великое множество благовоний и драгоценные камни; никогда еще не приходило такого множества благовоний, какое подарила царица Савская царю Соломону.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корабль Хирамов, который привозил золото из Офира, привез из Офира великое множество красного дерева и драгоценных камней.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сделал царь из сего красного дерева перила для храма Господня и для дома царского, и гусли и псалтири для певцов; никогда не приходило столько красного дерева и не видано было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царь Соломон дал царице Савской все, чего она желала и чего просила, сверх того, что подарил ей царь Соломон своими руками. И отправилась она обратно в свою землю, она и все слуги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 золоте, которое приходило Соломону в каждый год, весу было шестьсот шестьдесят шесть талантов золотых,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сверх того, что получаемо было от разносчиков товара и от торговли купцов, и от всех царей Аравийских и от областных начальников.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сделал царь Соломон двести больших щитов из кованого золота, по шестисот сиклей пошло на каждый щит;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триста меньших щитов из кованого золота, по три мины золота пошло на каждый щит; и поставил их царь в доме из Ливанского дерева.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сделал царь большой престол из слоновой кости и обложил его чистым золотом;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 престолу было шесть ступеней; верх сзади у престола был круглый, и были с обеих сторон у места сиденья локотники, и два льва стояли у локотников;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еще двенадцать львов стояли там на шести ступенях по обе стороны. Подобного сему не бывало ни в одном царстве.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все сосуды для питья у царя Соломона были золотые, и все сосуды в доме из Ливанского дерева были из чистого золота; из серебра ничего не было, потому что серебро во дни Соломоновы считалось ни за что;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ибо у царя был на море Фарсисский корабль с кораблем Хирамовым; в три года раз приходил Фарсисский корабль, привозивший золото и серебро, и слоновую кость, и обезьян, и павлинов.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Царь Соломон превосходил всех царей земли богатством и мудростью.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все [цари] на земле искали видеть Соломона, чтобы послушать мудрости его, которую вложил Бог в сердце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они подносили ему, каждый от себя, в дар: сосуды серебряные и сосуды золотые, и одежды, и оружие, и благовония, коней и мулов, каждый год.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набрал Соломон колесниц и всадников; у него было тысяча четыреста колесниц и двенадцать тысяч всадников; и разместил он их по колесничным городам и при царе в Иерусалиме. [И господствовал он над всеми морями от реки до земли Филистимской и до пределов Египта.]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 царь серебро в Иерусалиме равноценным с простыми камнями, а кедры, по их множеству, сделал равноценными с сикоморами, растущими на низких местах.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Коней же царю Соломону приводили из Египта и из Кувы; царские купцы покупали их из Кувы за деньги.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Колесница из Египта получаема и доставляема была за шестьсот сиклей серебра, а конь за сто пятьдесят. Таким же образом они руками своими доставляли все это царям Хеттейским и царям Арамейским.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полюбил царь Соломон многих чужестранных женщин, кроме дочери фараоновой, Моавитянок, Аммонитянок, Идумеянок, Сидонянок, Хеттеянок,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из тех народов, о которых Господь сказал сынам Израилевым: «не входите к ним, и они пусть не входят к вам, чтобы они не склонили сердца вашего к своим богам»; к ним прилепился Соломон любовью.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было у него семьсот жен и триста наложниц; и развратили жены его сердце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 время старости Соломона жены его склонили сердце его к иным богам, и сердце его не было вполне предано Господу, Богу своему, как сердце Давида, отца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стал Соломон служить Астарте, божеству Сидонскому, и Милхому, мерзости Аммонитской.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делал Соломон неугодное пред очами Господа и не вполне последовал Господу, как Давид,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построил Соломон капище Хамосу, мерзости Моавитской, на горе, которая пред Иерусалимом, и Молоху, мерзости Аммонитской.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сделал он для всех своих чужестранных жен, которые кадили и приносили жертвы своим богам.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разгневался Господь на Соломона за то, что он уклонил сердце свое от Господа, Бога Израилева, Который два раза являлся ему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заповедал ему, чтобы он не следовал иным богам; но он не исполнил того, что заповедал ему Господь [Бог].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Соломону: за то, что так у тебя делается, и ты не сохранил завета Моего и уставов Моих, которые Я заповедал тебе, Я отторгну от тебя царство и отдам его рабу твоему;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во дни твои Я не сделаю сего ради Давида, отца твоего; из руки сына твоего исторгну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не все царство исторгну; одно колено дам сыну твоему ради Давида, раба Моего, и ради Иерусалима, который Я избрал.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воздвиг Господь противника на Соломона, Адера Идумеянина, из царского Идумейского 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Давид был в Идумее, и военачальник Иоав пришел для погребения убитых и избил весь мужеский пол в Идумее,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шесть месяцев прожил там Иоав и все Израильтяне, доколе не истребили всего мужеского пола в Идумее,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сей Адер убежал в Египет, и с ним несколько Идумеян, служивших при отце его; Адер был тогда малым ребенком.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Отправившись из Мадиама, они пришли в Фаран и взяли с собою людей из Фарана и пришли в Египет к фараону, царю Египетскому. [Адер вошел к фараону, и] он дал ему дом, и назначил ему содержание, и дал ему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Адер снискал у фараона большую милость, так что он дал ему в жену сестру своей жены, сестру царицы Тахпенесы.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родила ему сестра Тахпенесы сына Генувата. Тахпенеса воспитывала его в доме фараоновом; и жил Генуват в доме фараоновом вместе с сыновьями фараоновыми.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Адер услышал, что Давид почил с отцами своими и что военачальник Иоав умер, то сказал фараону: отпусти меня, я пойду в свою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ему фараон: разве ты нуждаешься в чем у меня, что хочешь идти в свою землю? Он отвечал: нет, но отпусти меня. [И возвратился Адер в землю свою.]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воздвиг Бог против Соломона еще противника, Разона, сына Елиады, который убежал от государя своего Адраазара, царя Сувского,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собрав около себя людей, сделался начальником шайки, после того, как Давид разбил Адраазара; и пошли они в Дамаск, и водворились там, и владычествовали в Дамаске.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был он противником Израиля во все дни Соломона. Кроме зла, причиненного Адером, он всегда вредил Израилю и сделался царем Сирии.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Иеровоам, сын Наватов, Ефремлянин из Цареды, – имя матери его вдовы: Церуа, – раб Соломонов, поднял руку на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вот обстоятельство, по которому он поднял руку на царя: Соломон строил Милло, починивал повреждения в городе Давида, отца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Иеровоам был человек мужественный. Соломон, заметив, что этот молодой человек умеет делать дело, поставил его смотрителем над оброчными из дома Иосифова.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то время случилось Иеровоаму выйти из Иерусалима; и встретил его на дороге пророк Ахия Силомлянин, и на нем была новая одежда. На поле их было только двое.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взял Ахия новую одежду, которая была на нем, и разодрал ее на двенадцать частей,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Иеровоаму: возьми себе десять частей, ибо так говорит Господь, Бог Израилев: вот, Я исторгаю царство из руки Соломоновой и даю тебе десять колен,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одно колено останется за ним ради раба Моего Давида и ради города Иерусалима, который Я избрал из всех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Это за то, что они оставили Меня и стали поклоняться Астарте, божеству Сидонскому, и Хамосу, богу Моавитскому, и Милхому, богу Аммонитскому, и не пошли путями Моими, чтобы делать угодное пред очами Моими и соблюдать уставы Мои и заповеди Мои, подобно Давиду, отцу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Я не беру всего царства из руки его, но Я оставляю его владыкою на все дни жизни его ради Давида, раба Моего, которого Я избрал, который соблюдал заповеди Мои и уставы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возьму царство из руки сына его и дам тебе из него десять колен;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сыну его дам одно колено, дабы оставался светильник Давида, раба Моего, во все дни пред лицом Моим, в городе Иерусалиме, который Я избрал Себе для пребывания там имени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Тебя Я избираю, и ты будешь владычествовать над всем, чего пожелает душа твоя, и будешь царем над Израилем;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если будешь соблюдать все, что Я заповедую тебе, и будешь ходить путями Моими и делать угодное пред очами Моими, соблюдая уставы Мои и заповеди Мои, как делал раб Мой Давид, то Я буду с тобою и устрою тебе дом твердый, как Я устроил Давиду, и отдам тебе Израиля;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смирю Я род Давидов за сие, но не на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Соломон же хотел умертвить Иеровоама; но Иеровоам встал и убежал в Египет к Сусакиму, царю Египетскому, и жил в Египте до смерти Соломоновой.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Прочие события Соломоновы и все, что он делал, и мудрость его описаны в книге дел Соломоновых.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Времени царствования Соломонова в Иерусалиме над всем Израилем было сорок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почил Соломон с отцами своими и погребен был в городе Давида, отца своего, и воцарился вместо него сын его Ровоам.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пошел Ровоам в Сихем, ибо в Сихем пришли все Израильтяне, чтобы воцарить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услышал о том Иеровоам, сын Наватов, когда находился еще в Египте, куда убежал от царя Соломона, и возвратился Иеровоам из Египта;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послали за ним и призвали его. Тогда Иеровоам и все собрание Израильтян пришли и говорили [царю] Ровоаму и сказали: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отец твой наложил на нас тяжкое иго, ты же облегчи нам жестокую работу отца твоего и тяжкое иго, которое он наложил на нас, и тогда мы будем служить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он им: пойдите и через три дня опять придите ко мне. И пошел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Царь Ровоам советовался со старцами, которые предстояли пред Соломоном, отцом его, при жизни его, и говорил: как посоветуете вы мне отвечать сему народу?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говорили ему и сказали: если ты на сей день будешь слугою народу сему и услужишь ему, и удовлетворишь им, и будешь говорить им ласково, то они будут твоими рабами на все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 пренебрег совет старцев, что они советовали ему, и советовался с молодыми людьми, которые выросли вместе с ним и которые предстояли пред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им: что вы посоветуете мне отвечать народу сему, который говорил мне и сказал: «облегчи иго, которое наложил на нас отец твой»?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говорили ему молодые люди, которые выросли вместе с ним, и сказали: так скажи народу сему, который говорил тебе и сказал: «отец твой наложил на нас тяжкое иго, ты же облегчи нас»; так скажи им: «мой мизинец толще чресл отца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если отец мой обременял вас тяжким игом, то я увеличу иго ваше; отец мой наказывал вас бичами, а я буду наказывать вас скорпионами».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Иеровоам и весь народ пришли к Ровоаму на третий день, как приказал царь, сказав: придите ко мне на третий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отвечал царь народу сурово и пренебрег совет старцев, что они советовали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говорил он по совету молодых людей и сказал: отец мой наложил на вас тяжкое иго, а я увеличу иго ваше; отец мой наказывал вас бичами, а я буду наказывать вас скорпионами.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не послушал царь народа, ибо так суждено было Господом, чтобы исполнилось слово Его, которое изрек Господь чрез Ахию Силомлянина Иеровоаму, сыну Наватову.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увидели все Израильтяне, что царь не послушал их. И отвечал народ царю и сказал: какая нам часть в Давиде? нет нам доли в сыне Иессеевом; по шатрам своим, Израиль! теперь знай свой дом, Давид! И разошелся Израиль по шатрам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Только над сынами Израилевыми, жившими в городах Иудиных, царствовал Ровоам.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послал царь Ровоам Адонирама, начальника над податью; но все Израильтяне забросали его каменьями, и он умер; царь же Ровоам поспешно взошел на колесницу, чтоб убежать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отложился Израиль от дома Давидова до сего 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услышали все Израильтяне, что Иеровоам возвратился [из Египта], то послали и призвали его в собрание, и воцарили его над всеми Израильтянами. За домом Давидовым не осталось никого, кроме колена Иудина [и Вениаминова].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Ровоам, прибыв в Иерусалим, собрал из всего дома Иудина и из колена Вениаминова сто восемьдесят тысяч отборных воинов, дабы воевать с домом Израилевым для того, чтобы возвратить царство Ровоаму, сыну Соломонову.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было слово Божие к Самею, человеку Божию, и сказано: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скажи Ровоаму, сыну Соломонову, царю Иудейскому, и всему дому Иудину и Вениаминову и прочему народу: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 говорит Господь: не ходите и не начинайте войны с братьями вашими, сынами Израилевыми; возвратитесь каждый в дом свой, ибо от Меня это было. И послушались они слова Господня и пошли назад по слову Господню.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обстроил Иеровоам Сихем на горе Ефремовой и поселился в нем; оттуда пошел и построил Пенуил.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говорил Иеровоам в сердце своем: царство может опять перейти к дому Давидову;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если народ сей будет ходить в Иерусалим для жертвоприношения в доме Господнем, то сердце народа сего обратится к государю своему, к Ровоаму, царю Иудейскому, и убьют они меня и возвратятся к Ровоаму, царю Иудейскому.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И, посоветовавшись, царь сделал двух золотых тельцов и сказал [народу]: не нужно вам ходить в Иерусалим; вот боги твои, Израиль, которые вывели тебя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поставил одного в Вефиле, а другого в Дане.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повело это ко греху, ибо народ стал ходить к одному из них, даже в Дан, [и оставили храм Господень].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построил он капище на высоте и поставил из народа священников, которые не были из сынов Левииных.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установил Иеровоам праздник в восьмой месяц, в пятнадцатый день месяца, подобный тому празднику, какой был в Иудее, и приносил жертвы на жертвеннике; то же сделал он в Вефиле, чтобы приносить жертву тельцам, которых сделал. И поставил в Вефиле священников высот, которые устроил,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принес жертвы на жертвеннике, который он сделал в Вефиле, в пятнадцатый день восьмого месяца, месяца, который он произвольно назначил; и установил праздник для сынов Израилевых, и подошел к жертвеннику, чтобы совершить курение.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вот, человек Божий пришел из Иудеи по слову Господню в Вефиль, в то время, как Иеровоам стоял у жертвенника, чтобы совершить курение.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произнес к жертвеннику слово Господне и сказал: жертвенник, жертвенник! так говорит Господь: вот, родится сын дому Давидову, имя ему Иосия, и принесет на тебе в жертву священников высот, совершающих на тебе курение, и человеческие кости сожжет на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дал в тот день знамение, сказав: вот знамение того, что это изрек Господь: вот, этот жертвенник распадется, и пепел, который на нем, рассыплется.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царь услышал слово человека Божия, произнесенное к жертвеннику в Вефиле, то простер Иеровоам руку свою от жертвенника, говоря: возьмите его. И одеревенела рука его, которую он простер на него, и не мог он поворотить ее к себе.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жертвенник распался, и пепел с жертвенника рассыпался, по знамению, которое дал человек Божий словом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царь [Иеровоам] человеку Божию: умилостиви лицо Господа, Бога твоего, и помолись обо мне, чтобы рука моя могла поворотиться ко мне. И умилостивил человек Божий лицо Господа, и рука царя поворотилась к нему и стала как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царь человеку Божию: зайди со мною в дом и подкрепи себя пищею, и я дам тебе подарок.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человек Божий сказал царю: хотя бы ты давал мне полдома твоего, я не пойду с тобою и не буду есть хлеба и не буду пить воды в этом месте,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так заповедано мне словом Господним: «не ешь там хлеба и не пей воды и не возвращайся тою дорогою, которою ты шел».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пошел он другою дорогою и не пошел обратно тою дорогою, которою пришел в Вефиль.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Вефиле жил один пророк-старец. Сын его пришел и рассказал ему все, что сделал сегодня человек Божий в Вефиле; и слова, какие он говорил царю, пересказали сыновья отцу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спросил их отец их: какою дорогою он пошел? И показали сыновья его, какою дорогою пошел человек Божий, приходивший из Иудеи.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он сыновьям своим: оседлайте мне осла. И оседлали ему осла, и он сел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поехал за человеком Божиим, и нашел его сидящего под дубом, и сказал ему: ты ли человек Божий, пришедший из Иудеи? И сказал тот: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ему: зайди ко мне в дом и поешь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Тот сказал: я не могу возвратиться с тобою и пойти к тебе; не буду есть хлеба и не буду пить у тебя воды в сем месте,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словом Господним сказано мне: «не ешь хлеба и не пей там воды и не возвращайся тою дорогою, которою ты шел».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он ему: и я пророк такой же, как ты, и Ангел говорил мне словом Господним, и сказал: «вороти его к себе в дом; пусть поест он хлеба и напьется воды». – Он солгал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тот воротился с ним, и поел хлеба в его доме, и напился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они еще сидели за столом, слово Господне было к пророку, воротившему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произнес он к человеку Божию, пришедшему из Иудеи, и сказал: так говорит Господь: за то, что ты не повиновался устам Господа и не соблюл повеления, которое заповедал тебе Господь, Бог твой,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воротился, ел хлеб и пил воду в том месте, о котором Он сказал тебе: «не ешь хлеба и не пей воды», тело твое не войдет в гробницу отцов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После того, как тот поел хлеба и напился, он оседлал осла для пророка, которого он воротил.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отправился тот. И встретил его на дороге лев и умертвил его. И лежало тело его, брошенное на дороге; осел же стоял подле него, и лев стоял подле тела.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вот, проходившие мимо люди увидели тело, брошенное на дороге, и льва, стоящего подле тела, и пошли и рассказали в городе, в котором жил пророк-старец.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Пророк, воротивший его с дороги, услышав это, сказал: это тот человек Божий, который не повиновался устам Господа; Господь предал его льву, который изломал его и умертвил его, по слову Господа, которое Он изрек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сыновьям своим: оседлайте мне осла. И оседлали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отправился и нашел тело его, брошенное на дороге; осел же и лев стояли подле тела; лев не съел тела и не изломал осла.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поднял пророк тело человека Божия, и положил его на осла, и повез его обратно. И пошел пророк-старец в город свой, чтобы оплакать и похоронить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положил тело его в своей гробнице и плакал по нем: увы, брат мой!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После погребения его он сказал сыновьям своим: когда я умру, похороните меня в гробнице, в которой погребен человек Божий; подле костей его положите кости мои;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сбудется слово, которое он по повелению Господню произнес о жертвеннике в Вефиле и о всех капищах на высотах, в городах Самарийских.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после сего события Иеровоам не сошел со своей худой дороги, но продолжал ставить из народа священников высот; кто хотел, того он посвящал, и тот становился священником высот.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Это вело дом Иеровоамов ко греху и к погибели и к истреблению его с лица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то время заболел Авия, сын Иеровоамов.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Иеровоам жене своей: встань и переоденься, чтобы не узнали, что ты жена Иеровоамова, и пойди в Силом. Там есть пророк Ахия; он предсказал мне, что я буду царем сего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возьми с собою [для человека Божия] десять хлебов, и лепешек, и кувшин меду, и пойди к нему: он скажет тебе, что будет с отроком.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Жена Иеровоама так и сделала: встала, пошла в Силом и пришла в дом Ахии. Ахия уже не мог видеть, ибо глаза его сделались неподвижны от старости.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Ахии: вот, идет жена Иеровоамова спросить тебя о сыне своем, ибо он болен; так и так говори ей; она придет переодетая.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Ахия, услышав шорох от ног ее, когда она вошла в дверь, сказал: войди, жена Иеровоамова; для чего было тебе переодеваться? Я грозный посланник к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Пойди, скажи Иеровоаму: так говорит Господь, Бог Израилев: Я возвысил тебя из среды простого народа и поставил вождем народа Моего, Израиля,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отторг царство от дома Давидова и дал его тебе; а ты не таков, как раб Мой Давид, который соблюдал заповеди Мои и который последовал Мне всем сердцем своим, делая только угодное пред очами Моими;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поступал хуже всех, которые были прежде тебя, и пошел, и сделал себе иных богов и истуканов, чтобы раздражить Меня, Меня же отбросил назад;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это Я наведу беды на дом Иеровоамов и истреблю у Иеровоама до мочащегося к стене, заключенного и оставшегося в Израиле, и вымету дом Иеровоамов, как выметают сор, дочиста;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 умрет у Иеровоама в городе, того съедят псы, а кто умрет на поле, того склюют птицы небесные; так Господь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Встань и иди в дом твой; и как скоро нога твоя ступит в город, умрет дитя;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оплачут его все Израильтяне и похоронят его, ибо он один у Иеровоама войдет в гробницу, так как в нем, из дома Иеровоамова, нашлось нечто доброе пред Господом, Богом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восставит Себе Господь над Израилем царя, который истребит дом Иеровоамов в тот день; и что? даже теперь.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поразит Господь Израиля, и будет он, как тростник, колеблемый в воде, и извергнет Израильтян из этой доброй земли, которую дал отцам их, и развеет их за реку, за то, что они сделали у себя идолов, раздражая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предаст [Господь] Израиля за грехи Иеровоама, которые он сам сделал и которыми ввел в грех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встала жена Иеровоамова, и пошла, и пришла в Фирцу; и лишь только переступила чрез порог дома, дитя умерло.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похоронили его, и оплакали его все Израильтяне, по слову Господа, которое Он изрек чрез раба Своего Ахию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Прочие дела Иеровоама, как он воевал и как царствовал, описаны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Времени царствования Иеровоамова было двадцать два года; и почил он с отцами своими, и воцарился Нават,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Ровоам, сын Соломонов, царствовал в Иудее. Сорок один год было Ровоаму, когда он воцарился, и семнадцать лет царствовал в Иерусалиме, в городе, который избрал Господь из всех колен Израилевых, чтобы пребывало там имя Его. Имя матери его Наама Аммонитянка.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делал Иуда неугодное пред очами Господа, и раздражали Его более всего того, что сделали отцы их своими грехами, какими они грешили.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устроили они у себя высоты и статуи и капища на всяком высоком холме и под всяким тенистым деревом.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блудники были также в этой земле и делали все мерзости тех народов, которых Господь прогнал от лица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 пятом году царствования Ровоамова Сусаким, царь Египетский, вышел против Иерусалима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взял сокровища дома Господня и сокровища дома царского [и золотые щиты, которые взял Давид от рабов Адраазара, царя Сувского, и внес в Иерусалим]. Все взял; взял и все золотые щиты, которые сделал Соломон.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 царь Ровоам вместо них медные щиты и отдал их на руки начальникам телохранителей, которые охраняли вход в дом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царь выходил в дом Господень, телохранители несли их, и потом опять относили их в палату телохранителей.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Прочее о Ровоаме и обо всем, что он делал, описано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Между Ровоамом и Иеровоамом была война во все дни жизни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почил Ровоам с отцами своими и погребен с отцами своими в городе Давидовом. Имя матери его Наама Аммонитянка. И воцарился Авия,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восемнадцатый год царствования Иеровоама, сына Наватова, Авия воцарился над Иудеями.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Три года он царствовал в Иерусалиме; имя матери его Мааха, дочь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ходил во всех грехах отца своего, которые тот делал прежде него, и сердце его не было предано Господу, Богу его, как сердце Давида, отца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ради Давида Господь, Бог его, дал ему светильник в Иерусалиме, восставив по нем сына его и утвердив Иерусалим,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потому что Давид делал угодное пред очами Господа и не отступал от всего того, что Он заповедал ему, во все дни жизни своей, кроме поступка с Уриею Хеттеянином.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война была между Ровоамом и Иеровоамом во все дни жизни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Прочие дела Авии, все, что он сделал, описано в летописи царей Иудейских. И была война между Авиею и Иеровоамом.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почил Авия с отцами своими, и похоронили его в городе Давидовом. И воцарился Аса,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двадцатый год царствования Иеровоама, царя Израильского, воцарился Аса над Иудеями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сорок один год царствовал в Иерусалиме; имя матери его Ана, дочь Авессалома.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Аса делал угодное пред очами Господа, как Давид, отец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 изгнал блудников из земли и отверг всех идолов, которых сделали отцы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даже мать свою Ану лишил звания царицы за то, что она сделала истукан Астарты; и изрубил Аса истукан ее и сжег у потока Кедрона.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Высоты же не были уничтожены. Но сердце Асы было предано Господу во все дни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внес он в дом Господень вещи, посвященные отцом его, и вещи, посвященные им: серебро и золото и сосуды.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война была между Асою и Ваасою, царем Израильским, во все дни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вышел Вааса, царь Израильский, против Иудеи и начал строить Раму, чтобы никто не выходил и не уходил к Асе, царю Иудейскому.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взял Аса все серебро и золото, остававшееся в сокровищницах дома Господня и в сокровищницах дома царского, и дал его в руки слуг своих, и послал их царь Аса к Венададу, сыну Тавримона, сына Хезионова, царю Сирийскому, жившему в Дамаске,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союз да будет между мною и между тобою, как был между отцом моим и между отцом твоим; вот, я посылаю тебе в дар серебро и золото; расторгни союз твой с Ваасою, царем Израильским, чтобы он отошел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послушался Венадад царя Асы, и послал военачальников своих против городов Израильских, и поразил Аин и Дан и Авел-Беф-Мааху и весь Киннероф, по всей земле Неффалима.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Услышав о сем, Вааса перестал строить Раму и возвратился в Фирцу.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Царь же Аса созвал всех Иудеев, никого не исключая, и вынесли они из Рамы камни и дерева, которые Вааса употреблял для строения. И выстроил из них царь Аса Гиву Вениаминову и Мицпу.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Все прочие дела Асы и все подвиги его, и все, что он сделал, и города, которые он построил, описаны в летописи царей Иудейских, кроме того, что в старости своей он был болен ногами.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почил Аса с отцами своими и погребен с отцами своими в городе Давида, отца своего. И воцарился Иосафат,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Нават же, сын Иеровоамов, воцарился над Израилем во второй год Асы, царя Иудейского, и царствовал над Израилем два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делал он неугодное пред очами Господа, ходил путем отца своего и во грехах его, которыми тот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 против него заговор Вааса, сын Ахии, из дома Иссахарова, и убил его Вааса при Гавафоне Филистимском, когда Нават и все Израильтяне осаждали Гавафон: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умертвил его Вааса в третий год Асы, царя Иудейского, и воцарился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он воцарился, то избил весь дом Иеровоамов, не оставил ни души у Иеровоама, доколе не истребил его, по слову Господа, которое Он изрек чрез раба Своего Ахию Силомлянина,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за грехи Иеровоама, которые он сам делал и которыми ввел в грех Израиля, за оскорбление, которым он прогневал Господа, Бога Израилева.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Прочие дела Навата, все, что он сделал, описано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война была между Асою и Ваасою, царем Израильским, во все дни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третий год Асы, царя Иудейского, воцарился Вааса, сын Ахии, над всеми Израильтянами в Фирце и царствовал двадцать четыре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делал неугодное пред очами Господними и ходил путем Иеровоама и во грехах его, которыми тот ввел в грех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слово Господне к Иую, сыну Ананиеву, о Ваасе: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за то, что Я поднял тебя из праха и сделал тебя вождем народа Моего, Израиля, ты же пошел путем Иеровоама и ввел в грех народ Мой, Израильтян, чтобы он прогневлял Меня грехами своими,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вот, Я отвергну дом Ваасы и дом потомства его и сделаю с домом твоим то же, что с домом Иеровоама, сына Наватова;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умрет у Ваасы в городе, того съедят псы; а кто умрет у него на поле, того склюют птицы небесные.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Прочие дела Ваасы, все, что он сделал, и подвиги его описаны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почил Вааса с отцами своими, и погребен в Фирце. И воцарился Ила,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чрез Иуя, сына Ананиева, уже было сказано слово Господне о Ваасе и о доме его и о всем зле, какое он делал пред очами Господа, раздражая Его делами рук своих, подражая дому Иеровоамову, за что он истреблен был.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двадцать шестой год Асы, царя Иудейского, воцарился Ила, сын Ваасы, над Израилем в Фирце, и царствовал два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составил против него заговор раб его Замврий, начальствовавший над половиною колесниц. Когда он в Фирце напился допьяна в доме Арсы, начальствующего над дворцом в Фирце,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вошел Замврий, поразил его и умертвил его, в двадцать седьмой год Асы, царя Иудейского, и воцарился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он воцарился и сел на престоле его, то истребил весь дом Ваасы, не оставив ему мочащегося к стене, ни родственников его, ни друзей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истребил Замврий весь дом Ваасы, по слову Господа, которое Он изрек о Ваасе чрез Иуя пророка,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за все грехи Ваасы и за грехи Илы, сына его, которые они сами делали и которыми вводили Израиля в грех, раздражая Господа, Бога Израилева, своими идолами.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Прочие дела Илы, все, что он сделал, описано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двадцать седьмой год Асы, царя Иудейского, воцарился Замврий и царствовал семь дней в Фирце, когда народ осаждал Гавафон Филистимский.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народ осаждавший услышал, что Замврий сделал заговор и умертвил царя, то все Израильтяне воцарили Амврия, военачальника, над Израилем в тот же день,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отступили Амврий и все Израильтяне с ним от Гавафона и осадили Фирцу.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увидел Замврий, что город взят, вошел во внутреннюю комнату царского дома и зажег за собою царский дом огнем и погиб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 свои грехи, в чем он согрешил, делая неугодное пред очами Господними, ходя путем Иеровоама и во грехах его, которые тот сделал, чтобы ввести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Прочие дела Замврия и заговор его, который он составил, описаны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разделился народ Израильский надвое: половина народа стояла за Фамния, сына Гонафова, чтобы воцарить его, а половина за Амврия.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одержал верх народ, который за Амврия, над народом, который за Фамния, сына Гонафова, и умер Фамний, и воцарился Амврий.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тридцать первый год Асы, царя Иудейского, воцарился Амврий над Израилем и царствовал двенадцать лет. В Фирце он царствовал шесть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купил Амврий гору Семерон у Семира за два таланта серебра, и застроил гору, и назвал построенный им город Самариею, по имени Семира, владельца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делал Амврий неугодное пред очами Господа и поступал хуже всех бывших перед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во всем ходил путем Иеровоама, сына Наватова, и во грехах его, которыми тот ввел в грех Израильтян, чтобы прогневлять Господа, Бога Израилева, идолами своими.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Прочие дела Амврия, которые он сделал, и мужество, которое он показал, описаны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почил Амврий с отцами своими и погребен в Самарии. И воцарился Ахав,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Ахав, сын Амвриев, воцарился над Израилем в тридцать восьмой год Асы, царя Иудейского, и царствовал Ахав, сын Амврия, над Израилем в Самарии двадцать два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делал Ахав, сын Амврия, неугодное пред очами Господа более всех бывших прежде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Мало было для него впадать в грехи Иеровоама, сына Наватова; он взял себе в жену Иезавель, дочь Ефваала, царя Сидонского, и стал служить Ваалу и поклоняться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поставил он Ваалу жертвенник в капище Ваала, который построил в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сделал Ахав дубраву, и более всех царей Израильских, которые были прежде него, Ахав делал то, что раздражает Господа, Бога Израилева, [и погубил душу свою].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В его дни Ахиил Вефилянин построил Иерихон: на первенце своем Авираме он положил основание его и на младшем своем сыне Сегубе поставил ворота его, по слову Господа, которое Он изрек чрез Иисуса, сына Навина.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Илия [пророк] Фесвитянин, из жителей Галаадских, Ахаву: жив Господь, Бог Израилев, пред Которым я стою! в сии годы не будет ни росы, ни дождя, разве только по моему слову.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было к нему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пойди отсюда и обратись на восток и скройся у потока Хорафа, что против Иордана;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из этого потока ты будешь пить, а воронам Я повелел кормить тебя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пошел он и сделал по слову Господню; пошел и остался у потока Хорафа, что против Иордана.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вороны приносили ему хлеб и мясо поутру, и хлеб и мясо по вечеру, а из потока он пил.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 прошествии некоторого времени этот поток высох, ибо не было дождя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было к нему слово Господне: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встань и пойди в Сарепту Сидонскую, и оставайся там; Я повелел там женщине вдове кормить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встал он и пошел в Сарепту; и когда пришел к воротам города, вот, там женщина вдова собирает дрова. И подозвал он ее и сказал: дай мне немного воды в сосуде напиться.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пошла она, чтобы взять; а он закричал вслед ей и сказал: возьми для меня и кусок хлеба в руки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Она сказала: жив Господь, Бог твой! у меня ничего нет печеного, а только есть горсть муки в кадке и немного масла в кувшине; и вот, я наберу полена два дров, и пойду, и приготовлю это для себя и для сына моего; съедим это и умрем.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ей Илия: не бойся, пойди, сделай, что ты сказала; но прежде из этого сделай небольшой опреснок для меня и принеси мне; а для себя и для своего сына сделаешь после;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так говорит Господь, Бог Израилев: мука в кадке не истощится, и масло в кувшине не убудет до того дня, когда Господь даст дождь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пошла она и сделала так, как сказал Илия; и кормилась она, и он, и дом ее несколько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Мука в кадке не истощалась, и масло в кувшине не убывало, по слову Господа, которое Он изрек чрез Илию.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После этого заболел сын этой женщины, хозяйки дома, и болезнь его была так сильна, что не осталось в нем дыхания.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сказала она Илии: что мне и тебе, человек Божий? ты пришел ко мне напомнить грехи мои и умертвить сына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он ей: дай мне сына твоего. И взял его с рук ее, и понес его в горницу, где он жил, и положил его на свою постель,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воззвал к Господу и сказал: Господи Боже мой! неужели Ты и вдове, у которой я пребываю, сделаешь зло, умертвив сына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простершись над отроком трижды, он воззвал к Господу и сказал: Господи Боже мой! да возвратится душа отрока сего в него!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услышал Господь голос Илии, и возвратилась душа отрока сего в него, и он ожил.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взял Илия отрока, и свел его из горницы в дом, и отдал его матери его, и сказал Илия: смотри, сын твой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сказала та женщина Илии: теперь-то я узнала, что ты человек Божий, и что слово Господне в устах твоих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 прошествии многих дней было слово Господне к Илии в третий год: пойди и покажись Ахаву, и Я дам дождь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пошел Илия, чтобы показаться Ахаву. Голод же сильный был в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призвал Ахав Авдия, начальствовавшего над дворцом. Авдий же был человек весьма богобоязненный,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когда Иезавель истребляла пророков Господних, Авдий взял сто пророков, и скрывал их, по пятидесяти человек, в пещерах, и питал их хлебом и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Ахав Авдию: пойди по земле ко всем источникам водным и ко всем потокам на земле, не найдем ли где травы, чтобы нам прокормить коней и лошаков и не лишиться скота.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разделили они между собою землю, чтобы обойти ее: Ахав особо пошел одною дорогою, и Авдий особо пошел другою дорогою.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Когда Авдий шел дорогою, вот, навстречу ему идет Илия. Он узнал его и пал на лицо свое и сказал: ты ли это, господин мой Илия?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Тот сказал ему: я; пойди, скажи господину твоему: «Илия здесь».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сказал: чем я провинился, что ты предаешь раба твоего в руки Ахава, чтоб умертвить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Жив Господь, Бог твой! нет ни одного народа и царства, куда бы не посылал государь мой искать тебя; и когда ему говорили, что тебя нет, он брал клятву с того царства и народа, что не могли отыскать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ты теперь говоришь: «пойди, скажи господину твоему: Илия здесь».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я пойду от тебя, тогда Дух Господень унесет тебя, не знаю, куда; и если я пойду уведомить Ахава, и он не найдет тебя, то он убьет меня; а раб твой богобоязнен от юности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Разве не сказано господину моему, что я сделал, когда Иезавель убивала пророков Господних, как я скрывал сто человек пророков Господних, по пятидесяти человек, в пещерах и питал их хлебом и водою?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ты теперь говоришь: «пойди, скажи господину твоему: Илия здесь»; он убьет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Илия: жив Господь Саваоф, пред Которым я стою! сегодня я покажусь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пошел Авдий навстречу Ахаву и донес ему. И пошел Ахав навстречу Илии.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Ахав увидел Илию, то сказал Ахав ему: ты ли это, смущающий Израиля?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Илия: не я смущаю Израиля, а ты и дом отца твоего, тем, что вы презрели повеления Господни и идете вслед Ваалам;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теперь пошли и собери ко мне всего Израиля на гору Кармил, и четыреста пятьдесят пророков Вааловых, и четыреста пророков дубравных, питающихся от стола Иезавели.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послал Ахав ко всем сынам Израилевым и собрал всех пророков на гору Кармил.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подошел Илия ко всему народу и сказал: долго ли вам хромать на оба колена? если Господь есть Бог, то последуйте Ему; а если Ваал, то ему последуйте. И не отвечал народ ему ни слова.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Илия народу: я один остался пророк Господень, а пророков Вааловых четыреста пятьдесят человек [и четыреста пророков дубравных].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Пусть дадут нам двух тельцов, и пусть они выберут себе одного тельца, и рассекут его, и положат на дрова, но огня пусть не подкладывают; а я приготовлю другого тельца и положу на дрова, а огня не подложу;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призовите вы имя бога вашего, а я призову имя Господа, Бога моего. Тот Бог, Который даст ответ посредством огня, есть Бог. И отвечал весь народ и сказал: хорошо, [пусть будет так].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Илия пророкам Вааловым: выберите себе одного тельца и приготовьте вы прежде, ибо вас много; и призовите имя бога вашего, но огня не подкладывайте.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взяли они тельца, который дан был им, и приготовили, и призывали имя Ваала от утра до полудня, говоря: Ваале, услышь нас! Но не было ни голоса, ни ответа. И скакали они у жертвенника, который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полдень Илия стал смеяться над ними и говорил: кричите громким голосом, ибо он бог; может быть, он задумался, или занят чем-либо, или в дороге, а может быть, и спит, так он проснется!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стали они кричать громким голосом, и кололи себя по своему обыкновению ножами и копьями, так что кровь лилась по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Прошел полдень, а они все еще бесновались до самого времени вечернего жертвоприношения; но не было ни голоса, ни ответа, ни слуха. [И сказал Илия Фесвитянин пророкам Вааловым: теперь отойдите, чтоб и я совершил мое жертвоприношение. Они отошли и умолкли.]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Илия сказал всему народу: подойдите ко мне. И подошел весь народ к нему. Он восстановил разрушенный жертвенник Господень.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взял Илия двенадцать камней, по числу колен сынов Иакова, которому Господь сказал так: Израиль будет имя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построил из сих камней жертвенник во имя Господа, и сделал вокруг жертвенника ров, вместимостью в две саты зерен,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положил дрова [на жертвенник], и рассек тельца, и возложил его на дрова,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сказал: наполните четыре ведра воды и выливайте на всесожигаемую жертву и на дрова. [И сделали так.] Потом сказал: повторите. И они повторили. И сказал: сделайте то же в третий раз. И сделали в третий раз,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вода полилась вокруг жертвенника, и ров наполнился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Во время приношения вечерней жертвы подошел Илия пророк [и воззвал на небо] и сказал: Господи, Боже Авраамов, Исааков и Израилев! [Услышь меня, Господи, услышь меня ныне в огне!] Да познают в сей день [люди сии], что Ты один Бог в Израиле, и что я раб Твой и сделал все по слову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Услышь меня, Господи, услышь меня! Да познает народ сей, что Ты, Господи, Бог, и Ты обратишь сердце их [к Тебе].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ниспал огонь Господень и пожрал всесожжение, и дрова, и камни, и прах, и поглотил воду, которая во рве.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Увидев это, весь народ пал на лицо свое и сказал: Господь есть Бог, Господь есть Бог!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сказал им Илия: схватите пророков Вааловых, чтобы ни один из них не укрылся. И схватили их, и отвел их Илия к потоку Киссону и заколол их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сказал Илия Ахаву: пойди, ешь и пей, ибо слышен шум дождя.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пошел Ахав есть и пить, а Илия взошел на верх Кармила и наклонился к земле, и положил лицо свое между коленами своими,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отроку своему: пойди, посмотри к морю. Тот пошел и посмотрел, и сказал: ничего нет. Он сказал: продолжай это до семи раз.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 седьмой раз тот сказал: вот, небольшое облако поднимается от моря, величиною в ладонь человеческую. Он сказал: пойди, скажи Ахаву: «запрягай [колесницу твою] и поезжай, чтобы не застал тебя дождь».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Между тем небо сделалось мрачно от туч и от ветра, и пошел большой дождь. Ахав же сел в колесницу, [заплакал] и поехал в Изреель.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была на Илии рука Господня. Он опоясал чресла свои и бежал пред Ахавом до самого Изрееля.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пересказал Ахав Иезавели все, что сделал Илия, и то, что он убил всех пророков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послала Иезавель посланца к Илии сказать: [если ты Илия, а я Иезавель, то] пусть то и то сделают мне боги, и еще больше сделают, если я завтра к этому времени не сделаю с твоею душою того, что сделано с душою каждого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Увидев это, он встал и пошел, чтобы спасти жизнь свою, и пришел в Вирсавию, которая в Иудее, и оставил отрока своего 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сам отошел в пустыню на день пути и, придя, сел под можжевеловым кустом, и просил смерти себе и сказал: довольно уже, Господи; возьми душу мою, ибо я не лучше отцов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лег и заснул под можжевеловым кустом. И вот, Ангел коснулся его и сказал ему: встань, ешь [и пей].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взглянул Илия, и вот, у изголовья его печеная лепешка и кувшин воды. Он поел и напился и опять заснул.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возвратился Ангел Господень во второй раз, коснулся его и сказал: встань, ешь [и пей], ибо дальняя дорога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встал он, поел и напился, и, подкрепившись той пищею, шел сорок дней и сорок ночей до горы Божией Хорива.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вошел он там в пещеру и ночевал в ней. И вот, было к нему слово Господне, и сказал ему Господь: что ты здесь, Илия?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сказал: возревновал я о Господе, Боге Саваофе, ибо сыны Израилевы оставили завет Твой, разрушили Твои жертвенники и пророков Твоих убили мечом; остался я один, но и моей души ищут, чтобы отнять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сказал: выйди и стань на горе пред лицом Господним, и вот, Господь пройдет, и большой и сильный ветер, раздирающий горы и сокрушающий скалы пред Господом, но не в ветре Господь; после ветра землетрясение, но не в землетрясении Господь;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после землетрясения огонь, но не в огне Господь; после огня веяние тихого ветра, [и там 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Услышав сие, Илия закрыл лицо свое милотью своею, и вышел, и стал у входа в пещеру. И был к нему голос и сказал ему: что ты здесь, Илия?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сказал: возревновал я о Господе, Боге Саваофе, ибо сыны Израилевы оставили завет Твой, разрушили жертвенники Твои и пророков Твоих убили мечом; остался я один, но и моей души ищут, чтоб отнять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ему Господь: пойди обратно своею дорогою через пустыню в Дамаск, и когда придешь, то помажь Азаила в царя над Сириею,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Ииуя, сына Намессиина, помажь в царя над Израилем; Елисея же, сына Сафатова, из Авел-Мехолы, помажь в пророка вместо себя;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убежит от меча Азаилова, того умертвит Ииуй; а кто спасется от меча Ииуева, того умертвит Елисей.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Впрочем, Я оставил между Израильтянами семь тысяч [мужей]; всех сих колени не преклонялись пред Ваалом, и всех сих уста не лобызали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пошел он оттуда, и нашел Елисея, сына Сафатова, когда он орал; двенадцать пар [волов] было у него, и сам он был при двенадцатой. Илия, проходя мимо него, бросил на него милоть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оставил [Елисей] волов, и побежал за Илиею, и сказал: позволь мне поцеловать отца моего и мать мою, и я пойду за тобою. Он сказал ему: пойди и приходи назад, ибо что сделал я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Он, отойдя от него, взял пару волов и заколол их и, зажегши плуг волов, изжарил мясо их, и раздал людям, и они ели. А сам встал и пошел за Илиею, и стал служить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Венадад, царь Сирийский, собрал все свое войско, и с ним были тридцать два царя, и кони и колесницы, и пошел, осадил Самарию и воевал против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послов к Ахаву, царю Израильскому, в город,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ему: так говорит Венадад: серебро твое и золото твое – мои, и жены твои и лучшие сыновья твои –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отвечал царь Израильский и сказал: да будет по слову твоему, господин мой, царь: я и все мое –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опять пришли послы и сказали: так говорит Венадад: я послал к тебе сказать: «серебро твое, и золото твое, и жен твоих, и сыновей твоих отдай мне»;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поэтому я завтра, к этому времени, пришлю к тебе рабов моих, чтобы они осмотрели твой дом и дома служащих при тебе, и все дорогое для глаз твоих взяли в свои руки и унесли.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созвал царь Израильский всех старейшин земли и сказал: замечайте и смотрите, он замышляет зло; когда он присылал ко мне за женами моими, и сыновьями моими, и серебром моим, и золотом моим, я ему не отказал.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сказали ему все старейшины и весь народ: не слушай и не соглашайся.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он послам Венадада: скажите господину моему, царю: все, о чем ты присылал в первый раз к рабу твоему, я готов сделать, а этого не могу сделать. И пошли послы и отнесли ему ответ.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прислал к нему Венадад сказать: пусть то и то сделают мне боги, и еще больше сделают, если праха Самарийского достанет по горсти для всех людей, идущих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отвечал царь Израильский и сказал: скажите: пусть не хвалится подпоясывающийся, как распоясывающийся.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Услышав это слово, Венадад, который пил вместе с царями в палатках, сказал рабам своим: осаждайте город. И они осадили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вот, один пророк подошел к Ахаву, царю Израильскому, и сказал: так говорит Господь: видишь ли все это большое полчище? вот, Я сегодня предам его в руку твою, чтобы ты знал, что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Ахав: чрез кого? Он сказал: так говорит Господь: через слуг областных начальников. И сказал [Ахав]: кто начнет сражение? Он сказал: 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[Ахав] счел слуг областных начальников, и нашлось их двести тридцать два; после них счел весь народ, всех сынов Израилевых, семь тысяч.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они выступили в полдень. Венадад же напился допьяна в палатках вместе с царями, с тридцатью двумя царями, помогавшими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выступили прежде слуги областных начальников. И послал Венадад, и донесли ему, что люди вышли из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сказал: если за миром вышли они, то схватите их живыми, и если на войну вышли, также схватите их живыми.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Вышли из города слуги областных начальников, и войско за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поражал каждый противника своего; и побежали Сирияне, а Израильтяне погнались за ними. Венадад же, царь Сирийский, спасся на коне с всадниками.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вышел царь Израильский, и взял коней и колесницы, и произвел большое поражение у Сириян.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подошел пророк к царю Израильскому и сказал ему: пойди, укрепись, и знай и смотри, что тебе делать, ибо по прошествии года царь Сирийский опять пойдет против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Слуги царя Сирийского сказали ему: Бог их есть Бог гор, [а не Бог долин,] поэтому они одолели нас; если же мы сразимся с ними на равнине, то верно одолеем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вот что сделай: удали царей, каждого с места его, и вместо них поставь областеначальников;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набери себе войска столько, сколько пало у тебя, и коней, сколько было коней, и колесниц, сколько было колесниц; и сразимся с ними на равнине, и тогда верно одолеем их. И послушался он голоса их и сделал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 прошествии года Венадад собрал Сириян и выступил к Афеку, чтобы сразиться с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Собраны были и сыны Израилевы и, взяв продовольствие, пошли навстречу им. И расположились сыны Израилевы станом пред ними, как бы два небольшие стада коз, а Сирияне наполнили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подошел человек Божий, и сказал царю Израильскому: так говорит Господь: за то, что Сирияне говорят: «Господь есть Бог гор, а не Бог долин», Я все это большое полчище предам в руку твою, чтобы вы знали, что Я –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стояли станом одни против других семь дней. В седьмой день началась битва, и сыны Израилевы поразили сто тысяч пеших Сириян в один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Остальные убежали в город Афек; там упала стена на остальных двадцать семь тысяч человек. А Венадад ушел в город и бегал из одной внутренней комнаты в другую.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сказали ему слуги его: мы слышали, что цари дома Израилева цари милостивые; позволь нам возложить вретища на чресла свои и веревки на головы свои и пойти к царю Израильскому; может быть, он пощадит жизнь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опоясали они вретищами чресла свои и возложили веревки на головы свои, и пришли к царю Израильскому и сказали: раб твой Венадад говорит: «пощади жизнь мою». Тот сказал: разве он жив? он брат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Люди сии приняли это за хороший знак и поспешно подхватили слово из уст его и сказали: брат твой Венадад. И сказал он: пойдите, приведите его. И вышел к нему Венадад, и он посадил его с собою на колесницу.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ему Венадад: города, которые взял мой отец у твоего отца, я возвращу, и площади ты можешь иметь для себя в Дамаске, как отец мой имел в Самарии. Ахав сказал: после договора я отпущу тебя. И, заключив с ним договор, отпустил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один человек из сынов пророческих сказал другому, по слову Господа: бей меня. Но этот человек не согласился бить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сказал ему: за то, что ты не слушаешь гласа Господня, убьет тебя лев, когда пойдешь от меня. Он пошел от него, и лев, встретив его, убил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нашел он другого человека, и сказал: бей меня. Этот человек бил его до того, что изранил побоями.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пошел пророк и предстал пред царя на дороге, прикрыв покрывалом глаза свои.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Когда царь проезжал мимо, он закричал царю и сказал: раб твой ходил на сражение, и вот, один человек, отошедший в сторону, подвел ко мне человека и сказал: «стереги этого человека; если его не станет, то твоя душа будет за его душу, или ты должен будешь отвесить талант серебра».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Когда раб твой занялся теми и другими делами, его не стало. И сказал ему царь Израильский: таков тебе и приговор, ты сам решил.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Он тотчас снял покрывало с глаз своих, и узнал его царь, что он из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сказал ему: так говорит Господь: за то, что ты выпустил из рук твоих человека, заклятого Мною, душа твоя будет вместо его души, народ твой вместо его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отправился царь Израильский домой встревоженный и огорченный, и прибыл в Самарию.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было после сих происшествий: у Навуфея Изреелитянина в Изреели был виноградник подле дворца Ахава, царя Самарийского.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Ахав Навуфею, говоря: отдай мне свой виноградник; из него будет у меня овощной сад, ибо он близко к моему дому; а вместо него я дам тебе виноградник лучше этого, или, если угодно тебе, дам тебе серебра, сколько он стоит.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Навуфей сказал Ахаву: сохрани меня Господь, чтоб я отдал тебе наследство отцов моих!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пришел Ахав домой встревоженный и огорченный тем словом, которое сказал ему Навуфей Изреелитянин, говоря: не отдам тебе наследства отцов моих. И [в смущенном духе] лег на постель свою, и отворотил лицо свое, и хлеба не 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вошла к нему жена его Иезавель и сказала ему: отчего встревожен дух твой, что ты и хлеба не 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сказал ей: когда я стал говорить Навуфею Изреелитянину и сказал ему: «отдай мне виноградник твой за серебро, или, если хочешь, я дам тебе другой виноградник вместо него», тогда он сказал: «не отдам тебе виноградника моего, [наследства отцов моих]».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сказала ему Иезавель, жена его: что за царство было бы в Израиле, если бы ты так поступал? встань, ешь хлеб и будь спокоен; я доставлю тебе виноградник Навуфея Изреелитянина.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написала она от имени Ахава письма, и запечатала их его печатью, и послала эти письма к старейшинам и знатным в его городе, живущим с Навуфеем.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 письмах она писала так: объявите пост и посадите Навуфея на первое место в народе;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против него посадите двух негодных людей, которые свидетельствовали бы на него и сказали: «ты хулил Бога и царя»; и потом выведите его, и побейте его камнями, чтобы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сделали мужи города его, старейшины и знатные, жившие в городе его, как приказала им Иезавель, так, как писано в письмах, которые она послала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Объявили пост и посадили Навуфея во главе народа;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выступили два негодных человека и сели против него, и свидетельствовали на него эти недобрые люди пред народом, и говорили: Навуфей хулил Бога и царя. И вывели его за город, и побили его камнями, и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послали к Иезавели сказать: Навуфей побит камнями и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Услышав, что Навуфей побит камнями и умер, Иезавель сказала Ахаву: встань, возьми во владение виноградник Навуфея Изреелитянина, который не хотел отдать тебе за серебро; ибо Навуфея нет в живых, он умер.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услышал Ахав, что Навуфей [Изреелитянин] был убит, [разодрал одежды свои и надел на себя вретище, а потом] встал Ахав, чтобы пойти в виноградник Навуфея Изреелитянина и взять его во владение.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было слово Господне к Илии Фесвитянину: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встань, пойди навстречу Ахаву, царю Израильскому, который в Самарии, вот, он теперь в винограднике Навуфея, куда пришел, чтобы взять его во владение;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скажи ему: «так говорит Господь: ты убил, и еще вступаешь в наследство?» и скажи ему: «так говорит Господь: на том месте, где псы лизали кровь Навуфея, псы будут лизать и твою кровь».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Ахав Илии: нашел ты меня, враг мой! Он сказал: нашел, ибо ты предался тому, чтобы делать неугодное пред очами Господа [и раздражать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[Так говорит Господь:] вот, Я наведу на тебя беды и вымету за тобою и истреблю у Ахава мочащегося к стене и заключенного и оставшегося в Израиле.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поступлю с домом твоим так, как поступил Я с домом Иеровоама, сына Наватова, и с домом Ваасы, сына Ахиина, за оскорбление, которым ты раздражил Меня и ввел Израиля в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Также и о Иезавели сказал Господь: псы съедят Иезавель за стеною Изрееля.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Кто умрет у Ахава в городе, того съедят псы, а кто умрет на поле, того расклюют птицы небесные;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было еще такого, как Ахав, который предался бы тому, чтобы делать неугодное пред очами Господа, к чему подущала его жена его Иезавель;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поступал весьма гнусно, последуя идолам, как делали Аморреи, которых Господь прогнал от лица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Выслушав все слова сии, Ахав [умилился пред Господом, ходил и плакал,] разодрал одежды свои, и возложил на тело свое вретище, и постился, и спал во вретище, и ходил печально.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было слово Господне к Илии Фесвитянину [об Ахаве], и сказал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видишь, как смирился предо Мною Ахав? За то, что он смирился предо Мною, Я не наведу бед в его дни; во дни сына его наведу беды на дом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Kings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Прожили три года, и не было войны между Сириею и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 третий год Иосафат, царь Иудейский, пошел к царю Израильскому.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царь Израильский слугам своим: знаете ли, что Рамоф Галаадский наш? А мы так долго молчим, и не берем его из руки царя Сирийского.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он Иосафату: пойдешь ли ты со мною на войну против Рамофа Галаадского? И сказал Иосафат царю Израильскому: как ты, так и я; как твой народ, так и мой народ; как твои кони, так и мои кони.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Иосафат царю Израильскому: спроси сегодня, что скажет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собрал царь Израильский пророков, около четырехсот человек, и сказал им: идти ли мне войною на Рамоф Галаадский, или нет? Они сказали: иди, Господь предаст его в руки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Иосафат: нет ли здесь еще пророка Господня, чтобы нам вопросить чрез него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царь Израильский Иосафату: есть еще один человек, чрез которого можно вопросить Господа, но я не люблю его, ибо он не пророчествует о мне доброго, а только худое, – это Михей, сын Иемвлая. И сказал Иосафат: не говори, царь,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позвал царь Израильский одного евнуха и сказал: сходи поскорее за Михеем, сыном Иемвлая.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Царь Израильский и Иосафат, царь Иудейский, сидели каждый на седалище своем, одетые в царские одежды, на площади у ворот Самарии, и все пророки пророчествовали пред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сделал себе Седекия, сын Хенааны, железные рога, и сказал: так говорит Господь: сими избодешь Сириян до истребления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все пророки пророчествовали то же, говоря: иди на Рамоф Галаадский, будет успех, Господь предаст его в руку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Посланный, который пошел позвать Михея, говорил ему: вот, речи пророков единогласно предвещают царю доброе; пусть бы и твое слово было согласно со словом каждого из них; изреки и ты 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Михей: жив Господь! я изреку то, что скажет мне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пришел он к царю. Царь сказал ему: Михей! идти ли нам войною на Рамоф Галаадский, или нет? И сказал тот ему: иди, будет успех, Господь предаст его в руку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ему царь: еще и еще заклинаю тебя, чтобы ты не говорил мне ничего, кроме истины во имя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он: я вижу всех Израильтян, рассеянных по горам, как овец, у которых нет пастыря. И сказал Господь: нет у них начальника, пусть возвращаются с миром каждый в свой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царь Израильский Иосафату: не говорил ли я тебе, что он не пророчествует обо мне доброго, а только худое?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[Михей]: [не так; не я, а] выслушай слово Господне: я видел Господа, сидящего на престоле Своем, и все воинство небесное стояло при Нем, по правую и по левую руку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Господь: кто склонил бы Ахава, чтобы он пошел и пал в Рамофе Галаадском? И один говорил так, другой говорил иначе;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выступил один дух, стал пред лицом Господа и сказал: я склоню его. И сказал ему Господь: чем?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сказал: я выйду и сделаюсь духом лживым в устах всех пророков его. Господь сказал: ты склонишь его и выполнишь это; пойди и сделай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вот, теперь попустил Господь духа лживого в уста всех сих пророков твоих; но Господь изрек о тебе недоброе.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подошел Седекия, сын Хенааны, и, ударив Михея по щеке, сказал: как, неужели от меня отошел Дух Господень, чтобы говорить в тебе?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Михей: вот, ты увидишь это в тот день, когда будешь бегать из одной комнаты в другую, чтоб укрыться.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царь Израильский: возьмите Михея и отведите его к Амону градоначальнику и к Иоасу, сыну царя,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скажите: так говорит царь: посадите этого в темницу и кормите его скудно хлебом и скудно водою, доколе я не возвращусь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Михей: если возвратишься в мире, то не Господь говорил чрез меня. И сказал: слушай, весь народ!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пошел царь Израильский и Иосафат, царь Иудейский, к Рамофу Галаадскому.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царь Израильский Иосафату: я переоденусь и вступлю в сражение, а ты надень твои царские одежды. И переоделся царь Израильский и вступил в сражение.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Сирийский царь повелел начальникам колесниц, которых у него было тридцать два, сказав: не сражайтесь ни с малым, ни с великим, а только с одним царем Израильским.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Начальники колесниц, увидев Иосафата, подумали: «верно, это царь Израильский», и поворотили на него, чтобы сразиться с ним. И закричал Иосафат.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Начальники колесниц, видя, что это не Израильский царь, поворотили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один человек случайно натянул лук и ранил царя Израильского сквозь швы лат. И сказал он своему вознице: повороти назад и вывези меня из войска, ибо я ранен.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сражение в тот день усилилось, и царь стоял на колеснице против Сириян, и вечером умер, и кровь из раны лилась в колесницу.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провозглашено было по всему стану при захождении солнца: каждый иди в свой город, каждый в свою землю!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умер царь, и привезен был в Самарию, и похоронили царя в Самарии.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обмыли колесницу на пруде Самарийском, и псы лизали кровь его, и омывали блудницы, по слову Господа, которое Он изрек.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Прочие дела Ахава, все, что он делал, и дом из слоновой кости, который он построил, и все города, которые он строил, описаны в летописи царей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почил Ахав с отцами своими, и воцарился Охозия,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Иосафат, сын Асы, воцарился над Иудеею в четвертый год Ахава, царя Израильского.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Тридцати пяти лет был Иосафат, когда воцарился, и двадцать пять лет царствовал в Иерусалиме. Имя матери его Азува, дочь Салаиля.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Он ходил во всем путем отца своего Асы, не сходил с него, делая угодное пред очами Господними. Только высоты не были отменены; народ еще совершал жертвы и курения на высотах.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Иосафат заключил мир с царем Израильским.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Прочие дела Иосафата и подвиги его, какие он совершил, и как он воевал, описаны в летописи царей Иудейских.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остатки блудников, которые остались во дни отца его Асы, он истребил с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 Идумее тогда не было царя; был наместник царский.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[Царь] Иосафат сделал корабли на море, чтобы ходить в Офир за золотом; но они не дошли, ибо разбились в Ецион-Гавере.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Тогда сказал Охозия, сын Ахава, Иосафату: пусть мои слуги пойдут с твоими слугами на кораблях. Но Иосафат не согласился.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почил Иосафат с отцами своими и был погребен с отцами своими в городе Давида, отца своего. И воцарился Иорам, сын его, вместо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Охозия, сын Ахава, воцарился над Израилем в Самарии, в семнадцатый год Иосафата, царя Иудейского, и царствовал над Израилем [в Самарии] два года,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делал неугодное пред очами Господа, и ходил путем отца своего и путем матери своей и путем Иеровоама, сына Наватова, который ввел Израиля в грех: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он служил Ваалу и поклонялся ему и прогневал Господа, Бога Израилева, всем тем, что делал отец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