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отложился Моав от Израиля по смерти Ахава.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Охозия же упал чрез решетку с горницы своей, что в Самарии, и занемог. И послал послов, и сказал им: пойдите, спросите у Веельзевула, божества Аккаронского: выздоровею ли я от сей болезни? [И пошли они спрашивать.]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Ангел Господень сказал Илии Фесвитянину: встань, пойди навстречу посланным от царя Самарийского и скажи им: разве нет Бога в Израиле, что вы идете вопрошать Веельзевула, божество Аккаронское?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 это так говорит Господь: с постели, на которую ты лег, не сойдешь с нее, но умрешь. И пошел Илия, [и сказал им].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возвратились к Охозии посланные. И он сказал им: что это вы возвратились?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сказали ему: навстречу нам вышел человек и сказал нам: пойдите, возвратитесь к царю, который послал вас, и скажите ему: так говорит Господь: разве нет Бога в Израиле, что ты посылаешь вопрошать Веельзевула, божество Аккаронское? За то с постели, на которую ты лег, не сойдешь с нее, но умрешь.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им: каков видом тот человек, который вышел навстречу вам и говорил вам слова сии?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Они сказали ему: человек тот весь в волосах и кожаным поясом подпоясан по чреслам своим. И сказал он: это Илия Фесвитянин.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послал к нему пятидесятника с его пятидесятком. И он взошел к нему, когда Илия сидел на верху горы, и сказал ему: человек Божий! царь говорит: сойди.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отвечал Илия, и сказал пятидесятнику: если я человек Божий, то пусть сойдет огонь с неба и попалит тебя и твой пятидесяток. И сошел огонь с неба и попалил его и пятидесяток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послал к нему царь другого пятидесятника с его пятидесятком. И он стал говорить ему: человек Божий! так сказал царь: сойди скорее.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отвечал Илия и сказал ему: если я человек Божий, то пусть сойдет огонь с неба и попалит тебя и твой пятидесяток. И сошел огонь Божий с неба, и попалил его и пятидесяток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еще послал в третий раз пятидесятника с его пятидесятком. И поднялся, и пришел пятидесятник третий, и пал на колена свои пред Илиею, и умолял его, и говорил ему: человек Божий! да не будет презрена душа моя и душа рабов твоих – сих пятидесяти – пред очами твоими;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вот, сошел огонь с неба и попалил двух пятидесятников прежних с их пятидесятками; но теперь да не будет презрена душа моя пред очами твоими!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Ангел Господень Илии: пойди с ним, не бойся его. И он встал, и пошел с ним к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ему: так говорит Господь: за то, что ты посылал послов вопрошать Веельзевула, божество Аккаронское, как будто в Израиле нет Бога, чтобы вопрошать о слове Его, – с постели, на которую ты лег, не сойдешь с нее, но умрешь.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умер он по слову Господню, которое изрек Илия. И воцарился Иорам [брат Охозии], вместо него, во второй год Иорама, сына Иосафатова, царя Иудейского, так как сына у того не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Прочее об Охозии, что он сделал,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время, как Господь восхотел вознести Илию в вихре на небо, шел Илия с Елисеем из Галгала.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Илия Елисею: останься здесь, ибо Господь посылает меня в Вефиль. Но Елисей сказал: жив Господь и жива душа твоя! не оставлю тебя. И пошли они в Вефиль.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вышли сыны пророков, которые в Вефиле, к Елисею и сказали ему: знаешь ли, что сегодня Господь вознесет господина твоего над главою твоею? Он сказал: я также знаю, молчите.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ему Илия: Елисей, останься здесь, ибо Господь посылает меня в Иерихон. И сказал он: жив Господь и жива душа твоя! не оставлю тебя. И пришли в Иерихон.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подошли сыны пророков, которые в Иерихоне, к Елисею и сказали ему: знаешь ли, что сегодня Господь берет господина твоего и вознесет над главою твоею? Он сказал: я также знаю, молчите.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ему Илия: останься здесь, ибо Господь посылает меня к Иордану. И сказал он: жив Господь и жива душа твоя! не оставлю тебя. И пошли оба.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Пятьдесят человек из сынов пророческих пошли и стали вдали напротив их, а они оба стояли у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взял Илия милоть свою, и свернул, и ударил ею по воде, и расступилась она туда и сюда, и перешли оба посуху.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они перешли, Илия сказал Елисею: проси, что сделать тебе, прежде нежели я буду взят от тебя. И сказал Елисей: дух, который в тебе, пусть будет на мне вдвойне.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он: трудного ты просишь. Если увидишь, как я буду взят от тебя, то будет тебе так, а если не увидишь, не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они шли и дорогою разговаривали, вдруг явилась колесница огненная и кони огненные, и разлучили их обоих, и понесся Илия в вихре на небо.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Елисей же смотрел и воскликнул: отец мой, отец мой, колесница Израиля и конница его! И не видел его более. И схватил он одежды свои и разодрал их на две части.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поднял милоть Илии, упавшую с него, и пошел назад, и стал на берегу Иордана;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взял милоть Илии, упавшую с него, и ударил ею по воде, и сказал: где Господь, Бог Илии, – Он Самый? И ударил по воде, и она расступилась туда и сюда, и перешел Елисей.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увидели его сыны пророков, которые в Иерихоне, издали, и сказали: опочил дух Илии на Елисее. И пошли навстречу ему, и поклонились ему до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сказали ему: вот, есть у нас, рабов твоих, человек пятьдесят, люди сильные; пусть бы они пошли и поискали господина твоего; может быть, унес его Дух Господень и поверг его на одной из гор, или на одной из долин. Он же сказал: не посылайте.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они приступали к нему долго, так что наскучили ему, и он сказал: пошлите. И послали пятьдесят человек, и искали три дня, и не нашли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возвратились к нему, между тем как он оставался в Иерихоне, и сказал им: не говорил ли я вам: «не ходите»?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сказали жители того города Елисею: вот, положение этого города хорошо, как видит господин мой; но вода нехороша и земля бесплодна.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он: дайте мне новую чашу и положите туда соли. И дали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вышел он к истоку воды, и бросил туда соли, и сказал: так говорит Господь: Я сделал воду сию здоровою, не будет от нее впредь ни смерти, ни бесплодия.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вода стала здоровою до сего дня, по слову Елисея, которое он сказал.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пошел он оттуда в Вефиль. Когда он шел дорогою, малые дети вышли из города и насмехались над ним и говорили ему: иди, плешивый! иди, плешивый!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 оглянулся и увидел их и проклял их именем Господним. И вышли две медведицы из леса и растерзали из них сорок два ребенка.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Отсюда пошел он на гору Кармил, а оттуда возвратился в Самарию.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Иорам, сын Ахава, воцарился над Израилем в Самарии в восемнадцатый год Иосафата, царя Иудейского, и царствовал двенадцать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делал неугодное в очах Господних, хотя не так, как отец его и мать его: он снял статую Ваала, которую сделал отец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однако же грехов Иеровоама, сына Наватова, который ввел в грех Израиля, он держался, не отставал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Меса, царь Моавитский, был богат скотом и присылал царю Израильскому по сто тысяч овец и по сто тысяч неостриженных баранов.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когда умер Ахав, царь Моавитский отложился от царя Израильского.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выступил царь Иорам в то время из Самарии и сделал смотр всем Израильтянам;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пошел и послал к Иосафату, царю Иудейскому, сказать: царь Моавитский отложился от меня, пойдешь ли со мной на войну против Моава? Он сказал: пойду; как ты, так и я, как твой народ, так и мой народ; как твои кони, так и мои кони.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сказал: какою дорогою идти нам? Он сказал: дорогою пустыни Едомской.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пошел царь Израильский, и царь Иудейский, и царь Едомский, и шли они обходом семь дней, и не было воды для войска и для скота, который шел за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царь Израильский: ах! созвал Господь трех царей сих, чтобы предать их в руку Моава.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Иосафат: нет ли здесь пророка Господня, чтобы нам вопросить Господа чрез него? И отвечал один из слуг царя Израильского и сказал: здесь Елисей, сын Сафатов, который подавал воду на руки Илии.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Иосафат: есть у него слово Господне. И пошли к нему царь Израильский, и Иосафат, и царь Едомский.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Елисей царю Израильскому: что мне и тебе? пойди к пророкам отца твоего и к пророкам матери твоей. И сказал ему царь Израильский: нет, потому что Господь созвал сюда трех царей сих, чтобы предать их в руку Моава.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Елисей: жив Господь Саваоф, пред Которым я стою! Если бы я не почитал Иосафата, царя Иудейского, то не взглянул бы на тебя и не видел бы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теперь позовите мне гуслиста. И когда гуслист играл на гуслях, тогда рука Господня коснулась Елисея,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он сказал: так говорит Господь: делайте на сей долине рвы за рвами,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так говорит Господь: не увидите ветра и не увидите дождя, а долина сия наполнится водою, которую будете пить вы и мелкий и крупный скот ваш;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этого мало пред очами Господа; Он и Моава предаст в руки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вы поразите все города укрепленные и все города главные, и все лучшие деревья срубите, и все источники водные запрудите, и все лучшие участки полевые испортите каменьями.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Поутру, когда возносят хлебное приношение, вдруг полилась вода по пути от Едома, и наполнилась земля водою.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Моавитяне услышали, что идут цари воевать с ними, тогда собраны были все, начиная от носящего пояс и старше, и стали на границе.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Поутру встали они рано, и когда солнце воссияло над водою, Моавитянам издали показалась эта вода красною, как кровь.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сказали они: это кровь; сразились цари между собою и истребили друг друга; теперь на добычу, Моав!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пришли они к стану Израильскому. И встали Израильтяне и стали бить Моавитян, и те побежали от них, а они продолжали идти на них и бить Моавитян.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города разрушили, и на всякий лучший участок в поле бросили каждый по камню и закидали его; и все протоки вод запрудили и все дерева лучшие срубили, так что оставались только каменья в Кир-Харешете. И обступили его пращники и разрушили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увидел царь Моавитский, что битва одолевает его, и взял с собою семьсот человек, владеющих мечом, чтобы пробиться к царю Едомскому; но не могли.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взял он сына своего первенца, которому следовало царствовать вместо него, и вознес его во всесожжение на стене. Это произвело большое негодование в Израильтянах, и они отступили от него и возвратились в свою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Одна из жен сынов пророческих с воплем говорила Елисею: раб твой, мой муж, умер; а ты знаешь, что раб твой боялся Господа; теперь пришел заимодавец взять обоих детей моих в рабы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ей Елисей: что мне сделать тебе? скажи мне, что есть у тебя в доме? Она сказала: нет у рабы твоей ничего в доме, кроме сосуда с елеем.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он: пойди, попроси себе сосудов на стороне, у всех соседей твоих, сосудов порожних; набери немало,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пойди, запри дверь за собою и за сыновьями твоими, и наливай во все эти сосуды; полные отставляй.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пошла от него и заперла дверь за собой и за сыновьями своими. Они подавали ей, а она наливала.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наполнены были сосуды, она сказала сыну своему: подай мне еще сосуд. Он сказал ей: нет более сосудов. И остановилось масло.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пришла она, и пересказала человеку Божию. Он сказал: пойди, продай масло и заплати долги твои; а что останется, тем будешь жить с сыновьями твоими.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один день пришел Елисей в Сонам. Там одна богатая женщина упросила его к себе есть хлеба; и когда он ни проходил, всегда заходил туда есть хлеба.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сказала она мужу своему: вот, я знаю, что человек Божий, который проходит мимо нас постоянно, святой;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сделаем небольшую горницу над стеною и поставим ему там постель, и стол, и седалище, и светильник; и когда он будет приходить к нам, пусть заходит 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один день он пришел туда, и зашел в горницу, и лег там,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Гиезию, слуге своему: позови эту Сонамитянку. И позвал ее, и она стала пред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ему: скажи ей: «вот, ты так заботишься о нас; что сделать бы тебе? не нужно ли поговорить о тебе с царем, или с военачальником?» Она сказала: нет, среди своего народа я живу.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он: что же сделать ей? И сказал Гиезий: да вот, сына нет у нее, а муж ее стар.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он: позови ее. Он позвал ее, и стала она в дверях.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он: через год, в это самое время, ты будешь держать на руках сына. И сказала она: нет, господин мой, человек Божий, не обманывай рабы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женщина стала беременною и родила сына на другой год, в то самое время, как сказал ей Елисей.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подрос ребенок и в один день пошел к отцу своему, к жнецам.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отцу своему: голова моя! голова моя болит! И сказал тот слуге своему: отнеси его к матери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понес его и принес его к матери его. И он сидел на коленях у нее до полудня, и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пошла она, и положила его на постели человека Божия, и заперла его, и вышла,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позвала мужа своего и сказала: пришли мне одного из слуг и одну из ослиц, я поеду к человеку Божию и возвращусь.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сказал: зачем тебе ехать к нему? сегодня не новомесячие и не суббота. Но она сказала: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оседлала ослицу и сказала слуге своему: веди и иди; не останавливайся, доколе не скажу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отправилась и прибыла к человеку Божию, к горе Кармил. И когда увидел человек Божий ее издали, то сказал слуге своему Гиезию: это та Сонамитянка.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Побеги к ней навстречу и скажи ей: «здорова ли ты? здоров ли муж твой? здоров ли ребенок?» – Она сказала: здоровы.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же пришла к человеку Божию на гору, ухватилась за ноги его. И подошел Гиезий, чтобы отвести ее; но человек Божий сказал: оставь ее, душа у нее огорчена, а Господь скрыл от меня и не объявил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сказала она: просила ли я сына у господина моего? не говорила ли я: «не обманывай меня»?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он Гиезию: опояшь чресла твои и возьми жезл мой в руку твою, и пойди; если встретишь кого, не приветствуй его, и если кто будет тебя приветствовать, не отвечай ему; и положи посох мой на лицо ребенка.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сказала мать ребенка: жив Господь, и жива душа твоя! не отстану от тебя. И он встал и пошел за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Гиезий пошел впереди их и положил жезл на лицо ребенка. Но не было ни голоса, ни ответа. И вышел навстречу ему, и донес ему, и сказал: не пробуждается ребенок.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вошел Елисей в дом, и вот, ребенок умерший лежит на постели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вошел, и запер дверь за собою, и помолился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поднялся и лег над ребенком, и приложил свои уста к его устам, и свои глаза к его глазам, и свои ладони к его ладоням, и простерся на нем, и согрелось тело ребенка.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встал и прошел по горнице взад и вперед; потом опять поднялся и простерся на нем. И чихнул ребенок раз семь, и открыл ребенок глаза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позвал он Гиезия и сказал: позови эту Сонамитянку. И тот позвал ее. Она пришла к нему, и он сказал: возьми сына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подошла, и упала ему в ноги, и поклонилась до земли; и взяла сына своего и пошла.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Елисей же возвратился в Галгал. И был голод в земле той, и сыны пророков сидели пред ним. И сказал он слуге своему: поставь большой котел и свари похлебку для сынов пророческих.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вышел один из них в поле собирать овощи, и нашел дикое вьющееся растение, и набрал с него диких плодов полную одежду свою; и пришел и накрошил их в котел с похлебкою, так как они не знали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налили им есть. Но как скоро они стали есть похлебку, то подняли крик и говорили: смерть в котле, человек Божий! И не могли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сказал он: подайте муки. И всыпал ее в котел и сказал [Гиезию]: наливай людям, пусть едят. И не стало ничего вредного в котле.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Пришел некто из Ваал-Шалиши, и принес человеку Божию хлебный начаток – двадцать ячменных хлебцев и сырые зерна в шелухе. И сказал Елисей: отдай людям, пусть едят.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сказал слуга его: что тут я дам ста человекам? И сказал он: отдай людям, пусть едят, ибо так говорит Господь: «насытятся, и останется».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Он подал им, и они насытились, и еще осталось, по слову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Нееман, военачальник царя Сирийского, был великий человек у господина своего и уважаемый, потому что чрез него дал Господь победу Сириянам; и человек сей был отличный воин, но прокаженный.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Сирияне однажды пошли отрядами и взяли в плен из земли Израильской маленькую девочку, и она служила жене Неемановой.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сказала она госпоже своей: о, если бы господин мой побывал у пророка, который в Самарии, то он снял бы с него проказу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пошел Нееман и передал это господину своему, говоря: так и так говорит девочка, которая из земли Израильской.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царь Сирийский [Нееману]: пойди, сходи, а я пошлю письмо к царю Израильскому. Он пошел и взял с собою десять талантов серебра и шесть тысяч сиклей золота, и десять перемен одежд;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принес письмо царю Израильскому, в котором было сказано: вместе с письмом сим, вот, я посылаю к тебе Неемана, слугу моего, чтобы ты снял с него проказу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Царь Израильский, прочитав письмо, разодрал одежды свои и сказал: разве я Бог, чтобы умерщвлять и оживлять, что он посылает ко мне, чтобы я снял с человека проказу его? вот, теперь знайте и смотрите, что он ищет предлога враждовать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услышал Елисей, человек Божий, что царь Израильский разодрал одежды свои, то послал сказать царю: для чего ты разодрал одежды свои? пусть он придет ко мне, и узнает, что есть пророк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прибыл Нееман на конях своих и на колеснице своей, и остановился у входа в дом Елисеев.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выслал к нему Елисей слугу сказать: пойди, омойся семь раз в Иордане, и обновится тело твое у тебя, и будешь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разгневался Нееман, и пошел, и сказал: вот, я думал, что он выйдет, станет и призовет имя Господа, Бога своего, и возложит руку свою на то место и снимет проказу;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разве Авана и Фарфар, реки Дамасские, не лучше всех вод Израильских? разве я не мог бы омыться в них и очиститься? И оборотился и удалился в гневе.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подошли рабы его и говорили ему, и сказали: отец мой, если бы что-нибудь важное сказал тебе пророк, то не сделал ли бы ты? а тем более, когда он сказал тебе только: «омойся, и будешь чист».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пошел он и окунулся в Иордане семь раз, по слову человека Божия, и обновилось тело его, как тело малого ребенка, и очистился.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возвратился к человеку Божию он и все сопровождавшие его, и пришел, и стал пред ним, и сказал: вот, я узнал, что на всей земле нет Бога, как только у Израиля; итак, прими дар от раба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он: жив Господь, пред лицом Которого стою! не приму. И тот принуждал его взять, но он не согласился.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Нееман: если уже не так, то пусть рабу твоему дадут земли, сколько снесут два лошака, потому что не будет впредь раб твой приносить всесожжения и жертвы другим богам, кроме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только вот в чем да простит Господь раба твоего: когда пойдет господин мой в дом Риммона для поклонения там и опрется на руку мою, и поклонюсь я в доме Риммона, то, за мое поклонение в доме Риммона, да простит Господь раба твоего в случае 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ему: иди с миром. И он отъехал от него на небольшое пространство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Гиезий, слуга Елисея, человека Божия: вот, господин мой отказался взять из руки Неемана, этого Сириянина, то, что он приносил. Жив Господь! Побегу я за ним, и возьму у него что-нибудь.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погнался Гиезий за Нееманом. И увидел Нееман бегущего за собою, и сошел с колесницы навстречу ему, и сказал: с миром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отвечал: с миром; господин мой послал меня сказать: «вот, теперь пришли ко мне с горы Ефремовой два молодых человека из сынов пророческих; дай им талант серебра и две перемены одежд».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Нееман: возьми, пожалуй, два таланта. И упрашивал его. И завязал он два таланта серебра в два мешка и две перемены одежд и отдал двум слугам своим, и понесли перед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он пришел к холму, то взял из рук их и спрятал дома. И отпустил людей, и они ушли.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он пришел и явился к господину своему, Елисей сказал ему: откуда, Гиезий? И сказал он: никуда не ходил раб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он ему: разве сердце мое не сопутствовало тебе, когда обратился навстречу тебе человек тот с колесницы своей? время ли брать серебро и брать одежды, или масличные деревья и виноградники, и мелкий или крупный скот, и рабов или рабынь?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Пусть же проказа Нееманова пристанет к тебе и к потомству твоему навек. И вышел он от него белый от проказы, как снег.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сказали сыны пророков Елисею: вот, место, где мы живем при тебе, тесно для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пойдем к Иордану и возьмем оттуда каждый по одному бревну и сделаем себе там место для жительства. Он сказал: пойдите.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один: сделай милость, пойди и ты с рабами твоими. И сказал он: пойду.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пошел с ними, и пришли к Иордану и стали рубить деревья.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 один валил бревно, топор его упал в воду. И закричал он и сказал: ах, господин мой! а он взят был на подержание!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человек Божий: где он упал? Он указал ему место. И отрубил он кусок дерева и бросил туда, и всплыл топор.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он: возьми себе. Он протянул руку свою и взял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Царь Сирийский пошел войною на Израильтян, и советовался со слугами своими, говоря: в таком-то и в таком-то месте я расположу свой стан.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посылал человек Божий к царю Израильскому сказать: берегись проходить сим местом, ибо там Сирияне залегли.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посылал царь Израильский на то место, о котором говорил ему человек Божий и предостерегал его; и сберег себя там не раз и не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встревожилось сердце царя Сирийского по сему случаю, и призвал он рабов своих и сказал им: скажите мне, кто из наших в сношении с царем Израильским?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один из слуг его: никто, господин мой, царь; а Елисей пророк, который у Израиля, пересказывает царю Израильскому и те слова, которые ты говоришь в спальной комнате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он: пойдите, узнайте, где он; я пошлю и возьму его. И донесли ему и сказали: вот, он в Дофаиме.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послал туда коней и колесницы и много войска. И пришли ночью и окружили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Поутру служитель человека Божия встал и вышел; и вот, войско вокруг города, и кони и колесницы. И сказал ему слуга его: увы! господин мой, что нам делать?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он: не бойся, потому что тех, которые с нами, больше, нежели тех, которые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молился Елисей, и говорил: Господи! открой ему глаза, чтоб он увидел. И открыл Господь глаза слуге, и он увидел, и вот, вся гора наполнена конями и колесницами огненными кругом Елисея.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пошли к нему Сирияне, Елисей помолился Господу и сказал: порази их слепотою. И Он поразил их слепотою по слову Елисея.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им Елисей: это не та дорога и не тот город; идите за мною, и я провожу вас к тому человеку, которого вы ищете. И привел их в Самарию.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они пришли в Самарию, Елисей сказал: Господи! открой глаза им, чтобы они видели. И открыл Господь глаза их, и увидели, что они в средине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царь Израильский Елисею, увидев их: не избить ли их, отец мой?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он: не убивай. Разве мечом твоим и луком твоим ты пленил их, чтобы убивать их? Предложи им хлеба и воды; пусть едят и пьют, и пойдут к государю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приготовил им большой обед, и они ели и пили. И отпустил их, и пошли к государю своему. И не ходили более те полчища Сирийские в землю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После того собрал Венадад, царь Сирийский, все войско свое и выступил, и осадил Самарию.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был большой голод в Самарии, когда они осадили ее, так что ослиная голова продавалась по восьмидесяти сиклей серебра, и четвертая часть каба голубиного помета – по пяти сиклей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Однажды царь Израильский проходил по стене, и женщина с воплем говорила ему: помоги, господин мой, царь.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он: если не поможет тебе Господь, из чего я помогу тебе? с гумна ли, с точила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ей царь: что тебе? И сказала она: эта женщина говорила мне: «отдай своего сына, съедим его сегодня, а сына моего съедим завтра».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сварили мы моего сына, и съели его. И я сказала ей на другой день: «отдай же твоего сына, и съедим его». Но она спрятала своего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Царь, выслушав слова женщины, разодрал одежды свои; и проходил он по стене, и народ видел, что вретище на самом теле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сказал: пусть то и то сделает мне Бог, и еще более сделает, если останется голова Елисея, сына Сафатова, на нем сегодня.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Елисей же сидел в своем доме, и старцы сидели у него. И послал [царь] человека от себя. Прежде нежели пришел посланный к нему, он сказал старцам: видите ли, что этот сын убийцы послал снять с меня голову? Смотрите, когда придет посланный, затворите дверь и прижмите его дверью. А вот и топот ног господина его за ним!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Еще говорил он с ними, и вот посланный приходит к нему, и сказал: вот какое бедствие от Господа! чего мне впредь ждать от Господа?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Елисей: выслушайте слово Господне: так говорит Господь: завтра в это время мера муки лучшей будет по сиклю и две меры ячменя по сиклю у ворот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отвечал сановник, на руку которого царь опирался, человеку Божию, и сказал: если бы Господь и открыл окна на небе, и тогда может ли это быть? И сказал тот: вот, увидишь глазами твоими, но есть этого не будешь.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Четыре человека прокаженных находились при входе в ворота, и говорили они друг другу: что нам сидеть здесь, ожидая смерти?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решиться нам пойти в город, то в городе голод, и мы там умрем; если же сидеть здесь, то также умрем. Пойдем лучше в стан Сирийский. Если оставят нас в живых, будем жить, а если умертвят, умрем.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встали в сумерки, чтобы пойти в стан Сирийский. И пришли к краю стана Сирийского, и вот, нет там ни одного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сделал то, что стану Сирийскому послышался стук колесниц и ржание коней, шум войска большого. И сказали они друг другу: верно, нанял против нас царь Израильский царей Хеттейских и Египетских, чтобы пойти на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встали и побежали в сумерки, и оставили шатры свои, и коней своих, и ослов своих, весь стан, как он был, и побежали, спасая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пришли те прокаженные к краю стана, и вошли в один шатер, и ели и пили, и взяли оттуда серебро, и золото, и одежды, и пошли и спрятали. Пошли еще в другой шатер, и там взяли, и пошли и спрятали.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сказали друг другу: не так мы делаем. День сей – день радостной вести, если мы замедлим и будем дожидаться утреннего света, то падет на нас вина. Пойдем же и уведомим дом царский.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пришли, и позвали привратников городских, и рассказали им, говоря: мы ходили в стан Сирийский, и вот, нет там ни человека, ни голоса человеческого, а только кони привязанные, и ослы привязанные, и шатры, как быть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позвали привратников, и они передали весть в самый дворец царский.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встал царь ночью, и сказал слугам своим: скажу вам, что делают с нами Сирияне. Они знают, что мы терпим голод, и вышли из стана, чтобы спрятаться в поле, думая так: «когда они выйдут из города, мы захватим их живыми и вторгнемся в город».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отвечал один из служащих при нем, и сказал: пусть возьмут пять из остальных коней, которые остались в городе [из всего ополчения Израильтян только и осталось в нем, из всего ополчения Израильтян, которое погибло], и пошлем, и посмотрим.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взяли две пары коней, запряженных в колесницы. И послал царь вслед Сирийского войска, сказав: пойдите, посмотрите.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ехали за ним до Иордана, и вот, вся дорога устлана одеждами и вещами, которые побросали Сирияне при торопливом побеге своем. И возвратились посланные, и донесли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вышел народ, и разграбил стан Сирийский, и была мера муки лучшей по сиклю, и две меры ячменя по сиклю, по слову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царь поставил того сановника, на руку которого опирался, у ворот; и растоптал его народ в воротах, и он умер, как сказал человек Божий, который говорил, когда приходил к нему царь.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говорил человек Божий царю так: «две меры ячменя по сиклю, и мера муки лучшей по сиклю будут завтра в это время у ворот Самарии»,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отвечал этот сановник человеку Божию и сказал: «если бы Господь и открыл окна на небе, и тогда может ли это быть?» А он сказал: «увидишь твоими глазами, но есть этого не будешь».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 и сбылось с ним; и затоптал его народ в воротах,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говорил Елисей женщине, сына которой воскресил он, и сказал: встань, и пойди, ты и дом твой, и поживи там, где можешь пожить, ибо призвал Господь голод, и он придет на сию землю на 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встала та женщина, и сделала по слову человека Божия; и пошла она и дом ее, и жила в земле Филистимской 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 прошествии семи лет возвратилась эта женщина из земли Филистимской и пришла просить царя о доме своем и о поле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Царь тогда разговаривал с Гиезием, слугою человека Божия, и сказал: расскажи мне все замечательное, что сделал Елисей.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между тем как он рассказывал царю, что тот воскресил умершего, женщина, которой сына воскресил он, просила царя о доме своем и о поле своем. И сказал Гиезий: господин мой, царь, это та самая женщина и тот самый сын ее, которого воскресил Елисей.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спросил царь у женщины, и она рассказала ему. И дал ей царь одного из придворных, сказав: возвратить ей все принадлежащее ей и все доходы с поля, с того дня, как она оставила землю, поныне.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пришел Елисей в Дамаск, когда Венадад, царь Сирийский, был болен. И донесли ему, говоря: пришел человек Божий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царь Азаилу: возьми в руку твою дар и пойди навстречу человеку Божию, и вопроси Господа чрез него, говоря: выздоровею ли я от сей болезни?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пошел Азаил навстречу ему, и взял дар в руку свою и всего лучшего в Дамаске, сколько могут нести сорок верблюдов, и пришел и стал пред лицо его, и сказал: сын твой, Венадад, царь Сирийский, послал меня к тебе спросить: «выздоровею ли я от сей болезни?»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ему Елисей: пойди, скажи ему: «выздоровеешь»; однако ж открыл мне Господь, что он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устремил на него Елисей взор свой, и так оставался до того, что привел его в смущение; и заплакал человек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Азаил: отчего господин мой плачет? И сказал он: оттого, что я знаю, какое наделаешь ты сынам Израилевым зло; крепости их предашь огню, и юношей их мечом умертвишь, и грудных детей их побьешь, и беременных женщин у них разрубишь.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Азаил: что такое раб твой, пес [мертвый], чтобы мог сделать такое большое дело? И сказал Елисей: указал мне Господь в тебе царя Сирии.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пошел он от Елисея, и пришел к государю своему. И сказал ему этот: что говорил тебе Елисей? И сказал: он говорил мне, что ты выздоровеешь.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на другой день он взял одеяло, намочил его водою и положил на лицо его, и он умер. И воцарился Азаил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пятый год Иорама, сына Ахавова, царя Израильского, за Иосафатом, царем Иудейским, воцарился Иорам, сын Иосафатов, царь Иудейский.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Тридцати двух лет был он, когда воцарился, и восемь лет царствовал в Иерусалиме,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ходил путем царей Израильских, как поступал дом Ахавов, потому что дочь Ахава была женою его, и делал неугодное в очах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Однако ж не хотел Господь погубить Иуду, ради Давида, раба Своего, так как Он обещал дать ему светильник в детях его на все времена.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 дни его выступил Едом из-под руки Иуды, и поставили они над собою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пошел Иорам в Цаир, и все колесницы с ним; и встал он ночью, и поразил Идумеян, окружавших его, и начальников над колесницами, но народ убежал в шатры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выступил Едом из-под руки Иуды до сего дня. В то же время выступила и Ливна.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Прочее об Иораме и обо всем, что он сделал,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почил Иорам с отцами своими, и погребен с отцами своими в городе Давидовом. И воцарился Охозия,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двенадцатый год Иорама, сына Ахавова, царя Израильского, воцарился Охозия, сын Иорама, царя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Двадцати двух лет был Охозия, когда воцарился, и один год царствовал в Иерусалиме. Имя же матери его Гофолия, дочь Амврия, царя Израильского.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ходил путем дома Ахавова, и делал неугодное в очах Господних, подобно дому Ахавову, потому что он был в родстве с домом Ахавовым.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пошел он с Иорамом, сыном Ахавовым, на войну с Азаилом, царем Сирийским, в Рамоф Галаадский, и ранили Сирияне Иорама.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возвратился Иорам царь, чтобы лечиться в Изрееле от ран, которые причинили ему Сирияне в Рамофе, когда он воевал с Азаилом, царем Сирийским. И Охозия, сын Иорама, царь Иудейский, пришел посетить Иорама, сына Ахавова, в Изреель, так как он был болен.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Елисей пророк призвал одного из сынов пророческих и сказал ему: опояшь чресла твои, и возьми сей сосуд с елеем в руку твою, и пойди в Рамоф Галаадский.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Придя туда, отыщи там Ииуя, сына Иосафата, сына Намессиева, и подойди, и вели выступить ему из среды братьев своих, и введи его во внутреннюю комнату;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возьми сосуд с елеем, и вылей на голову его, и скажи: «так говорит Господь: помазую тебя в царя над Израилем». Потом отвори дверь, и беги, и не жди.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пошел отрок, слуга пророка, в Рамоф Галаадский,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пришел, и вот сидят военачальники. И сказал: у меня слово до тебя, военачальник. И сказал Ииуй: до кого из всех нас? И сказал он: до тебя, военачальник.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встал он, и вошел в дом. И отрок вылил елей на голову его, и сказал ему: так говорит Господь, Бог Израилев: «помазую тебя в царя над народом Господним, над Израилем,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ты истребишь дом Ахава, господина твоего, чтобы Мне отмстить за кровь рабов Моих пророков и за кровь всех рабов Господних, павших от руки Иезавели;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погибнет весь дом Ахава, и истреблю у Ахава мочащегося к стене, и заключенного и оставшегося в Израиле,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сделаю дом Ахава, как дом Иеровоама, сына Наватова, и как дом Ваасы, сына Ахиина;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Иезавель же съедят псы на поле Изреельском, и никто не похоронит ее». И отворил дверь, и убежал.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вышел Ииуй к слугам господина своего, и сказали ему: с миром ли? Зачем приходил этот неистовый к тебе? И сказал им: вы знаете этого человека и что он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сказали: неправда, скажи нам. И сказал он: то и то он сказал мне, говоря: «так говорит Господь: помазую тебя в царя над Израилем».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поспешили они, и взяли каждый одежду свою, и подостлали ему на самых ступенях, и затрубили трубою, и сказали: воцарился Ииуй!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восстал Ииуй, сын Иосафата, сына Намессиева, против Иорама; Иорам же находился со всеми Израильтянами в Рамофе Галаадском на страже против Азаила, царя Сирийского.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Впрочем, сам царь Иорам возвратился, чтобы лечиться в Изрееле от ран, которые причинили ему Сирияне, когда он воевал с Азаилом, царем Сирийским. И сказал Ииуй: если вы согласны [со мною], то пусть никто не уходит из города, чтобы идти подать весть в Изрееле.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сел Ииуй на коня, и поехал в Изреель, где лежал Иорам [царь Израильский, для лечения ран, которые причинили ему Сирияне в Рамофе, когда он воевал с Азаилом, царем Сирийским, сильным и могущественным], и куда Охозия, царь Иудейский, пришел посетить Иорама.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 башне в Изрееле стоял сторож, и увидел он полчище Ииуево, когда оно шло, и сказал: полчище вижу я. И сказал Иорам: возьми всадника, и пошли навстречу им, и пусть скажет: с миром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выехал всадник на коне навстречу ему, и сказал: так говорит царь: с миром ли? И сказал Ииуй: что тебе до мира? Поезжай за мною. И донес сторож, и сказал: доехал до них, но не возвращается.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послали другого всадника, и он приехал к ним, и сказал: так говорит царь: с миром ли? И сказал Ииуй: что тебе до мира? Поезжай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донес сторож, сказав: доехал до них, и не возвращается, а походка, как будто Ииуя, сына Намессиева, потому что он идет стремительно.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Иорам: запрягай. И запрягли колесницу его. И выступил Иорам, царь Израильский, и Охозия, царь Иудейский, каждый на колеснице своей. И выступили навстречу Ииую, и встретились с ним на поле Навуфея Изреелитянина.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когда увидел Иорам Ииуя, то сказал: с миром ли, Ииуй? И сказал он: какой мир при любодействе Иезавели, матери твоей, и при многих волхвованиях 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поворотил Иорам руки свои, и побежал, и сказал Охозии: измена, Охозия!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Ииуй натянул лук рукою своею, и поразил Иорама между плечами его, и прошла стрела чрез сердце его, и пал он на колеснице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Ииуй Бидекару, сановнику своему: возьми, брось его на участок поля Навуфея Изреелитянина, ибо вспомни, как мы с тобою ехали вдвоем сзади Ахава, отца его, и как Господь изрек на него такое пророчество: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«Истинно, кровь Навуфея и кровь сыновей его видел Я вчера, говорит Господь, и отмщу тебе на сем поле». Итак, возьми, брось его на поле, по слову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Охозия, царь Иудейский, увидев сие, побежал по дороге к дому, что в саду. И погнался за ним Ииуй, и сказал: и его бейте на колеснице. Это было на возвышенности Гур, что при Ивлеаме. И побежал он в Мегиддон, и умер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отвезли его рабы его в Иерусалим, и похоронили его в гробнице его, с отцами его, в городе Давидовом.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одиннадцатый год Иорама, сына Ахавова, воцарился Охозия в Иудее.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прибыл Ииуй в Изреель. Иезавель же, получив весть, нарумянила лицо свое и украсила голову свою, и глядела в окно.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Когда Ииуй вошел в ворота, она сказала: мир ли Замврию, убийце государя своего?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поднял он лицо свое к окну и сказал: кто со мною, кто? И выглянули к нему два, три евнуха.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он: выбросьте ее. И выбросили ее. И брызнула кровь ее на стену и на коней, и растоптали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пришел Ииуй, и ел, и пил, и сказал: отыщите эту проклятую и похороните ее, так как царская дочь 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пошли хоронить ее, и не нашли от нее ничего, кроме черепа, и ног, и кистей рук.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возвратились, и донесли ему. И сказал он: таково было слово Господа, которое Он изрек чрез раба Своего Илию Фесвитянина, сказав: на поле Изреельском съедят псы тело Иезавели,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будет труп Иезавели на участке Изреельском, как навоз на поле, так что никто не скажет: это Иезавель.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 Ахава было семьдесят сыновей в Самарии. И написал Ииуй письма, и послал в Самарию к начальникам Изреельским, старейшинам и воспитателям детей Ахавовых, такого содержания: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придет это письмо к вам, то, так как у вас и сыновья господина вашего, у вас же и колесницы, и кони, и укрепленный город, и оружие,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выберите лучшего и достойнейшего из сыновей государя своего, и посадите на престол отца его, и воюйте за дом государя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испугались чрезвычайно и сказали: вот, два царя не устояли перед ним, как же нам устоять?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послал начальствующий над домом царским, и градоначальник, и старейшины, и воспитатели к Ииую, сказать: мы рабы твои, и что скажешь нам, то и сделаем; мы никого не поставим царем, что угодно тебе, то и делай.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написал он к ним письмо во второй раз такое: если вы мои и слову моему повинуетесь, то возьмите головы сыновей государя своего, и придите ко мне завтра в это время в Изреель. [Царских же сыновей было семьдесят человек; воспитывали их знатнейшие в городе.]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пришло к ним письмо, они взяли царских сыновей, и закололи их – семьдесят человек, и положили головы их в корзины, и послали к нему в Изреель.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пришел посланный, и донес ему, и сказал: принесли головы сыновей царских. И сказал он: разложите их на две груды у входа в ворота,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Поутру он вышел, и стал, и сказал всему народу: вы невиновны. Вот, я восстал против государя моего и умертвил его, а их всех кто убил?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Знайте же теперь, что не падет на землю ни одно слово Господа, которое Он изрек о доме Ахава; Господь сделал то, что изрек чрез раба Своего Илию.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умертвил Ииуй всех оставшихся из дома Ахава в Изрееле, и всех вельмож его, и близких его, и священников его, так что не осталось от него ни одного уцелевшего.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встал, и пошел, и пришел в Самарию. Находясь на пути при Беф-Екеде пастушеском,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встретил Ииуй братьев Охозии, царя Иудейского, и сказал: кто вы? Они сказали: мы братья Охозии, идем узнать о здоровье сыновей царя и сыновей государыни.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он: возьмите их живых. И взяли их живых, и закололи их – сорок два человека, при колодезе Беф-Екеда, и не осталось из них ни одного.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поехал оттуда, и встретился с Ионадавом, сыном Рихавовым, шедшим навстречу ему, и приветствовал его, и сказал ему: расположено ли твое сердце так, как мое сердце к твоему сердцу? И сказал Ионадав: да. Если так, то дай руку твою. И подал он руку свою, и приподнял он его к себе в колесницу,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сказал: поезжай со мною, и смотри на мою ревность о Господе. И посадили его в колесницу.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Прибыв в Самарию, он убил всех, остававшихся у Ахава в Самарии, так что совсем истребил его, по слову Господа, которое Он изрек Илии.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собрал Ииуй весь народ и сказал им: Ахав мало служил Ваалу; Ииуй будет служить ему более.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созовите ко мне всех пророков Ваала, всех служителей его и всех священников его, чтобы никто не был в отсутствии, потому что у меня будет великая жертва Ваалу. А всякий, кто не явится, не останется жив. Ииуй делал это с хитрым намерением, чтобы истребить служителей Ваала.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Ииуй: назначьте праздничное собрание ради Ваала. И провозгласили собрание.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послал Ииуй по всему Израилю, и пришли все служители Ваала; не оставалось ни одного человека, кто бы не пришел; и вошли в дом Ваалов, и наполнился дом Ваалов от края до края.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он хранителю одежд: принеси одежду для всех служителей Ваала. И он принес им одежду.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вошел Ииуй с Ионадавом, сыном Рихавовым, в дом Ваалов, и сказал служителям Ваала: разведайте и разглядите, не находится ли у вас кто-нибудь из служителей Господних, так как здесь должны находиться только одни служители Ваала.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приступили они к совершению жертв и всесожжений. А Ииуй поставил вне дома восемьдесят человек и сказал: душа того, у которого спасется кто-либо из людей, которых я отдаю вам в руки, будет вместо души спасшегося.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кончено было всесожжение, сказал Ииуй скороходам и начальникам: пойдите, бейте их, чтобы ни один не ушел. И поразили их острием меча и бросили их скороходы и начальники, и пошли в город, где было капище Ваалово.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вынесли статуи из капища Ваалова и сожгли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разбили статую Ваала, и разрушили капище Ваалово; и сделали из него место нечистот,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истребил Ииуй Ваала с земли Израильской.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Впрочем, от грехов Иеровоама, сына Наватова, который ввел Израиля в грех, от них не отступал Ииуй, – от золотых тельцов, которые в Вефиле и которые в Дане.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Господь Ииую: за то, что ты охотно сделал, что было праведно в очах Моих, выполнил над домом Ахавовым все, что было на сердце у Меня, сыновья твои до четвертого рода будут сидеть на престоле Израилевом.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 Ииуй не старался ходить в законе Господа, Бога Израилева, от всего сердца. Он не отступал от грехов Иеровоама, который ввел Израиля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 те дни начал Господь отрезать части от Израильтян, и поражал их Азаил во всем пределе Израилевом,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на восток от Иордана, всю землю Галаад, колено Гадово, Рувимово, Манассиино, начиная от Ароера, который при потоке Арноне, и Галаад и Васан.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Прочее об Ииуе и обо всем, что он сделал, и о мужественных подвигах его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почил Ииуй с отцами своими, и похоронили его в Самарии. И воцарился Иоахаз,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Времени же царствования Ииуева над Израилем, в Самарии, было двадцать восемь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Гофолия, мать Охозии, видя, что сын ее умер, встала и истребила все царское племя.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Иосавеф, дочь царя Иорама, сестра Охозии, взяла Иоаса, сына Охозии, и тайно увела его из среды умерщвляемых сыновей царских, его и кормилицу его, в постельную комнату; и скрыли его от Гофолии, и он не умерщвлен.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был он с нею скрываем в доме Господнем шесть лет, между тем как Гофолия царствовала над землею.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седьмой год послал Иодай, и взял сотников из телохранителей и скороходов, и привел их к себе в дом Господень, и сделал с ними договор, и взял с них клятву в доме Господнем, и показал им царского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дал им приказание, сказав: вот что вы сделайте: третья часть из вас, из приходящих в субботу, будет содержать стражу при царском доме;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третья часть у ворот Сур, и третья часть у ворот сзади телохранителей, и содержите стражу дома, чтобы не было повреждения;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две части из вас, из всех, отходящих в субботу, будут содержать стражу при доме Господнем для царя;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окружите царя со всех сторон, каждый с оружием своим в руке своей; и кто вошел бы в ряды, тот да будет умерщвлен. И будьте при царе, когда он выходит и когда входит.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сделали сотники все, что приказал Иодай священник, и взяли каждый людей своих, приходящих в субботу и отходящих в субботу, и пришли к Иодаю священнику.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раздал священник сотникам копья и щиты царя Давида, которые были в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стали скороходы, каждый с оружием в руке своей, от правой стороны дома до левой стороны дома, у жертвенника и у дома, вокруг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вывел он царского сына, и возложил на него царский венец и украшения, и воцарили его, и помазали его, и рукоплескали и восклицали: да живет царь!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услышала Гофолия голос бегущего народа, и пошла к народу в дом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видит, и вот, царь стоит на возвышении, по обычаю, и князья и трубы подле царя; и весь народ земли веселится, и трубят трубами. И разодрала Гофолия одежды свои, и закричала: заговор! заговор!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дал приказание Иодай священник сотникам, начальствующим над войском, и сказал им: «выведите ее за ряды, а кто пойдет за нею, умерщвляйте мечом», так как думал священник, чтобы не умертвили ее в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дали ей место, и она прошла через вход конский к дому царскому, и умерщвлена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заключил Иодай завет между Господом и между царем и народом, чтоб он был народом Господним, и между царем и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пошел весь народ земли в дом Ваала, и разрушили жертвенники его, и изображения его совершенно разбили, и Матфана, жреца Ваалова, убили пред жертвенниками. И учредил священник наблюдение над домом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взял сотников и телохранителей и скороходов и весь народ земли, и проводили царя из дома Господня, и пришли по дороге через ворота телохранителей в дом царский; и он воссел на престоле царей.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веселился весь народ земли, и город успокоился. А Гофолию умертвили мечом в царском доме.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Семи лет был Иоас, когда воцарился.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седьмой год Ииуя воцарился Иоас и сорок лет царствовал в Иерусалиме. Имя матери его Цивья, из Вирсавии.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делал Иоас угодное в очах Господних во все дни свои, доколе наставлял его священник Иодай;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только высоты не были отменены; народ еще приносил жертвы и курения на высотах.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Иоас священникам: все серебро посвящаемое, которое приносят в дом Господень, серебро от приходящих, серебро, вносимое за каждую душу по оценке, все серебро, сколько кому приходит на сердце принести в дом Господень,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пусть берут священники себе, каждый от своего знакомого, и пусть исправляют они поврежденное в храме, везде, где найдется повреждение.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как до двадцать третьего года царя Иоаса священники не исправляли повреждений в храме,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 царь Иоас позвал священника Иодая и священников и сказал им: почему вы не исправляете повреждений в храме? Не берите же отныне серебра у знакомых своих, а на починку повреждений в храме отдайте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согласились священники не брать серебра у народа на исправление повреждений в храме.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взял священник Иодай один ящик, и сделал отверстие сверху его, и поставил его подле жертвенника на правой стороне, где входили в дом Господень. И полагали туда священники, стоящие на страже у порога, все серебро, приносимое в дом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видели, что много серебра в ящике, приходили писец царский и первосвященник, и завязывали в мешки, и пересчитывали серебро, найденное в доме Господнем;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отдавали сосчитанное серебро в руки производителям работ, приставленным к дому Господню, а сии издерживали его на плотников и строителей, работавших в доме Господнем,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на делателей стен и на каменотесов, также на покупку дерев и тесаных камней, для починки повреждений в доме Господнем, и на все, что расходовалось для поддержания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не сделано было для дома Господня серебряных блюд, ножей, чаш для окропления, труб, всяких сосудов золотых и сосудов серебряных из серебра, приносимого в дом Господень,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производителям работ отдавали его, и починивали им дом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не требовали отчета от тех людей, которым поручали серебро для раздачи производителям работ, ибо они действовали честно.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Серебро за жертву о преступлении и серебро за жертву о грехе не вносилось в дом Господень: священникам оно принадлежало.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выступил в поход Азаил, царь Сирийский, и пошел войною на Геф, и взял его; и вознамерился Азаил идти на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Иоас, царь Иудейский, взял все пожертвованное, что пожертвовали храму Иосафат, и Иорам и Охозия, отцы его, цари Иудейские, и что он сам пожертвовал, и все золото, найденное в сокровищницах дома Господня и дома царского, и послал Азаилу, царю Сирийскому; и он отступил от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Прочее об Иоасе и обо всем, что он сделал,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восстали слуги его, и составили заговор, и убили Иоаса в доме Милло, на дороге к Силле.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Его убили слуги его: Иозакар, сын Шимеаты, и Иегозавад, сын Шомеры; и он умер, и похоронили его с отцами его в городе Давидовом. И воцарился Амасия,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двадцать третий год Иоаса, сына Охозиина, царя Иудейского, воцарился Иоахаз, сын Ииуя, над Израилем в Самарии, и царствовал семнадцать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делал неугодное в очах Господних, и ходил в грехах Иеровоама, сына Наватова, который ввел Израиля в грех, и не отставал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возгорелся гнев Господа на Израиля, и Он предавал их в руку Азаила, царя Сирийского, и в руку Венадада, сына Азаилова, во все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помолился Иоахаз лицу Господню, и услышал его Господь, потому что видел стеснение Израильтян, как теснил их царь Сирийский.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дал Господь Израильтянам избавителя, и вышли они из-под руки Сириян, и жили сыны Израилевы в шатрах своих, как вчера и третьего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Однако ж не отступали от грехов дома Иеровоама, который ввел Израиля в грех; ходили в них, и дубрава стояла в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Иоахаза оставалось войска только пятьдесят всадников, десять колесниц и десять тысяч пеших, оттого, что истребил их царь Сирийский и обратил их в прах на попрание.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Прочее об Иоахазе и обо всем, что он сделал, и о мужественных подвигах его,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почил Иоахаз с отцами своими, и похоронили его в Самарии. И воцарился Иоас,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тридцать седьмой год Иоаса, царя Иудейского, воцарился Иоас, сын Иоахазов, над Израилем в Самарии, и царствовал шестнадцать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делал неугодное в очах Господних; не отставал от всех грехов Иеровоама, сына Наватова, который ввел Израиля в грех, но ходил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Прочее об Иоасе и обо всем, что он сделал, и о мужественных подвигах его, как он воевал с Амасиею, царем Иудейским,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почил Иоас с отцами своими, а Иеровоам сел на престоле его. И погребен Иоас в Самарии с царями Израильскими.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Елисей заболел болезнью, от которой потом и умер. И пришел к нему Иоас, царь Израильский, и плакал над ним, и говорил: отец мой! отец мой! колесница Израиля и конница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ему Елисей: возьми лук и стрелы. И взял он лук и стрелы.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царю Израильскому: положи руку твою на лук. И положил он руку свою. И наложил Елисей руки свои на руки царя,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сказал: отвори окно на восток. И он отворил. И сказал Елисей: выстрели. И он выстрелил. И сказал: эта стрела избавления от Господа и стрела избавления против Сирии, и ты поразишь Сириян в Афеке вконец.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[Елисей]: возьми стрелы. И он взял. И сказал царю Израильскому: бей по земле. И ударил он три раза, и остановился.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разгневался на него человек Божий, и сказал: надобно было бы бить пять или шесть раз, тогда ты побил бы Сириян совершенно, а теперь только три раза поразишь Сириян.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умер Елисей, и похоронили его. И полчища Моавитян пришли в землю в следующем году.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было, что, когда погребали одного человека, то, увидев это полчище, погребавшие бросили того человека в гроб Елисеев; и он при падении своем коснулся костей Елисея, и ожил, и встал на ноги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Азаил, царь Сирийский, теснил Израильтян во все дни Иоахаза.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Господь умилосердился над ними, и помиловал их, и обратился к ним ради завета Своего с Авраамом, Исааком и Иаковом, и не хотел истребить их, и не отверг их от лица Своего доныне.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умер Азаил, царь Сирийский, и воцарился Венадад,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взял назад Иоас, сын Иоахаза, из руки Венадада, сына Азаила, города, которые он взял войною из руки отца его Иоахаза. Три раза разбил его Иоас и возвратил города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 второй год Иоаса, сына Иоахазова, царя Израильского, воцарился Амасия, сын Иоаса, царь Иудейский: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двадцати пяти лет был он, когда воцарился, и двадцать девять лет царствовал в Иерусалиме. Имя матери его Иегоаддань, из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делал он угодное в очах Господних, впрочем, не так, как отец его Давид: он во всем поступал так, как отец его Иоас.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Только высоты не были отменены: народ совершал еще жертвы и курения на высотах.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утвердилось царство в руках его, тогда он умертвил слуг своих, убивших царя, отца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детей убийц не умертвил, так как написано в книге закона Моисеева, в которой заповедал Господь, говоря: «не должны быть наказываемы смертью отцы за детей, и дети не должны быть наказываемы смертью за отцов, но каждый за свое преступление должен быть наказываем смертью».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поразил десять тысяч Идумеян на долине Соляной, и взял Селу войною, и дал ей имя Иокфеил, которое остается 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послал Амасия послов к Иоасу, царю Израильскому, сыну Иоахаза, сына Ииуева, сказать: выйди, повидаемся лично.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послал Иоас, царь Израильский, к Амасии, царю Иудейскому, сказать: терн, который на Ливане, послал к кедру, который на Ливане же, сказать: «отдай дочь свою в жену сыну моему». Но прошли дикие звери, что на Ливане, и истоптали этот терн.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 поразил Идумеян, и возгордилось сердце твое. Величайся и сиди у себя дома. К чему тебе затевать ссору на свою беду? Падешь ты, и Иуда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не послушался Амасия. И выступил Иоас, царь Израильский, и увиделись лично он и Амасия, царь Иудейский, в Вефсамисе, что в Иудее.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разбиты были Иудеи Израильтянами, и разбежались по шатрам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Амасию, царя Иудейского, сына Иоаса, сына Охозиина, захватил Иоас, царь Израильский, в Вефсамисе, и пошел в Иерусалим и разрушил стену Иерусалимскую от ворот Ефремовых до ворот угольных на четыреста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взял все золото и серебро, и все сосуды, какие нашлись в доме Господнем и в сокровищницах царского дома, и заложников, и возвратился в Самарию.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Прочее об Иоасе, что он сделал, и о мужественных подвигах его, и как он воевал с Амасиею, царем Иудейским,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почил Иоас с отцами своими, и погребен в Самарии с царями Израильскими. И воцарился Иеровоам,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жил Амасия, сын Иоасов, царь Иудейский, по смерти Иоаса, сына Иоахазова, царя Израильского, пятнадцать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Прочие дела Амасии записаны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составили против него заговор в Иерусалиме, и убежал он в Лахис. И послали за ним в Лахис, и умертвили его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привезли его на конях, и погребен он был в Иерусалиме с отцами своими в городе Давидовом.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взял весь народ Иудейский Азарию, которому было шестнадцать лет, и воцарили его вместо отца его Амасии.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обстроил Елаф, и возвратил его Иуде, после того как царь почил с отцами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пятнадцатый год Амасии, сына Иоасова, царя Иудейского, воцарился Иеровоам, сын Иоасов, царь Израильский, в Самарии, и царствовал сорок один год,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делал он неугодное в очах Господних: не отступал от всех грехов Иеровоама, сына Наватова, который ввел Израиля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восстановил пределы Израиля, от входа в Емаф до моря пустыни, по слову Господа, Бога Израилева, которое Он изрек чрез раба Своего Иону, сына Амафиина, пророка из Гафхефера,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Господь видел бедствие Израиля, весьма горькое, так что не оставалось ни заключенного, ни оставшегося, и не было помощника у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не восхотел Господь искоренить имя Израильтян из поднебесной, и спас их рукою Иеровоама, сына Иоасова.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Прочее об Иеровоаме и обо всем, что он сделал, и о мужественных подвигах его, как он воевал и как возвратил Израилю Дамаск и Емаф, принадлежавшие Иуде,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почил Иеровоам с отцами своими, с царями Израильскими. И воцарился Захария,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двадцать седьмой год Иеровоама, царя Израильского, воцарился Азария, сын Амасии, царь Иудейский: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шестнадцати лет был он, когда воцарился, и пятьдесят два года царствовал в Иерусалиме. Имя матери его Иехолия, из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делал угодное в очах Господних во всем так, как поступал Амасия, отец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Только высоты не были отменены: народ совершал еще жертвы и курения на высотах.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поразил Господь царя, и был он прокаженным до дня смерти своей и жил в отдельном доме. А Иофам, сын царя, начальствовал над дворцом и управлял народом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Прочее об Азарии и обо всем, что он сделал,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почил Азария с отцами своими, и похоронили его с отцами его в городе Давидовом. И воцарился Иофам,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тридцать восьмой год Азарии, царя Иудейского, воцарился Захария, сын Иеровоама, над Израилем в Самарии и царствовал шесть месяцев.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делал неугодное в очах Господних, как делали отцы его: не отставал от грехов Иеровоама, сына Наватова, который ввел Израиля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составил против него заговор Селлум, сын Иависа, и поразил его пред народом и убил его, и воцарился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Прочее о Захарии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Таково было слово Господа, которое Он изрек Ииую, сказав: сыновья твои до четвертого рода будут сидеть на престоле Израилевом. И сбылось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Селлум, сын Иависа, воцарился в тридцать девятый год Азарии, царя Иудейского, и царствовал один месяц в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пошел Менаим, сын Гадия из Фирцы, и пришел в Самарию, и поразил Селлума, сына Иависова, в Самарии и умертвил его, и воцарился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Прочее о Селлуме и о заговоре его, который он составил,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поразил Менаим Типсах и всех, которые были в нем и в пределах его, начиная от Фирцы, за то, что город не отворил ворот, и разбил его, и всех беременных женщин в нем разрубил.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тридцать девятом году Азарии, царя Иудейского, воцарился Менаим, сын Гадия, над Израилем и царствовал десять лет в Самарии;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делал он неугодное в очах Господних; не отставал от грехов Иеровоама, сына Наватова, который ввел Израиля в грех, во все дни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пришел Фул, царь Ассирийский, на землю [Израилеву]. И дал Менаим Фулу тысячу талантов серебра, чтобы руки его были за него и чтобы утвердить царство в руке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разложил Менаим это серебро на Израильтян, на всех людей богатых, по пятидесяти сиклей серебра на каждого человека, чтобы отдать царю Ассирийскому. И пошел назад царь Ассирийский и не остался там в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Прочее о Менаиме и обо всем, что он сделал,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почил Менаим с отцами своими. И воцарился Факия,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пятидесятый год Азарии, царя Иудейского, воцарился Факия, сын Менаима, над Израилем в Самарии и царствовал два года;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делал он неугодное в очах Господних; не отставал от грехов Иеровоама, сына Наватова, который ввел Израиля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составил против него заговор Факей, сын Ремалии, сановник его, и поразил его в Самарии в палате царского дома, с Арговом и Арием, имея с собою пятьдесят человек Галаадитян, и умертвил его, и воцарился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Прочее о Факии и обо всем, что он сделал,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пятьдесят второй год Азарии, царя Иудейского, воцарился Факей, сын Ремалии, над Израилем в Самарии и царствовал двадцать лет;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делал он неугодное в очах Господних: не отставал от грехов Иеровоама, сына Наватова, который ввел Израиля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 дни Факея, царя Израильского, пришел Феглаффелласар, царь Ассирийский, и взял Ион, Авел-Беф-Мааху, и Ианох, и Кедес, и Асор, и Галаад, и Галилею, всю землю Неффалимову, и переселил их в Ассирию.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составил заговор Осия, сын Илы, против Факея, сына Ремалиина, и поразил его, и умертвил его, и воцарился вместо него в двадцатый год Иоафама, сына Озиина.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Прочее о Факее и обо всем, что он сделал, написано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Во второй год Факея, сына Ремалиина, царя Израильского, воцарился Иоафам, сын Озии, царя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Двадцати пяти лет был он, когда воцарился, и шестнадцать лет царствовал в Иерусалиме. Имя матери его Иеруша, дочь Садока.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Он делал угодное в очах Господних: во всем, как поступал Озия, отец его, так поступал и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Только высоты не были отменены: народ совершал еще жертвы и курения на высотах. Он построил верхние ворота при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Прочее об Иоафаме и обо всем, что он сделал,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 те дни начал Господь посылать на Иудею Рецина, царя Сирийского, и Факея, сына Ремалиина.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почил Иоафам с отцами своими, и погребен с отцами своими в городе Давида, отца его. И воцарился Ахаз,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семнадцатый год Факея, сына Ремалиина, воцарился Ахаз, сын Иоафама, царя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Двадцати лет был Ахаз, когда воцарился, и шестнадцать лет царствовал в Иерусалиме, и не делал угодного в очах Господа, Бога своего, как Давид, отец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ходил путем царей Израильских, и даже сына своего провел чрез огонь, подражая мерзостям народов, которых прогнал Господь от лица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совершал жертвы и курения на высотах и на холмах и под всяким тенистым деревом.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пошел Рецин, царь Сирийский, и Факей, сын Ремалиин, царь Израильский, против Иерусалима, чтобы завоевать его, и держали Ахаза в осаде, но одолеть не могли.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то время Рецин, царь Сирийский, возвратил Сирии Елаф и изгнал Иудеев из Елафа; и Идумеяне вступили в Елаф, и живут там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послал Ахаз послов к Феглаффелласару, царю Ассирийскому, сказать: раб твой и сын твой я; приди и защити меня от руки царя Сирийского и от руки царя Израильского, восставших на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взял Ахаз серебро и золото, какое нашлось в доме Господнем и в сокровищницах дома царского, и послал царю Ассирийскому в дар.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послушал его царь Ассирийский; и пошел царь Ассирийский в Дамаск, и взял его, и переселил жителей его в Кир, а Рецина умертвил.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пошел царь Ахаз навстречу Феглаффелласару, царю Ассирийскому, в Дамаск, и увидел жертвенник, который в Дамаске, и послал царь Ахаз к Урии священнику изображение жертвенника и чертеж всего устройства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построил священник Урия жертвенник по образцу, который прислал царь Ахаз из Дамаска; и сделал так священник Урия до прибытия царя Ахаза из Дамаска.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пришел царь из Дамаска, и увидел царь жертвенник, и подошел царь к жертвеннику, и принес на нем жертву;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сожег всесожжение свое и хлебное приношение, и совершил возлияние свое, и окропил кровью мирной жертвы своей жертвенник.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медный жертвенник, который пред лицом Господним, он передвинул от лицевой стороны храма, с места между жертвенником новым и домом Господним, и поставил его сбоку сего жертвенника на север.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дал приказание царь Ахаз священнику Урии, сказав: на большом жертвеннике сожигай утреннее всесожжение и вечернее хлебное приношение, и всесожжение от царя и хлебное приношение от него, и всесожжение от всех людей земли и хлебное приношение от них, и возлияние от них, и всякою кровью всесожжений и всякою кровью жертв окропляй его, а жертвенник медный останется до моего усмотрения.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сделал священник Урия все так, как приказал царь Ахаз.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обломал царь Ахаз ободки у подстав, и снял с них умывальницы, и море снял с медных волов, которые были под ним, и поставил его на каменный пол.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отменил крытый субботний ход, который построили при храме, и внешний царский вход к дому Господню, ради царя Ассирийского.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Прочее об Ахазе, что он сделал,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почил Ахаз с отцами своими, и погребен с отцами своими в городе Давидовом. И воцарился Езекия,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двенадцатый год Ахаза, царя Иудейского, воцарился Осия, сын Илы, в Самарии над Израилем и царствовал девять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делал он неугодное в очах Господних, но не так, как цари Израильские, которые были прежде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Против него выступил Салманассар, царь Ассирийский, и сделался Осия подвластным ему и давал ему дань.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заметил царь Ассирийский в Осии измену, так как он посылал послов к Сигору, царю Египетскому, и не доставлял дани царю Ассирийскому каждый год; и взял его царь Ассирийский под стражу, и заключил его в дом темничный.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пошел царь Ассирийский на всю землю, и приступил к Самарии, и держал ее в осаде три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девятый год Осии взял царь Ассирийский Самарию, и переселил Израильтян в Ассирию, и поселил их в Халахе и в Хаворе, при реке Гозан, и в городах Мидийских.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стали грешить сыны Израилевы пред Господом, Богом своим, Который вывел их из земли Египетской, из-под руки фараона, царя Египетского, и стали чтить богов иных,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стали поступать по обычаям народов, которых прогнал Господь от лица сынов Израилевых, и по обычаям царей Израильских, как поступали они;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стали делать сыны Израилевы дела неугодные Господу, Богу своему, и построили себе высоты во всех городах своих, начиная от сторожевой башни до укрепленного города,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поставили у себя статуи и изображения Астарт на всяком высоком холме и под всяким тенистым деревом,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стали там совершать курения на всех высотах, подобно народам, которых изгнал от них Господь, и делали худые дела, прогневляющие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служили идолам, о которых говорил им Господь: «не делайте сего»;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Господь чрез всех пророков Своих, чрез всякого прозорливца предостерегал Израиля и Иуду, говоря: возвратитесь со злых путей ваших и соблюдайте заповеди Мои, уставы Мои, по всему учению, которое Я заповедал отцам вашим и которое Я преподал вам чрез рабов Моих,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они не слушали и ожесточили выю свою, как была выя отцов их, которые не веровали в Господа, Бога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презирали уставы Его, и завет Его, который Он заключил с отцами их, и откровения Его, какими Он предостерегал их, и пошли вслед суеты и осуетились, и вслед народов окрестных, о которых Господь заповедал им, чтобы не поступали так, как они,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оставили все заповеди Господа, Бога своего, и сделали себе литые изображения двух тельцов, и устроили дубраву, и поклонялись всему воинству небесному, и служили Ваалу,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проводили сыновей своих и дочерей своих чрез огонь, и гадали, и волшебствовали, и предались тому, чтобы делать неугодное в очах Господа и прогневлять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прогневался Господь сильно на Израильтян, и отверг их от лица Своего. Не осталось никого, кроме одного колена Иудина.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Иуда также не соблюдал заповедей Господа, Бога своего, и поступал по обычаям Израильтян, как поступали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отвратился Господь от всех потомков Израиля, и смирил их, и отдавал их в руки грабителям, и наконец отверг их от лица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Израильтяне отторглись от дома Давидова и воцарили Иеровоама, сына Наватова; и отклонил Иеровоам Израильтян от Господа, и вовлек их в великий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поступали сыны Израилевы по всем грехам Иеровоама, какие он делал, не отставали от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доколе Господь не отверг Израиля от лица Своего, как говорил чрез всех рабов Своих, пророков. И переселен Израиль из земли своей в Ассирию, где он 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перевел царь Ассирийский людей из Вавилона, и из Куты, и из Аввы, и из Емафа, и из Сепарваима, и поселил их в городах Самарийских вместо сынов Израилевых. И они овладели Самариею, и стали жить в городах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как в начале жительства своего там они не чтили Господа, то Господь посылал на них львов, которые умерщвляли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донесли царю Ассирийскому, и сказали: народы, которых ты переселил и поселил в городах Самарийских, не знают закона Бога той земли, и за то Он посылает на них львов, и вот, они умерщвляют их, потому что они не знают закона Бога той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повелел царь Ассирийский, и сказал: отправьте туда одного из священников, которых вы выселили оттуда; пусть пойдет и живет там, и он научит их закону Бога той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пришел один из священников, которых выселили из Самарии, и жил в Вефиле, и учил их, как чтить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Притом сделал каждый народ и своих богов и поставил в капищах высот, какие устроили Самаряне, – каждый народ в своих городах, где живут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Вавилоняне сделали Суккот-Беноф, Кутийцы сделали Нергала, Емафяне сделали Ашиму,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Аввийцы сделали Нивхаза и Тартака, а Сепарваимцы сожигали сыновей своих в огне Адрамелеху и Анамелеху, богам Сепарваимским.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Между тем чтили и Господа, и сделали у себя священников высот из среды своей, и они служили у них в капищах высот.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Господа они чтили, и богам своим они служили по обычаю народов, из которых выселили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До сего дня поступают они по прежним своим обычаям: не боятся Господа и не поступают по уставам и по обрядам, и по закону и по заповедям, которые заповедал Господь сынам Иакова, которому дал Он имя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Заключил Господь с ними завет и заповедал им, говоря: не чтите богов иных, и не поклоняйтесь им, и не служите им, и не приносите жертв 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но Господа, Который вывел вас из земли Египетской силою великою и мышцею простертою, – Его чтите и Ему поклоняйтесь, и Ему приносите жертвы,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уставы, и учреждения, и закон, и заповеди, которые Он написал вам, старайтесь исполнять во все дни, и не чтите богов иных;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завета, который Я заключил с вами, не забывайте, и не чтите богов иных,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только Господа, Бога вашего, чтите, и Он избавит вас от руки всех врагов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Но они не послушали, а поступали по прежним своим обычаям.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Народы сии чтили Господа, но и истуканам своим служили. Да и дети их и дети детей их до сего дня поступают так же, как поступали отцы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третий год Осии, сына Илы, царя Израильского, воцарился Езекия, сын Ахаза, царя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Двадцати пяти лет был он, когда воцарился, и двадцать девять лет царствовал в Иерусалиме; имя матери его Ави, дочь Захарии.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делал он угодное в очах Господних во всем так, как делал Давид, отец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отменил высоты, разбил статуи, срубил дубраву и истребил медного змея, которого сделал Моисей, потому что до самых тех дней сыны Израилевы кадили ему и называли его Нехуштан.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 Господа, Бога Израилева, уповал он; и такого, как он, не было между всеми царями Иудейскими и после него и прежде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прилепился он к Господу и не отступал от Него, и соблюдал заповеди Его, какие заповедал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был Господь с ним: везде, куда он ни ходил, поступал он благоразумно. И отложился он от царя Ассирийского, и не стал служить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поразил Филистимлян до Газы и в пределах ее, от сторожевой башни до укрепленного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четвертый год царя Езекии, то есть в седьмой год Осии, сына Илы, царя Израильского, пошел Салманассар, царь Ассирийский, на Самарию, и осадил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взял ее через три года; в шестой год Езекии, то есть в девятый год Осии, царя Израильского, взята Самария.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переселил царь Ассирийский Израильтян в Ассирию, и поселил их в Халахе и в Хаворе, при реке Гозан, и в городах Мидийских,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 то, что они не слушали гласа Господа, Бога своего, и преступили завет Его, все, что заповедал Моисей, раб Господень, они и не слушали и не исполняли.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четырнадцатый год царя Езекии пошел Сеннахирим, царь Ассирийский, против всех укрепленных городов Иуды и взял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послал Езекия, царь Иудейский, к царю Ассирийскому в Лахис сказать: виновен я; отойди от меня; что наложишь на меня, я внесу. И наложил царь Ассирийский на Езекию, царя Иудейского, триста талантов серебра и тридцать талантов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отдал Езекия все серебро, какое нашлось в доме Господнем и в сокровищницах дома царского.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то время снял Езекия золото с дверей дома Господня и с дверных столбов, которые позолотил Езекия, царь Иудейский, и отдал его царю Ассирийскому.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послал царь Ассирийский Тартана и Рабсариса и Рабсака из Лахиса к царю Езекии с большим войском в Иерусалим. И пошли, и пришли к Иерусалиму; и пошли, и пришли, и стали у водопровода верхнего пруда, который на дороге поля белильничьего.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звали они царя. И вышел к ним Елиаким, сын Хелкиин, начальник дворца, и Севна писец, и Иоах, сын Асафов, дееписатель.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им Рабсак: скажите Езекии: так говорит царь великий, царь Ассирийский: что это за упование, на которое ты уповаешь?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Ты говорил только пустые слова: для войны нужны совет и сила. Ныне же на кого ты уповаешь, что отложился от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Вот, ты думаешь опереться на Египет, на эту трость надломленную, которая, если кто опрется на нее, войдет ему в руку и проколет ее. Таков фараон, царь Египетский, для всех уповающих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если вы скажете мне: «на Господа, Бога нашего, мы уповаем», то на Того ли, Которого высоты и жертвенники отменил Езекия, и сказал Иуде и Иерусалиму: «пред сим только жертвенником поклоняйтесь в Иерусалиме»?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Итак, вступи в союз с господином моим, царем Ассирийским: я дам тебе две тысячи коней, можешь ли достать себе всадников на 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Как тебе одолеть и одного вождя из малейших слуг господина моего? И уповаешь на Египет ради колесниц и коней?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Притом же разве я без воли Господней пошел на место сие, чтобы разорить его? Господь сказал мне: «пойди на землю сию и разори 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Елиаким, сын Хелкиин, и Севна и Иоах Рабсаку: говори рабам твоим по-арамейски, потому что понимаем мы, а не говори с нами по-иудейски вслух народа, который на стене.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им Рабсак: разве только к господину твоему и к тебе послал меня господин мой сказать сии слова? Нет, также и к людям, которые сидят на стене, чтобы есть помет свой и пить мочу свою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встал Рабсак и возгласил громким голосом по-иудейски, и говорил, и сказал: слушайте слово царя великого, царя Ассирийского!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Так говорит царь: пусть не обольщает вас Езекия, ибо он не может вас спасти от руки моей;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пусть не обнадеживает вас Езекия Господом, говоря: «спасет нас Господь, и не будет город сей отдан в руки царя Ассирийского».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Не слушайте Езекии. Ибо так говорит царь Ассирийский: примиритесь со мною и выйдите ко мне, и пусть каждый ест плоды виноградной лозы своей и смоковницы своей, и пусть каждый пьет воду из своего колодезя,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пока я не приду и не возьму вас в землю такую же, как и ваша земля, в землю хлеба и вина, в землю плодов и виноградников, в землю масличных дерев и меда, и будете жить, и не умрете. Не слушайте же Езекии, который обольщает вас, говоря: «Господь спасет нас».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Спасли ли боги народов, каждый свою землю, от руки царя Ассирийского?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Где боги Емафа и Арпада? Где боги Сепарваима, Ены и Иввы? Спасли ли они Самарию от руки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Кто из всех богов земель сих спас землю свою от руки моей? Так неужели Господь спасет Иерусалим от руки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молчал народ, и не отвечали ему ни слова, потому что было приказание царя: «не отвечайте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пришел Елиаким, сын Хелкиин, начальник дворца, и Севна писец и Иоах, сын Асафов, дееписатель, к Езекии в разодранных одеждах, и пересказали ему слова Рабсаковы.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услышал это царь Езекия, то разодрал одежды свои и покрылся вретищем, и пошел в дом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Елиакима, начальника дворца, и Севну писца, и старших священников, покрытых вретищами, к Исаии пророку, сыну Амосову.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они сказали ему: так говорит Езекия: день скорби и наказания и посрамления – день сей; ибо дошли младенцы до отверстия утробы матерней, а силы нет родить.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Может быть, услышит Господь, Бог твой, все слова Рабсака, которого послал царь Ассирийский, господин его, хулить Бога живого и поносить словами, какие слышал Господь, Бог твой. Принеси же молитву об оставшихся, которые находятся еще в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пришли слуги царя Езекии к Исаии,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им Исаия: так скажите господину вашему: так говорит Господь: не бойся слов, которые ты слышал, которыми поносили Меня слуги царя Ассирийского.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Я пошлю в него дух, и он услышит весть, и возвратится в землю свою, и Я поражу его мечом в земле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возвратился Рабсак, и нашел царя Ассирийского воюющим против Ливны, ибо он слышал, что тот отошел от Лахиса.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услышал он о Тиргаке, царе Ефиопском; ему сказали: вот, он вышел сразиться с тобою. И снова послал он послов к Езекии сказать: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скажите Езекии, царю Иудейскому: пусть не обманывает тебя Бог твой, на Которого ты уповаешь, думая: «не будет отдан Иерусалим в руки царя Ассирийского».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Ведь ты слышал, что сделали цари Ассирийские со всеми землями, положив на них заклятие, – и ты ли уцелеешь?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Боги народов, которых разорили отцы мои, спасли ли их? Спасли ли Гозан, и Харан, и Рецеф, и сынов Едена, что в Фалассаре?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Где царь Емафа, и царь Арпада, и царь города Сепарваима, Ены и Иввы?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взял Езекия письмо из руки послов, и прочитал его, и пошел в дом Господень, и развернул его Езекия пред лицом Господним,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молился Езекия пред лицом Господним и говорил: Господи, Боже Израилев, сидящий на херувимах! Ты один Бог всех царств земли, Ты сотворил небо 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Приклони, Господи, ухо Твое и услышь [меня]; открой, Господи, очи Твои и воззри, и услышь слова Сеннахирима, который послал поносить [Тебя,] Бога живого!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Правда, о, Господи, цари Ассирийские разорили народы и земли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побросали богов их в огонь; но это не боги, а изделие рук человеческих, дерево и камень; потому и истребили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ныне, Господи, Боже наш, спаси нас от руки его, и узнают все царства земли, что Ты, Господи, Бог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послал Исаия, сын Амосов, к Езекии сказать: так говорит Господь, Бог Израилев: то, о чем ты молился Мне против Сеннахирима, царя Ассирийского, Я услышал.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Вот слово, которое изрек Господь о нем: презрит тебя, посмеется над тобою девствующая дочь Сиона; вслед тебя покачает головою дочь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Кого ты порицал и поносил? И на кого ты возвысил голос и поднял так высоко глаза свои? На Святого Израилева!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Чрез послов твоих ты порицал Господа и сказал: «со множеством колесниц моих я взошел на высоту гор, на ребра Ливана, и срубил рослые кедры его, отличные кипарисы его, и пришел на самое крайнее пристанище его, в рощу сада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откапывал я и пил воду чужую, и осушу ступнями ног моих все реки Египетские».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Разве ты не слышал, что Я издавна сделал это, в древние дни предначертал это, а ныне выполнил тем, что ты опустошаешь укрепленные города, превращая в груды развалин?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жители их сделались маломощны, трепещут и остаются в стыде. Они стали как трава на поле и нежная зелень, как порост на кровлях и опаленный хлеб, прежде нежели выколосился.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Сядешь ли ты, выйдешь ли, войдешь ли, Я все знаю; знаю и дерзость твою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За твою дерзость против Меня и за то, что надмение твое дошло до ушей Моих, Я вложу кольцо Мое в ноздри твои и удила Мои в рот твой, и возвращу тебя назад тою же дорогою, которою пришел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вот тебе, [Езекия,] знамение: ешьте в этот год выросшее от упавшего зерна, и в другой год – самородное, а на третий год сейте и жните, и садите виноградные сады и ешьте плоды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уцелевшее в доме Иудином, оставшееся, пустит опять корень внизу и принесет плод вверху,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из Иерусалима произойдет остаток, и спасенное от горы Сиона. Ревность Господа Саваофа сделает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Посему так говорит Господь о царе Ассирийском: не войдет он в сей город, и не бросит туда стрелы, и не приступит к нему со щитом, и не насыплет против него вала.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Тою же дорогою, которою пришел, возвратится, и в город сей не войдет,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Я буду охранять город сей, чтобы спасти его ради Себя и ради Давида, раба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случилось в ту ночь: пошел Ангел Господень и поразил в стане Ассирийском сто восемьдесят пять тысяч. И встали поутру, и вот, все тела мертвые.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отправился, и пошел, и возвратился Сеннахирим, царь Ассирийский, и жил в Ниневии.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когда он поклонялся в доме Нисроха, бога своего, то Адрамелех и Шарецер, сыновья его, убили его мечом, а сами убежали в землю Араратскую. И воцарился Асардан,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те дни заболел Езекия смертельно, и пришел к нему Исаия, сын Амосов, пророк, и сказал ему: так говорит Господь: «сделай завещание для дома твоего, ибо умрешь ты и не выздоровеешь».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отворотился [Езекия,] лицом своим к стене и молился Господу,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«О, Господи! вспомни, что я ходил пред лицом Твоим верно и с преданным Тебе сердцем, и делал угодное в очах Твоих». И заплакал Езекия сильно.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Исаия еще не вышел из города, как было к нему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возвратись и скажи Езекии, владыке народа Моего: так говорит Господь, Бог Давида, отца твоего: Я услышал молитву твою, увидел слезы твои. Вот, Я исцелю тебя; в третий день пойдешь в дом Господень;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прибавлю ко дням твоим пятнадцать лет, и от руки царя Ассирийского спасу тебя и город сей, и защищу город сей ради Себя и ради Давида, раба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Исаия: возьмите пласт смокв. И взяли, и приложили к нарыву; и он выздоровел.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Езекия Исаии: какое знамение, что Господь исцелит меня, и что пойду я на третий день в дом Господень?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Исаия: вот тебе знамение от Господа, что исполнит Господь слово, которое Он изрек: вперед ли пройти тени на десять ступеней, или воротиться на десять ступеней?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Езекия: легко тени подвинуться вперед на десять ступеней; нет, пусть воротится тень назад на десять ступеней.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воззвал Исаия пророк к Господу, и возвратил тень назад на ступенях, где она спускалась по ступеням Ахазовым, на десять ступеней.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то время послал Беродах Баладан, сын Баладана, царь Вавилонский, письма и подарок Езекии, ибо он слышал, что Езекия был болен.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Езекия, выслушав посланных, показал им кладовые свои, серебро и золото, и ароматы, и масти дорогие, и весь оружейный дом свой и все, что находилось в сокровищницах его; не оставалось ни одной вещи, которой не показал бы им Езекия в доме своем и во всем владении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пришел Исаия пророк к царю Езекии и сказал ему: что говорили эти люди, и откуда они приходили к тебе? И сказал Езекия: из земли далекой они приходили, из Вавилона.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Исаия: что они видели в доме твоем? И сказал Езекия: все, что в доме моем, они видели, не осталось ни одной вещи, которой я не показал бы им в сокровищницах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Исаия Езекии: выслушай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вот, придут дни, и взято будет все, что в доме твоем, и что собрали отцы твои до сего дня, в Вавилон; ничего не останется,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Из сынов твоих, которые произойдут от тебя, которых ты родишь, возьмут, и будут они евнухами во дворце царя Вавилонского.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Езекия Исаии: благо слово Господне, которое ты изрек. И продолжал: да будет мир и благосостояние во дни мои!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Прочее об Езекии и о всех подвигах его, и о том, что он сделал пруд и водопровод и провел воду в город,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почил Езекия с отцами своими, и воцарился Манассия,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Двенадцати лет был Манассия, когда воцарился, и пятьдесят лет царствовал в Иерусалиме; имя матери его Хефциба.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делал он неугодное в очах Господних, подражая мерзостям народов, которых прогнал Господь от лица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снова устроил высоты, которые уничтожил отец его Езекия, и поставил жертвенники Ваалу, и сделал дубраву, как сделал Ахав, царь Израильский; и поклонялся всему воинству небесному, и служил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соорудил жертвенники в доме Господнем, о котором сказал Господь: «в Иерусалиме положу имя Мое».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соорудил жертвенники всему воинству небесному на обоих дворах дома Господня,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провел сына своего чрез огонь, и гадал, и ворожил, и завел вызывателей мертвецов и волшебников; много сделал неугодного в очах Господа, чтобы прогневать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поставил истукан Астарты, который сделал в доме, о котором говорил Господь Давиду и Соломону, сыну его: «в доме сем и в Иерусалиме, который Я избрал из всех колен Израилевых, Я полагаю имя Мое навек;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не дам впредь выступить ноге Израильтянина из земли, которую Я дал отцам их, если только они будут стараться поступать согласно со всем тем, что Я повелел им, и со всем законом, который заповедал им раб Мой Моисей».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они не послушались; и совратил их Манассия до того, что они поступали хуже тех народов, которых истребил Господь от лица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говорил Господь чрез рабов Своих пророков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за то, что сделал Манассия, царь Иудейский, такие мерзости, хуже всего того, что делали Аморреи, которые были прежде него, и ввел Иуду в грех идолами своими,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 то, так говорит Господь, Бог Израилев, вот, Я наведу такое зло на Иерусалим и на Иуду, о котором кто услышит, зазвенит в обоих ушах у того;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протяну на Иерусалим мерную вервь Самарии и отвес дома Ахавова, и вытру Иерусалим так, как вытирают чашу, – вытрут и опрокинут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отвергну остаток удела Моего, и отдам их в руку врагов их, и будут на расхищение и разграбление всем неприятелям своим,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за то, что они делали неугодное в очах Моих и прогневляли Меня с того дня, как вышли отцы их из Египта, 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Еще же пролил Манассия и весьма много невинной крови, так что наполнил ею Иерусалим от края до края, сверх своего греха, что он завлек Иуду в грех – делать неугодное в очах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Прочее о Манассии и обо всем, что он сделал, и о грехах его, в чем он согрешил,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почил Манассия с отцами своими, и погребен в саду при доме его, в саду Уззы. И воцарился Аммон,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Двадцати двух лет был Аммон, когда воцарился, и два года царствовал в Иерусалиме; имя матери его Мешуллемеф, дочь Харуца, из Ятбы.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делал он неугодное в очах Господних так, как делал Манассия, отец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ходил тою же точно дорогою, которою ходил отец его, и служил идолам, которым служил отец его, и поклонялся 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оставил Господа, Бога отцов своих, не ходил путем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составили заговор слуги Аммоновы против него, и умертвили царя в доме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народ земли перебил всех, бывших в заговоре против царя Аммона; и воцарил народ земли Иосию, сына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Прочее об Аммоне, что он сделал,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похоронили его в гробнице его, в саду Уззы. И воцарился Иосия,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Восьми лет был Иосия, когда воцарился, и тридцать один год царствовал в Иерусалиме; имя матери его Иедида, дочь Адаии, из Боцкафы.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делал он угодное в очах Господних, и ходил во всем путем Давида, отца своего, и не уклонялся ни направо, ни налево.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восемнадцатый год царя Иосии послал царь Шафана, сына Ацалии, сына Мешулламова, писца, в дом Господень, сказав: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пойди к Хелкии первосвященнику, пусть он пересчитает серебро, принесенное в дом Господень, которое собрали от народа стоящие на страже у порога,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пусть отдадут его в руки производителям работ, приставленным к дому Господню, а сии пусть раздают его работающим в доме Господнем, на исправление повреждений дома,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плотникам и каменщикам, и делателям стен, и на покупку дерев и тесаных камней для исправления дома;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впрочем, не требовать у них отчета в серебре, переданном в руки их, потому что они поступают честно.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Хелкия первосвященник Шафану писцу: книгу закона я нашел в доме Господнем. И подал Хелкия книгу Шафану, и он читал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пришел Шафан писец к царю, и принес царю ответ, и сказал: взяли рабы твои серебро, найденное в доме, и передали его в руки производителям работ, приставленным к дому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донес Шафан писец царю, говоря: книгу дал мне Хелкия священник. И читал ее Шафан пред царем.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услышал царь слова книги закона, то разодрал одежды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повелел царь Хелкии священнику, и Ахикаму, сыну Шафанову, и Ахбору, сыну Михеину, и Шафану писцу, и Асаии, слуге царскому,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пойдите, вопросите Господа за меня и за народ и за всю Иудею о словах сей найденной книги, потому что велик гнев Господень, который воспылал на нас за то, что не слушали отцы наши слов книги сей, чтобы поступать согласно с предписанным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пошел Хелкия священник, и Ахикам, и Ахбор, и Шафан, и Асаия к Олдаме пророчице, жене Шаллума, сына Тиквы, сына Хархаса, хранителя одежд, – жила же она в Иерусалиме, во второй части, – и говорили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она сказала им: так говорит Господь, Бог Израилев: скажите человеку, который послал вас ко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говорит Господь: наведу зло на место сие и на жителей его, – все слова книги, которую читал царь Иудейский.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 то, что оставили Меня, и кадят другим богам, чтобы раздражать Меня всеми делами рук своих, воспылал гнев Мой на место сие, и не погаснет.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царю Иудейскому, пославшему вас вопросить Господа, скажите: так говорит Господь, Бог Израилев, о словах, которые ты слышал: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так как смягчилось сердце твое, и ты смирился пред Господом, услышав то, что Я изрек на место сие и на жителей его, что они будут предметом ужаса и проклятия, и ты разодрал одежды свои, и плакал предо Мною, то и Я услышал тебя,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За это, вот, Я приложу тебя к отцам твоим, и ты положен будешь в гробницу твою в мире, и не увидят глаза твои всего того бедствия, которое Я наведу на место сие. И принесли царю ответ.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послал царь, и собрали к нему всех старейшин Иуды и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пошел царь в дом Господень, и все Иудеи, и все жители Иерусалима с ним, и священники, и пророки, и весь народ, от малого до большого, и прочел вслух их все слова книги завета, найденной в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Потом стал царь на возвышенное место и заключил пред лицом Господним завет – последовать Господу и соблюдать заповеди Его и откровения Его и уставы Его от всего сердца и от всей души, чтобы выполнить слова завета сего, написанные в книге сей. И весь народ вступил в завет.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повелел царь Хелкии первосвященнику и вторым священникам и стоящим на страже у порога вынести из храма Господня все вещи, сделанные для Ваала и для Астарты и для всего воинства небесного, и сжег их за Иерусалимом в долине Кедрон, и велел прах их отнести в Вефиль.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отставил жрецов, которых поставили цари Иудейские, чтобы совершать курения на высотах в городах Иудейских и окрестностях Иерусалима, – и которые кадили Ваалу, солнцу, и луне, и созвездиям, и всему воинству небесному;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вынес Астарту из дома Господня за Иерусалим к потоку Кедрону, и сжег ее у потока Кедрона, и истер ее в прах, и бросил прах ее на кладбище общенародное;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разрушил домы блудилищные, которые были при храме Господнем, где женщины ткали одежды для Астарты;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вывел всех жрецов из городов Иудейских, и осквернил высоты, на которых совершали курения жрецы, от Гевы до Вирсавии, и разрушил высоты пред воротами, – ту, которая у входа в ворота Иисуса градоначальника, и ту, которая на левой стороне у городских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Впрочем, жрецы высот не приносили жертв на жертвеннике Господнем в Иерусалиме, опресноки же ели вместе с братьями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осквернил он Тофет, что на долине сыновей Еннома, чтобы никто не проводил сына своего и дочери своей чрез огонь Молоху;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отменил коней, которых ставили цари Иудейские солнцу пред входом в дом Господень близ комнат Нефан-Мелеха евнуха, что в Фаруриме, колесницы же солнца сжег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жертвенники на кровле горницы Ахазовой, которые сделали цари Иудейские, и жертвенники, которые сделал Манассия на обоих дворах дома Господня, разрушил царь, и низверг оттуда, и бросил прах их в поток Кедрон.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высоты, которые пред Иерусалимом, направо от Масличной горы, которые устроил Соломон, царь Израилев, Астарте, мерзости Сидонской, и Хамосу, мерзости Моавитской, и Милхому, мерзости Аммонитской, осквернил царь;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изломал статуи, и срубил дубравы, и наполнил место их костями человеческими.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Также и жертвенник, который в Вефиле, высоту, устроенную Иеровоамом, сыном Наватовым, который ввел Израиля в грех, – также и жертвенник тот и высоту он разрушил, и сжег сию высоту, стер в прах, и сжег дубраву.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взглянул Иосия и увидел могилы, которые были там на горе, и послал и взял кости из могил, и сжег на жертвеннике, и осквернил его по слову Господню, которое провозгласил человек Божий, предрекший события сии, [когда Иеровоам, во время праздника, стоял пред жертвенником. Потом, обратившись, увидел могилу человека Божия, предрекшего сии события].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Иосия: что это за памятник, который я вижу? И сказали ему жители города: это могила человека Божия, который приходил из Иудеи и провозгласил о том, что ты делаешь над жертвенником Вефильским.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он: оставьте его в покое, никто не трогай костей его. И сохранили кости его и кости пророка, который приходил из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Также и все капища высот в городах Самарийских, которые построили цари Израильские, прогневляя Господа, разрушил Иосия, и сделал с ними то же, что сделал в Вефиле;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заколол всех жрецов высот, которые там были, на жертвенниках, и сожег кости человеческие на них, – и возвратился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повелел царь всему народу, сказав: «совершите пасху Господу, Богу вашему, как написано в сей книге завета»,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потому что не была совершена такая пасха от дней судей, которые судили Израиля, и во все дни царей Израильских и царей Иудейских;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в восемнадцатый год царя Иосии была совершена сия пасха Господу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вызывателей мертвых, и волшебников, и терафимов, и идолов, и все мерзости, которые появлялись в земле Иудейской и в Иерусалиме, истребил Иосия, чтоб исполнить слова закона, написанные в книге, которую нашел Хелкия священник в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Подобного ему не было царя прежде его, который обратился бы к Господу всем сердцем своим, и всею душою своею, и всеми силами своими, по всему закону Моисееву; и после него не восстал подобный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Однако ж Господь не отложил великой ярости гнева Своего, какою воспылал гнев Его на Иуду за все оскорбления, какими прогневал Его Манассия.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Господь: и Иуду отрину от лица Моего, как отринул Я Израиля, и отвергну город сей Иерусалим, который Я избрал, и дом, о котором Я сказал: «будет имя Мое там».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Прочее об Иосии и обо всем, что он сделал,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 дни его пошел фараон Нехао, царь Египетский, против царя Ассирийского на реку Евфрат. И вышел царь Иосия навстречу ему, и тот умертвил его в Мегиддоне, когда увидел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рабы его повезли его мертвого из Мегиддона, и привезли его в Иерусалим, и похоронили его в гробнице его. И взял народ земли Иоахаза, сына Иосиина, и помазали его и воцарили его вместо отца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Двадцати трех лет был Иоахаз, когда воцарился, и три месяца царствовал в Иерусалиме; имя матери его Хамуталь, дочь Иеремии, из Ливны.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делал он неугодное в очах Господних во всем так, как делали отцы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задержал его фараон Нехао в Ривле, в земле Емафской, чтобы он не царствовал в Иерусалиме, – и наложил пени на землю сто талантов серебра и [сто] талантов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воцарил фараон Нехао Елиакима, сына Иосиина, вместо Иосии, отца его, и переменил имя его на Иоакима; Иоахаза же взял и отвел в Египет, где он и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серебро и золото давал Иоаким фараону; он сделал оценку земле, чтобы давать серебро по приказанию фараона; от каждого из народа земли, по оценке своей, он взыскивал серебро и золото для того, чтобы отдавать фараону Нехао.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Двадцати пяти лет был Иоаким, когда воцарился, и одиннадцать лет царствовал в Иерусалиме; имя матери его Зебудда, дочь Федаии, из Румы.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делал он неугодное в очах Господних во всем так, как делали отцы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 дни его выступил Навуходоносор, царь Вавилонский, и сделался Иоаким подвластным ему на три года, но потом отложился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посылал на него Господь полчища Халдеев, и полчища Сириян, и полчища Моавитян, и полчища Аммонитян, – посылал их на Иуду, чтобы погубить его по слову Господа, которое Он изрек чрез рабов Своих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 повелению Господа было это с Иудою, чтобы отвергнуть его от лица Его за грехи Манассии, за все, что он сделал;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за кровь невинную, которую он пролил, наполнив Иерусалим кровью невинною, Господь не захотел простить.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Прочее об Иоакиме и обо всем, что он сделал, написано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почил Иоаким с отцами своими, и воцарился Иехония,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Царь Египетский не выходил более из земли своей, потому что взял царь Вавилонский все, от потока Египетского до реки Евфрата, что принадлежало царю Египетскому.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Восемнадцати лет был Иехония, когда воцарился, и три месяца царствовал в Иерусалиме; имя матери его Нехушта, дочь Елнафана, из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делал он неугодное в очах Господних во всем так, как делал отец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то время подступили рабы Навуходоносора, царя Вавилонского, к Иерусалиму, и подвергся город осаде.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пришел Навуходоносор, царь Вавилонский, к городу, когда рабы его осаждали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вышел Иехония, царь Иудейский, к царю Вавилонскому, он и мать его, и слуги его, и князья его, и евнухи его, – и взял его царь Вавилонский в восьмой год своего царствования.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вывез он оттуда все сокровища дома Господня и сокровища царского дома; и изломал, как изрек Господь, все золотые сосуды, которые Соломон, царь Израилев, сделал в храме Господнем;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выселил весь Иерусалим, и всех князей, и все храброе войско, – десять тысяч было переселенных, – и всех плотников и кузнецов; никого не осталось, кроме бедного народа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переселил он Иехонию в Вавилон; и мать царя, и жен царя, и евнухов его, и сильных земли отвел на поселение из Иерусалима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все войско числом семь тысяч, и художников и строителей тысячу, всех храбрых, ходящих на войну, отвел царь Вавилонский на поселение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воцарил царь Вавилонский Матфанию, дядю Иехонии, вместо него, и переменил имя его на Седекию.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Двадцати одного года был Седекия, когда воцарился, и одиннадцать лет царствовал в Иерусалиме; имя матери его Хамуталь, дочь Иеремии, из Ливны.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делал он неугодное в очах Господних во всем так, как делал Иоаким.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Гнев Господень был над Иерусалимом и над Иудою до того, что Он отверг их от лица Своего. И отложился Седекия от царя Вавилонского.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Kings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девятый год царствования своего, в десятый месяц, в десятый день месяца, пришел Навуходоносор, царь Вавилонский, со всем войском своим к Иерусалиму, и осадил его, и устроил вокруг него 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находился город в осаде до одиннадцатого года царя Седекии.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девятый день месяца усилился голод в городе, и не было хлеба у народа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взят был город, и побежали все военные ночью по дороге к воротам, между двумя стенами, что подле царского сада; Халдеи же стояли вокруг города, и царь ушел дорогою к равнине.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погналось войско Халдейское за царем, и настигли его на равнинах Иерихонских, и все войско его разбежалось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взяли царя, и отвели его к царю Вавилонскому в Ривлу, и произвели над ним суд: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сыновей Седекии закололи пред глазами его, а самому Седекии ослепили глаза и сковали его оковами, и отвели его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пятый месяц, в седьмой день месяца, то есть в девятнадцатый год Навуходоносора, царя Вавилонского, пришел Навузардан, начальник телохранителей, слуга царя Вавилонского, в Иерусалим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сжег дом Господень и дом царя, и все домы в Иерусалиме, и все домы большие сожег огнем;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стены вокруг Иерусалима разрушило войско Халдейское, бывшее у начальника телохранителей.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прочий народ, остававшийся в городе, и переметчиков, которые передались царю Вавилонскому, и прочий простой народ выселил Навузардан, начальник телохранителей.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Только несколько из бедного народа земли оставил начальник телохранителей работниками в виноградниках и землепашцами.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столбы медные, которые были у дома Господня, и подставы, и море медное, которое в доме Господнем, изломали Халдеи, и отнесли медь их в Вавилон;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тазы, и лопатки, и ножи, и ложки, и все сосуды медные, которые употреблялись при служении, взяли;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кадильницы, и чаши, что было золотое и что было серебряное, взял начальник телохранителей: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столбы числом два, море одно, и подставы, которые сделал Соломон в дом Господень, – меди во всех сих вещах не было весу.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Восемнадцать локтей вышины в одном столбе; венец на нем медный, а вышина венца три локтя, и сетка и гранатовые яблоки вокруг венца – все из меди. То же и на другом столбе с сеткою.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взял начальник телохранителей Сераию первосвященника и Цефанию, священника второго, и трех, стоявших на страже у порога.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из города взял одного евнуха, который был начальствующим над людьми военными, и пять человек, предстоявших лицу царя, которые находились в городе, и писца главного в войске, записывавшего в войско народ земли, и шестьдесят человек из народа земли, находившихся в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 их Навузардан, начальник телохранителей, и отвел их к царю Вавилонскому в Ривлу.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поразил их царь Вавилонский, и умертвил их в Ривле, в земле Емаф. И выселены Иудеи из земли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Над народом же, остававшимся в земле Иудейской, который оставил Навуходоносор, царь Вавилонский, – над ними поставил начальником Годолию, сына Ахикама, сына Шафанова.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услышали все военачальники, они и люди их, что царь Вавилонский поставил начальником Годолию, то пришли к Годолии в Массифу, и именно: Исмаил, сын Нефании, и Иоханан, сын Карея, и Сераия, сын Танхумефа из Нетофафа, и Иезания, сын Маахитянина, они и люди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поклялся Годолия им и людям их, и сказал им: не бойтесь быть подвластными Халдеям, селитесь на земле и служите царю Вавилонскому, и будет хорошо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в седьмой месяц пришел Исмаил, сын Нефании, сына Елишамы, из племени царского, с десятью человеками, и поразил Годолию, и он умер, и Иудеев и Халдеев, которые были с ним в Массифе.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встал весь народ, от малого до большого, и военачальники, и пошли в Египет, потому что боялись Халдеев.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тридцать седьмой год переселения Иехонии, царя Иудейского, в двенадцатый месяц, в двадцать седьмой день месяца, Евилмеродах, царь Вавилонский, в год своего воцарения, вывел Иехонию, царя Иудейского, из дома темничного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говорил с ним дружелюбно, и поставил престол его выше престола царей, которые были у него в Вавилоне;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переменил темничные одежды его, и он всегда имел пищу у него, во все дни жизни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содержание его, содержание постоянное, выдаваемо было ему от царя, изо дня в день, во все дни жизни его.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