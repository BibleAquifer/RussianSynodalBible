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Russian Synodal Bible</w:t>
      </w:r>
      <w:r>
        <w:rPr>
          <w:lang w:val="ru_RU" w:bidi="ru_RU"/>
        </w:rPr>
      </w:r>
    </w:p>
    <w:p>
      <w:pPr/>
      <w:r>
        <w:rPr>
          <w:lang w:val="ru_RU" w:bidi="ru_RU"/>
        </w:rPr>
      </w:r>
      <w:r>
        <w:rPr>
          <w:b/>
          <w:lang w:val="ru_RU" w:bidi="ru_RU"/>
        </w:rPr>
        <w:t>Russian Synodal Bible</w:t>
      </w:r>
      <w:r>
        <w:rPr>
          <w:lang w:val="ru_RU" w:bidi="ru_RU"/>
        </w:rPr>
        <w:t xml:space="preserve"> (Russian) is based on: </w:t>
      </w:r>
      <w:r>
        <w:rPr>
          <w:lang w:val="ru_RU" w:bidi="ru_RU"/>
        </w:rPr>
        <w:t>Russian Synodal Bible</w:t>
      </w:r>
      <w:r>
        <w:rPr>
          <w:lang w:val="ru_RU" w:bidi="ru_RU"/>
        </w:rPr>
        <w:t xml:space="preserve">, </w:t>
      </w:r>
      <w:hyperlink r:id="rId13">
        <w:r>
          <w:rPr>
            <w:lang w:val="ru_RU" w:bidi="ru_RU"/>
          </w:rPr>
          <w:rPr>
            <w:color w:val="0000EE"/>
            <w:u w:val="single"/>
          </w:rPr>
          <w:t>Public Domain</w:t>
        </w:r>
      </w:hyperlink>
      <w:r>
        <w:rPr>
          <w:lang w:val="ru_RU" w:bidi="ru_RU"/>
        </w:rPr>
        <w:t xml:space="preserve">, None, which is licensed under a </w:t>
      </w:r>
      <w:hyperlink r:id="rId14">
        <w:r>
          <w:rPr>
            <w:lang w:val="ru_RU" w:bidi="ru_RU"/>
          </w:rPr>
          <w:rPr>
            <w:color w:val="0000EE"/>
            <w:u w:val="single"/>
          </w:rPr>
          <w:t>Public Domain CC0</w:t>
        </w:r>
      </w:hyperlink>
      <w:r>
        <w:rPr>
          <w:lang w:val="ru_RU" w:bidi="ru_RU"/>
        </w:rPr>
        <w:t>.</w:t>
      </w:r>
      <w:r>
        <w:rPr>
          <w:lang w:val="ru_RU" w:bidi="ru_RU"/>
        </w:rPr>
      </w:r>
    </w:p>
    <w:p>
      <w:pPr/>
      <w:r>
        <w:rPr>
          <w:lang w:val="ru_RU" w:bidi="ru_RU"/>
        </w:rPr>
      </w:r>
      <w:r>
        <w:rPr>
          <w:lang w:val="ru_RU" w:bidi="ru_RU"/>
        </w:rPr>
        <w:t>This PDF version is provided under the same license.</w:t>
      </w:r>
      <w:r>
        <w:rPr>
          <w:lang w:val="ru_RU" w:bidi="ru_RU"/>
        </w:rPr>
      </w:r>
      <w:r>
        <w:rPr>
          <w:lang w:val="ru_RU" w:bidi="ru_RU"/>
        </w:rPr>
      </w:r>
    </w:p>
    <w:p>
      <w:pPr>
        <w:pStyle w:val="Heading1"/>
      </w:pPr>
      <w:r>
        <w:rPr>
          <w:lang w:val="ru_RU" w:bidi="ru_RU"/>
        </w:rPr>
        <w:t>Russian Synodal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Chronicles 1:1</w:t>
      </w:r>
      <w:r>
        <w:rPr>
          <w:lang w:val="ru_RU" w:bidi="ru_RU"/>
        </w:rPr>
      </w:r>
    </w:p>
    <w:p>
      <w:pPr/>
      <w:r>
        <w:rPr>
          <w:lang w:val="ru_RU" w:bidi="ru_RU"/>
        </w:rPr>
      </w:r>
      <w:r>
        <w:rPr>
          <w:vertAlign w:val="superscript"/>
          <w:lang w:val="ru_RU" w:bidi="ru_RU"/>
        </w:rPr>
        <w:t>1</w:t>
      </w:r>
      <w:r>
        <w:rPr>
          <w:lang w:val="ru_RU" w:bidi="ru_RU"/>
        </w:rPr>
        <w:t xml:space="preserve"> И утвердился Соломон, сын Давидов, в царстве своем; и Господь, Бог его, был с ним, и вознес его высоко.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приказал Соломон собраться всему Израилю: тысяченачальникам и стоначальникам, и судьям, и всем начальствующим во всем Израиле – главам поколений.</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пошли Соломон и все собрание с ним на высоту, что в Гаваоне, ибо там была Божия скиния собрания, которую устроил Моисей, раб Господень, в пустыне.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Ковчег Божий принес Давид из Кириаф-Иарима на место, которое приготовил для него Давид, устроив для него скинию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А медный жертвенник, который сделал Веселеил, сын Урия, сына Орова, оставался там, пред скиниею Господнею, и взыскал его Соломон с собранием.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там пред лицом Господа, на медном жертвеннике, который пред скиниею собрания, вознес Соломон тысячу всесожжений.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 ту ночь явился Бог Соломону и сказал ему: проси, что Мне дать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сказал Соломон Богу: Ты сотворил Давиду, отцу моему, великую милость и поставил меня царем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Да исполнится же, Господи Боже, слово Твое к Давиду, отцу моему. Так как Ты воцарил меня над народом многочисленным, как прах земной,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то ныне дай мне премудрость и знание, чтобы я умел выходить пред народом сим и входить, ибо кто может управлять сим народом Твоим великим?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сказал Бог Соломону: за то, что это было на сердце твоем, и ты не просил богатства, имения и славы и души неприятелей твоих, и также не просил ты многих дней, а просил себе премудрости и знания, чтобы управлять народом Моим, над которым Я воцарил тебя,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премудрость и знание дается тебе, а богатство и имение и славу Я дам тебе такие, подобных которым не бывало у царей прежде тебя и не будет после тебя.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пришел Соломон с высоты, что в Гаваоне, от скинии собрания, в Иерусалим и царствовал над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набрал Соломон колесниц и всадников; и было у него тысяча четыреста колесниц и двенадцать тысяч всадников; и он разместил их в колесничных городах и при царе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сделал царь серебро и золото в Иерусалиме равноценным простому камню, а кедры, по множеству их, сделал равноценными сикоморам, которые на низких местах.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Коней Соломону приводили из Египта и из Кувы; купцы царские из Кувы получали их за деньги.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Колесница получаема и доставляема была из Египта за шестьсот сиклей серебра, а конь за сто пятьдесят. Таким же образом они руками своими доставляли это всем царям Хеттейским и царям Арамейским.</w:t>
      </w:r>
      <w:r>
        <w:rPr>
          <w:lang w:val="ru_RU" w:bidi="ru_RU"/>
        </w:rPr>
      </w:r>
      <w:r>
        <w:rPr>
          <w:lang w:val="ru_RU" w:bidi="ru_RU"/>
        </w:rPr>
      </w:r>
    </w:p>
    <w:p>
      <w:pPr/>
      <w:r>
        <w:rPr>
          <w:lang w:val="ru_RU" w:bidi="ru_RU"/>
        </w:rPr>
      </w:r>
    </w:p>
    <w:p>
      <w:pPr>
        <w:pStyle w:val="Heading2"/>
      </w:pPr>
      <w:r>
        <w:rPr>
          <w:lang w:val="ru_RU" w:bidi="ru_RU"/>
        </w:rPr>
        <w:t>2 Chronicles 2:1</w:t>
      </w:r>
      <w:r>
        <w:rPr>
          <w:lang w:val="ru_RU" w:bidi="ru_RU"/>
        </w:rPr>
      </w:r>
    </w:p>
    <w:p>
      <w:pPr/>
      <w:r>
        <w:rPr>
          <w:lang w:val="ru_RU" w:bidi="ru_RU"/>
        </w:rPr>
      </w:r>
      <w:r>
        <w:rPr>
          <w:vertAlign w:val="superscript"/>
          <w:lang w:val="ru_RU" w:bidi="ru_RU"/>
        </w:rPr>
        <w:t>1</w:t>
      </w:r>
      <w:r>
        <w:rPr>
          <w:lang w:val="ru_RU" w:bidi="ru_RU"/>
        </w:rPr>
        <w:t xml:space="preserve"> И положил Соломон построить дом имени Господню и дом царский для себя.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отчислил Соломон семьдесят тысяч носильщиков и восемьдесят тысяч каменосеков в горах, и надзирателей над ними три тысячи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послал Соломон к Хираму, царю Тирскому, сказать: как поступал ты с Давидом, отцом моим, и присылал ему кедры на построение дома для его жительства, так поступи и со мною.</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Вот, я строю дом имени Господа, Бога моего, для посвящения Ему, чтобы возжигать пред Ним благовонное курение, представлять постоянно хлебы предложения и возносить там всесожжения утром и вечером в субботы, и в новомесячия, и в праздники Господа, Бога нашего, что навсегда заповедано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дом, который я строю, велик, потому что велик Бог наш, выше всех богов.</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достанет ли у кого силы построить Ему дом, когда небо и небеса небес не вмещают Его? И кто я, чтобы мог построить Ему дом? Разве только для курения пред лицом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Итак, пришли мне человека, умеющего делать изделия из золота, и из серебра, и из меди, и из железа, и из пряжи пурпурового, багряного и яхонтового цвета, и знающего вырезывать резную работу, вместе с художниками, какие есть у меня в Иудее и в Иерусалиме, которых приготовил Давид, отец мой.</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пришли мне кедровых дерев, и кипарису и певгового дерева с Ливана, ибо я знаю, что рабы твои умеют рубить дерева Ливанские. И вот, рабы мои пойдут с рабами твоими,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чтобы мне приготовить множество дерев, потому что дом, который я строю, великий и чудный.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вот, древосекам, рубящим дерева, рабам твоим, я даю в пищу: пшеницы двадцать тысяч коров, и ячменю двадцать тысяч коров, и вина двадцать тысяч батов, и оливкового масла двадцать тысяч батов.</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отвечал Хирам, царь Тирский, письмом, которое прислал к Соломону: по любви к народу Своему, Господь поставил тебя царем над ним.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еще сказал Хирам: благословен Господь, Бог Израилев, создавший небо и землю, давший царю Давиду сына мудрого, имеющего смысл и разум, который намерен строить дом Господу и дом царский для себя.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Итак, я посылаю [тебе] человека умного, имеющего знания, Хирам-Авия,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сына одной женщины из дочерей Дановых, – а отец его Тирянин, – умеющего делать изделия из золота и из серебра, из меди, из железа, из камней и из дерев, из пряжи пурпурового, яхонтового цвета, и из виссона, и из багряницы, и вырезывать всякую резьбу, и исполнять все, что будет поручено ему вместе с художниками твоими и с художниками господина моего Давида, отца твоего.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А пшеницу и ячмень, оливковое масло и вино, о которых говорил ты, господин мой, пошли рабам твоим.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Мы же нарубим дерев с Ливана, сколько нужно тебе, и пригоним их в плотах по морю в Яфу, а ты отвезешь их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исчислил Соломон всех пришельцев, бывших тогда в земле Израилевой, после исчисления их, сделанного Давидом, отцом его, – и нашлось их сто пятьдесят три тысячи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сделал он из них семьдесят тысяч носильщиков и восемьдесят тысяч каменосеков на горах и три тысячи шестьсот надзирателей, чтобы они побуждали народ к работе.</w:t>
      </w:r>
      <w:r>
        <w:rPr>
          <w:lang w:val="ru_RU" w:bidi="ru_RU"/>
        </w:rPr>
      </w:r>
      <w:r>
        <w:rPr>
          <w:lang w:val="ru_RU" w:bidi="ru_RU"/>
        </w:rPr>
      </w:r>
    </w:p>
    <w:p>
      <w:pPr/>
      <w:r>
        <w:rPr>
          <w:lang w:val="ru_RU" w:bidi="ru_RU"/>
        </w:rPr>
      </w:r>
    </w:p>
    <w:p>
      <w:pPr>
        <w:pStyle w:val="Heading2"/>
      </w:pPr>
      <w:r>
        <w:rPr>
          <w:lang w:val="ru_RU" w:bidi="ru_RU"/>
        </w:rPr>
        <w:t>2 Chronicles 3:1</w:t>
      </w:r>
      <w:r>
        <w:rPr>
          <w:lang w:val="ru_RU" w:bidi="ru_RU"/>
        </w:rPr>
      </w:r>
    </w:p>
    <w:p>
      <w:pPr/>
      <w:r>
        <w:rPr>
          <w:lang w:val="ru_RU" w:bidi="ru_RU"/>
        </w:rPr>
      </w:r>
      <w:r>
        <w:rPr>
          <w:vertAlign w:val="superscript"/>
          <w:lang w:val="ru_RU" w:bidi="ru_RU"/>
        </w:rPr>
        <w:t>1</w:t>
      </w:r>
      <w:r>
        <w:rPr>
          <w:lang w:val="ru_RU" w:bidi="ru_RU"/>
        </w:rPr>
        <w:t xml:space="preserve"> И начал Соломон строить дом Господень в Иерусалиме на горе Мориа, которая указана была Давиду, отцу его, на месте, которое приготовил Давид, на гумне Орны Иевусеянина.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Начал же он строить во второй день второго месяца, в четвертый год царствования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вот основание, положенное Соломоном при строении дома Божия: длина его шестьдесят локтей, по прежней мере, а ширина двадцать локтей;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притвор, который пред домом, длиною по ширине дома в двадцать локтей, а вышиною во сто двадцать. И обложил его внутри чистым золотом.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Дом же главный обшил деревом кипарисовым и обложил его лучшим золотом, и выделал на нем пальмы и цепочки.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обложил дом дорогими камнями для красоты; золото же было золото Парваимское.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покрыл дом, бревна, пороги и стены его, [и окна] и двери его, золотом, и вырезал на стенах херувимов.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сделал Святое Святых: длина его по широте дома в двадцать локтей, и ширина его в двадцать локтей; и покрыл его лучшим золотом на шестьсот талантов.</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 гвоздях весу до пятидесяти сиклей золота [в каждом гвозде]. Горницы также покрыл золотом.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сделал он во Святом Святых двух херувимов резной работы и покрыл их золотом.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Крылья херувимов длиною были в двадцать локтей. Одно крыло в пять локтей касалось стены дома, а другое крыло в пять же локтей сходилось с крылом другого херувима;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равно и крыло другого херувима в пять локтей касалось стены дома, а другое крыло в пять локтей сходилось с крылом другого херувима.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Крылья сих херувимов были распростерты на двадцать локтей; и они стояли на ногах своих, лицами своими к храму.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сделал завесу из яхонтовой, пурпуровой и багряной ткани и из виссона и изобразил на ней херувимов.</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сделал пред храмом два столба, длиною по тридцати пяти локтей, и капитель наверху каждого в пять локтей.</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сделал цепочки, как во святилище, и положил наверху столбов, и сделал сто гранатовых яблок и положил на цепочки.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поставил столбы пред храмом, один по правую сторону, другой по левую, и дал имя правому Иахин, а левому имя Воаз.</w:t>
      </w:r>
      <w:r>
        <w:rPr>
          <w:lang w:val="ru_RU" w:bidi="ru_RU"/>
        </w:rPr>
      </w:r>
      <w:r>
        <w:rPr>
          <w:lang w:val="ru_RU" w:bidi="ru_RU"/>
        </w:rPr>
      </w:r>
    </w:p>
    <w:p>
      <w:pPr/>
      <w:r>
        <w:rPr>
          <w:lang w:val="ru_RU" w:bidi="ru_RU"/>
        </w:rPr>
      </w:r>
    </w:p>
    <w:p>
      <w:pPr>
        <w:pStyle w:val="Heading2"/>
      </w:pPr>
      <w:r>
        <w:rPr>
          <w:lang w:val="ru_RU" w:bidi="ru_RU"/>
        </w:rPr>
        <w:t>2 Chronicles 4:1</w:t>
      </w:r>
      <w:r>
        <w:rPr>
          <w:lang w:val="ru_RU" w:bidi="ru_RU"/>
        </w:rPr>
      </w:r>
    </w:p>
    <w:p>
      <w:pPr/>
      <w:r>
        <w:rPr>
          <w:lang w:val="ru_RU" w:bidi="ru_RU"/>
        </w:rPr>
      </w:r>
      <w:r>
        <w:rPr>
          <w:vertAlign w:val="superscript"/>
          <w:lang w:val="ru_RU" w:bidi="ru_RU"/>
        </w:rPr>
        <w:t>1</w:t>
      </w:r>
      <w:r>
        <w:rPr>
          <w:lang w:val="ru_RU" w:bidi="ru_RU"/>
        </w:rPr>
        <w:t xml:space="preserve"> И сделал медный жертвенник: двадцать локтей длина его и двадцать локтей ширина его и десять локтей вышина 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сделал море литое, – от края его до края его десять локтей, – все круглое, вышиною в пять локтей; и снурок в тридцать локтей обнимал его кругом;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литые подобия волов стояли под ним кругом со всех сторон; на десять локтей окружали море кругом два ряда волов, вылитых одним литьем с ним.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Стояло оно на двенадцати волах: три глядели к северу и три глядели к западу, и три глядели к югу, и три глядели к востоку, – и море на них сверху; зады же их были обращены внутрь под него.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Толщиною оно было в ладонь; и края его, сделанные, как края чаши, походили на распустившуюся лилию. Оно вмещало до трех тысяч батов.</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сделал десять омывальниц, и поставил пять по правую сторону и пять по левую, чтоб омывать в них, – приготовляемое ко всесожжению омывали в них; море же – для священников, чтоб они омывались в нем.</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сделал десять золотых светильников, как им быть надлежало, и поставил в храме, пять по правую сторону и пять по левую.</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сделал десять столов, и поставил в храме, пять по правую сторону и пять по левую, и сделал сто золотых чаш.</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сделал священнический двор и большой двор и двери к двору, и вереи их обложил медью.</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Море поставил на правой стороне, к юго-востоку.</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сделал Хирам тазы, и лопатки, и чаши [и кадильницы, и все жертвенные сосуды]. И кончил Хирам работу, которую производил для царя Соломона в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два столба и две опояски венцов наверху столбов, и две сетки для покрытия двух опоясок венцов, которые на главе столбов,</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четыреста гранатовых яблок на двух сетках, два ряда гранатовых яблок для каждой сетки, для покрытия двух опоясок венцов, которые на столбах.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подставы сделал он, и омывальницы сделал на подставах;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одно море, и двенадцать волов под ним,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тазы, и лопатки, и вилки, и весь прибор их сделал Хирам-Авий царю Соломону для дома Господня из полированной меди.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В окрестности Иордана выливал их царь, в глинистой земле, между Сокхофом и Цередою.</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сделал Соломон все вещи сии в великом множестве, так что не знали веса меди.</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Также сделал Соломон все вещи для дома Божия и золотой жертвенник, и столы, на которых хлебы предложения,</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светильники и лампады их, чтобы возжигать их по уставу пред давиром, из чистого золота;</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цветы, и лампады, и щипцы из золота, из самого чистого золота,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ножи, и кропильницы, и чаши, и лотки из золота самого чистого, и двери храма, – двери его внутренние во Святое Святых, и двери храма во святилище, – из золота.</w:t>
      </w:r>
      <w:r>
        <w:rPr>
          <w:lang w:val="ru_RU" w:bidi="ru_RU"/>
        </w:rPr>
      </w:r>
      <w:r>
        <w:rPr>
          <w:lang w:val="ru_RU" w:bidi="ru_RU"/>
        </w:rPr>
      </w:r>
    </w:p>
    <w:p>
      <w:pPr/>
      <w:r>
        <w:rPr>
          <w:lang w:val="ru_RU" w:bidi="ru_RU"/>
        </w:rPr>
      </w:r>
    </w:p>
    <w:p>
      <w:pPr>
        <w:pStyle w:val="Heading2"/>
      </w:pPr>
      <w:r>
        <w:rPr>
          <w:lang w:val="ru_RU" w:bidi="ru_RU"/>
        </w:rPr>
        <w:t>2 Chronicles 5:1</w:t>
      </w:r>
      <w:r>
        <w:rPr>
          <w:lang w:val="ru_RU" w:bidi="ru_RU"/>
        </w:rPr>
      </w:r>
    </w:p>
    <w:p>
      <w:pPr/>
      <w:r>
        <w:rPr>
          <w:lang w:val="ru_RU" w:bidi="ru_RU"/>
        </w:rPr>
      </w:r>
      <w:r>
        <w:rPr>
          <w:vertAlign w:val="superscript"/>
          <w:lang w:val="ru_RU" w:bidi="ru_RU"/>
        </w:rPr>
        <w:t>1</w:t>
      </w:r>
      <w:r>
        <w:rPr>
          <w:lang w:val="ru_RU" w:bidi="ru_RU"/>
        </w:rPr>
        <w:t xml:space="preserve"> И окончилась вся работа, которую производил Соломон для дома Господня. И принес Соломон посвященное Давидом, отцом его; и серебро и золото и все вещи отдал в сокровищницы дома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Тогда собрал Соломон старейшин Израилевых и всех глав колен, начальников поколений сынов Израилевых, в Иерусалим, для перенесения ковчега завета Господня из города Давидова, то есть с Сиона.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собрались к царю все Израильтяне на праздник, в седьмой месяц.</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пришли все старейшины Израилевы. Левиты взяли ковчег</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понесли ковчег и скинию собрания и все вещи священные, которые в скинии, – понесли их священники и левиты.</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Царь же Соломон и все общество Израилево, собравшееся к нему пред ковчегом, приносили жертвы из овец и волов, которых невозможно исчислить и определить, по причине множества.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принесли священники ковчег завета Господня на место его, в давир храма – во Святое Святых, под крылья херувимов.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херувимы распростирали крылья над местом ковчега, и покрывали херувимы ковчег и шесты его сверху.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выдвинулись шесты, так что головки шестов ковчега видны были пред давиром, но не выказывались наружу, и они там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Не было в ковчеге ничего, кроме двух скрижалей, которые положил Моисей на Хориве, когда Господь заключил завет с сынами Израилевыми, по исходе их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Когда священники вышли из святилища, ибо все священники, находившиеся там, освятились без различия отделов;</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левиты певцы, – все они, то есть Асаф, Еман, Идифун и сыновья их, и братья их, – одетые в виссон, с кимвалами и с псалтирями и цитрами стояли на восточной стороне жертвенника, и с ними сто двадцать священников, трубивших трубами,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были, как один, трубящие и поющие, издавая один голос к восхвалению и славословию Господа; и когда загремел звук труб и кимвалов и музыкальных орудий, и восхваляли Господа, ибо Он благ, ибо вовек милость Его, тогда дом, дом Господень, наполнило облако,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не могли священники стоять на служении по причине облака, потому что слава Господня наполнила дом Божий.</w:t>
      </w:r>
      <w:r>
        <w:rPr>
          <w:lang w:val="ru_RU" w:bidi="ru_RU"/>
        </w:rPr>
      </w:r>
      <w:r>
        <w:rPr>
          <w:lang w:val="ru_RU" w:bidi="ru_RU"/>
        </w:rPr>
      </w:r>
    </w:p>
    <w:p>
      <w:pPr/>
      <w:r>
        <w:rPr>
          <w:lang w:val="ru_RU" w:bidi="ru_RU"/>
        </w:rPr>
      </w:r>
    </w:p>
    <w:p>
      <w:pPr>
        <w:pStyle w:val="Heading2"/>
      </w:pPr>
      <w:r>
        <w:rPr>
          <w:lang w:val="ru_RU" w:bidi="ru_RU"/>
        </w:rPr>
        <w:t>2 Chronicles 6:1</w:t>
      </w:r>
      <w:r>
        <w:rPr>
          <w:lang w:val="ru_RU" w:bidi="ru_RU"/>
        </w:rPr>
      </w:r>
    </w:p>
    <w:p>
      <w:pPr/>
      <w:r>
        <w:rPr>
          <w:lang w:val="ru_RU" w:bidi="ru_RU"/>
        </w:rPr>
      </w:r>
      <w:r>
        <w:rPr>
          <w:vertAlign w:val="superscript"/>
          <w:lang w:val="ru_RU" w:bidi="ru_RU"/>
        </w:rPr>
        <w:t>1</w:t>
      </w:r>
      <w:r>
        <w:rPr>
          <w:lang w:val="ru_RU" w:bidi="ru_RU"/>
        </w:rPr>
        <w:t xml:space="preserve"> Тогда сказал Соломон: Господь сказал, что Он благоволит обитать во мгле,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а я построил дом в жилище Тебе, [Святой,] место для вечного Твоего пребывания.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обратился царь лицом своим и благословил все собрание Израильтян, – все собрание Израильтян стояло, –</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 благословен Господь, Бог Израилев, Который, что сказал устами Своими Давиду, отцу моему, исполнил ныне рукою Своею! Он говорил:</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«С того дня, как Я вывел народ Мой из земли Египетской, Я не избрал города ни в одном из колен Израилевых для построения дома, в котором пребывало бы имя Мое, и не избрал человека, который был бы правителем народа Моего,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 избрал Иерусалим, чтобы там пребывало имя Мое, и избрал Давида, чтоб он был над народом Моим,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было на сердце у Давида, отца моего, построить дом имени Господа, Бога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Господь сказал Давиду, отцу моему: «у тебя есть на сердце построить храм имени Моему; хорошо, что это на сердце у тебя.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Однако не ты построишь храм, а сын твой, который произойдет из чресл твоих, – он построит храм имени Моему».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исполнил Господь слово Свое, которое изрек: я вступил на место Давида, отца моего, и воссел на престоле Израилевом, как сказал Господь, и построил дом имени Господа, Бога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я поставил там ковчег, в котором завет Господа, заключенный Им с сынами Израилевыми.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стал Соломон у жертвенника Господня впереди всего собрания Израильтян, и воздвиг руки свои, –</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ибо Соломон сделал медный амвон длиною в пять локтей и шириною в пять локтей, а вышиною в три локтя, и поставил его среди двора; и стал на нем, и преклонил колени впереди всего собрания Израильтян, и воздвиг руки свои к небу, –</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сказал: Господи, Боже Израилев! Нет Бога, подобного Тебе, ни на небе, ни на земле. Ты хранишь завет и милость к рабам Твоим, ходящим пред Тобою всем сердцем своим:</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Ты исполнил рабу Твоему Давиду, отцу моему, что Ты говорил ему; что изрек Ты устами Твоими, то в день сей исполнил рукою Твоею.</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ныне, Господи, Боже Израилев! исполни рабу Твоему Давиду, отцу моему, то, что Ты сказал ему, говоря: «не прекратится у тебя [муж,] сидящий пред лицом Моим на престоле Израилевом, если только сыновья твои будут наблюдать за путями своими, ходя по закону Моему так, как ты ходил предо Мною».</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ныне, Господи, Боже Израилев! да будет верно слово Твое, которое Ты изрек рабу Твоему Давиду.</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Поистине, Богу ли жить с человеками на земле? Если небо и небеса небес не вмещают Тебя, – тем менее храм сей, который построил я.</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Но призри на молитву раба Твоего и на прошение его, Господи, Боже мой! услышь воззвание и молитву, которою раб Твой молится пред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Да будут очи Твои отверсты на храм сей днем и ночью, на место, где Ты обещал положить имя Твое, чтобы слышать молитву, которою раб Твой будет молиться на месте сем.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Услышь моления раба Твоего и народа Твоего, Израиля, какими они будут молиться на месте сем; услышь с места обитания Твоего, с небес, услышь и помилуй!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Когда кто согрешит против ближнего своего, и потребуют от него клятвы, чтоб он поклялся, и будет совершаться клятва пред жертвенником Твоим в храме сем,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тогда Ты услышь с неба и соверши суд над рабами Твоими, воздай виновному, возложив поступок его на голову его, и оправдай правого, воздав ему по правде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Когда поражен будет народ Твой, Израиль, неприятелем за то, что согрешил пред Тобою, и они обратятся к Тебе, и исповедают имя Твое, и будут просить и молиться пред Тобою в храме сем,</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тогда Ты услышь с неба, и прости грех народа Твоего, Израиля, и возврати их в землю, которую Ты дал им и отцам их.</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Когда заключится небо и не будет дождя за то, что они согрешили пред Тобою, и будут молиться на месте сем, и исповедают имя Твое, и обратятся от греха своего, потому что Ты смирил 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тогда Ты услышь с неба и прости грех рабов Твоих и народа Твоего, Израиля, указав им добрый путь, по которому идти им, и пошли дождь на землю Твою, которую Ты дал народу Твоему в наследие.</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Голод ли будет на земле, будет ли язва моровая, будет ли ветер палящий или ржа, саранча или червь, будут ли теснить его неприятели его на земле владений его, будет ли какое бедствие, какая болезнь,</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всякую молитву, всякое прошение, какое будет от какого-либо человека или от всего народа Твоего, Израиля, когда они почувствуют каждый бедствие свое и горе свое и прострут руки свои к храму сему,</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Ты услышь с неба – места обитания Твоего, и прости, и воздай каждому по всем путям его, как Ты знаешь сердце его, – ибо Ты один знаешь сердце сынов человеческих, –</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чтобы они боялись Тебя и ходили путями Твоими во все дни, доколе живут на земле, которую Ты дал отцам нашим.</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Даже и иноплеменник, который не от народа Твоего, Израиля, когда он придет из земли далекой ради имени Твоего великого и руки Твоей могущественной и мышцы Твоей простертой, и придет и будет молиться у храма сего,</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Ты услышь с неба, с места обитания Твоего, и сделай все, о чем будет взывать к Тебе иноплеменник, чтобы все народы земли узнали имя Твое, и чтобы боялись Тебя, как народ Твой, Израиль, и знали, что Твоим именем называется дом сей, который построил я.</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Когда выйдет народ Твой на войну против неприятелей своих путем, которым Ты пошлешь его, и будет молиться Тебе, обратившись к городу сему, который избрал Ты, и к храму, который я построил имени Твоему,</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тогда услышь с неба молитву их и прошение их и сделай, что потребно для них.</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Когда они согрешат пред Тобою, – ибо нет человека, который не согрешил бы, – и Ты прогневаешься на них, и предашь их врагу, и отведут их пленившие их в землю далекую или близкую,</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когда они в земле, в которую будут пленены, войдут в себя и обратятся и будут молиться Тебе в земле пленения своего, говоря: «мы согрешили, сделали беззаконие, мы виновны»,</w:t>
      </w:r>
      <w:r>
        <w:rPr>
          <w:lang w:val="ru_RU" w:bidi="ru_RU"/>
        </w:rPr>
      </w:r>
      <w:r>
        <w:rPr>
          <w:lang w:val="ru_RU" w:bidi="ru_RU"/>
        </w:rPr>
      </w:r>
    </w:p>
    <w:p>
      <w:pPr/>
      <w:r>
        <w:rPr>
          <w:lang w:val="ru_RU" w:bidi="ru_RU"/>
        </w:rPr>
      </w:r>
    </w:p>
    <w:p>
      <w:pPr/>
      <w:r>
        <w:rPr>
          <w:lang w:val="ru_RU" w:bidi="ru_RU"/>
        </w:rPr>
      </w:r>
      <w:r>
        <w:rPr>
          <w:vertAlign w:val="superscript"/>
          <w:lang w:val="ru_RU" w:bidi="ru_RU"/>
        </w:rPr>
        <w:t>38</w:t>
      </w:r>
      <w:r>
        <w:rPr>
          <w:lang w:val="ru_RU" w:bidi="ru_RU"/>
        </w:rPr>
        <w:t xml:space="preserve"> и обратятся к Тебе всем сердцем своим и всею душою своею в земле пленения своего, куда отведут их в плен, и будут молиться, обратившись к земле своей, которую Ты дал отцам их, и к городу, который избрал Ты, и к храму, который я построил имени Твоему, –</w:t>
      </w:r>
      <w:r>
        <w:rPr>
          <w:lang w:val="ru_RU" w:bidi="ru_RU"/>
        </w:rPr>
      </w:r>
      <w:r>
        <w:rPr>
          <w:lang w:val="ru_RU" w:bidi="ru_RU"/>
        </w:rPr>
      </w:r>
    </w:p>
    <w:p>
      <w:pPr/>
      <w:r>
        <w:rPr>
          <w:lang w:val="ru_RU" w:bidi="ru_RU"/>
        </w:rPr>
      </w:r>
    </w:p>
    <w:p>
      <w:pPr/>
      <w:r>
        <w:rPr>
          <w:lang w:val="ru_RU" w:bidi="ru_RU"/>
        </w:rPr>
      </w:r>
      <w:r>
        <w:rPr>
          <w:vertAlign w:val="superscript"/>
          <w:lang w:val="ru_RU" w:bidi="ru_RU"/>
        </w:rPr>
        <w:t>39</w:t>
      </w:r>
      <w:r>
        <w:rPr>
          <w:lang w:val="ru_RU" w:bidi="ru_RU"/>
        </w:rPr>
        <w:t xml:space="preserve"> тогда услышь с неба, с места обитания Твоего, молитву их и прошение их, и сделай, что потребно для них, и прости народу Твоему, в чем он согрешил пред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40</w:t>
      </w:r>
      <w:r>
        <w:rPr>
          <w:lang w:val="ru_RU" w:bidi="ru_RU"/>
        </w:rPr>
        <w:t xml:space="preserve"> Боже мой! да будут очи Твои отверсты и уши Твои внимательны к молитве на месте сем.</w:t>
      </w:r>
      <w:r>
        <w:rPr>
          <w:lang w:val="ru_RU" w:bidi="ru_RU"/>
        </w:rPr>
      </w:r>
      <w:r>
        <w:rPr>
          <w:lang w:val="ru_RU" w:bidi="ru_RU"/>
        </w:rPr>
      </w:r>
    </w:p>
    <w:p>
      <w:pPr/>
      <w:r>
        <w:rPr>
          <w:lang w:val="ru_RU" w:bidi="ru_RU"/>
        </w:rPr>
      </w:r>
    </w:p>
    <w:p>
      <w:pPr/>
      <w:r>
        <w:rPr>
          <w:lang w:val="ru_RU" w:bidi="ru_RU"/>
        </w:rPr>
      </w:r>
      <w:r>
        <w:rPr>
          <w:vertAlign w:val="superscript"/>
          <w:lang w:val="ru_RU" w:bidi="ru_RU"/>
        </w:rPr>
        <w:t>41</w:t>
      </w:r>
      <w:r>
        <w:rPr>
          <w:lang w:val="ru_RU" w:bidi="ru_RU"/>
        </w:rPr>
        <w:t xml:space="preserve"> И ныне, Господи Боже, стань на место покоя Твоего, Ты и ковчег могущества Твоего. Священники Твои, Господи Боже, да облекутся во спасение, и преподобные Твои да насладятся благами.</w:t>
      </w:r>
      <w:r>
        <w:rPr>
          <w:lang w:val="ru_RU" w:bidi="ru_RU"/>
        </w:rPr>
      </w:r>
      <w:r>
        <w:rPr>
          <w:lang w:val="ru_RU" w:bidi="ru_RU"/>
        </w:rPr>
      </w:r>
    </w:p>
    <w:p>
      <w:pPr/>
      <w:r>
        <w:rPr>
          <w:lang w:val="ru_RU" w:bidi="ru_RU"/>
        </w:rPr>
      </w:r>
    </w:p>
    <w:p>
      <w:pPr/>
      <w:r>
        <w:rPr>
          <w:lang w:val="ru_RU" w:bidi="ru_RU"/>
        </w:rPr>
      </w:r>
      <w:r>
        <w:rPr>
          <w:vertAlign w:val="superscript"/>
          <w:lang w:val="ru_RU" w:bidi="ru_RU"/>
        </w:rPr>
        <w:t>42</w:t>
      </w:r>
      <w:r>
        <w:rPr>
          <w:lang w:val="ru_RU" w:bidi="ru_RU"/>
        </w:rPr>
        <w:t xml:space="preserve"> Господи Боже! не отврати лица помазанника Твоего, помяни милости к Давиду, рабу Твоему.</w:t>
      </w:r>
      <w:r>
        <w:rPr>
          <w:lang w:val="ru_RU" w:bidi="ru_RU"/>
        </w:rPr>
      </w:r>
      <w:r>
        <w:rPr>
          <w:lang w:val="ru_RU" w:bidi="ru_RU"/>
        </w:rPr>
      </w:r>
    </w:p>
    <w:p>
      <w:pPr/>
      <w:r>
        <w:rPr>
          <w:lang w:val="ru_RU" w:bidi="ru_RU"/>
        </w:rPr>
      </w:r>
    </w:p>
    <w:p>
      <w:pPr>
        <w:pStyle w:val="Heading2"/>
      </w:pPr>
      <w:r>
        <w:rPr>
          <w:lang w:val="ru_RU" w:bidi="ru_RU"/>
        </w:rPr>
        <w:t>2 Chronicles 7:1</w:t>
      </w:r>
      <w:r>
        <w:rPr>
          <w:lang w:val="ru_RU" w:bidi="ru_RU"/>
        </w:rPr>
      </w:r>
    </w:p>
    <w:p>
      <w:pPr/>
      <w:r>
        <w:rPr>
          <w:lang w:val="ru_RU" w:bidi="ru_RU"/>
        </w:rPr>
      </w:r>
      <w:r>
        <w:rPr>
          <w:vertAlign w:val="superscript"/>
          <w:lang w:val="ru_RU" w:bidi="ru_RU"/>
        </w:rPr>
        <w:t>1</w:t>
      </w:r>
      <w:r>
        <w:rPr>
          <w:lang w:val="ru_RU" w:bidi="ru_RU"/>
        </w:rPr>
        <w:t xml:space="preserve"> Когда окончил Соломон молитву, сошел огонь с неба и поглотил всесожжение и жертвы, и слава Господня наполнила дом.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не могли священники войти в дом Господень, потому что слава Господня наполнила дом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все сыны Израилевы, видя, как сошел огонь и слава Господня на дом, пали лицом на землю, на помост, и поклонились, и славословили Господа, ибо Он благ, ибо вовек милость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Царь же и весь народ стали приносить жертвы пред лицом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принес царь Соломон в жертву двадцать две тысячи волов и сто двадцать тысяч овец: так освятили дом Божий царь и весь народ.</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Священники стояли в служении своем, и левиты с музыкальными орудиями Господа, которые сделал царь Давид для прославления Господа, ибо вечна милость Его, так как Давид славословил через них; священники же трубили перед ним, и весь Израиль стоял.</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Освятил Соломон и внутреннюю часть двора, которая пред домом Господним: ибо принес там всесожжения и тук мирных жертв, так как жертвенник медный, сделанный Соломоном, не мог вмещать всесожжения и хлебного приношения, и туков.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сделал Соломон в то время семидневный праздник, и весь Израиль с ним – собрание весьма большое, сошедшееся от входа в Емаф до реки Египетской;</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а в день восьмой сделали попразднество, ибо освящение жертвенника совершали семь дней и праздник семь дней.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 двадцать третий день седьмого месяца царь отпустил народ в шатры их, радующийся и веселящийся в сердце о благе, какое сделал Господь Давиду и Соломону и Израилю, народу Своему.</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окончил Соломон дом Господень и дом царский; и все, что предположил Соломон в сердце своем сделать в доме Господнем и в доме своем, совершил он успешно.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явился Господь Соломону ночью и сказал ему: Я услышал молитву твою и избрал Себе место сие в дом жертвоприношения.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Если Я заключу небо и не будет дождя, и если повелю саранче поядать землю, или пошлю моровую язву на народ Мой,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смирится народ Мой, который именуется именем Моим, и будут молиться, и взыщут лица Моего, и обратятся от худых путей своих, то Я услышу с неба и прощу грехи их и исцелю землю их.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Ныне очи Мои будут отверсты и уши Мои внимательны к молитве на месте сем.</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ныне Я избрал и освятил дом сей, чтобы имя Мое было там вовеки; и очи Мои и сердце Мое будут там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если ты будешь ходить пред лицом Моим, как ходил Давид, отец твой, и будешь делать все, что Я повелел тебе, и будешь хранить уставы Мои и законы Мои,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то утвержу престол царства твоего, как Я обещал Давиду, отцу твоему, говоря: «не прекратится у тебя [муж,] владеющий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Если же вы отступите и оставите уставы Мои и заповеди Мои, которые Я дал вам, и пойдете и станете служить богам иным и поклоняться им,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то Я истреблю Израиля с лица земли Моей, которую Я дал им, и храм сей, который Я освятил имени Моему, отвергну от лица Моего и сделаю его притчею и посмешищем у всех народов.</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о храме сем высоком всякий, проходящий мимо него, ужаснется и скажет: «за что поступил так Господь с землею сею и с храмом сим?»</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скажут: «за то, что они оставили Господа, Бога отцов своих, Который вывел их из земли Египетской, и прилепились к богам иным, и поклонялись им, и служили им, – за то Он навел на них все это бедствие».</w:t>
      </w:r>
      <w:r>
        <w:rPr>
          <w:lang w:val="ru_RU" w:bidi="ru_RU"/>
        </w:rPr>
      </w:r>
      <w:r>
        <w:rPr>
          <w:lang w:val="ru_RU" w:bidi="ru_RU"/>
        </w:rPr>
      </w:r>
    </w:p>
    <w:p>
      <w:pPr/>
      <w:r>
        <w:rPr>
          <w:lang w:val="ru_RU" w:bidi="ru_RU"/>
        </w:rPr>
      </w:r>
    </w:p>
    <w:p>
      <w:pPr>
        <w:pStyle w:val="Heading2"/>
      </w:pPr>
      <w:r>
        <w:rPr>
          <w:lang w:val="ru_RU" w:bidi="ru_RU"/>
        </w:rPr>
        <w:t>2 Chronicles 8:1</w:t>
      </w:r>
      <w:r>
        <w:rPr>
          <w:lang w:val="ru_RU" w:bidi="ru_RU"/>
        </w:rPr>
      </w:r>
    </w:p>
    <w:p>
      <w:pPr/>
      <w:r>
        <w:rPr>
          <w:lang w:val="ru_RU" w:bidi="ru_RU"/>
        </w:rPr>
      </w:r>
      <w:r>
        <w:rPr>
          <w:vertAlign w:val="superscript"/>
          <w:lang w:val="ru_RU" w:bidi="ru_RU"/>
        </w:rPr>
        <w:t>1</w:t>
      </w:r>
      <w:r>
        <w:rPr>
          <w:lang w:val="ru_RU" w:bidi="ru_RU"/>
        </w:rPr>
        <w:t xml:space="preserve"> По окончании двадцати лет, в которые Соломон строил дом Господень и свой дом,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Соломон обстроил и города, которые дал Соломону Хирам, и поселил в них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пошел Соломон на Емаф-Сува и взял 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построил он Фадмор в пустыне, и все города для запасов, какие основал в Емафе.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Он обстроил Вефорон верхний и Вефорон нижний, города укрепленные, со стенами, воротами и запорами,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Ваалаф и все города для запасов, которые были у Соломона, и все города для колесниц, и города для конных, и все, что хотел Соломон построить в Иерусалиме и на Ливане и во всей земле владения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Весь народ, оставшийся от Хеттеев, и Аморреев, и Ферезеев, и Евеев, и Иевусеев, которые были не из сынов Израилевых, –</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детей их, оставшихся после них на земле, которых не истребили сыны Израилевы, – сделал Соломон оброчными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Сынов же Израилевых не делал Соломон работниками по делам своим, но они были воинами, и начальниками телохранителей его, и вождями колесниц его и всадников 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было главных приставников у царя Соломона, управлявших народом, двести пятьдесят.</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А дочь фараонову перевел Соломон из города Давидова в дом, который построил для нее, потому что, говорил он, не должна жить женщина у меня в доме Давида, царя Израилева, ибо свят он, так как вошел в него ковчег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Тогда стал возносить Соломон всесожжения Господу на жертвеннике Господнем, который он устроил пред притвором,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чтобы по уставу каждого дня приносить всесожжения, по заповеди Моисеевой, в субботы, и в новомесячия, и в праздники три раза в год: в праздник опресноков, и в праздник седмиц, и в праздник кущей.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установил он, по распоряжению Давида, отца своего, череды священников по службе их и левитов по стражам их, чтобы они славословили и служили при священниках по уставу каждого дня, и привратников по чередам их, к каждым воротам, потому что таково было завещание Давида, человека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не отступали от повелений царя о священниках и левитах ни в чем, ни в отношении сокровищ.</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Так устроено было все дело Соломоново от дня основания дома Господня до совершенного окончания его –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Тогда пошел Соломон в Ецион-Гавер и в Елаф, который на берегу моря, в земле Идумейской.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прислал ему Хирам чрез слуг своих корабли и рабов, знающих море, и отправились они с слугами Соломоновыми в Офир, и добыли оттуда четыреста пятьдесят талантов золота, и привезли царю Соломону.</w:t>
      </w:r>
      <w:r>
        <w:rPr>
          <w:lang w:val="ru_RU" w:bidi="ru_RU"/>
        </w:rPr>
      </w:r>
      <w:r>
        <w:rPr>
          <w:lang w:val="ru_RU" w:bidi="ru_RU"/>
        </w:rPr>
      </w:r>
    </w:p>
    <w:p>
      <w:pPr/>
      <w:r>
        <w:rPr>
          <w:lang w:val="ru_RU" w:bidi="ru_RU"/>
        </w:rPr>
      </w:r>
    </w:p>
    <w:p>
      <w:pPr>
        <w:pStyle w:val="Heading2"/>
      </w:pPr>
      <w:r>
        <w:rPr>
          <w:lang w:val="ru_RU" w:bidi="ru_RU"/>
        </w:rPr>
        <w:t>2 Chronicles 9:1</w:t>
      </w:r>
      <w:r>
        <w:rPr>
          <w:lang w:val="ru_RU" w:bidi="ru_RU"/>
        </w:rPr>
      </w:r>
    </w:p>
    <w:p>
      <w:pPr/>
      <w:r>
        <w:rPr>
          <w:lang w:val="ru_RU" w:bidi="ru_RU"/>
        </w:rPr>
      </w:r>
      <w:r>
        <w:rPr>
          <w:vertAlign w:val="superscript"/>
          <w:lang w:val="ru_RU" w:bidi="ru_RU"/>
        </w:rPr>
        <w:t>1</w:t>
      </w:r>
      <w:r>
        <w:rPr>
          <w:lang w:val="ru_RU" w:bidi="ru_RU"/>
        </w:rPr>
        <w:t xml:space="preserve"> Царица Савская, услышав о славе Соломона, пришла испытать Соломона загадками в Иерусалим, с весьма большим богатством, и с верблюдами, навьюченными благовониями и множеством золота и драгоценных камней. И пришла к Соломону и беседовала с ним обо всем, что было на сердце у нее.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объяснил ей Соломон все слова ее, и не нашлось ничего незнакомого Соломону, чего он не объяснил бы ей.</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увидела царица Савская мудрость Соломона и дом, который он построил,</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пищу за столом его, и жилище рабов его, и чинность служащих ему и одежду их, и виночерпиев его и одежду их, и ход, которым он ходил в дом Господень, – и была она вне себя.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сказала царю: верно то, что я слышала в земле моей о делах твоих и о мудрости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 я не верила словам о них, доколе не пришла и не увидела глазами своими. И вот, мне и вполовину не сказано о множестве мудрости твоей: ты превосходишь молву, какую я слышала.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Блаженны люди твои, и блаженны сии слуги твои, всегда предстоящие пред тобою и слышащие мудрость твою!</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Да будет благословен Господь, Бог твой, Который благоволил посадить тебя на престол Свой в царя у Господа, Бога твоего. По любви Бога твоего к Израилю, чтоб утвердить его навеки, Он поставил тебя царем над ним – творить суд и правду.</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подарила она царю сто двадцать талантов золота и великое множество благовоний и драгоценных камней; и не бывало таких благовоний, какие подарила царица Савская царю Соломону.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слуги Хирамовы и слуги Соломоновы, которые привезли золото из Офира, привезли и красного дерева и драгоценных камней.</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сделал царь из этого красного дерева лестницы к дому Господню и к дому царскому, и цитры и псалтири для певцов. И не видано было подобного сему прежде в земле Иудейской.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Царь же Соломон дал царице Савской все, чего она желала и чего она просила, кроме таких вещей, какие она привезла царю. И она отправилась обратно в землю свою, она и слуги ее.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Весу в золоте, которое приходило к Соломону в один год, было шестьсот шестьдесят шесть талантов золота.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Сверх того, послы и купцы приносили, и все цари Аравийские и начальники областные приносили золото и серебро Соломону.</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сделал царь Соломон двести больших щитов из кованого золота, – по шестисот сиклей кованого золота пошло на каждый щит, –</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триста щитов меньших из кованого золота, – по триста сиклей золота пошло на каждый щит; и поставил их царь в доме из Ливанского дерева.</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сделал царь большой престол из слоновой кости и обложил его чистым золотом,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шесть ступеней к престолу и золотое подножие, к престолу приделанное, и локотники по обе стороны у места сидения, и двух львов, стоящих возле локотников,</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еще двенадцать львов, стоящих там на шести ступенях, по обе стороны. Не бывало такого [престола] ни в одном царстве.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все сосуды для питья у царя Соломона были из золота, и все сосуды в доме из Ливанского дерева были из золота отборного; серебро во дни Соломона вменялось ни во что,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ибо корабли царя ходили в Фарсис с слугами Хирама, и в три года раз возвращались корабли из Фарсиса и привозили золото и серебро, слоновую кость и обезьян и павлинов.</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превзошел царь Соломон всех царей земли богатством и мудростью.</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все цари земли искали видеть Соломона, чтобы послушать мудрости его, которую вложил Бог в сердце его.</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каждый из них подносил от себя в дар сосуды серебряные и сосуды золотые и одежды, оружие и благовония, коней и лошаков, из года в год.</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было у Соломона четыре тысячи стойл для коней и колесниц и двенадцать тысяч всадников; и он разместил их в городах колесничных и при царе –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господствовал он над всеми царями, от реки Евфрата до земли Филистимской и до пределов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сделал царь [золото и] серебро в Иерусалиме равноценным простому камню, а кедры, по их множеству, сделал равноценными сикоморам, которые на низких местах.</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Коней приводили Соломону из Египта и из всех земель.</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Прочие деяния Соломоновы, первые и последние, описаны в записях Нафана пророка и в пророчестве Ахии Силомлянина и в видениях прозорливца Иоиля о Иеровоаме, сыне Наватовом.</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Царствовал же Соломон в Иерусалиме над всем Израилем сорок лет.</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почил Соломон с отцами своими, и похоронили его в городе Давида, отца его. И воцарился Ровоам, сын его, вместо него.</w:t>
      </w:r>
      <w:r>
        <w:rPr>
          <w:lang w:val="ru_RU" w:bidi="ru_RU"/>
        </w:rPr>
      </w:r>
      <w:r>
        <w:rPr>
          <w:lang w:val="ru_RU" w:bidi="ru_RU"/>
        </w:rPr>
      </w:r>
    </w:p>
    <w:p>
      <w:pPr/>
      <w:r>
        <w:rPr>
          <w:lang w:val="ru_RU" w:bidi="ru_RU"/>
        </w:rPr>
      </w:r>
    </w:p>
    <w:p>
      <w:pPr>
        <w:pStyle w:val="Heading2"/>
      </w:pPr>
      <w:r>
        <w:rPr>
          <w:lang w:val="ru_RU" w:bidi="ru_RU"/>
        </w:rPr>
        <w:t>2 Chronicles 10:1</w:t>
      </w:r>
      <w:r>
        <w:rPr>
          <w:lang w:val="ru_RU" w:bidi="ru_RU"/>
        </w:rPr>
      </w:r>
    </w:p>
    <w:p>
      <w:pPr/>
      <w:r>
        <w:rPr>
          <w:lang w:val="ru_RU" w:bidi="ru_RU"/>
        </w:rPr>
      </w:r>
      <w:r>
        <w:rPr>
          <w:vertAlign w:val="superscript"/>
          <w:lang w:val="ru_RU" w:bidi="ru_RU"/>
        </w:rPr>
        <w:t>1</w:t>
      </w:r>
      <w:r>
        <w:rPr>
          <w:lang w:val="ru_RU" w:bidi="ru_RU"/>
        </w:rPr>
        <w:t xml:space="preserve"> И пошел Ровоам в Сихем, потому что в Сихем сошлись все Израильтяне, чтобы поставить его царем.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Когда услышал о сем Иеровоам, сын Наватов, – он находился в Египте, куда убежал от царя Соломона, – то возвратился Иеровоам из Египта.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послали и звали его; и пришел Иеровоам и весь Израиль, и говорили Ровоаму так:</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отец твой наложил на нас тяжкое иго; но ты облегчи жестокую работу отца твоего и тяжкое иго, которое он наложил на нас, и мы будем служить тебе.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 им Ровоам: через три дня придите опять ко мне. И разошелся народ.</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советовался царь Ровоам со старейшинами, которые предстояли пред лицом Соломона, отца его, при жизни его, и говорил: как вы посоветуете отвечать народу сему?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Они сказали ему: если ты [ныне] будешь добр к народу сему и угодишь им и будешь говорить с ними ласково, то они будут тебе рабами на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он оставил совет старейшин, который они давали ему, и стал советоваться с людьми молодыми, которые выросли вместе с ним, предстоящими пред лицом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сказал им: что вы посоветуете мне отвечать народу сему, говорившему мне так: «облегчи иго, которое наложил на нас отец твой»?</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говорили ему молодые люди, выросшие вместе с ним, и сказали: так скажи народу, говорившему тебе: «отец твой наложил на нас тяжкое иго, а ты облегчи нас», – так скажи им: «мизинец мой толще чресл отца моего.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Отец мой наложил на вас тяжкое иго, а я увеличу иго ваше; отец мой наказывал вас бичами, а я [буду бить вас] скорпионами».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пришел Иеровоам и весь народ к Ровоаму на третий день, как приказал царь, сказав: придите ко мне опять через три дня.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Тогда царь отвечал им сурово, ибо оставил царь Ровоам совет старейшин, и говорил им по совету молодых людей так:</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отец мой наложил на вас тяжкое иго, а я увеличу его; отец мой наказывал вас бичами, а я [буду бить вас] скорпионами.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не послушал царь народа, потому что так устроено было от Бога, чтоб исполнить Господу слово Свое, которое изрек Он чрез Ахию Силомлянина Иеровоаму, сыну Наватову.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Когда весь Израиль увидел, что не слушает его царь, то отвечал народ царю, говоря: какая нам часть в Давиде? Нет нам доли в сыне Иессеевом; по шатрам своим, Израиль! Теперь знай свой дом, Давид. И разошлись все Израильтяне по шатрам своим.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Только над сынами Израилевыми, жившими в городах Иудиных, остался царем Ровоам.</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послал царь Ровоам Адонирама, начальника над собиранием даней, и забросали его сыны Израилевы каменьями, и он умер. Царь же Ровоам поспешил сесть на колесницу, чтобы убежать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Так отложились Израильтяне от дома Давидова до сего дня.</w:t>
      </w:r>
      <w:r>
        <w:rPr>
          <w:lang w:val="ru_RU" w:bidi="ru_RU"/>
        </w:rPr>
      </w:r>
      <w:r>
        <w:rPr>
          <w:lang w:val="ru_RU" w:bidi="ru_RU"/>
        </w:rPr>
      </w:r>
    </w:p>
    <w:p>
      <w:pPr/>
      <w:r>
        <w:rPr>
          <w:lang w:val="ru_RU" w:bidi="ru_RU"/>
        </w:rPr>
      </w:r>
    </w:p>
    <w:p>
      <w:pPr>
        <w:pStyle w:val="Heading2"/>
      </w:pPr>
      <w:r>
        <w:rPr>
          <w:lang w:val="ru_RU" w:bidi="ru_RU"/>
        </w:rPr>
        <w:t>2 Chronicles 11:1</w:t>
      </w:r>
      <w:r>
        <w:rPr>
          <w:lang w:val="ru_RU" w:bidi="ru_RU"/>
        </w:rPr>
      </w:r>
    </w:p>
    <w:p>
      <w:pPr/>
      <w:r>
        <w:rPr>
          <w:lang w:val="ru_RU" w:bidi="ru_RU"/>
        </w:rPr>
      </w:r>
      <w:r>
        <w:rPr>
          <w:vertAlign w:val="superscript"/>
          <w:lang w:val="ru_RU" w:bidi="ru_RU"/>
        </w:rPr>
        <w:t>1</w:t>
      </w:r>
      <w:r>
        <w:rPr>
          <w:lang w:val="ru_RU" w:bidi="ru_RU"/>
        </w:rPr>
        <w:t xml:space="preserve"> И прибыл Ровоам в Иерусалим и созвал из дома Иудина и Вениаминова сто восемьдесят тысяч отборных воинов, чтобы воевать с Израилем и возвратить царство Ровоаму.</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было слово Господне к Самею, человеку Божию, и сказано: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скажи Ровоаму, сыну Соломонову, царю Иудейскому, и всему Израилю в колене Иудином и Вениаминовом: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так говорит Господь: не ходите и не начинайте войны с братьями вашими; возвратитесь каждый в дом свой, ибо Мною сделано это. Они послушались слов Господних и возвратились из похода против Иеровоама.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Ровоам жил в Иерусалиме; он обнес города в Иудее стенами.</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Он укрепил Вифлеем и Ефам, и Фекою,</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Вефцур, и Сохо, и Одоллам,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Геф, и Марешу, и Зиф,</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Адораим, и Лахис, и Азеку,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Цору, и Аиалон, и Хеврон, находившиеся в колене Иудином и Вениаминовом.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утвердил он крепости сии, и устроил в них начальников и хранилища для хлеба и деревянного масла и вина.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дал в каждый город щиты и копья и утвердил их весьма сильно. И оставались за ним Иуда и Вениамин.</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священники и левиты, какие были по всей земле Израильской, собрались к нему из всех пределов,</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ибо оставили левиты свои городские предместья и свои владения и пришли в Иудею и в Иерусалим, так как отставил их Иеровоам и сыновья его от священства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поставил у себя жрецов к высотам, и к козлам, и к тельцам, которых он сделал.</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А за ними и из всех колен Израилевых расположившие сердце свое, чтобы взыскать Господа, Бога Израилева, приходили в Иерусалим, дабы приносить жертвы Господу, Богу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укрепили они царство Иудино и поддерживали Ровоама, сына Соломонова, три года, потому что ходили путем Давида и Соломона в сии три года.</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взял себе Ровоам в жену Махалафу, дочь Иеромофа, сына Давидова, и Авихаиль, дочь Елиава, сына Иессеева,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она родила ему сыновей: Иеуса и Шемарию и Загама.</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После нее он взял Мааху, дочь Авессалома, и она родила ему Авию и Аттая, и Зизу и Шеломифа.</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любил Ровоам Мааху, дочь Авессалома, более всех жен и наложниц своих, ибо он имел восемнадцать жен и шестьдесят наложниц и родил двадцать восемь сыновей и шестьдесят дочерей.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поставил Ровоам Авию, сына Маахи, главою [и] князем над братьями его, потому что хотел воцарить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действовал благоразумно, и разослал всех сыновей своих по всем землям Иуды и Вениамина во все укрепленные города, и дал им содержание большое и приискал много жен.</w:t>
      </w:r>
      <w:r>
        <w:rPr>
          <w:lang w:val="ru_RU" w:bidi="ru_RU"/>
        </w:rPr>
      </w:r>
      <w:r>
        <w:rPr>
          <w:lang w:val="ru_RU" w:bidi="ru_RU"/>
        </w:rPr>
      </w:r>
    </w:p>
    <w:p>
      <w:pPr/>
      <w:r>
        <w:rPr>
          <w:lang w:val="ru_RU" w:bidi="ru_RU"/>
        </w:rPr>
      </w:r>
    </w:p>
    <w:p>
      <w:pPr>
        <w:pStyle w:val="Heading2"/>
      </w:pPr>
      <w:r>
        <w:rPr>
          <w:lang w:val="ru_RU" w:bidi="ru_RU"/>
        </w:rPr>
        <w:t>2 Chronicles 12:1</w:t>
      </w:r>
      <w:r>
        <w:rPr>
          <w:lang w:val="ru_RU" w:bidi="ru_RU"/>
        </w:rPr>
      </w:r>
    </w:p>
    <w:p>
      <w:pPr/>
      <w:r>
        <w:rPr>
          <w:lang w:val="ru_RU" w:bidi="ru_RU"/>
        </w:rPr>
      </w:r>
      <w:r>
        <w:rPr>
          <w:vertAlign w:val="superscript"/>
          <w:lang w:val="ru_RU" w:bidi="ru_RU"/>
        </w:rPr>
        <w:t>1</w:t>
      </w:r>
      <w:r>
        <w:rPr>
          <w:lang w:val="ru_RU" w:bidi="ru_RU"/>
        </w:rPr>
        <w:t xml:space="preserve"> Когда царство Ровоама утвердилось, и он сделался силен, тогда он оставил закон Господень, и весь Израиль с ним.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На пятом году царствования Ровоама Сусаким, царь Египетский, пошел на Иерусалим, – потому что они отступили от Господа –</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 тысячью и двумястами колесниц и шестьюдесятью тысячами всадников; и не было числа народу, который пришел с ним из Египта, Ливиянам, Сукхитам и Ефиоплянам;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взял укрепленные города в Иудее и пришел к Иерусалиму.</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Тогда Самей пророк пришел к Ровоаму и князьям Иудеи, которые собрались в Иерусалим, спасаясь от Сусакима, и сказал им: так говорит Господь: вы оставили Меня, за то и Я оставляю вас в руки Сусакиму.</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смирились князья Израилевы и царь, и сказали: праведен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Когда увидел Господь, что они смирились, тогда было слово Господне к Самею, и сказано: они смирились; не истреблю их и вскоре дам им избавление, и не прольется гнев Мой на Иерусалим рукою Сусакима;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однако же они будут слугами его, чтобы знали, каково служить Мне и служить царствам земным.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пришел Сусаким, царь Египетский, в Иерусалим и взял сокровища дома Господня и сокровища дома царского; все взял он, взял и щиты золотые, которые сделал Соломон.</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сделал царь Ровоам вместо них щиты медные, и отдал их на руки начальникам телохранителей, охранявших вход дома царского.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Когда выходил царь в дом Господень, приходили телохранители и несли их, и потом опять относили их в палату телохранителей.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когда он смирился, тогда отвратился от него гнев Господа и не погубил его до конца; притом и в Иудее было нечто доброе.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утвердился царь Ровоам в Иерусалиме и царствовал. Сорок один год было Ровоаму, когда он воцарился, и семнадцать лет царствовал в Иерусалиме, в городе, который из всех колен Израилевых избрал Господь, чтобы там пребывало имя Его. Имя матери его Наама, Аммонитянка.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делал он зло, потому что не расположил сердца своего к тому, чтобы взыскать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Деяния Ровоамовы, первые и последние, описаны в записях Самея пророка и Адды прозорливца при родословиях. И были войны у Ровоама с Иеровоамом во все дни.</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почил Ровоам с отцами своими и погребен в городе Давидовом. И воцарился Авия, сын его, вместо него.</w:t>
      </w:r>
      <w:r>
        <w:rPr>
          <w:lang w:val="ru_RU" w:bidi="ru_RU"/>
        </w:rPr>
      </w:r>
      <w:r>
        <w:rPr>
          <w:lang w:val="ru_RU" w:bidi="ru_RU"/>
        </w:rPr>
      </w:r>
    </w:p>
    <w:p>
      <w:pPr/>
      <w:r>
        <w:rPr>
          <w:lang w:val="ru_RU" w:bidi="ru_RU"/>
        </w:rPr>
      </w:r>
    </w:p>
    <w:p>
      <w:pPr>
        <w:pStyle w:val="Heading2"/>
      </w:pPr>
      <w:r>
        <w:rPr>
          <w:lang w:val="ru_RU" w:bidi="ru_RU"/>
        </w:rPr>
        <w:t>2 Chronicles 13:1</w:t>
      </w:r>
      <w:r>
        <w:rPr>
          <w:lang w:val="ru_RU" w:bidi="ru_RU"/>
        </w:rPr>
      </w:r>
    </w:p>
    <w:p>
      <w:pPr/>
      <w:r>
        <w:rPr>
          <w:lang w:val="ru_RU" w:bidi="ru_RU"/>
        </w:rPr>
      </w:r>
      <w:r>
        <w:rPr>
          <w:vertAlign w:val="superscript"/>
          <w:lang w:val="ru_RU" w:bidi="ru_RU"/>
        </w:rPr>
        <w:t>1</w:t>
      </w:r>
      <w:r>
        <w:rPr>
          <w:lang w:val="ru_RU" w:bidi="ru_RU"/>
        </w:rPr>
        <w:t xml:space="preserve"> В восемнадцатый год царствования Иеровоама воцарился Авия над Иудою.</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Три года он царствовал в Иерусалиме; имя матери его Михаия, дочь Уриилова, из Гивы. И была война у Авии с Иеровоамом.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вывел Авия на войну войско, состоявшее из людей храбрых, из четырехсот тысяч человек отборных; а Иеровоам выступил против него на войну с восемьюстами тысяч человек, также отборных,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стал Авия на вершине горы Цемараимской, одной из гор Ефремовых, и говорил: послушайте меня, Иеровоам и все Израильтяне!</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Не знаете ли вы, что Господь, Бог Израилев, дал царство Давиду над Израилем навек, ему и сыновьям его, по завету соли [вечному]?</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Но восстал Иеровоам, сын Наватов, раб Соломона, сына Давидова, и возмутился против господина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собрались вокруг него люди пустые, люди развращенные, и укрепились против Ровоама, сына Соломонова; Ровоам же был молод и слаб сердцем и не устоял против них.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ныне вы думаете устоять против царства Господня в руке сынов Давидовых, потому что вас великое множество, и у вас золотые тельцы, которых Иеровоам сделал вам богами.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Не вы ли изгнали священников Господних, сынов Аарона, и левитов, и поставили у себя священников, какие у народов других земель? Всякий, кто приходит для посвящения своего с тельцом и с семью овнами, делается у вас священником лжебогов.</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А у нас – Господь, Бог наш; мы не оставляли Его, и Господу служат священники, сыны Аароновы, и левиты при своем деле.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сожигают они Господу всесожжения каждое утро и каждый вечер, и благовонное курение, и полагают рядами хлебы на столе чистом, и зажигают золотой светильник и лампады его, чтобы горели каждый вечер, потому что мы соблюдаем установление Господа, Бога нашего, а вы оставили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вот, у нас во главе Бог, и священники Его, и трубы громогласные, чтобы греметь против вас. Сыны Израилевы! не воюйте с Господом, Богом отцов ваших, ибо не получите успеха.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Между тем Иеровоам послал отряд в засаду с тыла им, так что сам он был впереди Иудеев, а засада позади их;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оглянулись Иудеи, и вот, им битва спереди и сзади; и возопили они к Господу, а священники затрубили трубами.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воскликнули Иудеи. И когда воскликнули Иудеи, Бог поразил Иеровоама и всех Израильтян пред лицом Авии и Иуды.</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побежали сыны Израилевы от Иудеев, и предал их Бог в руки 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произвели у них Авия и народ его поражение сильное; и пало убитых у Израиля пятьсот тысяч человек отборных.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смирились тогда сыны Израилевы, и были сильны сыны Иудины, потому что уповали на Господа,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преследовал Авия Иеровоама и взял у него города: Вефиль и зависящие от него города, и Иешану и зависящие от нее города, и Ефрон и зависящие от него города.</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не входил уже в силу Иеровоам во дни Авии. И поразил его Господь, и он умер.</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Авия же усилился; и взял себе четырнадцать жен и родил двадцать два сына и шестнадцать дочерей.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Прочие деяния Авии и его поступки и слова описаны в сказании пророка Адды.</w:t>
      </w:r>
      <w:r>
        <w:rPr>
          <w:lang w:val="ru_RU" w:bidi="ru_RU"/>
        </w:rPr>
      </w:r>
      <w:r>
        <w:rPr>
          <w:lang w:val="ru_RU" w:bidi="ru_RU"/>
        </w:rPr>
      </w:r>
    </w:p>
    <w:p>
      <w:pPr/>
      <w:r>
        <w:rPr>
          <w:lang w:val="ru_RU" w:bidi="ru_RU"/>
        </w:rPr>
      </w:r>
    </w:p>
    <w:p>
      <w:pPr>
        <w:pStyle w:val="Heading2"/>
      </w:pPr>
      <w:r>
        <w:rPr>
          <w:lang w:val="ru_RU" w:bidi="ru_RU"/>
        </w:rPr>
        <w:t>2 Chronicles 14:1</w:t>
      </w:r>
      <w:r>
        <w:rPr>
          <w:lang w:val="ru_RU" w:bidi="ru_RU"/>
        </w:rPr>
      </w:r>
    </w:p>
    <w:p>
      <w:pPr/>
      <w:r>
        <w:rPr>
          <w:lang w:val="ru_RU" w:bidi="ru_RU"/>
        </w:rPr>
      </w:r>
      <w:r>
        <w:rPr>
          <w:vertAlign w:val="superscript"/>
          <w:lang w:val="ru_RU" w:bidi="ru_RU"/>
        </w:rPr>
        <w:t>1</w:t>
      </w:r>
      <w:r>
        <w:rPr>
          <w:lang w:val="ru_RU" w:bidi="ru_RU"/>
        </w:rPr>
        <w:t xml:space="preserve"> И почил Авия с отцами своими, и похоронили его в городе Давидовом. И воцарился Аса, сын его, вместо него. Во дни его покоилась земля десять лет.</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Аса доброе и угодное в очах Господа, Бога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отверг он жертвенники богов чужих и высоты, и разбил статуи, и вырубил посвященные дерева;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повелел Иудеям взыскать Господа, Бога отцов своих, и исполнять закон [Его] и заповеди;</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отменил он во всех городах Иудиных высоты и статуи солнца. И спокойно было при нем царство.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построил он укрепленные города в Иудее, ибо спокойна была земля, и не было у него войны в те годы, так как Господь дал покой ему.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сказал он Иудеям: построим города сии и обнесем их стенами с башнями, с воротами и запорами. Земля еще наша, потому что мы взыскали Господа, Бога нашего: мы взыскали Его, – и Он дал нам покой со всех сторон. И стали строить, и имели успех.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было у Асы военной силы: вооруженных щитом и копьем из колена Иудина триста тысяч, и из колена Вениаминова вооруженных щитом и стрелявших из лука двести восемьдесят тысяч, людей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вышел на них Зарай Ефиоплянин с войском в тысячу тысяч и с тремястами колесниц и дошел до Мареши.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выступил Аса против него, и построились к сражению на долине Цефата у Мареши.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воззвал Аса к Господу, Богу своему, и сказал: Господи! не в Твоей ли силе помочь сильному или бессильному? помоги же нам, Господи, Боже наш: ибо мы на Тебя уповаем и во имя Твое вышли мы против множества сего. Господи! Ты Бог наш: да не превозможет Тебя человек.</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поразил Господь Ефиоплян пред лицом Асы и пред лицом Иуды, и побежали Ефиопляне.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преследовал их Аса и народ, бывший с ним, до Герара, и пали Ефиопляне, так что у них никого не осталось в живых, потому что они поражены были пред Господом и пред воинством Его. И набрали добычи великое множество.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разрушили все города вокруг Герара, потому что напал на них ужас от Господа; и разграбили все города и вынесли из них весьма много добычи.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Также и пастушеские шалаши разорили и угнали множество стад мелкого скота и верблюдов и возвратились в Иерусалим.</w:t>
      </w:r>
      <w:r>
        <w:rPr>
          <w:lang w:val="ru_RU" w:bidi="ru_RU"/>
        </w:rPr>
      </w:r>
      <w:r>
        <w:rPr>
          <w:lang w:val="ru_RU" w:bidi="ru_RU"/>
        </w:rPr>
      </w:r>
    </w:p>
    <w:p>
      <w:pPr/>
      <w:r>
        <w:rPr>
          <w:lang w:val="ru_RU" w:bidi="ru_RU"/>
        </w:rPr>
      </w:r>
    </w:p>
    <w:p>
      <w:pPr>
        <w:pStyle w:val="Heading2"/>
      </w:pPr>
      <w:r>
        <w:rPr>
          <w:lang w:val="ru_RU" w:bidi="ru_RU"/>
        </w:rPr>
        <w:t>2 Chronicles 15:1</w:t>
      </w:r>
      <w:r>
        <w:rPr>
          <w:lang w:val="ru_RU" w:bidi="ru_RU"/>
        </w:rPr>
      </w:r>
    </w:p>
    <w:p>
      <w:pPr/>
      <w:r>
        <w:rPr>
          <w:lang w:val="ru_RU" w:bidi="ru_RU"/>
        </w:rPr>
      </w:r>
      <w:r>
        <w:rPr>
          <w:vertAlign w:val="superscript"/>
          <w:lang w:val="ru_RU" w:bidi="ru_RU"/>
        </w:rPr>
        <w:t>1</w:t>
      </w:r>
      <w:r>
        <w:rPr>
          <w:lang w:val="ru_RU" w:bidi="ru_RU"/>
        </w:rPr>
        <w:t xml:space="preserve"> Тогда на Азарию, сына Одедова, сошел Дух Божий,</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вышел он навстречу Асе и сказал ему: послушайте меня, Аса и весь Иуда и Вениамин: Господь с вами, когда вы с Ним; и если будете искать Его, Он будет найден вами; если же оставите Его, Он оставит вас.</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Многие дни Израиль будет без Бога истинного, и без священника учащего, и без закона;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 когда он обратится в тесноте своей к Господу, Богу Израилеву, и взыщет Его, Он даст им найти Себя.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В те времена не будет мира ни выходящему, ни входящему, ибо великие волнения будут у всех жителей земель;</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народ будет сражаться с народом, и город с городом, потому что Бог приведет их в смятение всякими бедствиями.</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Но вы укрепитесь, и пусть не ослабевают руки ваши, потому что есть возмездие за дела ваши.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услышал Аса слова сии и пророчество [Азарии], сына Одеда пророка, то ободрился и изверг мерзости языческие из всей земли Иудиной и Вениаминовой и из городов, которые он взял на горе Ефремовой, и обновил жертвенник Господень, который пред притвором Господним.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собрал всего Иуду и Вениамина и живущих с ними переселенцев от Ефрема и Манассии и Симеона; ибо многие от Израиля перешли к нему, когда увидели, что Господь, Бог его, с ним.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собрались в Иерусалим в третий месяц, в пятнадцатый год царствования Асы;</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принесли в день тот жертву Господу из добычи, которую привели, из крупного скота семьсот и из мелкого семь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вступили в завет, чтобы взыскать Господа, Бога отцов своих, от всего сердца своего и от всей души своей;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а всякий, кто не станет искать Господа, Бога Израилева, должен умереть, малый ли он или большой, мужчина ли или женщина.</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клялись Господу громогласно и с восклицанием и при звуке труб и рогов.</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радовались все Иудеи сей клятве, потому что от всего сердца своего клялись и со всем усердием взыскали Его, и Он дал им найти Себя. И дал им Господь покой со всех сторон.</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Мааху, мать свою, царь Аса лишил царского достоинства за то, что она сделала истукан для дубравы. И ниспроверг Аса истукан ее, и изрубил в куски, и сжег на долине Кедрона.</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Хотя высоты не были отменены у Израиля, но сердце Асы было вполне предано Господу во все дни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внес он посвященное отцом его и свое посвящение в дом Божий, серебро и золото и сосуды.</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не было войны до тридцать пятого года царствования Асы.</w:t>
      </w:r>
      <w:r>
        <w:rPr>
          <w:lang w:val="ru_RU" w:bidi="ru_RU"/>
        </w:rPr>
      </w:r>
      <w:r>
        <w:rPr>
          <w:lang w:val="ru_RU" w:bidi="ru_RU"/>
        </w:rPr>
      </w:r>
    </w:p>
    <w:p>
      <w:pPr/>
      <w:r>
        <w:rPr>
          <w:lang w:val="ru_RU" w:bidi="ru_RU"/>
        </w:rPr>
      </w:r>
    </w:p>
    <w:p>
      <w:pPr>
        <w:pStyle w:val="Heading2"/>
      </w:pPr>
      <w:r>
        <w:rPr>
          <w:lang w:val="ru_RU" w:bidi="ru_RU"/>
        </w:rPr>
        <w:t>2 Chronicles 16:1</w:t>
      </w:r>
      <w:r>
        <w:rPr>
          <w:lang w:val="ru_RU" w:bidi="ru_RU"/>
        </w:rPr>
      </w:r>
    </w:p>
    <w:p>
      <w:pPr/>
      <w:r>
        <w:rPr>
          <w:lang w:val="ru_RU" w:bidi="ru_RU"/>
        </w:rPr>
      </w:r>
      <w:r>
        <w:rPr>
          <w:vertAlign w:val="superscript"/>
          <w:lang w:val="ru_RU" w:bidi="ru_RU"/>
        </w:rPr>
        <w:t>1</w:t>
      </w:r>
      <w:r>
        <w:rPr>
          <w:lang w:val="ru_RU" w:bidi="ru_RU"/>
        </w:rPr>
        <w:t xml:space="preserve"> В тридцать шестой год царствования Асы пошел Вааса, царь Израильский, на Иудею и начал строить Раму, чтобы не позволить никому ни уходить от Асы, царя Иудейского, ни приходить к нему.</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вынес Аса серебро и золото из сокровищниц дома Господня и дома царского и послал к Венададу, царю Сирийскому, жившему в Дамаске,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союз да будет между мною и тобою, как был между отцом моим и отцом твоим; вот, я посылаю тебе серебра и золота: пойди, расторгни союз твой с Ваасою, царем Израильским, чтоб он отступил от меня.</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послушался Венадад царя Асы и послал военачальников, которые были у него, против городов Израильских, и они опустошили Ийон и Дан и Авелмаим и все запасы в городах Неффалимовых.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когда услышал о сем Вааса, то перестал строить Раму и прекратил работу свою.</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Аса же, царь, собрал всех Иудеев, и они вывезли из Рамы камни и дерева, которые употреблял Вааса для строения, – и выстроил из них Геву и Мицфу.</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 то время пришел Ананий прозорливец к Асе, царю Иудейскому, и сказал ему: так как ты понадеялся на царя Сирийского и не уповал на Господа, Бога твоего, потому и спаслось войско царя Сирийского от руки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Не были ли Ефиопляне и Ливияне с силою большею и с колесницами и всадниками весьма многочисленными? Но как ты уповал на Господа, то Он предал их в руку твою,</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ибо очи Господа обозревают всю землю, чтобы поддерживать тех, чье сердце вполне предано Ему. Безрассудно ты поступил теперь. За то отныне будут у тебя войны.</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разгневался Аса на прозорливца, и заключил его в темницу, так как за это был в раздражении на него; притеснял Аса и некоторых из народа в то время.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вот, деяния Асы, первые и последние, описаны в книге царей Иудейских и Израильских.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сделался Аса болен ногами на тридцать девятом году царствования своего, и болезнь его поднялась до верхних частей тела; но он в болезни своей взыскал не Господа, а врачей.</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почил Аса с отцами своими, и умер на сорок первом году царствования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похоронили его в гробнице, которую он устроил для себя в городе Давидовом; и положили его на одре, который наполнили благовониями и разными искусственными мастями, и сожгли их для него великое множество.</w:t>
      </w:r>
      <w:r>
        <w:rPr>
          <w:lang w:val="ru_RU" w:bidi="ru_RU"/>
        </w:rPr>
      </w:r>
      <w:r>
        <w:rPr>
          <w:lang w:val="ru_RU" w:bidi="ru_RU"/>
        </w:rPr>
      </w:r>
    </w:p>
    <w:p>
      <w:pPr/>
      <w:r>
        <w:rPr>
          <w:lang w:val="ru_RU" w:bidi="ru_RU"/>
        </w:rPr>
      </w:r>
    </w:p>
    <w:p>
      <w:pPr>
        <w:pStyle w:val="Heading2"/>
      </w:pPr>
      <w:r>
        <w:rPr>
          <w:lang w:val="ru_RU" w:bidi="ru_RU"/>
        </w:rPr>
        <w:t>2 Chronicles 17:1</w:t>
      </w:r>
      <w:r>
        <w:rPr>
          <w:lang w:val="ru_RU" w:bidi="ru_RU"/>
        </w:rPr>
      </w:r>
    </w:p>
    <w:p>
      <w:pPr/>
      <w:r>
        <w:rPr>
          <w:lang w:val="ru_RU" w:bidi="ru_RU"/>
        </w:rPr>
      </w:r>
      <w:r>
        <w:rPr>
          <w:vertAlign w:val="superscript"/>
          <w:lang w:val="ru_RU" w:bidi="ru_RU"/>
        </w:rPr>
        <w:t>1</w:t>
      </w:r>
      <w:r>
        <w:rPr>
          <w:lang w:val="ru_RU" w:bidi="ru_RU"/>
        </w:rPr>
        <w:t xml:space="preserve"> И воцарился Иосафат, сын его, вместо него; и укрепился он против Израильтян.</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поставил он войско во все укрепленные города Иудеи и расставил охранное войско по земле Иудейской и по городам Ефремовым, которыми овладел Аса, отец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был Господь с Иосафатом, потому что он ходил первыми путями Давида, отца своего, и не взыскал Ваалов,</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 взыскал он Бога отца своего и поступал по заповедям Его, а не по деяниям Израильтян.</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утвердил Господь царство в руке его, и давали все Иудеи дары Иосафату, и было у него много богатства и славы.</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возвысилось сердце его на путях Господних; притом и высоты отменил он и дубравы в Иудее.</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в третий год царствования своего он послал князей своих Бенхаила и Овадию, и Захарию и Нафанаила и Михея, чтоб учили по городам Иудиным народ,</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 ними левитов: Шемаию и Нефанию, и Зевадию и Азаила, и Шемирамофа и Ионафана, и Адонию и Товию и Тов-Адонию, и с ними Елишаму и Иорама, священников.</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они учили в Иудее, имея с собою книгу закона Господня; и обходили все города Иудеи и учили народ.</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был страх Господень на всех царствах земель, которые вокруг Иудеи, и не воевали с Иосафатом.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А от Филистимлян приносили Иосафату дары и в дань серебро; также Аравитяне пригоняли к нему мелкий скот: овнов семь тысяч семьсот и козлов семь тысяч семьсот.</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возвышался Иосафат все более и более и построил в Иудее крепости и города для запасов.</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Много было у него запасов в городах Иудейских, а в Иерусалиме людей военных, храбрых.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вот список их по поколениям их: у Иуды начальники тысяч: Адна начальник, и у него отличных воинов триста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за ним Иоханан начальник, и у него двести восемьдесят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за ним Амасия, сын Зихри, посвятивший себя Господу, и у него двести тысяч воинов отличных.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У Вениамина: отличный воин Елиада, и у него вооруженных луком и щитом двести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за ним Иегозавад, и у него сто восемьдесят тысяч вооруженных воинов.</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Вот служившие царю, сверх тех, которых расставил царь в укрепленных городах по всей Иудее.</w:t>
      </w:r>
      <w:r>
        <w:rPr>
          <w:lang w:val="ru_RU" w:bidi="ru_RU"/>
        </w:rPr>
      </w:r>
      <w:r>
        <w:rPr>
          <w:lang w:val="ru_RU" w:bidi="ru_RU"/>
        </w:rPr>
      </w:r>
    </w:p>
    <w:p>
      <w:pPr/>
      <w:r>
        <w:rPr>
          <w:lang w:val="ru_RU" w:bidi="ru_RU"/>
        </w:rPr>
      </w:r>
    </w:p>
    <w:p>
      <w:pPr>
        <w:pStyle w:val="Heading2"/>
      </w:pPr>
      <w:r>
        <w:rPr>
          <w:lang w:val="ru_RU" w:bidi="ru_RU"/>
        </w:rPr>
        <w:t>2 Chronicles 18:1</w:t>
      </w:r>
      <w:r>
        <w:rPr>
          <w:lang w:val="ru_RU" w:bidi="ru_RU"/>
        </w:rPr>
      </w:r>
    </w:p>
    <w:p>
      <w:pPr/>
      <w:r>
        <w:rPr>
          <w:lang w:val="ru_RU" w:bidi="ru_RU"/>
        </w:rPr>
      </w:r>
      <w:r>
        <w:rPr>
          <w:vertAlign w:val="superscript"/>
          <w:lang w:val="ru_RU" w:bidi="ru_RU"/>
        </w:rPr>
        <w:t>1</w:t>
      </w:r>
      <w:r>
        <w:rPr>
          <w:lang w:val="ru_RU" w:bidi="ru_RU"/>
        </w:rPr>
        <w:t xml:space="preserve"> И было у Иосафата много богатства и славы; и породнился он с Ахавом.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пошел через несколько лет к Ахаву в Самарию; и заколол для него Ахав множество скота мелкого и крупного, и для людей, бывших с ним, и склонял его идти на Рамоф Галаадский.</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говорил Ахав, царь Израильский, Иосафату, царю Иудейскому: пойдешь ли со мною в Рамоф Галаадский? Тот сказал ему: как ты, так и я, как твой народ, так и мой народ: иду с тобою на войну!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сказал Иосафат царю Израильскому: вопроси сегодня, что скажет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собрал царь Израильский пророков четыреста человек и сказал им: идти ли нам на Рамоф Галаадский войною, или удержаться? Они сказали: иди, и Бог предаст его в руку царя.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Иосафат: нет ли здесь еще пророка Господня? спросим и у него.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сказал царь Израильский Иосафату: есть еще один человек, чрез которого можно вопросить Господа; но я не люблю его, потому что он не пророчествует обо мне доброго, а постоянно пророчествует худое; это Михей, сын Иемвлая. И сказал Иосафат: не говори так, царь.</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позвал царь Израильский одного евнуха, и сказал: сходи поскорее за Михеем, сыном Иемвлая.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Царь же Израильский и Иосафат, царь Иудейский, сидели каждый на своем престоле, одетые в царские одежды; сидели на площади у ворот Самарии, и все пророки пророчествовали пред ними.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сделал себе Седекия, сын Хенааны, железные рога и сказал: так говорит Господь: сими избодешь Сириян до истребления их.</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все пророки пророчествовали то же, говоря: иди на Рамоф Галаадский; будет успех тебе, и предаст его Господь в руку царя.</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Посланный, который пошел позвать Михея, говорил ему: вот, пророки единогласно предрекают доброе царю; пусть бы и твое слово было такое же, как каждого из них: изреки и ты доброе.</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 Михей: жив Господь, – что скажет мне Бог мой, то изреку 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пришел он к царю, и сказал ему царь: Михей, идти ли нам войной на Рамоф Галаадский, или удержаться? И сказал тот: идите, будет вам успех, и они преданы будут в руки ваши.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сказал ему царь: сколько раз мне заклинать тебя, чтобы ты не говорил мне ничего, кроме истины, во имя Господне?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Тогда Михей сказал: я видел всех сынов Израиля, рассеянных по горам, как овец, у которых нет пастыря, – и сказал Господь: «нет у них начальника, пусть возвратятся каждый в дом свой с миром».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сказал царь Израильский Иосафату: не говорил ли я тебе, что он не пророчествует обо мне доброго, а только худое?</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сказал Михей: так выслушайте слово Господне: я видел Господа, сидящего на престоле Своем, и все воинство небесное стояло по правую и по левую руку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сказал Господь: «кто увлек бы Ахава, царя Израильского, чтобы он пошел и пал в Рамофе Галаадском?» И один говорил так, другой говорил иначе.</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выступил один дух, и стал пред лицом Господа, и сказал: «я увлеку его». И сказал ему Господь: «чем?»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Тот сказал: «я выйду и буду духом лжи в устах всех пророков его». И сказал Он: «ты увлечешь его, и успеешь; пойди и сделай так».</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теперь, вот, попустил Господь духу лжи войти в уста сих пророков твоих, но Господь изрек о тебе недоброе.</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подошел Седекия, сын Хенааны, и ударил Михея по щеке, и сказал: по какой это дороге отошел от меня Дух Господень, чтобы говорить в тебе?</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сказал Михей: вот, ты увидишь это в тот день, когда будешь бегать из комнаты в комнату, чтобы укрыться.</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сказал царь Израильский: возьмите Михея и отведите его к Амону градоначальнику и к Иоасу, сыну царя,</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скажите: так говорит царь: посадите этого в темницу и кормите его хлебом и водою скудно, доколе я не возвращусь в мире.</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сказал Михей: если ты возвратишься в мире, то не Господь говорил чрез меня. И сказал: слушайте это, все люди!</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пошел царь Израильский и Иосафат, царь Иудейский, к Рамофу Галаадскому.</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сказал царь Израильский Иосафату: я переоденусь и вступлю в сражение, а ты надень свои царские одежды. И переоделся царь Израильский, и вступили в сражение.</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царь Сирийский повелел начальникам колесниц, бывших у него, сказав: не сражайтесь ни с малым, ни с великим, а только с одним царем Израильским.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когда увидели Иосафата начальники колесниц, то подумали: «это царь Израильский», – и окружили его, чтобы сразиться с ним. Но Иосафат закричал, и Господь помог ему, и отвел их Бог от него.</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когда увидели начальники колесниц, что это не был царь Израильский, то поворотили от него.</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Между тем один человек случайно натянул лук свой и ранил царя Израильского сквозь швы лат. И сказал он вознице: повороти назад, и вези меня от войска, ибо я ранен.</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Но сражение в тот день усилилось; и царь Израильский стоял на колеснице напротив Сириян до вечера, и умер на закате солнца.</w:t>
      </w:r>
      <w:r>
        <w:rPr>
          <w:lang w:val="ru_RU" w:bidi="ru_RU"/>
        </w:rPr>
      </w:r>
      <w:r>
        <w:rPr>
          <w:lang w:val="ru_RU" w:bidi="ru_RU"/>
        </w:rPr>
      </w:r>
    </w:p>
    <w:p>
      <w:pPr/>
      <w:r>
        <w:rPr>
          <w:lang w:val="ru_RU" w:bidi="ru_RU"/>
        </w:rPr>
      </w:r>
    </w:p>
    <w:p>
      <w:pPr>
        <w:pStyle w:val="Heading2"/>
      </w:pPr>
      <w:r>
        <w:rPr>
          <w:lang w:val="ru_RU" w:bidi="ru_RU"/>
        </w:rPr>
        <w:t>2 Chronicles 19:1</w:t>
      </w:r>
      <w:r>
        <w:rPr>
          <w:lang w:val="ru_RU" w:bidi="ru_RU"/>
        </w:rPr>
      </w:r>
    </w:p>
    <w:p>
      <w:pPr/>
      <w:r>
        <w:rPr>
          <w:lang w:val="ru_RU" w:bidi="ru_RU"/>
        </w:rPr>
      </w:r>
      <w:r>
        <w:rPr>
          <w:vertAlign w:val="superscript"/>
          <w:lang w:val="ru_RU" w:bidi="ru_RU"/>
        </w:rPr>
        <w:t>1</w:t>
      </w:r>
      <w:r>
        <w:rPr>
          <w:lang w:val="ru_RU" w:bidi="ru_RU"/>
        </w:rPr>
        <w:t xml:space="preserve"> И возвращался Иосафат, царь Иудейский, в мире в дом свой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выступил навстречу ему Ииуй, сын Анании, прозорливец, и сказал царю Иосафату: следовало ли тебе помогать нечестивцу и любить ненавидящих Господа? За это на тебя гнев от лица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Впрочем, и доброе найдено в тебе, потому что ты истребил кумиры в земле [Иудейской] и расположил сердце свое к тому, чтобы взыскать Бога.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жил Иосафат в Иерусалиме. И опять стал он обходить народ свой от Вирсавии до горы Ефремовой, и обращал их к Господу, Богу отцов их.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поставил судей на земле по всем укрепленным городам Иудеи в каждом городе,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судьям: смотрите, что вы делаете, вы творите не суд человеческий, но суд Господа; и Он с вами в деле суда.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Итак, да будет страх Господень на вас: действуйте осмотрительно, ибо нет у Господа, Бога нашего, неправды, ни лицеприятия, ни мздоимства.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 Иерусалиме приставил Иосафат некоторых из левитов и священников и глав поколений у Израиля – к суду Господню и к тяжбам. И возвратились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дал им повеление, говоря: так действуйте в страхе Господнем, с верностью и с чистым сердцем: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во всяком деле спорном, какое поступит к вам от братьев ваших, живущих в городах своих, о кровопролитии ли, или о законе, заповеди, уставах и обрядах, наставляйте их, чтобы они не провинились пред Господом, и не было бы гнева Его на вас и на братьев ваших; так действуйте, – и вы не погрешите.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вот Амария, первосвященник, над вами во всяком деле Господнем, а Зевадия, сын Исмаилов, князь дома Иудина, во всяком деле царя, и надзиратели левиты пред вами. Будьте тверды и действуйте, и будет Господь с добрым.</w:t>
      </w:r>
      <w:r>
        <w:rPr>
          <w:lang w:val="ru_RU" w:bidi="ru_RU"/>
        </w:rPr>
      </w:r>
      <w:r>
        <w:rPr>
          <w:lang w:val="ru_RU" w:bidi="ru_RU"/>
        </w:rPr>
      </w:r>
    </w:p>
    <w:p>
      <w:pPr/>
      <w:r>
        <w:rPr>
          <w:lang w:val="ru_RU" w:bidi="ru_RU"/>
        </w:rPr>
      </w:r>
    </w:p>
    <w:p>
      <w:pPr>
        <w:pStyle w:val="Heading2"/>
      </w:pPr>
      <w:r>
        <w:rPr>
          <w:lang w:val="ru_RU" w:bidi="ru_RU"/>
        </w:rPr>
        <w:t>2 Chronicles 20:1</w:t>
      </w:r>
      <w:r>
        <w:rPr>
          <w:lang w:val="ru_RU" w:bidi="ru_RU"/>
        </w:rPr>
      </w:r>
    </w:p>
    <w:p>
      <w:pPr/>
      <w:r>
        <w:rPr>
          <w:lang w:val="ru_RU" w:bidi="ru_RU"/>
        </w:rPr>
      </w:r>
      <w:r>
        <w:rPr>
          <w:vertAlign w:val="superscript"/>
          <w:lang w:val="ru_RU" w:bidi="ru_RU"/>
        </w:rPr>
        <w:t>1</w:t>
      </w:r>
      <w:r>
        <w:rPr>
          <w:lang w:val="ru_RU" w:bidi="ru_RU"/>
        </w:rPr>
        <w:t xml:space="preserve"> После сего Моавитяне и Аммонитяне, а с ними некоторые из страны Маонитской, пошли войною на Иосафата.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пришли, и донесли Иосафату, говоря: идет на тебя множество великое из-за моря, от Сирии, и вот они в Хацацон-Фамаре, то есть в Енгедди.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убоялся Иосафат, и обратил лицо свое взыскать Господа, и объявил пост по всей Иудее.</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собрались Иудеи просить помощи у Господа; из всех городов Иудиных пришли они умолять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стал Иосафат в собрании Иудеев и Иерусалимлян в доме Господнем, пред новым двором,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сказал: Господи, Боже отцов наших! Не Ты ли Бог на небе? И Ты владычествуешь над всеми царствами народов, и в Твоей руке сила и крепость, и никто не устоит против Тебя!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Не Ты ли, Боже наш, изгнал жителей земли сей пред лицом народа Твоего, Израиля, и отдал ее семени Авраама, друга Твоего, навек?</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они поселились на ней и построили Тебе на ней святилище во имя Твое,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«Если придет на нас бедствие: меч наказующий, или язва, или голод, то мы станем пред домом сим и пред лицом Твоим, ибо имя Твое в доме сем, и воззовем к Тебе в тесноте нашей, и Ты услышишь и спасешь».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ныне вот Аммонитяне и Моавитяне и обитатели горы Сеира, через земли которых Ты не позволил пройти Израильтянам, когда они шли из земли Египетской, а потому они миновали их и не истребили их, –</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вот они платят нам тем, что пришли выгнать нас из наследственного владения Твоего, которое Ты отдал нам.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Боже наш! Ты суди их. Ибо нет в нас силы против множества сего великого, пришедшего на нас, и мы не знаем, что делать, но к Тебе очи наши!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все Иудеи стояли пред лицом Господним, и малые дети их, жены их и сыновья их.</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Тогда на Иозиила, сына Захарии, сына Ванеи, сына Иеиела, сына Матфании, левита из сынов Асафовых, сошел Дух Господень среди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сказал он: слушайте, все Иудеи, и жители Иерусалима, и царь Иосафат! Так говорит Господь к вам: не бойтесь и не ужасайтесь множества сего великого, ибо не ваша война, а Божия.</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Завтра выступите против них: вот они всходят на возвышенность Циц, и вы найдете их на конце долины, пред пустынею Иеруилом.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Не вам сражаться на сей раз; вы станьте, стойте и смотрите на спасение Господне, посылаемое вам. Иуда и Иерусалим! не бойтесь и не ужасайтесь. Завтра выступите навстречу им, и Господь будет с вами.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преклонился Иосафат лицом до земли, и все Иудеи и жители Иерусалима пали пред Господом, чтобы поклониться Господу.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встали левиты из сынов Каафовых и из сынов Кореевых – хвалить Господа, Бога Израилева, голосом весьма громким.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встали они рано утром, и выступили к пустыне Фекойской; и когда они выступили, стал Иосафат и сказал: послушайте меня, Иудеи и жители Иерусалима! Верьте Господу, Богу вашему, и будьте тверды; верьте пророкам Его, и будет успех вам.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совещался он с народом, и поставил певцов Господу, чтобы они в благолепии святыни, выступая впереди вооруженных, славословили и говорили: славьте Господа, ибо вовек милость Его!</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в то время как они стали восклицать и славословить, Господь возбудил несогласие между Аммонитянами, Моавитянами и обитателями горы Сеира, пришедшими на Иудею, и были они поражены:</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ибо восстали Аммонитяне и Моавитяне на обитателей горы Сеира, побивая и истребляя их, а когда покончили с жителями Сеира, тогда стали истреблять друг друга.</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когда Иудеи пришли на возвышенность к пустыне и взглянули на то многолюдство, и вот – трупы, лежащие на земле, и нет уцелевшего.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пришел Иосафат и народ его забирать добычу, и нашли у них во множестве и имущество, и одежды, и драгоценные вещи, и набрали себе столько, что не могли нести. И три дня они забирали добычу; так велика была она!</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А в четвертый день собрались на долину благословения, так как там они благословили Господа. Посему и называют то место долиною благословения до сего дня.</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пошли назад все Иудеи и Иерусалимляне, и Иосафат во главе их, чтобы возвратиться в Иерусалим с веселием, потому что дал им Господь торжество над врагами их.</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пришли в Иерусалим с псалтирями, и цитрами, и трубами, к дому Господню.</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был страх Божий на всех царствах земных, когда они услышали, что Сам Господь воевал против врагов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спокойно стало царство Иосафатово, и дал ему Бог его покой со всех сторон.</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Так царствовал Иосафат над Иудеею: тридцати пяти лет он был, когда воцарился, и двадцать пять лет царствовал в Иерусалиме. Имя матери его Азува, дочь Салаила.</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ходил он путем отца своего Асы и не уклонился от него, делая угодное в очах Господних.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Только высоты не были отменены, и народ еще не обратил твердо сердца своего к Богу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Прочие деяния Иосафата, первые и последние, описаны в записях Ииуя, сына Ананиева, которые внесены в книгу царей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Но после того вступил Иосафат, царь Иудейский, в общение с Охозиею, царем Израильским, который поступал беззаконно,</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и соединился с ним, чтобы построить корабли для отправления в Фарсис; и построили они корабли в Ецион-Гавере.</w:t>
      </w:r>
      <w:r>
        <w:rPr>
          <w:lang w:val="ru_RU" w:bidi="ru_RU"/>
        </w:rPr>
      </w:r>
      <w:r>
        <w:rPr>
          <w:lang w:val="ru_RU" w:bidi="ru_RU"/>
        </w:rPr>
      </w:r>
    </w:p>
    <w:p>
      <w:pPr/>
      <w:r>
        <w:rPr>
          <w:lang w:val="ru_RU" w:bidi="ru_RU"/>
        </w:rPr>
      </w:r>
    </w:p>
    <w:p>
      <w:pPr/>
      <w:r>
        <w:rPr>
          <w:lang w:val="ru_RU" w:bidi="ru_RU"/>
        </w:rPr>
      </w:r>
      <w:r>
        <w:rPr>
          <w:vertAlign w:val="superscript"/>
          <w:lang w:val="ru_RU" w:bidi="ru_RU"/>
        </w:rPr>
        <w:t>37</w:t>
      </w:r>
      <w:r>
        <w:rPr>
          <w:lang w:val="ru_RU" w:bidi="ru_RU"/>
        </w:rPr>
        <w:t xml:space="preserve"> И изрек тогда Елиезер, сын Додавы из Мареши, пророчество на Иосафата, говоря: так как ты вступил в общение с Охозиею, то разрушил Господь дело твое. – И разбились корабли, и не могли идти в Фарсис.</w:t>
      </w:r>
      <w:r>
        <w:rPr>
          <w:lang w:val="ru_RU" w:bidi="ru_RU"/>
        </w:rPr>
      </w:r>
      <w:r>
        <w:rPr>
          <w:lang w:val="ru_RU" w:bidi="ru_RU"/>
        </w:rPr>
      </w:r>
    </w:p>
    <w:p>
      <w:pPr/>
      <w:r>
        <w:rPr>
          <w:lang w:val="ru_RU" w:bidi="ru_RU"/>
        </w:rPr>
      </w:r>
    </w:p>
    <w:p>
      <w:pPr>
        <w:pStyle w:val="Heading2"/>
      </w:pPr>
      <w:r>
        <w:rPr>
          <w:lang w:val="ru_RU" w:bidi="ru_RU"/>
        </w:rPr>
        <w:t>2 Chronicles 21:1</w:t>
      </w:r>
      <w:r>
        <w:rPr>
          <w:lang w:val="ru_RU" w:bidi="ru_RU"/>
        </w:rPr>
      </w:r>
    </w:p>
    <w:p>
      <w:pPr/>
      <w:r>
        <w:rPr>
          <w:lang w:val="ru_RU" w:bidi="ru_RU"/>
        </w:rPr>
      </w:r>
      <w:r>
        <w:rPr>
          <w:vertAlign w:val="superscript"/>
          <w:lang w:val="ru_RU" w:bidi="ru_RU"/>
        </w:rPr>
        <w:t>1</w:t>
      </w:r>
      <w:r>
        <w:rPr>
          <w:lang w:val="ru_RU" w:bidi="ru_RU"/>
        </w:rPr>
        <w:t xml:space="preserve"> И почил Иосафат с отцами своими, и похоронен с отцами своими в городе Давидовом. И воцарился Иорам, сын его,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у него были братья, сыновья Иосафата: Азария и Иехиил, и Захария, и Азария, и Михаил, и Сафатия: все сии сыновья Иосафата, царя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дал им отец их большие подарки серебром и золотом и драгоценностями, вместе с укрепленными городами в Иудее; царство же отдал Иораму, потому что он первенец.</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вступил Иорам на царство отца своего и утвердился, и умертвил всех братьев своих мечом и также некоторых из князей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Тридцати двух лет был Иорам, когда воцарился, и восемь лет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ходил он путем царей Израильских, как поступал дом Ахавов, – потому что дочь Ахава была женою его, – и делал он неугодное в очах Господних.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Однако же не хотел Господь погубить дома Давидова ради завета, который заключил с Давидом, и потому что обещал дать ему светильник и сыновьям его на все времена.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Во дни его вышел Едом из-под власти Иуды, и поставили над собою царя.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пошел Иорам с военачальниками своими, и все колесницы с ним; и, встав ночью, поразил Идумеян, которые окружили его, и начальствующих над колесницами, [и побежал народ в жилища свои].</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Однако вышел Едом из-под власти Иуды до сего дня. В то же время вышла и Ливна из-под власти его, потому что он оставил Господа,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Также высоты устроил он на горах Иудейских, и ввел в блужение жителей Иерусалима и соблазнил Иудею.</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пришло к нему письмо от Илии пророка, в котором было сказано: так говорит Господь, Бог Давида, отца твоего: за то, что ты не пошел путями Иосафата, отца твоего, и путями Асы, царя Иудейского,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а пошел путем царей Израильских и ввел в блужение Иудею и жителей Иерусалима, как вводил в блужение дом Ахавов, еще же и братьев твоих, дом отца твоего, которые лучше тебя, ты умертвил,</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за то, вот, Господь поразит поражением великим народ твой и сыновей твоих, и жен твоих, и все имущество твое,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тебя же самого – болезнью сильною, болезнью внутренностей твоих до того, что будут выпадать внутренности твои от болезни со дня на день.</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возбудил Господь против Иорама дух Филистимлян и Аравитян, сопредельных Ефиоплянам;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они пошли на Иудею и ворвались в нее, и захватили все имущество, находившееся в доме царя, также и сыновей его и жен его; и не осталось у него сына, кроме Охозии, меньшего из сыновей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А после всего этого поразил Господь внутренности его болезнью неизлечимою.</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Так было со дня на день, а к концу второго года выпали внутренности его от болезни его, и он умер в жестоких страданиях; и не сожег для него народ его благовоний, как делал то для отцов его.</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Тридцати двух лет был он, когда воцарился, и восемь лет царствовал в Иерусалиме, и отошел неоплаканный, и похоронили его в городе Давидовом, но не в царских гробницах.</w:t>
      </w:r>
      <w:r>
        <w:rPr>
          <w:lang w:val="ru_RU" w:bidi="ru_RU"/>
        </w:rPr>
      </w:r>
      <w:r>
        <w:rPr>
          <w:lang w:val="ru_RU" w:bidi="ru_RU"/>
        </w:rPr>
      </w:r>
    </w:p>
    <w:p>
      <w:pPr/>
      <w:r>
        <w:rPr>
          <w:lang w:val="ru_RU" w:bidi="ru_RU"/>
        </w:rPr>
      </w:r>
    </w:p>
    <w:p>
      <w:pPr>
        <w:pStyle w:val="Heading2"/>
      </w:pPr>
      <w:r>
        <w:rPr>
          <w:lang w:val="ru_RU" w:bidi="ru_RU"/>
        </w:rPr>
        <w:t>2 Chronicles 22:1</w:t>
      </w:r>
      <w:r>
        <w:rPr>
          <w:lang w:val="ru_RU" w:bidi="ru_RU"/>
        </w:rPr>
      </w:r>
    </w:p>
    <w:p>
      <w:pPr/>
      <w:r>
        <w:rPr>
          <w:lang w:val="ru_RU" w:bidi="ru_RU"/>
        </w:rPr>
      </w:r>
      <w:r>
        <w:rPr>
          <w:vertAlign w:val="superscript"/>
          <w:lang w:val="ru_RU" w:bidi="ru_RU"/>
        </w:rPr>
        <w:t>1</w:t>
      </w:r>
      <w:r>
        <w:rPr>
          <w:lang w:val="ru_RU" w:bidi="ru_RU"/>
        </w:rPr>
        <w:t xml:space="preserve"> И поставили царем жители Иерусалима Охозию, меньшего сына его, вместо него, так как всех старших избило полчище, приходившее с Аравитянами к стану, – и воцарился Охозия, сын Иорама, царя Иудейского.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Двадцати двух лет был Охозия, когда воцарился, и один год царствовал в Иерусалиме; имя матери его Гофолия, дочь Амврия.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Он также ходил путями дома Ахавова, потому что мать его была советницею ему на беззаконные дела.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делал он неугодное в очах Господних, подобно дому Ахавову, потому что он был ему советником, по смерти отца его, на погибель ему.</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Также, следуя их совету, он пошел с Иорамом, сыном Ахавовым, царем Израильским, на войну против Азаила, царя Сирийского, в Рамоф Галаадский. И ранили Сирияне Иорама,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возвратился он в Изреель лечиться от ран, которые причинили ему в Раме, когда он воевал с Азаилом, царем Сирийским. И Охозия, сын Иорама, царь Иудейский, пришел посетить Иорама, сына Ахавова, в Изреель, потому что тот был болен.</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от Бога было это на погибель Охозии, что он пришел к Иораму: ибо, по приходе своем, он вышел с Иорамом против Ииуя, сына Намессиева, которого помазал Господь на истребление дома Ахавова.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Когда совершал Ииуй суд над домом Ахава, тогда он нашел князей Иудейских и сыновей братьев Охозии, служивших Охозии, и умертвил их.</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[велел] он искать Охозию, и взяли его, когда он скрывался в Самарии, и привели его к Ииую, и умертвили его, и похоронили его, ибо говорили: он сын Иосафата, который взыскал Господа от всего сердца своего. И не осталось в доме Охозии, кто мог бы царствовать.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Ибо Гофолия, мать Охозии, увидев, что умер сын ее, встала и истребила все царское племя дома Иудина.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Но Иосавеф, дочь царя, взяла Иоаса, сына Охозии, и похитила его из среды царских сыновей умерщвляемых, и поместила его и кормилицу его в спальной комнате; и таким образом Иосавеф, дочь царя Иорама, жена Иодая священника, сестра Охозии, скрыла Иоаса от Гофолии, и она не умертвила его.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был он у них в доме Божием скрываем шесть лет; Гофолия же царствовала над землею.</w:t>
      </w:r>
      <w:r>
        <w:rPr>
          <w:lang w:val="ru_RU" w:bidi="ru_RU"/>
        </w:rPr>
      </w:r>
      <w:r>
        <w:rPr>
          <w:lang w:val="ru_RU" w:bidi="ru_RU"/>
        </w:rPr>
      </w:r>
    </w:p>
    <w:p>
      <w:pPr/>
      <w:r>
        <w:rPr>
          <w:lang w:val="ru_RU" w:bidi="ru_RU"/>
        </w:rPr>
      </w:r>
    </w:p>
    <w:p>
      <w:pPr>
        <w:pStyle w:val="Heading2"/>
      </w:pPr>
      <w:r>
        <w:rPr>
          <w:lang w:val="ru_RU" w:bidi="ru_RU"/>
        </w:rPr>
        <w:t>2 Chronicles 23:1</w:t>
      </w:r>
      <w:r>
        <w:rPr>
          <w:lang w:val="ru_RU" w:bidi="ru_RU"/>
        </w:rPr>
      </w:r>
    </w:p>
    <w:p>
      <w:pPr/>
      <w:r>
        <w:rPr>
          <w:lang w:val="ru_RU" w:bidi="ru_RU"/>
        </w:rPr>
      </w:r>
      <w:r>
        <w:rPr>
          <w:vertAlign w:val="superscript"/>
          <w:lang w:val="ru_RU" w:bidi="ru_RU"/>
        </w:rPr>
        <w:t>1</w:t>
      </w:r>
      <w:r>
        <w:rPr>
          <w:lang w:val="ru_RU" w:bidi="ru_RU"/>
        </w:rPr>
        <w:t xml:space="preserve"> Но в седьмой год ободрился Иодай и принял в союз с собою начальников сотен: Азарию, сына Иерохамова, и Исмаила, сына Иегохананова, и Азарию, сына Оведова, и Маасею, сына Адаии, и Елишафата, сына Зихри.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они прошли по Иудее и собрали левитов из всех городов Иудеи и глав поколений Израилевых, и пришли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заключило все собрание союз в доме Божием с царем. И сказал им Иодай: вот сын царя должен быть царем, как изрек Господь о сыновьях Давидовых.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Вот что вы сделайте: треть вас, приходящих в субботу, из священников и левитов, будет привратниками у порогов,</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треть при доме царском, и треть у ворот Иесод, а весь народ на дворах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никто пусть не входит в дом Господень, кроме священников и служащих из левитов. Они могут войти, потому что освящены; весь же народ пусть стоит на страже Господней.</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пусть левиты окружат царя со всех сторон, всякий с оружием своим в руке своей, и кто будет входить в храм, да будет умерщвлен. И будьте вы при царе, когда он будет входить и выходить.</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сделали левиты и все Иудеи, что приказал Иодай священник; и взяли каждый людей своих, приходящих в субботу с отходящими в субботу, потому что не отпустил священник Иодай сменившихся черед.</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раздал Иодай священник начальникам сотен копья и малые и большие щиты царя Давида, которые были в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поставил весь народ, каждого с оружием его в руке его, от правой стороны храма до левой стороны храма, у жертвенника и у дома, вокруг царя.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вывели сына царя, и возложили на него венец и украшения, и поставили его царем; и помазали его Иодай и сыновья его и сказали: да живет царь!</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услышала Гофолия голос народа, бегущего и провозглашающего о царе, и вышла к народу в дом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увидела: и вот, царь стоит на возвышении своем при входе, и князья и трубы подле царя, и весь народ земли веселится, и трубят трубами, и певцы с орудиями музыкальными и искусные в славословии. И разодрала Гофолия одежды свои и закричала: заговор! заговор!</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вызвал Иодай священник начальников сотен, начальствующих над войском, и сказал им: выведите ее вон [из храма], и кто последует за нею, да будет умерщвлен мечом. Потому что священник сказал: не умертвите ее в доме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дали ей место, и когда она пришла ко входу конских ворот царского дома, там умертвили ее.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заключил Иодай завет между собою и между всем народом и царем, чтобы быть им народом Господним.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пошел весь народ в капище Ваала, и разрушили его, и жертвенники его и истуканов его сокрушили; и Матфана, жреца Ваалова, умертвили пред жертвенниками.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поручил Иодай дела дома Господня священникам и левитам, [и восстановил дневные череды священников и левитов,] как распределил Давид в доме Господнем, для возношения всесожжений Господу, как написано в законе Моисеевом, с радостью и пением, по уставу Давидову.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поставил он привратников у ворот дома Господня, чтобы не мог входить нечистый почему-нибудь.</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взял начальников сотен, и вельмож, и начальствующих в народе, и весь народ земли, и проводил царя из дома Господня, и прошли чрез верхние ворота в дом царский, и посадили царя на царский престол.</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веселился весь народ земли, и город успокоился. А Гофолию умертвили мечом.</w:t>
      </w:r>
      <w:r>
        <w:rPr>
          <w:lang w:val="ru_RU" w:bidi="ru_RU"/>
        </w:rPr>
      </w:r>
      <w:r>
        <w:rPr>
          <w:lang w:val="ru_RU" w:bidi="ru_RU"/>
        </w:rPr>
      </w:r>
    </w:p>
    <w:p>
      <w:pPr/>
      <w:r>
        <w:rPr>
          <w:lang w:val="ru_RU" w:bidi="ru_RU"/>
        </w:rPr>
      </w:r>
    </w:p>
    <w:p>
      <w:pPr>
        <w:pStyle w:val="Heading2"/>
      </w:pPr>
      <w:r>
        <w:rPr>
          <w:lang w:val="ru_RU" w:bidi="ru_RU"/>
        </w:rPr>
        <w:t>2 Chronicles 24:1</w:t>
      </w:r>
      <w:r>
        <w:rPr>
          <w:lang w:val="ru_RU" w:bidi="ru_RU"/>
        </w:rPr>
      </w:r>
    </w:p>
    <w:p>
      <w:pPr/>
      <w:r>
        <w:rPr>
          <w:lang w:val="ru_RU" w:bidi="ru_RU"/>
        </w:rPr>
      </w:r>
      <w:r>
        <w:rPr>
          <w:vertAlign w:val="superscript"/>
          <w:lang w:val="ru_RU" w:bidi="ru_RU"/>
        </w:rPr>
        <w:t>1</w:t>
      </w:r>
      <w:r>
        <w:rPr>
          <w:lang w:val="ru_RU" w:bidi="ru_RU"/>
        </w:rPr>
        <w:t xml:space="preserve"> Семи лет был Иоас, когда воцарился, и сорок лет царствовал в Иерусалиме; имя матери его Цивья из Вирсавии.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Иоас угодное в очах Господних во все дни Иодая священника.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взял ему Иодай двух жен, и он имел от них сыновей и дочерей.</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после сего пришло на сердце Иоасу обновить дом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собрал он священников и левитов и сказал им: пойдите по городам Иудеи и собирайте со всех Израильтян серебро для поддержания дома Бога вашего из года в год, и поспешите в этом деле. Но не поспешили левиты.</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призвал царь Иодая, главу их, и сказал ему: почему ты не требуешь от левитов, чтобы они доставляли с Иудеи и Иерусалима дань, установленную Моисеем, рабом Господним, и собранием Израильтян для скинии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Ибо нечестивая Гофолия и сыновья ее разорили дом Божий и все посвященное для дома Господня употребили для Ваалов.</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приказал царь, и сделали один ящик, и поставили его у входа в дом Господень извне.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провозгласили по Иудее и Иерусалиму, чтобы приносили Господу дань, наложенную Моисеем, рабом Божиим, на Израильтян в пустыне.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обрадовались все начальствующие и весь народ, и приносили и клали в ящик дотоле, доколе он не наполнился.</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В то время, когда приносили ящик к царским чиновникам чрез левитов, и когда они видели, что серебра много, приходил писец царя и поверенный первосвященника, и высыпали из ящика, и относили его и ставили его на свое место. Так делали они изо дня в день, и собрали множество серебра.</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отдавали его царь и Иодай производителям работ по дому Господню, и они нанимали каменотесов и плотников для подновления дома Господня, также кузнецов и медников для укрепления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работали производители работ, и совершилось исправление руками их, и привели дом Божий в надлежащее состояние его, и укрепили его.</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кончив все, они представили царю и Иодаю остаток серебра. И сделали из него сосуды для дома Господня, сосуды служебные и для всесожжений, чаши и другие сосуды золотые и серебряные. И приносили всесожжения в доме Господнем постоянно во все дни Иодая.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состарился Иодай и, насытившись днями жизни, умер: сто тридцать лет было ему, когда он умер.</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похоронили его в городе Давидовом с царями, потому что он делал доброе в Израиле и для Бога, и для дома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по смерти Иодая пришли князья Иудейские и поклонились царю; тогда царь стал слушаться их.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оставили дом Господа, Бога отцов своих, и стали служить деревам посвященным и идолам, – и был гнев Господень на Иуду и Иерусалим за сию вину их.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Он посылал к ним пророков для обращения их к Господу, и они увещевали их, но те не слушали.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Дух Божий облек Захарию, сына Иодая священника, и он стал на возвышении пред народом и сказал им: так говорит Господь: для чего вы преступаете повеления Господни? не будет успеха вам; и как вы оставили Господа, то и Он оставит вас.</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сговорились против него, и побили его камнями, по приказанию царя [Иоаса], на дворе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не вспомнил царь Иоас благодеяния, какое сделал ему Иодай, отец его, и убил сына его. И он, умирая, говорил: да видит Господь и да взыщет!</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по истечении года выступило против него войско Сирийское, и вошли в Иудею и в Иерусалим, и истребили из народа всех князей народа, и всю добычу, взятую у них, отослали к царю в Дамаск.</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Хотя в небольшом числе людей приходило войско Сирийское, но Господь предал в руку их весьма многочисленную силу за то, что оставили Господа, Бога отцов своих. И над Иоасом совершили они суд,</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когда они ушли от него, оставив его в тяжкой болезни, то составили против него заговор рабы его, за кровь сына Иодая священника, и убили его на постели его, и он умер. И похоронили его в городе Давидовом, но не похоронили его в царских гробницах.</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Заговорщиками же против него были: Завад, сын Шимеафы Аммонитянки, и Иегозавад, сын Шимрифы Моавитянки.</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О сыновьях его и о множестве пророчеств против него и об устроении дома Божия написано в книге царей. И воцарился Амасия, сын его, вместо него.</w:t>
      </w:r>
      <w:r>
        <w:rPr>
          <w:lang w:val="ru_RU" w:bidi="ru_RU"/>
        </w:rPr>
      </w:r>
      <w:r>
        <w:rPr>
          <w:lang w:val="ru_RU" w:bidi="ru_RU"/>
        </w:rPr>
      </w:r>
    </w:p>
    <w:p>
      <w:pPr/>
      <w:r>
        <w:rPr>
          <w:lang w:val="ru_RU" w:bidi="ru_RU"/>
        </w:rPr>
      </w:r>
    </w:p>
    <w:p>
      <w:pPr>
        <w:pStyle w:val="Heading2"/>
      </w:pPr>
      <w:r>
        <w:rPr>
          <w:lang w:val="ru_RU" w:bidi="ru_RU"/>
        </w:rPr>
        <w:t>2 Chronicles 25:1</w:t>
      </w:r>
      <w:r>
        <w:rPr>
          <w:lang w:val="ru_RU" w:bidi="ru_RU"/>
        </w:rPr>
      </w:r>
    </w:p>
    <w:p>
      <w:pPr/>
      <w:r>
        <w:rPr>
          <w:lang w:val="ru_RU" w:bidi="ru_RU"/>
        </w:rPr>
      </w:r>
      <w:r>
        <w:rPr>
          <w:vertAlign w:val="superscript"/>
          <w:lang w:val="ru_RU" w:bidi="ru_RU"/>
        </w:rPr>
        <w:t>1</w:t>
      </w:r>
      <w:r>
        <w:rPr>
          <w:lang w:val="ru_RU" w:bidi="ru_RU"/>
        </w:rPr>
        <w:t xml:space="preserve"> Двадцати пяти лет воцарился Амасия и двадцать девять лет царствовал в Иерусалиме; имя матери его Иегоаддань из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он угодное в очах Господних, но не от полного сердца.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Когда утвердилось за ним царство, тогда он умертвил рабов своих, убивших царя, отца его.</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Но детей их не умертвил, так как написано в законе, в книге Моисеевой, где заповедал Господь, говоря: «не должны быть умерщвляемы отцы за детей, и дети не должны быть умерщвляемы за отцов, но каждый за свое преступление должен умереть».</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собрал Амасия Иудеев и поставил их по поколениям под власть тысяченачальников и стоначальников, всех Иудеев и Вениаминян, и пересчитал их от двадцати лет и выше, и нашел их триста тысяч человек отборных, ходящих на войну, держащих копье и щит.</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еще нанял из Израильтян сто тысяч храбрых воинов за сто талантов серебра.</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Но человек Божий пришел к нему и сказал: царь! пусть не идет с тобою войско Израильское, потому что нет Господа с Израильтянами, со всеми сынами Ефрема.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Но иди ты один, делай дело, мужественно подвизайся на войне. Иначе повергнет тебя Бог пред лицом врага, ибо есть сила у Бога поддержать и повергнуть.</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сказал Амасия человеку Божию: что же делать со ста талантами, которые я отдал войску Израильскому? И сказал человек Божий: может Господь дать тебе более сего.</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отделил их Амасия, – войско, пришедшее к нему из земли Ефремовой, – чтоб они шли в свое место. И возгорелся сильно гнев их на Иудею, и они пошли назад в свое место, в пылу гнева.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А Амасия отважился и повел народ свой, и пошел на долину Соляную и побил сынов Сеира десять тысяч;</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десять тысяч живых взяли сыны Иудины в плен, и привели их на вершину скалы, и низринули их с вершины скалы, и все они разбились совершенно.</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Войско же, которое Амасия отослал обратно, чтоб оно не ходило с ним на войну, рассыпалось по городам Иудеи от Самарии до Вефорона и перебило в них три тысячи, и награбило множество добычи.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Амасия, придя после поражения Идумеян, принес богов сынов Сеира и поставил их у себя богами, и пред ними кланялся и им кадил.</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воспылал гнев Господа на Амасию, и послал Он к нему пророка, и тот сказал ему: зачем ты прибегаешь к богам народа сего, которые не избавили народа своего от руки твоей?</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Когда он говорил ему, царь отвечал: разве советником царским поставили тебя? перестань, чтобы не убили тебя. И перестал пророк, сказав: знаю, что решил Бог погубить тебя, потому что ты сделал сие и не слушаешь совета моего.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посоветовался Амасия, царь Иудейский, и послал к Иоасу, сыну Иоахаза, сына Ииуева, царю Израильскому, сказать: выходи, повидаемся лично.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послал Иоас, царь Израильский, к Амасии, царю Иудейскому, сказать: терн, который на Ливане, послал к кедру, который на Ливане же, сказать: «отдай дочь свою в жену сыну моему». Но прошли звери дикие, которые на Ливане, и истоптали этот терн.</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Ты говоришь: «вот, я побил Идумеян», – и вознеслось сердце твое до тщеславия. Сиди лучше у себя дома. К чему тебе затевать опасное дело? Падешь ты, и Иудея с тобою.</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Но не послушался Амасия, так как от Бога было это, дабы предать их в руку Иоаса за то, что стали прибегать к богам Идумейским.</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выступил Иоас, царь Израильский, и увиделись лично, он и Амасия, царь Иудейский, в Вефсамисе Иудейском.</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были разбиты Иудеи Израильтянами, и разбежались каждый в шатер свой.</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Амасию, царя Иудейского, сына Иоаса, сына Иоахазова, захватил Иоас, царь Израильский, в Вефсамисе и привел его в Иерусалим, и разрушил стену Иерусалимскую от ворот Ефремовых до ворот угольных, на четыреста локтей;</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взял все золото и серебро, и все сосуды, находившиеся в доме Божием у Овед-Едома, и сокровища дома царского, и заложников, и возвратился в Самарию.</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жил Амасия, сын Иоасов, царь Иудейский, по смерти Иоаса, сына Иоахазова, царя Израильского, пятнадцать лет.</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Прочие дела Амасии, первые и последние, описаны в книге царей Иудейских и Израильских.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после того времени, как Амасия отступил от Господа, составили против него заговор в Иерусалиме, и он убежал в Лахис. И послали за ним в Лахис, и умертвили его там.</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привезли его на конях, и похоронили его с отцами его в городе Иудином.</w:t>
      </w:r>
      <w:r>
        <w:rPr>
          <w:lang w:val="ru_RU" w:bidi="ru_RU"/>
        </w:rPr>
      </w:r>
      <w:r>
        <w:rPr>
          <w:lang w:val="ru_RU" w:bidi="ru_RU"/>
        </w:rPr>
      </w:r>
    </w:p>
    <w:p>
      <w:pPr/>
      <w:r>
        <w:rPr>
          <w:lang w:val="ru_RU" w:bidi="ru_RU"/>
        </w:rPr>
      </w:r>
    </w:p>
    <w:p>
      <w:pPr>
        <w:pStyle w:val="Heading2"/>
      </w:pPr>
      <w:r>
        <w:rPr>
          <w:lang w:val="ru_RU" w:bidi="ru_RU"/>
        </w:rPr>
        <w:t>2 Chronicles 26:1</w:t>
      </w:r>
      <w:r>
        <w:rPr>
          <w:lang w:val="ru_RU" w:bidi="ru_RU"/>
        </w:rPr>
      </w:r>
    </w:p>
    <w:p>
      <w:pPr/>
      <w:r>
        <w:rPr>
          <w:lang w:val="ru_RU" w:bidi="ru_RU"/>
        </w:rPr>
      </w:r>
      <w:r>
        <w:rPr>
          <w:vertAlign w:val="superscript"/>
          <w:lang w:val="ru_RU" w:bidi="ru_RU"/>
        </w:rPr>
        <w:t>1</w:t>
      </w:r>
      <w:r>
        <w:rPr>
          <w:lang w:val="ru_RU" w:bidi="ru_RU"/>
        </w:rPr>
        <w:t xml:space="preserve"> И взял весь народ Иудейский Озию, которому было шестнадцать лет, и поставили его царем на место отца его Амасии.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Он обстроил Елаф и возвратил его Иудее, после того как почил царь с отцами своими.</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Шестнадцати лет был Озия, когда воцарился, и пятьдесят два года царствовал в Иерусалиме; имя матери его Иехолия из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делал он угодное в очах Господних точно так, как делал Амасия, отец 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прибегал он к Богу во дни Захарии, поучавшего страху Божию; и в те дни, когда он прибегал к Господу, споспешествовал ему Бог.</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он вышел и сразился с Филистимлянами, и разрушил стены Гефа и стены Иавнеи и стены Азота; и построил города в области Азотской и у Филистимлян.</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помогал ему Бог против Филистимлян и против Аравитян, живущих в Гур-Ваале, и против Меунитян;</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давали Аммонитяне дань Озии, и дошло имя его до пределов Египта, потому что он был весьма силен.</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построил Озия башни в Иерусалиме над воротами угольными и над воротами долины и на углу, и укрепил 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построил башни в пустыне, и иссек много водоемов, потому что имел много скота, и на низменности и на равнине, и земледельцев и садовников на горах и на Кармиле, ибо он любил земледелие.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Было у Озии и войско, выходившее на войну отрядами, по счету в списке их, составленном рукою Иеиела писца и Маасеи надзирателя, под предводительством Ханании, одного из главных сановников царских.</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Все число глав поколений, из храбрых воинов, было две тысячи шестьсот,</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под рукою их военной силы триста семь тысяч пятьсот, вступавших в сражение с воинским мужеством, на помощь царю против неприятеля.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заготовил для них Озия, для всего войска, щиты и копья, и шлемы и латы, и луки и пращные камни.</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сделал он в Иерусалиме искусно придуманные машины, чтоб они находились на башнях и на углах для метания стрел и больших камней. И пронеслось имя его далеко, потому что он дивно оградил себя и сделался силен.</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Но когда он сделался силен, возгордилось сердце его на погибель его, и он сделался преступником пред Господом, Богом своим, ибо вошел в храм Господень, чтобы воскурить фимиам на алтаре кадильном.</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пошел за ним Азария священник, и с ним восемьдесят священников Господних, людей отличных,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воспротивились Озии царю и сказали ему: не тебе, Озия, кадить Господу; это дело священников, сынов Аароновых, посвященных для каждения; выйди из святилища, ибо ты поступил беззаконно, и не [будет] тебе это в честь у Господа Бога.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разгневался Озия, – а в руке у него кадильница для каждения; и когда разгневался он на священников, проказа явилась на челе его, пред лицом священников, в доме Господнем, у алтаря кадильного.</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взглянул на него Азария первосвященник и все священники; и вот, у него проказа на челе его. И понуждали его выйти оттуда, да и сам он спешил удалиться, так как поразил его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был царь Озия прокаженным до дня смерти своей, и жил в отдельном доме и отлучен был от дома Господня. А Иоафам, сын его, начальствовал над домом царским и управлял народом земли.</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Прочие деяния Озии, первые и последние, описал Исаия, сын Амоса, пророк.</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почил Озия с отцами своими, и похоронили его с отцами его на поле царских гробниц, ибо говорили: он прокаженный. И воцарился Иоафам, сын его, вместо него.</w:t>
      </w:r>
      <w:r>
        <w:rPr>
          <w:lang w:val="ru_RU" w:bidi="ru_RU"/>
        </w:rPr>
      </w:r>
      <w:r>
        <w:rPr>
          <w:lang w:val="ru_RU" w:bidi="ru_RU"/>
        </w:rPr>
      </w:r>
    </w:p>
    <w:p>
      <w:pPr/>
      <w:r>
        <w:rPr>
          <w:lang w:val="ru_RU" w:bidi="ru_RU"/>
        </w:rPr>
      </w:r>
    </w:p>
    <w:p>
      <w:pPr>
        <w:pStyle w:val="Heading2"/>
      </w:pPr>
      <w:r>
        <w:rPr>
          <w:lang w:val="ru_RU" w:bidi="ru_RU"/>
        </w:rPr>
        <w:t>2 Chronicles 27:1</w:t>
      </w:r>
      <w:r>
        <w:rPr>
          <w:lang w:val="ru_RU" w:bidi="ru_RU"/>
        </w:rPr>
      </w:r>
    </w:p>
    <w:p>
      <w:pPr/>
      <w:r>
        <w:rPr>
          <w:lang w:val="ru_RU" w:bidi="ru_RU"/>
        </w:rPr>
      </w:r>
      <w:r>
        <w:rPr>
          <w:vertAlign w:val="superscript"/>
          <w:lang w:val="ru_RU" w:bidi="ru_RU"/>
        </w:rPr>
        <w:t>1</w:t>
      </w:r>
      <w:r>
        <w:rPr>
          <w:lang w:val="ru_RU" w:bidi="ru_RU"/>
        </w:rPr>
        <w:t xml:space="preserve"> Двадцати пяти лет был Иоафам, когда воцарился, и шестнадцать лет царствовал в Иерусалиме; имя матери его Иеруша, дочь Садока.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он угодное в очах Господних точно так, как делал Озия, отец его, только он не входил в храм Господень, и народ продолжал еще грешить.</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Он построил верхние ворота дома Господня, и многое построил на стене Офела;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города построил на горе Иудейской, и в лесах построил дворцы и башни.</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Он воевал с царем Аммонитян и одолел их, и дали ему Аммонитяне в тот год сто талантов серебра и десять тысяч коров пшеницы и ячменя десять тысяч. Это давали ему Аммонитяне и на другой год, и на третий.</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Так силен был Иоафам потому, что устроял пути свои пред лицом Господа, Бога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Прочие деяния Иоафама и все войны его и поведение его описаны в книге царей Израильских и Иудейских:</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двадцати пяти лет был он, когда воцарился, и шестнадцать лет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почил Иоафам с отцами своими, и похоронили его в городе Давидовом. И воцарился Ахаз, сын его, вместо него.</w:t>
      </w:r>
      <w:r>
        <w:rPr>
          <w:lang w:val="ru_RU" w:bidi="ru_RU"/>
        </w:rPr>
      </w:r>
      <w:r>
        <w:rPr>
          <w:lang w:val="ru_RU" w:bidi="ru_RU"/>
        </w:rPr>
      </w:r>
    </w:p>
    <w:p>
      <w:pPr/>
      <w:r>
        <w:rPr>
          <w:lang w:val="ru_RU" w:bidi="ru_RU"/>
        </w:rPr>
      </w:r>
    </w:p>
    <w:p>
      <w:pPr>
        <w:pStyle w:val="Heading2"/>
      </w:pPr>
      <w:r>
        <w:rPr>
          <w:lang w:val="ru_RU" w:bidi="ru_RU"/>
        </w:rPr>
        <w:t>2 Chronicles 28:1</w:t>
      </w:r>
      <w:r>
        <w:rPr>
          <w:lang w:val="ru_RU" w:bidi="ru_RU"/>
        </w:rPr>
      </w:r>
    </w:p>
    <w:p>
      <w:pPr/>
      <w:r>
        <w:rPr>
          <w:lang w:val="ru_RU" w:bidi="ru_RU"/>
        </w:rPr>
      </w:r>
      <w:r>
        <w:rPr>
          <w:vertAlign w:val="superscript"/>
          <w:lang w:val="ru_RU" w:bidi="ru_RU"/>
        </w:rPr>
        <w:t>1</w:t>
      </w:r>
      <w:r>
        <w:rPr>
          <w:lang w:val="ru_RU" w:bidi="ru_RU"/>
        </w:rPr>
        <w:t xml:space="preserve"> Двадцати лет был Ахаз, когда воцарился, и шестнадцать лет царствовал в Иерусалиме; и он не делал угодного в очах Господних, как делал Давид, отец его:</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он шел путями царей Израильских, и даже сделал литые статуи Ваалов;</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он совершал курения на долине сынов Еннома, и проводил сыновей своих через огонь, подражая мерзостям народов, которых изгнал Господь пред лицом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приносил жертвы и курения на высотах и на холмах и под всяким ветвистым деревом.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предал его Господь, Бог его, в руки царя Сириян, и они поразили его и взяли у него множество пленных и отвели в Дамаск. Также и в руку царя Израильского был предан он, и тот произвел у него великое поражение.</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избил Факей, сын Ремалиин, [царь Израильский,] Иудеев сто двадцать тысяч в один день, людей воинственных, потому что они оставили Господа,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Зихрий же, силач из Ефремлян, убил Маасею, сына царя, и Азрикама, начальствующего над дворцом, и Елкану, второго по царе.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взяли сыны Израилевы в плен у братьев своих, Иудеев, двести тысяч жен, сыновей и дочерей; также и множество добычи награбили у них, и отправили добычу в Самарию.</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Там был пророк Господень, имя его Одед. Он вышел пред лицо войска, шедшего в Самарию, и сказал им: вот, Господь, Бог отцов ваших, во гневе на Иудеев, предал их в руку вашу, и вы избили их с такою яростью, которая достигла до небес.</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теперь вы думаете поработить сынов Иуды и Иерусалима в рабы и рабыни себе. А разве на самих вас нет вины пред Господом, Богом вашим?</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Итак, послушайте меня, и возвратите пленных, которых вы захватили из братьев ваших, ибо пламень гнева Господня на вас.</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встали некоторые из начальников сынов Ефремовых: Азария, сын Иегоханана, Берехия, сын Мешиллемофа, и Езекия, сын Шаллума, и Амаса, сын Хадлая, против шедших с войны,</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сказали им: не вводите сюда пленных, потому что грех был бы нам пред Господом. Неужели вы думаете прибавить к грехам нашим и к преступлениям нашим? велика вина наша, и пламень гнева [Господня] над Израилем.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оставили вооруженные пленных и добычу у военачальников и всего собрания.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встали мужи, упомянутые по именам, и взяли пленных, и всех нагих из них одели из добычи, – и одели их, и обули их, и накормили их, и напоили их, и помазали их елеем, и посадили на ослов всех слабых из них, и отправили их в Иерихон, город пальм, к братьям их, и возвратились в Самарию.</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В то время послал царь Ахаз к царям Ассирийским, чтоб они помогли ему,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ибо Идумеяне и еще приходили, и многих побили в Иудее, и взяли в плен;</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Филистимляне рассыпались по городам низменного края и юга Иудеи и взяли Вефсамис и Аиалон, и Гедероф и Сохо и зависящие от него города, и Фимну и зависящие от нее города, и Гимзо и зависящие от него города, и поселились там.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Так унизил Господь Иудею за Ахаза, царя Иудейского, потому что он развратил Иудею и тяжко грешил пред Господом.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пришел к нему Феглафелласар, царь Ассирийский, но был в тягость ему, вместо того, чтобы помочь ему,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потому что Ахаз взял сокровища из дома Господня и дома царского и у князей и отдал царю Ассирийскому, но не в помощь себе.</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в тесное для себя время он продолжал беззаконно поступать пред Господом, он – царь Ахаз.</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приносил он жертвы богам Дамасским, думая, что они поражали его, и говорил: боги царей Сирийских помогают им; принесу я жертву им, и они помогут мне. Но они были на падение ему и всему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собрал Ахаз сосуды дома Божия, и сокрушил сосуды дома Божия, и запер двери дома Господня, и устроил себе жертвенники по всем углам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по всем городам Иудиным устроил высоты для каждения богам иным, и раздражал Господа,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Прочие дела его и все поступки его, первые и последние, описаны в книге царей Иудейских и Израильских.</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почил Ахаз с отцами своими, и похоронили его в городе, в Иерусалиме, но не внесли его в гробницы царей Израилевых. И воцарился Езекия, сын его, вместо него.</w:t>
      </w:r>
      <w:r>
        <w:rPr>
          <w:lang w:val="ru_RU" w:bidi="ru_RU"/>
        </w:rPr>
      </w:r>
      <w:r>
        <w:rPr>
          <w:lang w:val="ru_RU" w:bidi="ru_RU"/>
        </w:rPr>
      </w:r>
    </w:p>
    <w:p>
      <w:pPr/>
      <w:r>
        <w:rPr>
          <w:lang w:val="ru_RU" w:bidi="ru_RU"/>
        </w:rPr>
      </w:r>
    </w:p>
    <w:p>
      <w:pPr>
        <w:pStyle w:val="Heading2"/>
      </w:pPr>
      <w:r>
        <w:rPr>
          <w:lang w:val="ru_RU" w:bidi="ru_RU"/>
        </w:rPr>
        <w:t>2 Chronicles 29:1</w:t>
      </w:r>
      <w:r>
        <w:rPr>
          <w:lang w:val="ru_RU" w:bidi="ru_RU"/>
        </w:rPr>
      </w:r>
    </w:p>
    <w:p>
      <w:pPr/>
      <w:r>
        <w:rPr>
          <w:lang w:val="ru_RU" w:bidi="ru_RU"/>
        </w:rPr>
      </w:r>
      <w:r>
        <w:rPr>
          <w:vertAlign w:val="superscript"/>
          <w:lang w:val="ru_RU" w:bidi="ru_RU"/>
        </w:rPr>
        <w:t>1</w:t>
      </w:r>
      <w:r>
        <w:rPr>
          <w:lang w:val="ru_RU" w:bidi="ru_RU"/>
        </w:rPr>
        <w:t xml:space="preserve"> Езекия воцарился двадцати пяти лет, и двадцать девять лет царствовал в Иерусалиме; имя матери его Авия, дочь Захарии.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он угодное в очах Господних точно так, как делал Давид, отец его.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 первый же год царствования своего, в первый месяц, он отворил двери дома Господня и возобновил их,</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велел прийти священникам и левитам, и собрал их на площади восточной,</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сказал им: послушайте меня, левиты! Ныне освятитесь сами и освятите дом Господа, Бога отцов ваших, и выбросьте нечистоту из святилища.</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Ибо отцы наши поступали беззаконно, и делали неугодное в очах Господа, Бога нашего, и оставили Его, и отвратили они лица свои от жилища Господня, и оборотились спиною,</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заперли двери притвора, и погасили светильники, и не сожигали курения, и не возносили всесожжений во святилище Бога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был гнев Господа на Иудею и на Иерусалим, и Он отдал их на позор, на опустошение и на посмеяние, как вы видите глазами вашими.</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вот, пали отцы наши от меча, а сыновья наши и дочери наши и жены наши за это в плену [в земле не своей] доныне.</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Теперь у меня на сердце – заключить завет с Господом, Богом Израилевым, да отвратит от нас пламень гнева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Дети мои! не будьте небрежны, ибо вас избрал Господь предстоять лицу Его, служить Ему и быть у Него служителями и возжигателями курений.</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встали левиты: Махаф, сын Амасая, и Иоель, сын Азарии, из сыновей Каафовых; и из сыновей Мерариных: Кис, сын Авдия, и Азария, сын Иегаллелела; и из племени Гирсонова: Иоах, сын Зиммы, и Еден, сын Иоаха;</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из сыновей Елицафановых: Шимри и Иеиел; и из сыновей Асафовых: Захария и Матфания;</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из сыновей Емановых: Иехиел и Шимей; и из сыновей Идифуновых: Шемаия и Уззиел.</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Они собрали братьев своих и освятились, и пошли по приказанию царя очищать дом Господень по словам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вошли священники внутрь дома Господня для очищения, и вынесли все нечистое, что нашли в храме Господнем, на двор дома Господня, а левиты взяли это, чтобы вынести вон к потоку Кедрону.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начали освящать в первый день первого месяца, и в восьмой день того же месяца вошли в притвор Господень; и освящали дом Господень восемь дней, и в шестнадцатый день первого месяца кончили.</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пришли в дом к царю Езекии и сказали: мы очистили дом Господень, и жертвенник для всесожжения, и все сосуды его, и стол для хлебов предложения, и все сосуды его;</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все сосуды, которые забросил царь Ахаз во время царствования своего, в беззаконии своем, мы приготовили и освятили, и вот, они пред жертвенником Господним.</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встал царь Езекия рано утром и собрал начальников города, и пошел в дом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привели семь тельцов и семь овнов, и семь агнцев и семь козлов на жертву о грехе за царство и за святилище и за Иудею; и приказал он сынам Аароновым, священникам, вознести всесожжение на жертвенник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закололи тельцов, и взяли священники кровь, и окропили жертвенник, и закололи овнов, и окропили кровью жертвенник; и закололи агнцев, и окропили кровью жертвенник.</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привели козлов за грех пред лицо царя и собрания, и они возложили руки свои на них.</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закололи их священники, и очистили кровью их жертвенник для заглаживания грехов всего Израиля, ибо за всего Израиля приказал царь принести всесожжение и жертву о грехе.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поставил он левитов в доме Господнем с кимвалами, псалтирями и цитрами, по уставу Давида и Гада, прозорливца царева, и Нафана пророка, так как от Господа был устав этот чрез пророков Его.</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стали левиты с музыкальными орудиями Давидовыми и священники с трубами.</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приказал Езекия вознести всесожжение на жертвенник. И в то время, как началось всесожжение, началось пение Господу, при звуке труб и орудий Давида, царя Израилева.</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все собрание молилось, и певцы пели, и трубили трубы, доколе не окончилось всесожжение.</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По окончании же всесожжения царь и все находившиеся при нем преклонились и поклонились.</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сказал царь Езекия и князья левитам, чтоб они славили Господа словами Давида и Асафа прозорливца, и они славили с радостью и преклонялись и поклонялись.</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продолжал Езекия и сказал: теперь вы посвятили себя Господу; приступайте и приносите жертвы и благодарственные приношения в дом Господень. И понесло все собрание жертвы и благодарственные приношения, и всякий, кто расположен был сердцем, – всесожжения.</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было число всесожжений, которые привели собравшиеся: семьдесят волов, сто овнов, двести агнцев – все это для всесожжения Господу.</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Других священных жертв было: шестьсот из крупного скота и три тысячи из мелкого скота.</w:t>
      </w:r>
      <w:r>
        <w:rPr>
          <w:lang w:val="ru_RU" w:bidi="ru_RU"/>
        </w:rPr>
      </w:r>
      <w:r>
        <w:rPr>
          <w:lang w:val="ru_RU" w:bidi="ru_RU"/>
        </w:rPr>
      </w:r>
    </w:p>
    <w:p>
      <w:pPr/>
      <w:r>
        <w:rPr>
          <w:lang w:val="ru_RU" w:bidi="ru_RU"/>
        </w:rPr>
      </w:r>
    </w:p>
    <w:p>
      <w:pPr/>
      <w:r>
        <w:rPr>
          <w:lang w:val="ru_RU" w:bidi="ru_RU"/>
        </w:rPr>
      </w:r>
      <w:r>
        <w:rPr>
          <w:vertAlign w:val="superscript"/>
          <w:lang w:val="ru_RU" w:bidi="ru_RU"/>
        </w:rPr>
        <w:t>34</w:t>
      </w:r>
      <w:r>
        <w:rPr>
          <w:lang w:val="ru_RU" w:bidi="ru_RU"/>
        </w:rPr>
        <w:t xml:space="preserve"> Но священников было мало, и они не могли сдирать кож со всех всесожжений, и помогали им братья их левиты, до окончания дела и доколе освятились прочие священники, ибо левиты были более тщательны в освящении себя, нежели священники.</w:t>
      </w:r>
      <w:r>
        <w:rPr>
          <w:lang w:val="ru_RU" w:bidi="ru_RU"/>
        </w:rPr>
      </w:r>
      <w:r>
        <w:rPr>
          <w:lang w:val="ru_RU" w:bidi="ru_RU"/>
        </w:rPr>
      </w:r>
    </w:p>
    <w:p>
      <w:pPr/>
      <w:r>
        <w:rPr>
          <w:lang w:val="ru_RU" w:bidi="ru_RU"/>
        </w:rPr>
      </w:r>
    </w:p>
    <w:p>
      <w:pPr/>
      <w:r>
        <w:rPr>
          <w:lang w:val="ru_RU" w:bidi="ru_RU"/>
        </w:rPr>
      </w:r>
      <w:r>
        <w:rPr>
          <w:vertAlign w:val="superscript"/>
          <w:lang w:val="ru_RU" w:bidi="ru_RU"/>
        </w:rPr>
        <w:t>35</w:t>
      </w:r>
      <w:r>
        <w:rPr>
          <w:lang w:val="ru_RU" w:bidi="ru_RU"/>
        </w:rPr>
        <w:t xml:space="preserve"> Притом же всесожжений было множество с туками мирных жертв и с возлияниями при всесожжении. Так восстановлено служение в доме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36</w:t>
      </w:r>
      <w:r>
        <w:rPr>
          <w:lang w:val="ru_RU" w:bidi="ru_RU"/>
        </w:rPr>
        <w:t xml:space="preserve"> И радовался Езекия и весь народ о том, что Бог так расположил народ, ибо это сделалось неожиданно.</w:t>
      </w:r>
      <w:r>
        <w:rPr>
          <w:lang w:val="ru_RU" w:bidi="ru_RU"/>
        </w:rPr>
      </w:r>
      <w:r>
        <w:rPr>
          <w:lang w:val="ru_RU" w:bidi="ru_RU"/>
        </w:rPr>
      </w:r>
    </w:p>
    <w:p>
      <w:pPr/>
      <w:r>
        <w:rPr>
          <w:lang w:val="ru_RU" w:bidi="ru_RU"/>
        </w:rPr>
      </w:r>
    </w:p>
    <w:p>
      <w:pPr>
        <w:pStyle w:val="Heading2"/>
      </w:pPr>
      <w:r>
        <w:rPr>
          <w:lang w:val="ru_RU" w:bidi="ru_RU"/>
        </w:rPr>
        <w:t>2 Chronicles 30:1</w:t>
      </w:r>
      <w:r>
        <w:rPr>
          <w:lang w:val="ru_RU" w:bidi="ru_RU"/>
        </w:rPr>
      </w:r>
    </w:p>
    <w:p>
      <w:pPr/>
      <w:r>
        <w:rPr>
          <w:lang w:val="ru_RU" w:bidi="ru_RU"/>
        </w:rPr>
      </w:r>
      <w:r>
        <w:rPr>
          <w:vertAlign w:val="superscript"/>
          <w:lang w:val="ru_RU" w:bidi="ru_RU"/>
        </w:rPr>
        <w:t>1</w:t>
      </w:r>
      <w:r>
        <w:rPr>
          <w:lang w:val="ru_RU" w:bidi="ru_RU"/>
        </w:rPr>
        <w:t xml:space="preserve"> И послал Езекия по всей земле Израильской и Иудее, и письма писал к Ефрему и Манассии, чтобы пришли в дом Господень, в Иерусалим, для совершения пасхи Господу, Богу Израилеву.</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положили на совете царь и князья его и все собрание в Иерусалиме – совершить пасху во второй месяц,</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ибо не могли совершить ее в свое время, потому что священники еще не освятились в достаточном числе, и народ не собрался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понравилось это царю и всему собранию.</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определили объявить по всему Израилю, от Вирсавии до Дана, чтобы шли в Иерусалим для совершения пасхи Господу, Богу Израилеву, потому что давно не совершали ее, как предписано.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пошли гонцы с письмами от царя и от князей его по всей земле Израильской и Иудее, и по повелению царя говорили: дети Израиля! обратитесь к Господу, Богу Авраама, Исаака и Израиля, и Он обратится к остатку, уцелевшему у вас от руки царей Ассирийских.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не будьте таковы, как отцы ваши и братья ваши, которые беззаконно поступали пред Господом, Богом отцов своих; и Он предал их на опустошение, как вы видите.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Ныне не будьте жестоковыйны, как отцы ваши, покоритесь Господу и приходите во святилище Его, которое Он освятил навек; и служите Господу, Богу вашему, и Он отвратит от вас пламень гнева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Когда вы обратитесь к Господу, тогда братья ваши и дети ваши [будут] в милости у пленивших их и возвратятся в землю сию, ибо благ и милосерд Господь, Бог ваш, и не отвратит лица от вас, если вы обратитесь к Нему.</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ходили гонцы из города в город по земле Ефремовой и Манассииной и до Завулоновой, но над ними смеялись и издевались.</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Однако некоторые из колена Асирова, Манассиина и Завулонова смирились и пришли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над Иудеею была рука Божия, даровавшая им единое сердце, чтоб исполнить повеление царя и князей, по слову Господню.</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собралось в Иерусалим множество народа для совершения праздника опресноков, во второй месяц, – собрание весьма многочисленное.</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встали и ниспровергли жертвенники, которые были в Иерусалиме; и все, на чем совершаемо было курение [идолам], разрушили и бросили в поток Кедрон;</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закололи пасхального агнца в четырнадцатый день второго месяца. Священники и левиты, устыдившись, освятились и принесли всесожжения в дом Господень,</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стали на своем месте по уставу своему, по закону Моисея, человека Божия. Священники кропили кровью, [принимая ее] из рук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Так как много было в собрании таких, которые не освятились, то вместо нечистых левиты закололи пасхального агнца, для посвящения Господу.</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Многие из народа, большею частью из колена Ефремова и Манассиина, Иссахарова и Завулонова, не очистились; однако же они ели пасху, не по уставу.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Но Езекия помолился за них, говоря: Господь благий да простит каждого, кто расположил сердце свое к тому, чтобы взыскать Господа Бога, Бога отцов своих, хотя и без очищения священного!</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услышал Господь Езекию и простил народ.</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совершили сыны Израилевы, находившиеся в Иерусалиме, праздник опресноков в семь дней, с великим веселием; каждый день левиты и священники славили Господа на орудиях, устроенных для славословия Господа.</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говорил Езекия по сердцу всем левитам, имевшим доброе разумение в служении Господу. И ели праздничное семь дней, принося жертвы мирные и славя Господа,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решило все собрание праздновать другие семь дней, и провели эти семь дней в веселии,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потому что Езекия, царь Иудейский, выставил для собравшихся тысячу тельцов и десять тысяч мелкого скота, и вельможи выставили для собравшихся тысячу тельцов и десять тысяч мелкого скота; и священников освятилось уже много.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И веселились все собравшиеся из Иудеи, и священники и левиты, и все собрание, пришедшее от Израиля, и пришельцы, пришедшие из земли Израильской и обитавшие в Иудее.</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И было веселие великое в Иерусалиме, потому что со дней Соломона, сына Давидова, царя Израилева, не бывало подобного сему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встали священники и левиты, и благословили народ; и услышан был голос их, и взошла молитва их в святое жилище Его на небеса.</w:t>
      </w:r>
      <w:r>
        <w:rPr>
          <w:lang w:val="ru_RU" w:bidi="ru_RU"/>
        </w:rPr>
      </w:r>
      <w:r>
        <w:rPr>
          <w:lang w:val="ru_RU" w:bidi="ru_RU"/>
        </w:rPr>
      </w:r>
    </w:p>
    <w:p>
      <w:pPr/>
      <w:r>
        <w:rPr>
          <w:lang w:val="ru_RU" w:bidi="ru_RU"/>
        </w:rPr>
      </w:r>
    </w:p>
    <w:p>
      <w:pPr>
        <w:pStyle w:val="Heading2"/>
      </w:pPr>
      <w:r>
        <w:rPr>
          <w:lang w:val="ru_RU" w:bidi="ru_RU"/>
        </w:rPr>
        <w:t>2 Chronicles 31:1</w:t>
      </w:r>
      <w:r>
        <w:rPr>
          <w:lang w:val="ru_RU" w:bidi="ru_RU"/>
        </w:rPr>
      </w:r>
    </w:p>
    <w:p>
      <w:pPr/>
      <w:r>
        <w:rPr>
          <w:lang w:val="ru_RU" w:bidi="ru_RU"/>
        </w:rPr>
      </w:r>
      <w:r>
        <w:rPr>
          <w:vertAlign w:val="superscript"/>
          <w:lang w:val="ru_RU" w:bidi="ru_RU"/>
        </w:rPr>
        <w:t>1</w:t>
      </w:r>
      <w:r>
        <w:rPr>
          <w:lang w:val="ru_RU" w:bidi="ru_RU"/>
        </w:rPr>
        <w:t xml:space="preserve"> И по окончании всего этого пошли все Израильтяне, там находившиеся, в города Иудейские и разбили статуи, срубили посвященные дерева, и разрушили высоты и жертвенники во всей Иудее и в земле Вениаминовой, Ефремовой и Манассииной, до конца. И потом возвратились все сыны Израилевы, каждый во владение свое, в города свои.</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поставил Езекия череды священников и левитов, по их распределению, каждого при деле своем, священническом или левитском, при всесожжении и при жертвах мирных, для службы, для хваления и славословия, у ворот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определил царь часть из имущества своего на всесожжения: на всесожжения утренние и вечерние, и на всесожжения в субботы и в новомесячия, и в праздники, как написано в законе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повелел он народу, живущему в Иерусалиме, давать определенное содержание священникам и левитам, чтоб они были ревностны в законе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Когда обнародовано было это повеление, тогда нанесли сыны Израилевы множество начатков хлеба, вина, и масла, и меду, и всяких произведений полевых; и десятин из всего нанесли множество.</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Израильтяне и Иудеи, живущие по городам Иудейским, также представили десятины из крупного и мелкого скота и десятины из пожертвований, посвященных Господу, Богу их; и наложили груды, груды.</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В третий месяц начали класть груды, и в седьмой месяц кончили.</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пришли Езекия и вельможи, и увидели груды, и благодарили Господа и народ Его, Израиля.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спросил Езекия священников и левитов об этих грудах.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отвечал ему Азария первосвященник из дома Садокова и сказал: с того времени, как начали носить приношения в дом Господень, мы ели досыта, и многое осталось, потому что Господь благословил народ Свой. Из оставшегося составилось такое множество.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приказал Езекия приготовить комнаты при доме Господнем. И приготовили.</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перенесли туда приношения, и десятины, и пожертвования, со всею точностью. И был начальником при них Хонания левит, и Симей, брат его, вторым.</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А Иехиил и Азазия, и Нахаф и Асаил, и Иеримоф и Иозавад, и Елиел и Исмахия, и Махаф и Бенания были смотрителями под рукою Хонании и Симея, брата его, по распоряжению царя Езекии и Азарии, начальника при доме Божием.</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Коре, сын Имны, левит, привратник на восточной стороне, был при добровольных приношениях Богу, для выдачи принесенного Господу и важнейших из вещей посвященных.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под его ведением находились Еден, и Миниамин, и Иешуа, и Шемаия, и Амария и Шехания в городах священнических, чтобы верно раздавать братьям своим части, как большому, так и малому,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сверх списка их, всем мужеского пола от трех лет и выше, всем ходящим в дом Господа для дел ежедневных, для служения их, по должностям их и по отделам их,</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внесенным в список священникам, по поколениям их, и левитам от двадцати лет и выше, по должностям их, по отделам их,</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внесенным в список, со всеми малолетними их, с женами их и с сыновьями их и с дочерями их, – всему обществу, ибо они со всею верностью посвятили себя на священную службу.</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для сынов Аароновых, священников в селениях вокруг городов их, при каждом городе поставлены были мужи поименованные, чтобы раздавать участки всем мужеского пола у священников и всем внесенным в список у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Вот что сделал Езекия во всей Иудее, – и он делал доброе, и справедливое, и истинное пред лицом Господа, Бога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во всем, что он предпринимал на служение дому Божию и для соблюдения закона и заповедей, помышляя о Боге своем, он действовал от всего сердца своего и имел успех.</w:t>
      </w:r>
      <w:r>
        <w:rPr>
          <w:lang w:val="ru_RU" w:bidi="ru_RU"/>
        </w:rPr>
      </w:r>
      <w:r>
        <w:rPr>
          <w:lang w:val="ru_RU" w:bidi="ru_RU"/>
        </w:rPr>
      </w:r>
    </w:p>
    <w:p>
      <w:pPr/>
      <w:r>
        <w:rPr>
          <w:lang w:val="ru_RU" w:bidi="ru_RU"/>
        </w:rPr>
      </w:r>
    </w:p>
    <w:p>
      <w:pPr>
        <w:pStyle w:val="Heading2"/>
      </w:pPr>
      <w:r>
        <w:rPr>
          <w:lang w:val="ru_RU" w:bidi="ru_RU"/>
        </w:rPr>
        <w:t>2 Chronicles 32:1</w:t>
      </w:r>
      <w:r>
        <w:rPr>
          <w:lang w:val="ru_RU" w:bidi="ru_RU"/>
        </w:rPr>
      </w:r>
    </w:p>
    <w:p>
      <w:pPr/>
      <w:r>
        <w:rPr>
          <w:lang w:val="ru_RU" w:bidi="ru_RU"/>
        </w:rPr>
      </w:r>
      <w:r>
        <w:rPr>
          <w:vertAlign w:val="superscript"/>
          <w:lang w:val="ru_RU" w:bidi="ru_RU"/>
        </w:rPr>
        <w:t>1</w:t>
      </w:r>
      <w:r>
        <w:rPr>
          <w:lang w:val="ru_RU" w:bidi="ru_RU"/>
        </w:rPr>
        <w:t xml:space="preserve"> После таких дел и верности пришел Сеннахирим, царь Ассирийский, и вступил в Иудею, и осадил укрепленные города, и думал отторгнуть их себе.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Когда Езекия увидел, что пришел Сеннахирим с намерением воевать против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тогда решил с князьями своими и с военными людьми своими засыпать источники воды, которые вне города, и те помогли ему.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собралось множество народа, и засыпали все источники и поток, протекавший по стране, говоря: да не найдут цари Ассирийские, придя сюда, много воды [и да не укрепятся].</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ободрился он, и восстановил всю обрушившуюся стену, и поднял ее до башни, и извне построил другую стену, и укрепил Милло в городе Давидовом, и наготовил множество оружия и щитов.</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поставил военачальников над народом, и собрал их к себе на площадь у городских ворот, и говорил к сердцу их, и сказал:</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будьте тверды и мужественны, не бойтесь и не страшитесь царя Ассирийского и всего множества, которое с ним, потому что с нами более, нежели с ним;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с ним мышца плотская, а с нами Господь, Бог наш, чтобы помогать нам и сражаться на бранях наших. И подкрепился народ словами Езекии, царя Иудейского.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После сего послал Сеннахирим, царь Ассирийский, рабов своих в Иерусалим, – сам он стоял против Лахиса, и вся сила его с ним, – к Езекии, царю Иудейскому, и ко всем Иудеям, которые в Иерусалиме, сказать:</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так говорит Сеннахирим, царь Ассирийский: на что вы надеетесь и сидите в крепости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Не обольщает ли вас Езекия, чтобы предать вас смерти от голода и жажды, говоря: «Господь, Бог наш, спасет нас от руки царя Ассирийского»?</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Не этот ли Езекия разрушил высоты Его и жертвенники Его, и сказал Иудее и Иерусалиму: «пред жертвенником единым поклоняйтесь и на нем совершайте курения»?</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Разве вы не знаете, что сделал я и отцы мои со всеми народами земель? Могли ли боги народов земных спасти землю свою от руки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Кто из всех богов народов, истребленных отцами моими, мог спасти народ свой от руки моей? Как же возможет ваш Бог спасти вас от руки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ныне пусть не обольщает вас Езекия и не отклоняет вас таким образом; не верьте ему: если не в силах был ни один бог ни одного народа и царства спасти народ свой от руки моей и от руки отцов моих, то и ваш Бог не спасет вас от руки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еще многое говорили рабы его против Господа Бога и против Езекии, раба Его.</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письма писал он, в которых поносил Господа, Бога Израилева, и говорил против Него такие слова: как боги народов земных не спасли народов своих от руки моей, так Бог Езекии не спасет народа Своего от руки моей.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кричали громким голосом на Иудейском языке к народу Иерусалимскому, который был на стене, чтоб устрашить его и напугать его, и взять город.</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говорили о Боге Иерусалима, как о богах народов земли, – изделии рук человеческих.</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помолился царь Езекия и Исаия, сын Амосов, пророк, и возопили к небу.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послал Господь Ангела, и он истребил всех храбрых и главноначальствующего и начальствующих в войске царя Ассирийского. И возвратился он со стыдом в землю свою; и когда пришел в дом бога своего, – исшедшие из чресл его поразили его там мечом.</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Так спас Господь Езекию и жителей Иерусалима от руки Сеннахирима, царя Ассирийского, и от руки всех и оберегал их отовсюду.</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Тогда многие приносили дары Господу в Иерусалим и дорогие вещи Езекии, царю Иудейскому. И он возвеличился после сего в глазах всех народов.</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В те дни заболел Езекия смертельно. И помолился Господу, и Он услышал его и дал ему знамение.</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Но не воздал Езекия за оказанные ему благодеяния, ибо возгордилось сердце его. И был на него гнев Божий и на Иудею, и на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Но как смирился Езекия в гордости сердца своего, – сам и жители Иерусалима, – то не пришел на них гнев Господень во дни Езекии.</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было у Езекии богатства и славы весьма много, и хранилище он сделал у себя для серебра и золота, и камней драгоценных, и для ароматов и щитов, и для всяких драгоценных сосудов;</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и кладовые для произведений земли, для хлеба, вина и масла, и стойла для всякого рода скота, и дворы для стад.</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города построил себе. И стад мелкого и крупного скота было у него множество, потому что дал ему Бог весьма большое имущество.</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Он же, Езекия, запер верхний проток вод Геона и провел их вниз к западной стороне города Давидова. И действовал успешно Езекия во всяком деле своем.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Только при послах царей Вавилонских, которые присылали к нему спросить о знамении, бывшем на земле, оставил его Бог, чтоб испытать его и открыть все, что у него на сердце.</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Прочие деяния Езекии и добродетели его описаны в видении Исаии, сына Амосова, пророка, и в книге царей Иудейских и Израильских.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И почил Езекия с отцами своими, и похоронили его над гробницами сыновей Давидовых, и почесть воздали ему по смерти его все Иудеи и жители Иерусалима. И воцарился Манассия, сын его, вместо него.</w:t>
      </w:r>
      <w:r>
        <w:rPr>
          <w:lang w:val="ru_RU" w:bidi="ru_RU"/>
        </w:rPr>
      </w:r>
      <w:r>
        <w:rPr>
          <w:lang w:val="ru_RU" w:bidi="ru_RU"/>
        </w:rPr>
      </w:r>
    </w:p>
    <w:p>
      <w:pPr/>
      <w:r>
        <w:rPr>
          <w:lang w:val="ru_RU" w:bidi="ru_RU"/>
        </w:rPr>
      </w:r>
    </w:p>
    <w:p>
      <w:pPr>
        <w:pStyle w:val="Heading2"/>
      </w:pPr>
      <w:r>
        <w:rPr>
          <w:lang w:val="ru_RU" w:bidi="ru_RU"/>
        </w:rPr>
        <w:t>2 Chronicles 33:1</w:t>
      </w:r>
      <w:r>
        <w:rPr>
          <w:lang w:val="ru_RU" w:bidi="ru_RU"/>
        </w:rPr>
      </w:r>
    </w:p>
    <w:p>
      <w:pPr/>
      <w:r>
        <w:rPr>
          <w:lang w:val="ru_RU" w:bidi="ru_RU"/>
        </w:rPr>
      </w:r>
      <w:r>
        <w:rPr>
          <w:vertAlign w:val="superscript"/>
          <w:lang w:val="ru_RU" w:bidi="ru_RU"/>
        </w:rPr>
        <w:t>1</w:t>
      </w:r>
      <w:r>
        <w:rPr>
          <w:lang w:val="ru_RU" w:bidi="ru_RU"/>
        </w:rPr>
        <w:t xml:space="preserve"> Двенадцати лет был Манассия, когда воцарился, и пятьдесят пять лет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он неугодное в очах Господних, подражая мерзостям народов, которых прогнал Господь от лица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снова построил высоты, которые разрушил Езекия, отец его, и поставил жертвенники Ваалам, и устроил дубравы, и поклонялся всему воинству небесному, и служил ему,</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соорудил жертвенники в доме Господнем, о котором сказал Господь: «в Иерусалиме будет имя Мое вечно»;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соорудил жертвенники всему воинству небесному на обоих дворах дома Господня.</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Он же проводил сыновей своих чрез огонь в долине сына Енномова, и гадал, и ворожил, и чародействовал, и учредил вызывателей мертвецов и волшебников; много делал он неугодного в очах Господа, к прогневлению Его.</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поставил резного идола, которого сделал, в доме Божием, о котором говорил Бог Давиду и Соломону, сыну его: «в доме сем и в Иерусалиме, который Я избрал из всех колен Израилевых, Я положу имя Мое навек;</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не дам впредь выступить ноге Израиля из земли сей, которую Я укрепил за отцами их, если только они будут стараться исполнять все, что Я заповедал им, по всему закону и уставам и повелениям, данным рукою Моисея».</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Но Манассия довел Иудею и жителей Иерусалима до того, что они поступали хуже тех народов, которых истребил Господь от лица сынов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говорил Господь к Манассии и к народу его, но они не слушали.</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привел Господь на них военачальников царя Ассирийского, и заковали они Манассию в кандалы и оковали его цепями, и отвели его в Вавилон.</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в тесноте своей он стал умолять лицо Господа, Бога своего, и глубоко смирился пред Богом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помолился Ему, и Бог преклонился к нему и услышал моление его, и возвратил его в Иерусалим на царство его. И узнал Манассия, что Господь есть Бог.</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И после того построил внешнюю стену города Давидова, на западной стороне Геона, по лощине и до входа в Рыбные ворота, и провел ее вокруг Офела и высоко поднял ее. И поставил военачальников по всем укрепленным городам в Иудее,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низверг чужеземных богов и идола из дома Господня, и все капища, которые соорудил на горе дома Господня и в Иерусалиме, и выбросил их за город.</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восстановил жертвенник Господень и принес на нем жертвы мирные и хвалебные, и сказал Иудеям, чтобы они служили Господу, Богу Израилеву.</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Но народ еще приносил жертвы на высотах, хотя и Господу, Богу своему.</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Прочие дела Манассии, и молитва его к Богу своему, и слова прозорливцев, говоривших к нему именем Господа, Бога Израилева, находятся в записях царей Израилевых.</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молитва его, и то, что Бог преклонился к нему, и все грехи его и беззакония его, и места, на которых он построил высоты и поставил изображения Астарты и истуканов, прежде нежели смирился, описаны в записях Хозая.</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почил Манассия с отцами своими, и похоронили его в доме его. И воцарился Амон, сын его,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Двадцати двух лет был Амон, когда воцарился, и два года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делал неугодное в очах Господних так, как делал Манассия, отец его; и всем истуканам, которых сделал Манассия, отец его, приносил Амон жертвы и служил им.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не смирился пред лицом Господним, как смирился Манассия, отец его; напротив, Амон умножил свои грехи.</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составили против него заговор слуги его, и умертвили его в доме его.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Но народ земли перебил всех, бывших в заговоре против царя Амона, и воцарил народ земли Иосию, сына его, вместо него.</w:t>
      </w:r>
      <w:r>
        <w:rPr>
          <w:lang w:val="ru_RU" w:bidi="ru_RU"/>
        </w:rPr>
      </w:r>
      <w:r>
        <w:rPr>
          <w:lang w:val="ru_RU" w:bidi="ru_RU"/>
        </w:rPr>
      </w:r>
    </w:p>
    <w:p>
      <w:pPr/>
      <w:r>
        <w:rPr>
          <w:lang w:val="ru_RU" w:bidi="ru_RU"/>
        </w:rPr>
      </w:r>
    </w:p>
    <w:p>
      <w:pPr>
        <w:pStyle w:val="Heading2"/>
      </w:pPr>
      <w:r>
        <w:rPr>
          <w:lang w:val="ru_RU" w:bidi="ru_RU"/>
        </w:rPr>
        <w:t>2 Chronicles 34:1</w:t>
      </w:r>
      <w:r>
        <w:rPr>
          <w:lang w:val="ru_RU" w:bidi="ru_RU"/>
        </w:rPr>
      </w:r>
    </w:p>
    <w:p>
      <w:pPr/>
      <w:r>
        <w:rPr>
          <w:lang w:val="ru_RU" w:bidi="ru_RU"/>
        </w:rPr>
      </w:r>
      <w:r>
        <w:rPr>
          <w:vertAlign w:val="superscript"/>
          <w:lang w:val="ru_RU" w:bidi="ru_RU"/>
        </w:rPr>
        <w:t>1</w:t>
      </w:r>
      <w:r>
        <w:rPr>
          <w:lang w:val="ru_RU" w:bidi="ru_RU"/>
        </w:rPr>
        <w:t xml:space="preserve"> Восемь лет было Иосии, когда он воцарился, и тридцать один год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делал он угодное в очах Господних, и ходил путями Давида, отца своего, и не уклонялся ни направо, ни налево.</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В восьмой год царствования своего, будучи еще отроком, он начал прибегать к Богу Давида, отца своего, а в двенадцатый год начал очищать Иудею и Иерусалим от высот и посвященных дерев и от резных и литых кумиров.</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разрушили пред лицом его жертвенники Ваалов и статуи, возвышавшиеся над ними; и посвященные дерева он срубил, и резные и литые кумиры изломал и разбил в прах, и рассыпал на гробах тех, которые приносили им жертвы,</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кости жрецов сжег на жертвенниках их, и очистил Иудею и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в городах Манассии, и Ефрема, и Симеона, даже до колена Неффалимова, и в опустошенных окрестностях их</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он разрушил жертвенники и посвященные дерева, и кумиры разбил в прах, и все статуи сокрушил по всей земле Израильской, и возвратился в Иерусалим.</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В восемнадцатый год царствования своего, по очищении земли и дома Божия, он послал Шафана, сына Ацалии, и Маасею градоначальника, и Иоаха, сына Иоахазова, дееписателя, возобновить дом Господа, Бога своего.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пришли они к Хелкии первосвященнику, и отдали серебро, принесенное в дом Божий, которое левиты, стоящие на страже у порога, собрали из рук Манассии и Ефрема и всех прочих Израильтян, и от всего Иуды и Вениамина, и от жителей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и отдали в руки производителям работ, приставленным к дому Господню, чтоб они раздавали его работникам, которые работали в доме Господнем при исправлении и возобновлении дома.</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они раздавали плотникам и строителям на покупку тесаных камней и дерев для связей и для покрытия зданий, которые разорили цари Иудейские.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Люди сии действовали честно при работе, и для надзора над ними поставлены были Иахаф и Овадия, левиты из сыновей Мерариных, и Захария и Мешуллам из сыновей Каафовых, и все левиты, умеющие играть на музыкальных орудиях.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Они же были приставниками над носильщиками и наблюдали над всеми работниками при каждой работе; из левитов же были и писцы, и надзиратели, и привратники.</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Когда вынимали они серебро, принесенное в дом Господень, тогда Хелкия священник нашел книгу закона Господня, данную рукою Моисея.</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начал Хелкия, и сказал Шафану писцу: книгу закона нашел я в доме Господнем. И подал Хелкия ту книгу Шафану.</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И понес Шафан книгу к царю, и принес при этом царю известие: все, что поручено рабам твоим, они делают;</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высыпали серебро, найденное в доме Господнем, и передали его в руки приставникам и в руки производителям работ.</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также донес Шафан писец царю, говоря: книгу дал мне Хелкия священник. И читал ее Шафан перед царем.</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Когда услышал царь слова закона, то разодрал одежды свои.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дал царь повеление Хелкии и Ахикаму, сыну Шафанову, и Авдону, сыну Михея, и Шафану писцу, и Асаии, слуге царскому, говоря:</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пойдите, вопросите Господа за меня и за оставшихся у Израиля и за Иуду о словах сей найденной книги, потому что велик гнев Господа, который воспылал на нас за то, что не соблюдали отцы наши слова Господня, чтобы поступать по всему, написанному в книге сей.</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И пошел Хелкия, и те, которые от царя, к Олдане пророчице, жене Шаллума, сына Тавкегафа, сына Хасры, хранителя одежд, – а жила она во второй части Иерусалима – и говорили с нею об этом.</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она сказала им: так говорит Господь, Бог Израилев: скажите тому человеку, который послал вас ко мне:</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так говорит Господь: вот, Я наведу бедствие на место сие и на жителей его все проклятия, написанные в книге, которую читали пред лицом царя Иудейского,</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за то, что они оставили Меня и кадили богам другим, чтобы прогневлять Меня всеми делами рук своих. И гнев Мой возгорится над местом сим и не угаснет.</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А царю Иудейскому, пославшему вас вопросить Господа, так скажите: так говорит Господь, Бог Израилев, о словах, которые ты слышал:</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так как смягчилось сердце твое, и ты смирился пред Богом, услышав слова Его о месте сем и о жителях его, – и ты смирился предо Мною, и разодрал одежды свои, и плакал предо Мною, то и Я услышал тебя, говорит Господь.</w:t>
      </w:r>
      <w:r>
        <w:rPr>
          <w:lang w:val="ru_RU" w:bidi="ru_RU"/>
        </w:rPr>
      </w:r>
      <w:r>
        <w:rPr>
          <w:lang w:val="ru_RU" w:bidi="ru_RU"/>
        </w:rPr>
      </w:r>
    </w:p>
    <w:p>
      <w:pPr/>
      <w:r>
        <w:rPr>
          <w:lang w:val="ru_RU" w:bidi="ru_RU"/>
        </w:rPr>
      </w:r>
    </w:p>
    <w:p>
      <w:pPr/>
      <w:r>
        <w:rPr>
          <w:lang w:val="ru_RU" w:bidi="ru_RU"/>
        </w:rPr>
      </w:r>
      <w:r>
        <w:rPr>
          <w:vertAlign w:val="superscript"/>
          <w:lang w:val="ru_RU" w:bidi="ru_RU"/>
        </w:rPr>
        <w:t>28</w:t>
      </w:r>
      <w:r>
        <w:rPr>
          <w:lang w:val="ru_RU" w:bidi="ru_RU"/>
        </w:rPr>
        <w:t xml:space="preserve"> Вот, Я приложу тебя к отцам твоим, и положен будешь в гробницу твою в мире, и не увидят глаза твои всего того бедствия, которое Я наведу на место сие и на жителей его. И принесли царю ответ.</w:t>
      </w:r>
      <w:r>
        <w:rPr>
          <w:lang w:val="ru_RU" w:bidi="ru_RU"/>
        </w:rPr>
      </w:r>
      <w:r>
        <w:rPr>
          <w:lang w:val="ru_RU" w:bidi="ru_RU"/>
        </w:rPr>
      </w:r>
    </w:p>
    <w:p>
      <w:pPr/>
      <w:r>
        <w:rPr>
          <w:lang w:val="ru_RU" w:bidi="ru_RU"/>
        </w:rPr>
      </w:r>
    </w:p>
    <w:p>
      <w:pPr/>
      <w:r>
        <w:rPr>
          <w:lang w:val="ru_RU" w:bidi="ru_RU"/>
        </w:rPr>
      </w:r>
      <w:r>
        <w:rPr>
          <w:vertAlign w:val="superscript"/>
          <w:lang w:val="ru_RU" w:bidi="ru_RU"/>
        </w:rPr>
        <w:t>29</w:t>
      </w:r>
      <w:r>
        <w:rPr>
          <w:lang w:val="ru_RU" w:bidi="ru_RU"/>
        </w:rPr>
        <w:t xml:space="preserve"> И послал царь, и собрал всех старейшин Иудеи и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30</w:t>
      </w:r>
      <w:r>
        <w:rPr>
          <w:lang w:val="ru_RU" w:bidi="ru_RU"/>
        </w:rPr>
        <w:t xml:space="preserve"> и пошел царь в дом Господень, и с ним все Иудеи и жители Иерусалима, и священники и левиты, и весь народ, от большого до малого; и он прочитал вслух их все слова книги завета, найденной в доме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31</w:t>
      </w:r>
      <w:r>
        <w:rPr>
          <w:lang w:val="ru_RU" w:bidi="ru_RU"/>
        </w:rPr>
        <w:t xml:space="preserve"> И стал царь на месте своем, и заключил завет пред лицом Господа последовать Господу и соблюдать заповеди Его и откровения Его, и уставы Его, от всего сердца своего и от всей души своей, чтобы выполнить слова завета, написанные в книге сей.</w:t>
      </w:r>
      <w:r>
        <w:rPr>
          <w:lang w:val="ru_RU" w:bidi="ru_RU"/>
        </w:rPr>
      </w:r>
      <w:r>
        <w:rPr>
          <w:lang w:val="ru_RU" w:bidi="ru_RU"/>
        </w:rPr>
      </w:r>
    </w:p>
    <w:p>
      <w:pPr/>
      <w:r>
        <w:rPr>
          <w:lang w:val="ru_RU" w:bidi="ru_RU"/>
        </w:rPr>
      </w:r>
    </w:p>
    <w:p>
      <w:pPr/>
      <w:r>
        <w:rPr>
          <w:lang w:val="ru_RU" w:bidi="ru_RU"/>
        </w:rPr>
      </w:r>
      <w:r>
        <w:rPr>
          <w:vertAlign w:val="superscript"/>
          <w:lang w:val="ru_RU" w:bidi="ru_RU"/>
        </w:rPr>
        <w:t>32</w:t>
      </w:r>
      <w:r>
        <w:rPr>
          <w:lang w:val="ru_RU" w:bidi="ru_RU"/>
        </w:rPr>
        <w:t xml:space="preserve"> И велел царь подтвердить это всем находившимся в Иерусалиме и в земле Вениаминовой; и стали поступать жители Иерусалима по завету Бога, Бога отцов своих.</w:t>
      </w:r>
      <w:r>
        <w:rPr>
          <w:lang w:val="ru_RU" w:bidi="ru_RU"/>
        </w:rPr>
      </w:r>
      <w:r>
        <w:rPr>
          <w:lang w:val="ru_RU" w:bidi="ru_RU"/>
        </w:rPr>
      </w:r>
    </w:p>
    <w:p>
      <w:pPr/>
      <w:r>
        <w:rPr>
          <w:lang w:val="ru_RU" w:bidi="ru_RU"/>
        </w:rPr>
      </w:r>
    </w:p>
    <w:p>
      <w:pPr/>
      <w:r>
        <w:rPr>
          <w:lang w:val="ru_RU" w:bidi="ru_RU"/>
        </w:rPr>
      </w:r>
      <w:r>
        <w:rPr>
          <w:vertAlign w:val="superscript"/>
          <w:lang w:val="ru_RU" w:bidi="ru_RU"/>
        </w:rPr>
        <w:t>33</w:t>
      </w:r>
      <w:r>
        <w:rPr>
          <w:lang w:val="ru_RU" w:bidi="ru_RU"/>
        </w:rPr>
        <w:t xml:space="preserve"> И изверг Иосия все мерзости из всех земель, которые у сынов Израилевых, и повелел всем, находившимся в земле Израилевой, служить Господу, Богу своему. И во все дни жизни его они не отступали от Господа, Бога отцов своих.</w:t>
      </w:r>
      <w:r>
        <w:rPr>
          <w:lang w:val="ru_RU" w:bidi="ru_RU"/>
        </w:rPr>
      </w:r>
      <w:r>
        <w:rPr>
          <w:lang w:val="ru_RU" w:bidi="ru_RU"/>
        </w:rPr>
      </w:r>
    </w:p>
    <w:p>
      <w:pPr/>
      <w:r>
        <w:rPr>
          <w:lang w:val="ru_RU" w:bidi="ru_RU"/>
        </w:rPr>
      </w:r>
    </w:p>
    <w:p>
      <w:pPr>
        <w:pStyle w:val="Heading2"/>
      </w:pPr>
      <w:r>
        <w:rPr>
          <w:lang w:val="ru_RU" w:bidi="ru_RU"/>
        </w:rPr>
        <w:t>2 Chronicles 35:1</w:t>
      </w:r>
      <w:r>
        <w:rPr>
          <w:lang w:val="ru_RU" w:bidi="ru_RU"/>
        </w:rPr>
      </w:r>
    </w:p>
    <w:p>
      <w:pPr/>
      <w:r>
        <w:rPr>
          <w:lang w:val="ru_RU" w:bidi="ru_RU"/>
        </w:rPr>
      </w:r>
      <w:r>
        <w:rPr>
          <w:vertAlign w:val="superscript"/>
          <w:lang w:val="ru_RU" w:bidi="ru_RU"/>
        </w:rPr>
        <w:t>1</w:t>
      </w:r>
      <w:r>
        <w:rPr>
          <w:lang w:val="ru_RU" w:bidi="ru_RU"/>
        </w:rPr>
        <w:t xml:space="preserve"> И совершил Иосия в Иерусалиме пасху Господу, и закололи пасхального агнца в четырнадцатый день первого месяца.</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И поставил он священников на местах их, и ободрял их на служение в доме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сказал левитам, наставникам всех Израильтян, посвященным Господу: поставьте ковчег святой в храме, который построил Соломон, сын Давидов, царь Израилев; нет вам нужды носить его на раменах; служите теперь Господу, Богу нашему, и народу Его, Израилю;</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станьте по поколениям вашим, по чередам вашим, как предписано Давидом, царем Израилевым, и как предписано Соломоном, сыном его,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и стойте во святилище, по распределениям поколений у братьев ваших, сынов народа, и по разделению поколений у левитов,</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и заколите пасхального агнца, и освятитесь, и приготовьте его для братьев ваших, поступая согласно со словом Господним чрез Моисея.</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дал Иосия в дар сынам народа, всем, находившимся там, из мелкого скота агнцев и козлов молодых, все для жертвы пасхальной, числом тридцать тысяч, и три тысячи волов. Это из имущества царя.</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И князья его по усердию давали в дар народу, священникам и левитам: Хелкия и Захария и Иехиил, начальствующие в доме Божием, дали священникам для жертвы пасхальной две тысячи шестьсот [овец, агнцев и козлов] и триста волов;</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и Хонания, и Шемаия, и Нафанаил, братья его, и Хашавия, и Иеиел, и Иозавад, начальники левитов, подарили левитам для жертвы пасхальной [овец] пять тысяч и пятьсот волов.</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Так устроено было служение. И стали священники на место свое и левиты по чередам своим, по повелению царскому;</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и закололи пасхального агнца. И кропили священники кровью, принимая ее из рук левитов, а левиты снимали кожу;</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распределили назначенное для всесожжения, чтобы раздать то по отделениям поколений у сынов народа, для принесения Господу, как написано в книге Моисеевой. То же сделали и с волами.</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испекли пасхального агнца на огне, по уставу; и священные жертвы сварили в котлах, горшках и кастрюлях, и поспешно раздали всему народу,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а после приготовили для себя и для священников, ибо священники, сыны Аароновы, заняты были приношением всесожжения и туков до ночи; потому-то и готовили левиты для себя и для священников, сынов Аароновых.</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певцы, сыновья Асафовы, оставались на местах своих, по установлению Давида и Асафа, и Емана и Идифуна, прозорливца царского, и привратники у каждых ворот: не для чего было им отходить от служения своего, так как братья их левиты готовили для них.</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Так устроено было все служение Господу в тот день, чтобы совершить пасху и принести всесожжения на жертвеннике Господнем, по повелению царя Иосии.</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совершали сыны Израилевы, находившиеся там, пасху в то время и праздник опресноков в течение семи дней.</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не была совершаема такая пасха у Израиля от дней Самуила пророка; и из всех царей Израилевых ни один не совершал такой пасхи, какую совершил Иосия, и священники, и левиты, и все Иудеи, и Израильтяне, там находившиеся, и жители Иерусалима.</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В восемнадцатый год царствования Иосии совершена сия пасха.</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После всего того, что сделал Иосия в доме Божием [и как сжег огнем царь Иосия и чревовещателей, и волхвов, и капища, и идолов, и дубравы, бывшие в Иерусалиме и Иудее, чтобы утвердить слова закона, написанные в книге, которую нашел Хелкия священник в доме Господнем, не было подобного ему прежде него, кто обратился бы к Господу всем сердцем своим, и всею душою своею, и всею крепостию своею, по всему закону Моисееву; не восстал и после него подобный ему. Однако же не отвратился Господь от великой ярости гнева Своего, – ярости, которою разгневался Господь на Иудею за все оскорбления, которыми прогневал Манассия. И сказал Господь: и Иуду отвергну от лица Моего, как отверг дом Израилев, и отвергну город Иерусалим, который избрал, и храм, о котором сказал: будет там имя Мое], пошел Нехао, царь Египетский, на войну к Кархемису на Евфрате; и Иосия вышел навстречу ему.</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И послал к нему Нехао послов сказать: что мне и тебе, царь Иудейский? Не против тебя теперь иду я, но туда, где у меня война. И Бог повелел мне поспешать; не противься Богу, Который со мною, чтоб Он не погубил тебя.</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Но Иосия не отстранился от него, а приготовился, чтобы сразиться с ним, и не послушал слов Нехао от лица Божия и выступил на сражение на равнину Мегиддо.</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И выстрелили стрельцы в царя Иосию, и сказал царь слугам своим: уведите меня, потому что я тяжело ранен.</w:t>
      </w:r>
      <w:r>
        <w:rPr>
          <w:lang w:val="ru_RU" w:bidi="ru_RU"/>
        </w:rPr>
      </w:r>
      <w:r>
        <w:rPr>
          <w:lang w:val="ru_RU" w:bidi="ru_RU"/>
        </w:rPr>
      </w:r>
    </w:p>
    <w:p>
      <w:pPr/>
      <w:r>
        <w:rPr>
          <w:lang w:val="ru_RU" w:bidi="ru_RU"/>
        </w:rPr>
      </w:r>
    </w:p>
    <w:p>
      <w:pPr/>
      <w:r>
        <w:rPr>
          <w:lang w:val="ru_RU" w:bidi="ru_RU"/>
        </w:rPr>
      </w:r>
      <w:r>
        <w:rPr>
          <w:vertAlign w:val="superscript"/>
          <w:lang w:val="ru_RU" w:bidi="ru_RU"/>
        </w:rPr>
        <w:t>24</w:t>
      </w:r>
      <w:r>
        <w:rPr>
          <w:lang w:val="ru_RU" w:bidi="ru_RU"/>
        </w:rPr>
        <w:t xml:space="preserve"> И свели его слуги его с колесницы, и посадили его в другую повозку, которая была у него, и отвезли его в Иерусалим. И умер он, и похоронен в гробницах отцов своих. И вся Иудея и Иерусалим оплакали Иосию.</w:t>
      </w:r>
      <w:r>
        <w:rPr>
          <w:lang w:val="ru_RU" w:bidi="ru_RU"/>
        </w:rPr>
      </w:r>
      <w:r>
        <w:rPr>
          <w:lang w:val="ru_RU" w:bidi="ru_RU"/>
        </w:rPr>
      </w:r>
    </w:p>
    <w:p>
      <w:pPr/>
      <w:r>
        <w:rPr>
          <w:lang w:val="ru_RU" w:bidi="ru_RU"/>
        </w:rPr>
      </w:r>
    </w:p>
    <w:p>
      <w:pPr/>
      <w:r>
        <w:rPr>
          <w:lang w:val="ru_RU" w:bidi="ru_RU"/>
        </w:rPr>
      </w:r>
      <w:r>
        <w:rPr>
          <w:vertAlign w:val="superscript"/>
          <w:lang w:val="ru_RU" w:bidi="ru_RU"/>
        </w:rPr>
        <w:t>25</w:t>
      </w:r>
      <w:r>
        <w:rPr>
          <w:lang w:val="ru_RU" w:bidi="ru_RU"/>
        </w:rPr>
        <w:t xml:space="preserve"> Оплакал Иосию и Иеремия в песне плачевной; и говорили все певцы и певицы об Иосии в плачевных песнях своих, известных до сего дня, и передали их в употребление у Израиля; и вот, они вписаны в книгу плачевных песней.</w:t>
      </w:r>
      <w:r>
        <w:rPr>
          <w:lang w:val="ru_RU" w:bidi="ru_RU"/>
        </w:rPr>
      </w:r>
      <w:r>
        <w:rPr>
          <w:lang w:val="ru_RU" w:bidi="ru_RU"/>
        </w:rPr>
      </w:r>
    </w:p>
    <w:p>
      <w:pPr/>
      <w:r>
        <w:rPr>
          <w:lang w:val="ru_RU" w:bidi="ru_RU"/>
        </w:rPr>
      </w:r>
    </w:p>
    <w:p>
      <w:pPr/>
      <w:r>
        <w:rPr>
          <w:lang w:val="ru_RU" w:bidi="ru_RU"/>
        </w:rPr>
      </w:r>
      <w:r>
        <w:rPr>
          <w:vertAlign w:val="superscript"/>
          <w:lang w:val="ru_RU" w:bidi="ru_RU"/>
        </w:rPr>
        <w:t>26</w:t>
      </w:r>
      <w:r>
        <w:rPr>
          <w:lang w:val="ru_RU" w:bidi="ru_RU"/>
        </w:rPr>
        <w:t xml:space="preserve"> Прочие деяния Иосии и добродетели его, согласные с предписанным в законе Господнем,</w:t>
      </w:r>
      <w:r>
        <w:rPr>
          <w:lang w:val="ru_RU" w:bidi="ru_RU"/>
        </w:rPr>
      </w:r>
      <w:r>
        <w:rPr>
          <w:lang w:val="ru_RU" w:bidi="ru_RU"/>
        </w:rPr>
      </w:r>
    </w:p>
    <w:p>
      <w:pPr/>
      <w:r>
        <w:rPr>
          <w:lang w:val="ru_RU" w:bidi="ru_RU"/>
        </w:rPr>
      </w:r>
    </w:p>
    <w:p>
      <w:pPr/>
      <w:r>
        <w:rPr>
          <w:lang w:val="ru_RU" w:bidi="ru_RU"/>
        </w:rPr>
      </w:r>
      <w:r>
        <w:rPr>
          <w:vertAlign w:val="superscript"/>
          <w:lang w:val="ru_RU" w:bidi="ru_RU"/>
        </w:rPr>
        <w:t>27</w:t>
      </w:r>
      <w:r>
        <w:rPr>
          <w:lang w:val="ru_RU" w:bidi="ru_RU"/>
        </w:rPr>
        <w:t xml:space="preserve"> и деяния его, первые и последние, описаны в книге царей Израильских и Иудейских.</w:t>
      </w:r>
      <w:r>
        <w:rPr>
          <w:lang w:val="ru_RU" w:bidi="ru_RU"/>
        </w:rPr>
      </w:r>
      <w:r>
        <w:rPr>
          <w:lang w:val="ru_RU" w:bidi="ru_RU"/>
        </w:rPr>
      </w:r>
    </w:p>
    <w:p>
      <w:pPr/>
      <w:r>
        <w:rPr>
          <w:lang w:val="ru_RU" w:bidi="ru_RU"/>
        </w:rPr>
      </w:r>
    </w:p>
    <w:p>
      <w:pPr>
        <w:pStyle w:val="Heading2"/>
      </w:pPr>
      <w:r>
        <w:rPr>
          <w:lang w:val="ru_RU" w:bidi="ru_RU"/>
        </w:rPr>
        <w:t>2 Chronicles 36:1</w:t>
      </w:r>
      <w:r>
        <w:rPr>
          <w:lang w:val="ru_RU" w:bidi="ru_RU"/>
        </w:rPr>
      </w:r>
    </w:p>
    <w:p>
      <w:pPr/>
      <w:r>
        <w:rPr>
          <w:lang w:val="ru_RU" w:bidi="ru_RU"/>
        </w:rPr>
      </w:r>
      <w:r>
        <w:rPr>
          <w:vertAlign w:val="superscript"/>
          <w:lang w:val="ru_RU" w:bidi="ru_RU"/>
        </w:rPr>
        <w:t>1</w:t>
      </w:r>
      <w:r>
        <w:rPr>
          <w:lang w:val="ru_RU" w:bidi="ru_RU"/>
        </w:rPr>
        <w:t xml:space="preserve"> И взял народ земли Иоахаза, сына Иосиина, [и помазали его] и воцарили его, вместо отца его,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2</w:t>
      </w:r>
      <w:r>
        <w:rPr>
          <w:lang w:val="ru_RU" w:bidi="ru_RU"/>
        </w:rPr>
        <w:t xml:space="preserve"> Двадцати трех лет был Иоахаз, когда воцарился, и три месяца царствовал в Иерусалиме. [Имя матери его – Амитал, дочь Иеремии из Ловны. И сделал он лукавое пред Господом по всему, что сделали отцы его. И оковал его фараон Нехао в Девлафе, в земле Емафской, чтобы не царствовать ему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3</w:t>
      </w:r>
      <w:r>
        <w:rPr>
          <w:lang w:val="ru_RU" w:bidi="ru_RU"/>
        </w:rPr>
        <w:t xml:space="preserve"> И низложил его царь Египетский в Иерусалиме, [и привел его царь в Египет], и наложил на землю пени сто талантов серебра и талант золота.</w:t>
      </w:r>
      <w:r>
        <w:rPr>
          <w:lang w:val="ru_RU" w:bidi="ru_RU"/>
        </w:rPr>
      </w:r>
      <w:r>
        <w:rPr>
          <w:lang w:val="ru_RU" w:bidi="ru_RU"/>
        </w:rPr>
      </w:r>
    </w:p>
    <w:p>
      <w:pPr/>
      <w:r>
        <w:rPr>
          <w:lang w:val="ru_RU" w:bidi="ru_RU"/>
        </w:rPr>
      </w:r>
    </w:p>
    <w:p>
      <w:pPr/>
      <w:r>
        <w:rPr>
          <w:lang w:val="ru_RU" w:bidi="ru_RU"/>
        </w:rPr>
      </w:r>
      <w:r>
        <w:rPr>
          <w:vertAlign w:val="superscript"/>
          <w:lang w:val="ru_RU" w:bidi="ru_RU"/>
        </w:rPr>
        <w:t>4</w:t>
      </w:r>
      <w:r>
        <w:rPr>
          <w:lang w:val="ru_RU" w:bidi="ru_RU"/>
        </w:rPr>
        <w:t xml:space="preserve"> И воцарил царь Египетский над Иудеею и Иерусалимом Елиакима, брата его, и переменил имя его на Иоакима, а Иоахаза, брата его, взял Нехао и отвел его в Египет, [и он умер там. И серебро и золото давал фараону: тогда земля начала давать серебро по слову фараона, и каждый, по власти, требовал серебра и золота от народа земли для дани фараону Нехао].</w:t>
      </w:r>
      <w:r>
        <w:rPr>
          <w:lang w:val="ru_RU" w:bidi="ru_RU"/>
        </w:rPr>
      </w:r>
      <w:r>
        <w:rPr>
          <w:lang w:val="ru_RU" w:bidi="ru_RU"/>
        </w:rPr>
      </w:r>
    </w:p>
    <w:p>
      <w:pPr/>
      <w:r>
        <w:rPr>
          <w:lang w:val="ru_RU" w:bidi="ru_RU"/>
        </w:rPr>
      </w:r>
    </w:p>
    <w:p>
      <w:pPr/>
      <w:r>
        <w:rPr>
          <w:lang w:val="ru_RU" w:bidi="ru_RU"/>
        </w:rPr>
      </w:r>
      <w:r>
        <w:rPr>
          <w:vertAlign w:val="superscript"/>
          <w:lang w:val="ru_RU" w:bidi="ru_RU"/>
        </w:rPr>
        <w:t>5</w:t>
      </w:r>
      <w:r>
        <w:rPr>
          <w:lang w:val="ru_RU" w:bidi="ru_RU"/>
        </w:rPr>
        <w:t xml:space="preserve"> Двадцати пяти лет был Иоаким, когда воцарился, и одиннадцать лет царствовал в Иерусалиме. [Имя матери его Зехора, дочь Нириева из Рамы]. И делал он неугодное в очах Господа, Бога своего [по всему, что делали отцы его. Во дни его пришел Навуходоносор, царь Вавилонский, на землю, и он служил ему три года и отступил от него. И послал Господь на них Халдеев и разбойников Сирских, и разбойников Моавитских, и сынов Аммоновых и Самарийских, и отступили по слову сему, – по слову Господа устами рабов Его, пророков. Впрочем, гнев Господа был на Иуде, чтоб отвергнуть его от лица Его, за все грехи Манассии, которые он сделал, и за кровь неповинную, которую пролил Иоаким и наполнил Иерусалим неповинною кровью. Но не восхотел Господь искоренить их].</w:t>
      </w:r>
      <w:r>
        <w:rPr>
          <w:lang w:val="ru_RU" w:bidi="ru_RU"/>
        </w:rPr>
      </w:r>
      <w:r>
        <w:rPr>
          <w:lang w:val="ru_RU" w:bidi="ru_RU"/>
        </w:rPr>
      </w:r>
    </w:p>
    <w:p>
      <w:pPr/>
      <w:r>
        <w:rPr>
          <w:lang w:val="ru_RU" w:bidi="ru_RU"/>
        </w:rPr>
      </w:r>
    </w:p>
    <w:p>
      <w:pPr/>
      <w:r>
        <w:rPr>
          <w:lang w:val="ru_RU" w:bidi="ru_RU"/>
        </w:rPr>
      </w:r>
      <w:r>
        <w:rPr>
          <w:vertAlign w:val="superscript"/>
          <w:lang w:val="ru_RU" w:bidi="ru_RU"/>
        </w:rPr>
        <w:t>6</w:t>
      </w:r>
      <w:r>
        <w:rPr>
          <w:lang w:val="ru_RU" w:bidi="ru_RU"/>
        </w:rPr>
        <w:t xml:space="preserve"> Против него вышел Навуходоносор, царь Вавилонский, и оковал его оковами, чтоб отвести его в Вавилон.</w:t>
      </w:r>
      <w:r>
        <w:rPr>
          <w:lang w:val="ru_RU" w:bidi="ru_RU"/>
        </w:rPr>
      </w:r>
      <w:r>
        <w:rPr>
          <w:lang w:val="ru_RU" w:bidi="ru_RU"/>
        </w:rPr>
      </w:r>
    </w:p>
    <w:p>
      <w:pPr/>
      <w:r>
        <w:rPr>
          <w:lang w:val="ru_RU" w:bidi="ru_RU"/>
        </w:rPr>
      </w:r>
    </w:p>
    <w:p>
      <w:pPr/>
      <w:r>
        <w:rPr>
          <w:lang w:val="ru_RU" w:bidi="ru_RU"/>
        </w:rPr>
      </w:r>
      <w:r>
        <w:rPr>
          <w:vertAlign w:val="superscript"/>
          <w:lang w:val="ru_RU" w:bidi="ru_RU"/>
        </w:rPr>
        <w:t>7</w:t>
      </w:r>
      <w:r>
        <w:rPr>
          <w:lang w:val="ru_RU" w:bidi="ru_RU"/>
        </w:rPr>
        <w:t xml:space="preserve"> И часть сосудов дома Господня перенес Навуходоносор в Вавилон и положил их в капище своем в Вавилоне.</w:t>
      </w:r>
      <w:r>
        <w:rPr>
          <w:lang w:val="ru_RU" w:bidi="ru_RU"/>
        </w:rPr>
      </w:r>
      <w:r>
        <w:rPr>
          <w:lang w:val="ru_RU" w:bidi="ru_RU"/>
        </w:rPr>
      </w:r>
    </w:p>
    <w:p>
      <w:pPr/>
      <w:r>
        <w:rPr>
          <w:lang w:val="ru_RU" w:bidi="ru_RU"/>
        </w:rPr>
      </w:r>
    </w:p>
    <w:p>
      <w:pPr/>
      <w:r>
        <w:rPr>
          <w:lang w:val="ru_RU" w:bidi="ru_RU"/>
        </w:rPr>
      </w:r>
      <w:r>
        <w:rPr>
          <w:vertAlign w:val="superscript"/>
          <w:lang w:val="ru_RU" w:bidi="ru_RU"/>
        </w:rPr>
        <w:t>8</w:t>
      </w:r>
      <w:r>
        <w:rPr>
          <w:lang w:val="ru_RU" w:bidi="ru_RU"/>
        </w:rPr>
        <w:t xml:space="preserve"> Прочие дела Иоакима и мерзости его, какие он делал и какие найдены в нем, описаны в книге царей Израильских и Иудейских. [И почил Иоаким с отцами своими, и погребен был в Ганозане с отцами своими.] И воцарился Иехония, сын его, вместо него.</w:t>
      </w:r>
      <w:r>
        <w:rPr>
          <w:lang w:val="ru_RU" w:bidi="ru_RU"/>
        </w:rPr>
      </w:r>
      <w:r>
        <w:rPr>
          <w:lang w:val="ru_RU" w:bidi="ru_RU"/>
        </w:rPr>
      </w:r>
    </w:p>
    <w:p>
      <w:pPr/>
      <w:r>
        <w:rPr>
          <w:lang w:val="ru_RU" w:bidi="ru_RU"/>
        </w:rPr>
      </w:r>
    </w:p>
    <w:p>
      <w:pPr/>
      <w:r>
        <w:rPr>
          <w:lang w:val="ru_RU" w:bidi="ru_RU"/>
        </w:rPr>
      </w:r>
      <w:r>
        <w:rPr>
          <w:vertAlign w:val="superscript"/>
          <w:lang w:val="ru_RU" w:bidi="ru_RU"/>
        </w:rPr>
        <w:t>9</w:t>
      </w:r>
      <w:r>
        <w:rPr>
          <w:lang w:val="ru_RU" w:bidi="ru_RU"/>
        </w:rPr>
        <w:t xml:space="preserve"> Восемнадцати лет был Иехония, когда воцарился, и три месяца и десять дней царствовал в Иерусалиме, и делал он неугодное в очах Господних.</w:t>
      </w:r>
      <w:r>
        <w:rPr>
          <w:lang w:val="ru_RU" w:bidi="ru_RU"/>
        </w:rPr>
      </w:r>
      <w:r>
        <w:rPr>
          <w:lang w:val="ru_RU" w:bidi="ru_RU"/>
        </w:rPr>
      </w:r>
    </w:p>
    <w:p>
      <w:pPr/>
      <w:r>
        <w:rPr>
          <w:lang w:val="ru_RU" w:bidi="ru_RU"/>
        </w:rPr>
      </w:r>
    </w:p>
    <w:p>
      <w:pPr/>
      <w:r>
        <w:rPr>
          <w:lang w:val="ru_RU" w:bidi="ru_RU"/>
        </w:rPr>
      </w:r>
      <w:r>
        <w:rPr>
          <w:vertAlign w:val="superscript"/>
          <w:lang w:val="ru_RU" w:bidi="ru_RU"/>
        </w:rPr>
        <w:t>10</w:t>
      </w:r>
      <w:r>
        <w:rPr>
          <w:lang w:val="ru_RU" w:bidi="ru_RU"/>
        </w:rPr>
        <w:t xml:space="preserve"> По прошествии года послал царь Навуходоносор и велел взять его в Вавилон вместе с драгоценными сосудами дома Господня, и воцарил над Иудеею и Иерусалимом Седекию, брата его.</w:t>
      </w:r>
      <w:r>
        <w:rPr>
          <w:lang w:val="ru_RU" w:bidi="ru_RU"/>
        </w:rPr>
      </w:r>
      <w:r>
        <w:rPr>
          <w:lang w:val="ru_RU" w:bidi="ru_RU"/>
        </w:rPr>
      </w:r>
    </w:p>
    <w:p>
      <w:pPr/>
      <w:r>
        <w:rPr>
          <w:lang w:val="ru_RU" w:bidi="ru_RU"/>
        </w:rPr>
      </w:r>
    </w:p>
    <w:p>
      <w:pPr/>
      <w:r>
        <w:rPr>
          <w:lang w:val="ru_RU" w:bidi="ru_RU"/>
        </w:rPr>
      </w:r>
      <w:r>
        <w:rPr>
          <w:vertAlign w:val="superscript"/>
          <w:lang w:val="ru_RU" w:bidi="ru_RU"/>
        </w:rPr>
        <w:t>11</w:t>
      </w:r>
      <w:r>
        <w:rPr>
          <w:lang w:val="ru_RU" w:bidi="ru_RU"/>
        </w:rPr>
        <w:t xml:space="preserve"> Двадцати одного года был Седекия, когда воцарился, и одиннадцать лет царствовал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12</w:t>
      </w:r>
      <w:r>
        <w:rPr>
          <w:lang w:val="ru_RU" w:bidi="ru_RU"/>
        </w:rPr>
        <w:t xml:space="preserve"> и делал он неугодное в очах Господа, Бога своего. Он не смирился пред Иеремиею пророком, пророчествовавшим от уст Господних,</w:t>
      </w:r>
      <w:r>
        <w:rPr>
          <w:lang w:val="ru_RU" w:bidi="ru_RU"/>
        </w:rPr>
      </w:r>
      <w:r>
        <w:rPr>
          <w:lang w:val="ru_RU" w:bidi="ru_RU"/>
        </w:rPr>
      </w:r>
    </w:p>
    <w:p>
      <w:pPr/>
      <w:r>
        <w:rPr>
          <w:lang w:val="ru_RU" w:bidi="ru_RU"/>
        </w:rPr>
      </w:r>
    </w:p>
    <w:p>
      <w:pPr/>
      <w:r>
        <w:rPr>
          <w:lang w:val="ru_RU" w:bidi="ru_RU"/>
        </w:rPr>
      </w:r>
      <w:r>
        <w:rPr>
          <w:vertAlign w:val="superscript"/>
          <w:lang w:val="ru_RU" w:bidi="ru_RU"/>
        </w:rPr>
        <w:t>13</w:t>
      </w:r>
      <w:r>
        <w:rPr>
          <w:lang w:val="ru_RU" w:bidi="ru_RU"/>
        </w:rPr>
        <w:t xml:space="preserve"> и отложился от царя Навуходоносора, взявшего клятву с него именем Бога, – и сделал упругою шею свою и ожесточил сердце свое до того, что не обратился к Господу, Богу Израилеву.</w:t>
      </w:r>
      <w:r>
        <w:rPr>
          <w:lang w:val="ru_RU" w:bidi="ru_RU"/>
        </w:rPr>
      </w:r>
      <w:r>
        <w:rPr>
          <w:lang w:val="ru_RU" w:bidi="ru_RU"/>
        </w:rPr>
      </w:r>
    </w:p>
    <w:p>
      <w:pPr/>
      <w:r>
        <w:rPr>
          <w:lang w:val="ru_RU" w:bidi="ru_RU"/>
        </w:rPr>
      </w:r>
    </w:p>
    <w:p>
      <w:pPr/>
      <w:r>
        <w:rPr>
          <w:lang w:val="ru_RU" w:bidi="ru_RU"/>
        </w:rPr>
      </w:r>
      <w:r>
        <w:rPr>
          <w:vertAlign w:val="superscript"/>
          <w:lang w:val="ru_RU" w:bidi="ru_RU"/>
        </w:rPr>
        <w:t>14</w:t>
      </w:r>
      <w:r>
        <w:rPr>
          <w:lang w:val="ru_RU" w:bidi="ru_RU"/>
        </w:rPr>
        <w:t xml:space="preserve"> Да и все начальствующие над священниками и над народом много грешили, подражая всем мерзостям язычников, и сквернили дом Господа, который Он освятил в Иерусалиме.</w:t>
      </w:r>
      <w:r>
        <w:rPr>
          <w:lang w:val="ru_RU" w:bidi="ru_RU"/>
        </w:rPr>
      </w:r>
      <w:r>
        <w:rPr>
          <w:lang w:val="ru_RU" w:bidi="ru_RU"/>
        </w:rPr>
      </w:r>
    </w:p>
    <w:p>
      <w:pPr/>
      <w:r>
        <w:rPr>
          <w:lang w:val="ru_RU" w:bidi="ru_RU"/>
        </w:rPr>
      </w:r>
    </w:p>
    <w:p>
      <w:pPr/>
      <w:r>
        <w:rPr>
          <w:lang w:val="ru_RU" w:bidi="ru_RU"/>
        </w:rPr>
      </w:r>
      <w:r>
        <w:rPr>
          <w:vertAlign w:val="superscript"/>
          <w:lang w:val="ru_RU" w:bidi="ru_RU"/>
        </w:rPr>
        <w:t>15</w:t>
      </w:r>
      <w:r>
        <w:rPr>
          <w:lang w:val="ru_RU" w:bidi="ru_RU"/>
        </w:rPr>
        <w:t xml:space="preserve"> И посылал к ним Господь, Бог отцов их, посланников Своих от раннего утра, потому что Он жалел Свой народ и Свое жилище.</w:t>
      </w:r>
      <w:r>
        <w:rPr>
          <w:lang w:val="ru_RU" w:bidi="ru_RU"/>
        </w:rPr>
      </w:r>
      <w:r>
        <w:rPr>
          <w:lang w:val="ru_RU" w:bidi="ru_RU"/>
        </w:rPr>
      </w:r>
    </w:p>
    <w:p>
      <w:pPr/>
      <w:r>
        <w:rPr>
          <w:lang w:val="ru_RU" w:bidi="ru_RU"/>
        </w:rPr>
      </w:r>
    </w:p>
    <w:p>
      <w:pPr/>
      <w:r>
        <w:rPr>
          <w:lang w:val="ru_RU" w:bidi="ru_RU"/>
        </w:rPr>
      </w:r>
      <w:r>
        <w:rPr>
          <w:vertAlign w:val="superscript"/>
          <w:lang w:val="ru_RU" w:bidi="ru_RU"/>
        </w:rPr>
        <w:t>16</w:t>
      </w:r>
      <w:r>
        <w:rPr>
          <w:lang w:val="ru_RU" w:bidi="ru_RU"/>
        </w:rPr>
        <w:t xml:space="preserve"> Но они издевались над посланными от Бога и пренебрегали словами Его, и ругались над пророками Его, доколе не сошел гнев Господа на народ Его, так что не было ему спасения.</w:t>
      </w:r>
      <w:r>
        <w:rPr>
          <w:lang w:val="ru_RU" w:bidi="ru_RU"/>
        </w:rPr>
      </w:r>
      <w:r>
        <w:rPr>
          <w:lang w:val="ru_RU" w:bidi="ru_RU"/>
        </w:rPr>
      </w:r>
    </w:p>
    <w:p>
      <w:pPr/>
      <w:r>
        <w:rPr>
          <w:lang w:val="ru_RU" w:bidi="ru_RU"/>
        </w:rPr>
      </w:r>
    </w:p>
    <w:p>
      <w:pPr/>
      <w:r>
        <w:rPr>
          <w:lang w:val="ru_RU" w:bidi="ru_RU"/>
        </w:rPr>
      </w:r>
      <w:r>
        <w:rPr>
          <w:vertAlign w:val="superscript"/>
          <w:lang w:val="ru_RU" w:bidi="ru_RU"/>
        </w:rPr>
        <w:t>17</w:t>
      </w:r>
      <w:r>
        <w:rPr>
          <w:lang w:val="ru_RU" w:bidi="ru_RU"/>
        </w:rPr>
        <w:t xml:space="preserve"> И Он навел на них царя Халдейского, – и тот умертвил юношей их мечом в доме святыни их и не пощадил [ни Седекии,] ни юноши, ни девицы, ни старца, ни седовласого: все предал Бог в руку его.</w:t>
      </w:r>
      <w:r>
        <w:rPr>
          <w:lang w:val="ru_RU" w:bidi="ru_RU"/>
        </w:rPr>
      </w:r>
      <w:r>
        <w:rPr>
          <w:lang w:val="ru_RU" w:bidi="ru_RU"/>
        </w:rPr>
      </w:r>
    </w:p>
    <w:p>
      <w:pPr/>
      <w:r>
        <w:rPr>
          <w:lang w:val="ru_RU" w:bidi="ru_RU"/>
        </w:rPr>
      </w:r>
    </w:p>
    <w:p>
      <w:pPr/>
      <w:r>
        <w:rPr>
          <w:lang w:val="ru_RU" w:bidi="ru_RU"/>
        </w:rPr>
      </w:r>
      <w:r>
        <w:rPr>
          <w:vertAlign w:val="superscript"/>
          <w:lang w:val="ru_RU" w:bidi="ru_RU"/>
        </w:rPr>
        <w:t>18</w:t>
      </w:r>
      <w:r>
        <w:rPr>
          <w:lang w:val="ru_RU" w:bidi="ru_RU"/>
        </w:rPr>
        <w:t xml:space="preserve"> И все сосуды дома Божия, большие и малые, и сокровища дома Господня, и сокровища царя и князей его, все принес он в Вавилон.</w:t>
      </w:r>
      <w:r>
        <w:rPr>
          <w:lang w:val="ru_RU" w:bidi="ru_RU"/>
        </w:rPr>
      </w:r>
      <w:r>
        <w:rPr>
          <w:lang w:val="ru_RU" w:bidi="ru_RU"/>
        </w:rPr>
      </w:r>
    </w:p>
    <w:p>
      <w:pPr/>
      <w:r>
        <w:rPr>
          <w:lang w:val="ru_RU" w:bidi="ru_RU"/>
        </w:rPr>
      </w:r>
    </w:p>
    <w:p>
      <w:pPr/>
      <w:r>
        <w:rPr>
          <w:lang w:val="ru_RU" w:bidi="ru_RU"/>
        </w:rPr>
      </w:r>
      <w:r>
        <w:rPr>
          <w:vertAlign w:val="superscript"/>
          <w:lang w:val="ru_RU" w:bidi="ru_RU"/>
        </w:rPr>
        <w:t>19</w:t>
      </w:r>
      <w:r>
        <w:rPr>
          <w:lang w:val="ru_RU" w:bidi="ru_RU"/>
        </w:rPr>
        <w:t xml:space="preserve"> И сожгли дом Божий, и разрушили стену Иерусалима, и все чертоги его сожгли огнем, и все драгоценности его истребили.</w:t>
      </w:r>
      <w:r>
        <w:rPr>
          <w:lang w:val="ru_RU" w:bidi="ru_RU"/>
        </w:rPr>
      </w:r>
      <w:r>
        <w:rPr>
          <w:lang w:val="ru_RU" w:bidi="ru_RU"/>
        </w:rPr>
      </w:r>
    </w:p>
    <w:p>
      <w:pPr/>
      <w:r>
        <w:rPr>
          <w:lang w:val="ru_RU" w:bidi="ru_RU"/>
        </w:rPr>
      </w:r>
    </w:p>
    <w:p>
      <w:pPr/>
      <w:r>
        <w:rPr>
          <w:lang w:val="ru_RU" w:bidi="ru_RU"/>
        </w:rPr>
      </w:r>
      <w:r>
        <w:rPr>
          <w:vertAlign w:val="superscript"/>
          <w:lang w:val="ru_RU" w:bidi="ru_RU"/>
        </w:rPr>
        <w:t>20</w:t>
      </w:r>
      <w:r>
        <w:rPr>
          <w:lang w:val="ru_RU" w:bidi="ru_RU"/>
        </w:rPr>
        <w:t xml:space="preserve"> И переселил он оставшихся от меча в Вавилон, и были они рабами его и сыновей его, до воцарения царя Персидского,</w:t>
      </w:r>
      <w:r>
        <w:rPr>
          <w:lang w:val="ru_RU" w:bidi="ru_RU"/>
        </w:rPr>
      </w:r>
      <w:r>
        <w:rPr>
          <w:lang w:val="ru_RU" w:bidi="ru_RU"/>
        </w:rPr>
      </w:r>
    </w:p>
    <w:p>
      <w:pPr/>
      <w:r>
        <w:rPr>
          <w:lang w:val="ru_RU" w:bidi="ru_RU"/>
        </w:rPr>
      </w:r>
    </w:p>
    <w:p>
      <w:pPr/>
      <w:r>
        <w:rPr>
          <w:lang w:val="ru_RU" w:bidi="ru_RU"/>
        </w:rPr>
      </w:r>
      <w:r>
        <w:rPr>
          <w:vertAlign w:val="superscript"/>
          <w:lang w:val="ru_RU" w:bidi="ru_RU"/>
        </w:rPr>
        <w:t>21</w:t>
      </w:r>
      <w:r>
        <w:rPr>
          <w:lang w:val="ru_RU" w:bidi="ru_RU"/>
        </w:rPr>
        <w:t xml:space="preserve"> доколе, во исполнение слова Господня, сказанного устами Иеремии, земля не отпраздновала суббот своих. Во все дни запустения она субботствовала до исполнения семидесяти лет.</w:t>
      </w:r>
      <w:r>
        <w:rPr>
          <w:lang w:val="ru_RU" w:bidi="ru_RU"/>
        </w:rPr>
      </w:r>
      <w:r>
        <w:rPr>
          <w:lang w:val="ru_RU" w:bidi="ru_RU"/>
        </w:rPr>
      </w:r>
    </w:p>
    <w:p>
      <w:pPr/>
      <w:r>
        <w:rPr>
          <w:lang w:val="ru_RU" w:bidi="ru_RU"/>
        </w:rPr>
      </w:r>
    </w:p>
    <w:p>
      <w:pPr/>
      <w:r>
        <w:rPr>
          <w:lang w:val="ru_RU" w:bidi="ru_RU"/>
        </w:rPr>
      </w:r>
      <w:r>
        <w:rPr>
          <w:vertAlign w:val="superscript"/>
          <w:lang w:val="ru_RU" w:bidi="ru_RU"/>
        </w:rPr>
        <w:t>22</w:t>
      </w:r>
      <w:r>
        <w:rPr>
          <w:lang w:val="ru_RU" w:bidi="ru_RU"/>
        </w:rPr>
        <w:t xml:space="preserve"> А в первый год Кира, царя Персидского, во исполнение слова Господня,сказанного устами Иеремии, возбудил Господь дух Кира, царя Персидского, и он велел объявить по всему царству своему, словесно и письменно, и сказать:</w:t>
      </w:r>
      <w:r>
        <w:rPr>
          <w:lang w:val="ru_RU" w:bidi="ru_RU"/>
        </w:rPr>
      </w:r>
      <w:r>
        <w:rPr>
          <w:lang w:val="ru_RU" w:bidi="ru_RU"/>
        </w:rPr>
      </w:r>
    </w:p>
    <w:p>
      <w:pPr/>
      <w:r>
        <w:rPr>
          <w:lang w:val="ru_RU" w:bidi="ru_RU"/>
        </w:rPr>
      </w:r>
    </w:p>
    <w:p>
      <w:pPr/>
      <w:r>
        <w:rPr>
          <w:lang w:val="ru_RU" w:bidi="ru_RU"/>
        </w:rPr>
      </w:r>
      <w:r>
        <w:rPr>
          <w:vertAlign w:val="superscript"/>
          <w:lang w:val="ru_RU" w:bidi="ru_RU"/>
        </w:rPr>
        <w:t>23</w:t>
      </w:r>
      <w:r>
        <w:rPr>
          <w:lang w:val="ru_RU" w:bidi="ru_RU"/>
        </w:rPr>
        <w:t xml:space="preserve"> Так говорит Кир, царь Персидский: все царства земли дал мне Господь, Бог небесный, и Он повелел мне построить Ему дом в Иерусалиме, что в Иудее. Кто есть из вас – из всего народа Его, [да будет] Господь, Бог его, с ним, и пусть он туда идет.</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