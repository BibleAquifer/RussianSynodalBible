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Ezra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первый год Кира, царя Персидского, во исполнение слова Господня из уст Иеремии, возбудил Господь дух Кира, царя Персидского, и он повелел объявить по всему царству своему, словесно и письменно: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«Так говорит Кир, царь Персидский: все царства земли дал мне Господь, Бог небесный, и Он повелел мне построить Ему дом в Иерусалиме, что в Иудее.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Кто есть из вас, из всего народа Его, – да будет Бог его с ним, – и пусть он идет в Иерусалим, что в Иудее, и строит дом Господа, Бога Израилева, Того Бога, Который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все оставшиеся во всех местах, где бы тот ни жил, пусть помогут ему жители места того серебром и золотом и иным имуществом, и скотом, с доброхотным даянием для дома Божия, что в Иерусалиме».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поднялись главы поколений Иудиных и Вениаминовых, и священники и левиты, всякий, в ком возбудил Бог дух его, чтобы пойти строить дом Господень, который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все соседи их вспомоществовали им серебряными сосудами, золотом, иным имуществом, и скотом, и дорогими вещами, сверх всякого доброхотного даяния для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царь Кир вынес сосуды дома Господня, которые Навуходоносор взял из Иерусалима и положил в доме бога своего,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вынес их Кир, царь Персидский, рукою Мифредата сокровищехранителя, а он счетом сдал их Шешбацару, князю Иудину.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вот число их: блюд золотых тридцать, блюд серебряных тысяча, ножей двадцать девять,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чаш золотых тридцать, чаш серебряных двойных четыреста десять, других сосудов тысяча: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всех сосудов, золотых и серебряных, пять тысяч четыреста. Все это взял с собою Шешбацар, при отправлении переселенцев из Вавилона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Ezra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сыны страны из пленников переселения, которых Навуходоносор, царь Вавилонский, отвел в Вавилон, возвратившиеся в Иерусалим и Иудею, каждый в свой город,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пришедшие с Зоровавелем, Иисусом, Неемиею, Сараием, Реелаем, Мардохеем, Билшаном, Мисфаром, Бигваем, Рехумом, Вааном. Число людей народа Израилева: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Сыновей Пароша две тысячи сто семьдесят два;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сыновей Сафатии триста семьдесят два;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сыновей Араха семьсот семьдесят пять;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сыновей Пахаф-Моава, из сыновей Иисуса [и] Иоава, две тысячи восемьсот двенадцать;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сыновей Елама тысяча двести пятьдесят четыре;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сыновей Заттуя девятьсот сорок пять;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сыновей Закхая семьсот шестьдесят;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сыновей Вания шестьсот сорок два;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сыновей Бебая шестьсот двадцать три;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сыновей Азгада тысяча двести двадцать два;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сыновей Адоникама шестьсот шестьдесят шесть;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сыновей Бигвая две тысячи пятьдесят шесть;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сыновей Адина четыреста пятьдесят четыре;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сыновей Атера, из дома Езекии, девяносто восемь;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сыновей Бецая триста двадцать три;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сыновей Иоры сто двенадцать;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сыновей Хашума двести двадцать три;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сыновей Гиббара девяносто пять;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Уроженцев Вифлеема сто двадцать три;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жителей Нетофы пятьдесят шесть;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жителей Анафофа сто двадцать восемь;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уроженцев Азмавефа сорок два;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уроженцев Кириаф-Иарима, Кефиры и Беерофа семьсот сорок три;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уроженцев Рамы и Гевы шестьсот двадцать один;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жителей Михмаса сто двадцать два;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жителей Вефиля и Гая двести двадцать три;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уроженцев Нево пятьдесят два;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уроженцев Магбиша сто пятьдесят шесть;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сыновей другого Елама тысяча двести пятьдесят четыре;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сыновей Харима триста двадцать;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уроженцев Лидды, Хадида и Оно семьсот двадцать пять;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уроженцев Иерихона триста сорок пять;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уроженцев Сенаи три тысячи шестьсот тридцать.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Священников: сыновей Иедаии, из дома Иисусова, девятьсот семьдесят три;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сыновей Иммера тысяча пятьдесят два;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сыновей Пашхура тысяча двести сорок семь;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сыновей Харима тысяча семнадцать.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Левитов: сыновей Иисуса и Кадмиила, из сыновей Годавии, семьдесят четыре;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певцов: сыновей Асафа сто двадцать восемь;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сыновей привратников: сыновья Шаллума, сыновья Атера, сыновья Талмона, сыновья Аккува, сыновья Хатиты, сыновья Шовая, – всего сто тридцать девять.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Нефинеев: сыновья Цихи, сыновья Хасуфы, сыновья Таббаофа,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сыновья Кероса, сыновья Сиаги, сыновья Фадона,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сыновья Лебаны, сыновья Хагабы, сыновья Аккува,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сыновья Хагава, сыновья Шамлая, сыновья Ханана,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сыновья Гиддела, сыновья Гахара, сыновья Реаии,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сыновья Рецина, сыновья Некоды, сыновья Газзама,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сыновья Уззы, сыновья Пасеаха, сыновья Бесая,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сыновья Асны, сыновья Меунима, сыновья Нефисима,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сыновья Бакбука, сыновья Хакуфы, сыновья Хархура,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сыновья Бацлуфа, сыновья Мехиды, сыновья Харши,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сыновья Баркоса, сыновья Сисры, сыновья Фамаха,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сыновья Нециаха, сыновья Хатифы;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сыновья рабов Соломоновых: сыновья Сотая, сыновья Гассоферефа, сыновья Феруды,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сыновья Иаалы, сыновья Даркона, сыновья Гиддела,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сыновья Сефатии, сыновья Хаттила, сыновья Похереф-Гаццебайима, сыновья Амия,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всего – нефинеев и сыновей рабов Соломоновых триста девяносто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И вот вышедшие из Тел-Мелаха, Тел-Харши, Херуб-Аддан-Иммера, которые не могли показать о поколении своем и о племени своем – от Израиля ли они: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сыновья Делайи, сыновья Товии, сыновья Некоды, шестьсот пятьдесят два.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И из сыновей священнических: сыновья Хабайи, сыновья Гаккоца, сыновья Верзеллия, который взял жену из дочерей Верзеллия Галаадитянина и стал называться именем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Они искали своей записи родословной, и не нашлось ее, а потому исключены из священства.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И Тиршафа сказал им, чтоб они не ели великой святыни, доколе не восстанет священник с уримом и туммимом.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Все общество вместе состояло из сорока двух тысяч трехсот шестидесяти человек,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кроме рабов их и рабынь их, которых было семь тысяч триста тридцать семь; и при них певцов и певиц двести.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Коней у них семьсот тридцать шесть, лошаков у них двести сорок пять;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67</w:t>
      </w:r>
      <w:r>
        <w:rPr>
          <w:lang w:val="ru_RU" w:bidi="ru_RU"/>
        </w:rPr>
        <w:t xml:space="preserve"> верблюдов у них четыреста тридцать пять, ослов шесть тысяч семьсот двадцать.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68</w:t>
      </w:r>
      <w:r>
        <w:rPr>
          <w:lang w:val="ru_RU" w:bidi="ru_RU"/>
        </w:rPr>
        <w:t xml:space="preserve"> Из глав поколений некоторые, придя к дому Господню, что в Иерусалиме, доброхотно жертвовали на дом Божий, чтобы восстановить его на основании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69</w:t>
      </w:r>
      <w:r>
        <w:rPr>
          <w:lang w:val="ru_RU" w:bidi="ru_RU"/>
        </w:rPr>
        <w:t xml:space="preserve"> По достатку своему, они дали в сокровищницу на производство работ шестьдесят одну тысячу драхм золота и пять тысяч мин серебра и сто священнических одежд.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70</w:t>
      </w:r>
      <w:r>
        <w:rPr>
          <w:lang w:val="ru_RU" w:bidi="ru_RU"/>
        </w:rPr>
        <w:t xml:space="preserve"> И стали жить священники и левиты, и народ и певцы, и привратники и нефинеи в городах своих, и весь Израиль в городах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Ezra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наступил седьмой месяц, и сыны Израилевы уже были в городах, тогда собрался народ, как один человек,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встал Иисус, сын Иоседеков, и братья его священники, и Зоровавель, сын Салафиилов, и братья его, и соорудили они жертвенник Богу Израилеву, чтобы возносить на нем всесожжения, как написано в законе Моисея, человека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поставили жертвенник на основании его, так как они были в страхе от иноземных народов; и стали возносить на нем всесожжения Господу, всесожжения утренние и вечерние.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совершили праздник кущей, как предписано, с ежедневным всесожжением в определенном числе, по уставу каждого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после того совершали всесожжение постоянное, и в новомесячия, и во все праздники, посвященные Господу, и добровольное приношение Господу от всякого усердствующего.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 первого же дня седьмого месяца начали возносить всесожжения Господу. А храму Господню еще не было положено основание.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стали выдавать серебро каменотесам и плотникам, и пищу и питье и масло Сидонянам и Тирянам, чтоб они доставляли кедровый лес с Ливана по морю в Яфу, с дозволения им Кира, царя Персидского.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 второй год по приходе своем к дому Божию в Иерусалим, во второй месяц, Зоровавель, сын Салафиилов, и Иисус, сын Иоседеков, и прочие братья их, священники и левиты, и все пришедшие из плена в Иерусалим положили начало и поставили левитов от двадцати лет и выше для надзора за работами дома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стали Иисус, сыновья его и братья его, Кадмиил и сыновья его, сыновья Иуды, как один человек, для надзора за производителями работ в доме Божием, а также и сыновья Хенадада, сыновья их и братья их левиты.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строители положили основание храму Господню, тогда поставили священников в облачении их с трубами и левитов, сыновей Асафовых, с кимвалами, чтобы славить Господа по уставу Давида, царя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начали они попеременно петь: «хвалите» и: «славьте Господа», «ибо – благ, ибо вовек милость Его к Израилю». И весь народ восклицал громогласно, славя Господа за то, что положено основание дома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Впрочем, многие из священников и левитов и глав поколений, старики, которые видели прежний храм, при основании этого храма пред глазами их, плакали громко, но многие и восклицали от радости громогласно.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не мог народ распознать восклицаний радости от воплей плача народного, потому что народ восклицал громко, и голос слышен был далеко.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Ezra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услышали враги Иуды и Вениамина, что возвратившиеся из плена строят храм Господу, Богу Израилеву;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пришли они к Зоровавелю и к главам поколений, и сказали им: будем и мы строить с вами, потому что мы, как и вы, прибегаем к Богу вашему, и Ему приносим жертвы от дней Асардана, царя Сирийского, который перевел нас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им Зоровавель и Иисус и прочие главы поколений Израильских: не строить вам вместе с нами дом нашему Богу; мы одни будем строить дом Господу, Богу Израилеву, как повелел нам царь Кир, царь Персидский.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стал народ земли той ослаблять руки народа Иудейского и препятствовать ему в строении;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подкупали против них советников, чтобы разрушить предприятие их, во все дни Кира, царя Персидского, и до царствования Дария, царя Персидского.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в царствование Ахашвероша, в начале царствования его, написали обвинение на жителей Иудеи и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 дни Артаксеркса писали Бишлам, Мифредат, Табеел и прочие товарищи их к Артаксерксу, царю Персидскому. Письмо же написано было буквами Сирийскими и на Сирийском языке.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Рехум советник и Шимшай писец писали одно письмо против Иерусалима к царю Артаксерксу такое: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«Тогда-то. Рехум советник и Шимшай писец и прочие товарищи их, – Динеи и Афарсафхеи, Тарпелеи, Апарсы, Арехьяне, Вавилоняне, Сусанцы, Даги, Еламитяне,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прочие народы, которых переселил Аснафар [Сеннахирим] великий и славный и поселил в городах Самарийских и в прочих городах за рекою», и прочее.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вот список с письма, которое послали к нему: «Царю Артаксерксу – рабы твои, люди, живущие за рекою», и прочее.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«Да будет известно царю, что Иудеи, которые вышли от тебя, пришли к нам в Иерусалим, строят этот мятежный и негодный город, и стены делают, и основания их уже исправили.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Да будет же известно царю, что если этот город будет построен и стены восстановлены, то ни подати, ни налога, ни пошлины не будут давать, и царской казне сделан будет ущерб.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 как мы едим соль от дворца царского, и ущерб для царя не можем видеть, поэтому мы посылаем донесение к царю: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пусть поищут в памятной книге отцов твоих, – и найдешь в книге памятной, и узнаешь, что город сей – город мятежный и вредный для царей и областей, и что отпадения бывали в нем издавна, за что город сей и опустошен.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Посему мы уведомляем царя, что если город сей будет достроен и стены его доделаны, то после этого не будет у тебя владения за рекою».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Царь послал ответ Рехуму советнику и Шимшаю писцу и прочим товарищам их, которые живут в Самарии и в прочих городах заречных: «Мир...» и прочее.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«Письмо, которое вы прислали нам, внятно прочитано предо мною;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от меня дано повеление, – и разыскивали, и нашли, что город этот издавна восставал против царей, и производились в нем мятежи и волнения,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что были в Иерусалиме цари могущественные и владевшие всем заречьем, и им давали подать, налоги и пошлины.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Итак, дайте приказание, чтобы люди сии перестали работать, и чтобы город сей не строился, доколе от меня не будет дано повеление.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будьте осторожны, чтобы не сделать в этом недосмотра. К чему допускать размножение вредного в ущерб царям?»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Как скоро это письмо царя Артаксеркса было прочитано пред Рехумом и Шимшаем писцом и товарищами их, они немедленно пошли в Иерусалим к Иудеям, и сильною вооруженною рукою остановили работу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Тогда остановилась работа при доме Божием, который в Иерусалиме, и остановка сия продолжалась до второго года царствования Дария, царя Персидского.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Ezra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Но пророк Аггей и пророк Захария, сын Адды, говорили Иудеям, которые в Иудее и Иерусалиме, пророческие речи во имя Бога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встали Зоровавель, сын Салафиилов, и Иисус, сын Иоседеков, и начали строить дом Божий в Иерусалиме, и с ними пророки Божии, подкреплявшие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то время пришел к ним Фафнай, заречный областеначальник, и Шефар-Бознай и товарищи их, и так сказали им: кто дал вам разрешение строить дом сей и доделывать стены сии?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мы сказали им имена тех людей, которые строят это здание.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око Бога их было над старейшинами Иудейскими, и те не возбраняли им, доколе дело не отправили к Дарию, и доколе не пришло решение по этому делу.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 содержание письма, которое послал Фафнай, заречный областеначальник, и Шефар-Бознай с товарищами своими Афарсахеями, которые за рекою, к царю Дарию.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донесении, которое они послали к нему, вот что написано: «Дарию царю – всякий мир!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будет известно царю, что мы ходили в Иудейскую область, к дому Бога великого; и строится он из больших камней, и дерево вкладывается в стены; и работа сия производится быстро и с успехом идет в руках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мы спросили у старейшин тех и так сказали им: кто дал вам разрешение строить дом сей и стены сии доделывать?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сверх того об именах их мы спросили их, чтобы дать знать тебе и написать имена тех людей, которые главными у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они ответили нам такими словами: мы рабы Бога неба и земли и строим дом, который был построен за много лет прежде сего, – и великий царь у Израиля строил его и довершил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же отцы наши прогневали Бога небесного, Он предал их в руку Навуходоносора, царя Вавилонского, Халдеянина; и дом сей он разрушил, и народ переселил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в первый год Кира, царя Вавилонского, царь Кир дал разрешение построить сей дом Божий;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да и сосуды дома Божия, золотые и серебряные, которые Навуходоносор вынес из храма Иерусалимского и отнес в храм Вавилонский, – вынес Кир царь из храма Вавилонского; и отдали их по имени Шешбацару, которого он назначил областеначальником,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ему: возьми сии сосуды, пойди и отнеси их в храм Иерусалимский, и пусть дом Божий строится на своем 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Шешбацар тот пришел, положил основания дома Божия в Иерусалиме; и с тех пор доселе он строится, и еще не кончен.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если царю благоугодно, пусть поищут в доме царских сокровищ, там, в Вавилоне, точно ли царем Киром дано разрешение строить сей дом Божий в Иерусалиме, и царскую волю о сем пусть пришлют к нам».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Ezra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Тогда царь Дарий дал повеление, и разыскивали в Вавилоне в книгохранилище, куда полагали сокровища.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найден в Екбатане во дворце, который в области Мидии, один свиток, и в нем написано так: «Для памяти: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первый год царя Кира царь Кир дал повеление о доме Божием в Иерусалиме: пусть строится дом на том месте, где приносят жертвы, и пусть будут положены прочные основания для него; вышина его в шестьдесят локтей, ширина его в шестьдесят локтей;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рядов из камней больших три, и ряд из дерева один; издержки же пусть выдаются из царского 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 и сосуды дома Божия, золотые и серебряные, которые Навуходоносор вынес из храма Иерусалимского и отнес в Вавилон, пусть возвратятся и пойдут в храм Иерусалимский, каждый на место свое, и помещены будут в доме Божием.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Итак, Фафнай, заречный областеначальник, и Шефар-Бознай, с товарищами вашими Афарсахеями, которые за рекою, – удалитесь оттуда.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останавливайте работы при сем доме Божием; пусть Иудейский областеначальник и Иудейские старейшины строят сей дом Божий на месте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от меня дается повеление о том, чем вы должны содействовать старейшинам тем Иудейским в построении того дома Божия, и именно: из имущества царского – из заречной подати – немедленно берите и давайте тем людям, чтобы работа не останавливалась;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сколько нужно – тельцов ли, или овнов и агнцев, на всесожжения Богу небесному, также пшеницы, соли, вина и масла, как скажут священники Иерусалимские, пусть будет выдаваемо им изо дня в день без задержки,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чтоб они приносили жертву, приятную Богу небесному, и молились о жизни царя и сыновей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Мною же дается повеление, что если какой человек изменит это определение, то будет вынуто бревно из дома его, и будет поднят он и пригвожден к нему, а дом его за то будет обращен в развалины.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Бог, Которого имя там обитает, да низложит всякого царя и народ, который простер бы руку свою, чтобы изменить сие ко вреду этого дома Божия в Иерусалиме. Я, Дарий, дал это повеление; да будет оно в точности исполняемо».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Фафнай, заречный областеначальник, Шефар-Бознай и товарищи их, – как повелел царь Дарий, так в точности и 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старейшины Иудейские строили и преуспевали, по пророчеству Аггея пророка и Захарии, сына Адды. И построили и окончили, по воле Бога Израилева и по воле Кира и Дария и Артаксеркса, царей Персидских.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окончен дом сей к третьему дню месяца Адара, в шестой год царствования царя Дария.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совершили сыны Израилевы, священники и левиты и прочие, возвратившиеся из плена, освящение сего дома Божия с радостью.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принесли при освящении сего дома Божия: сто волов, двести овнов, четыреста агнцев и двенадцать козлов в жертву за грех за всего Израиля, по числу колен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поставили священников по отделениям их, и левитов по чередам их на службу Божию в Иерусалиме, как предписано в книге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совершили возвратившиеся из плена пасху в четырнадцатый день первого месяца,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потому что очистились священники и левиты, – все они, как один, были чисты; и закололи агнцев пасхальных для всех, возвратившихся из плена, для братьев своих священников и для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ели сыны Израилевы, возвратившиеся из переселения, и все отделившиеся к ним от нечистоты народов земли, чтобы прибегать к Господу, Богу Израилеву.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праздновали праздник опресноков семь дней в радости, потому что обрадовал их Господь и обратил к ним сердце царя Ассирийского, чтобы подкреплять руки их при строении дома Господа, Бога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Ezra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сих происшествий, в царствование Артаксеркса, царя Персидского, Ездра, сын Сераии, сын Азарии, сын Хелкии,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Шаллума, сын Садока, сын Ахитува,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сын Амарии, сын Азарии, сын Марайофа,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сын Захарии, сын Уззия, сын Буккия,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сын Авишуя, сын Финееса, сын Елеазара, сын Аарона первосвященника,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Сей Ездра вышел из Вавилона. Он был книжник, сведущий в законе Моисеевом, который дал Господь, Бог Израилев. И дал ему царь все по желанию его, так как рука Господа Бога его была над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 ним пошли в Иерусалим и некоторые из сынов Израилевых, и из священников и левитов, и певцов и привратников и нефинеев в седьмой год царя Артаксеркса.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пришел он в Иерусалим в пятый месяц, – в седьмой же год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в первый день первого месяца было начало выхода из Вавилона, и в первый день пятого месяца он пришел в Иерусалим, так как благодеющая рука Бога его была над ним,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потому что Ездра расположил сердце свое к тому, чтобы изучать закон Господень и исполнять его, и учить в Израиле закону и правде.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вот содержание письма, которое дал царь Артаксеркс Ездре священнику, книжнику, учившему словам заповедей Господа и законов Его в Израиле: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«Артаксеркс, царь царей, Ездре священнику, учителю закона Бога небесного совершенному», и прочее.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«От меня дано повеление, чтобы в царстве моем всякий из народа Израилева и из священников его и левитов, желающий идти в Иерусалим, шел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 как ты посылаешься от царя и семи советников его, чтобы обозреть Иудею и Иерусалим по закону Бога твоего, находящемуся в руке твоей,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чтобы доставить серебро и золото, которое царь и советники его пожертвовали Богу Израилеву, Которого жилище в Иерусалиме,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все серебро и золото, которое ты соберешь во всей области Вавилонской, вместе с доброхотными даяниями от народа и священников, которые пожертвуют они для дома Бога своего, что в Иерусалиме;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поэтому немедленно купи на эти деньги волов, овнов, агнцев и хлебных приношений к ним и возлияний для них, и принеси их на жертвенник дома Бога вашего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что тебе и братьям твоим заблагорассудится сделать из остального серебра и золота, то по воле Бога вашего делайте.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сосуды, которые даны тебе для служб в доме Бога твоего, поставь пред Богом Иерусалимским.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прочее потребное для дома Бога твоего, что ты признаешь нужным, давай из дома царских сокровищ.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от меня, царя Артаксеркса, дается повеление всем сокровищехранителям, которые за рекою: все, чего потребует у вас Ездра священник, учитель закона Бога небесного, немедленно давайте: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серебра до ста талантов, и пшеницы до ста коров, и вина до ста батов, и до ста же батов масла, а соли без обозначения количества.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Все, что повелено Богом небесным, должно делаться со тщанием для дома Бога небесного; [смотрите, чтобы кто не простер руки на дом Бога небесного,] дабы не было гнева Его на царство, царя и сыновей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даем вам знать, чтобы ни на кого из священников или левитов, певцов, привратников, нефинеев и служащих при этом доме Божием, не налагать ни подати, ни налога, ни пошлины.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Ты же, Ездра, по премудрости Бога твоего, которая в руке твоей, поставь правителей и судей, чтоб они судили весь народ за рекою – всех знающих законы Бога твоего, а кто не знает, тех учите.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Кто же не будет исполнять закон Бога твоего и закон царя, над тем немедленно пусть производят суд, на смерть ли, или на изгнание, или на денежную пеню, или на заключение в темницу».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Благословен Господь, Бог отцов наших, вложивший в сердце царя – украсить дом Господень, который в Иерусалиме,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склонивший на меня милость царя и советников его, и всех могущественных князей царя! И я ободрился, ибо рука Господа, Бога моего, была надо мною, и собрал я глав Израиля, чтоб они пошли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Ezra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вот главы поколений и родословие тех, которые вышли со мною из Вавилона, в царствование царя Артаксеркса: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из сыновей Финееса Гирсон; из сыновей Ифамара Даниил; из сыновей Давида Хаттуш;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из сыновей Шехании, из сыновей Пароша Захария, и с ним по списку родословному сто пятьдесят человек мужеского пола;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из сыновей Пахаф-Моава Эльегоенай, сын Зерахии, и с ним двести человек мужеского пола;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из сыновей [Зафоя] Шехания, сын Яхазиила, и с ним триста человек мужеского пола;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из сыновей Адина Евед, сын Ионафана, и с ним пятьдесят человек мужеского пола;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из сыновей Елама Иешаия, сын Афалии, и с ним семьдесят человек мужеского пола;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из сыновей Сафатии Зевадия, сын Михаилов, и с ним восемьдесят человек мужеского пола;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из сыновей Иоава Овадия, сын Иехиелов, и с ним двести восемнадцать человек мужеского пола;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из сыновей [Ваания] Шеломиф, сын Иосифии, и с ним сто шестьдесят человек мужеского пола;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из сыновей Бевая Захария, сын Бевая, и с ним двадцать восемь человек мужеского пола;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из сыновей Азгада Иоханан, сын Гаккатана, и с ним сто десять человек мужеского пола;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из сыновей Адоникама последние, и вот имена их: Елифелет, Иеиел и Шемаия, и с ними шестьдесят человек мужеского пола;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из сыновей Бигвая, Уфай и Заббуд, и с ними семьдесят человек мужеского пола.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собрал их у реки, втекающей в Агаву, и мы простояли там три дня, и когда я осмотрел народ и священников, то из сынов Левия никого там не нашел.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послал я позвать Елиезера, Ариэла, Шемаию, и Элнафана, и Иарива, и Элнафана, и Нафана, и Захарию, и Мешуллама – главных, и Иоярива и Элнафана – ученых;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дал им поручение к Иддо, главному в местности Касифье, и вложил им в уста, что говорить к Иддо и братьям его, нефинеям в местности Касифье, чтобы они привели к нам служителей для дома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привели они к нам, так как благодеющая рука Бога нашего была над нами, человека умного из сыновей Махлия, сына Левиина, сына Израилева, именно Шеревию, и сыновей его и братьев его, восемнадцать человек;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Хашавию и с ним Иешаию из сыновей Мерариных, братьев его и сыновей их двадцать;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из нефинеев, которых дал Давид и князья его на прислугу левитам, двести двадцать нефинеев; все они названы поименно.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провозгласил я там пост у реки Агавы, чтобы смириться нам пред лицом Бога нашего, просить у Него благополучного пути для себя и для детей наших и для всего имущества нашего,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так как мне стыдно было просить у царя войска и всадников для охранения нашего от врага на пути, ибо мы, говоря с царем, сказали: «рука Бога нашего для всех, прибегающих к Нему, есть благодеющая, а на всех, оставляющих Его, – могущество Его и гнев Его!»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Итак, мы постились и просили Бога нашего о сем, и Он услышал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я отделил из начальствующих над священниками двенадцать человек: Шеревию, Хашавию и с ними десять из братьев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отдал им весом серебро, и золото, и сосуды, – все, пожертвованное для дома Бога нашего, что пожертвовали царь, и советники его, и князья его, и все Израильтяне, там находившиеся.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отдал на руки им весом: серебра – шестьсот пятьдесят талантов, и серебряных сосудов на сто талантов, золота – сто талантов;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чаш золотых – двадцать, в тысячу драхм, и два сосуда из лучшей блестящей меди, ценимой как золото.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я им: вы – святыня Господу, и сосуды – святыня, и серебро и золото – доброхотное даяние Господу, Богу отцов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Будьте же бдительны и сберегите это, доколе весом не сдадите начальствующим над священниками и левитами и главам поколений Израилевых в Иерусалиме, в хранилище при доме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приняли священники и левиты взвешенное серебро, и золото, и сосуды, чтоб отнести в Иерусалим в дом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отправились мы от реки Агавы в двенадцатый день первого месяца, чтобы идти в Иерусалим; и рука Бога нашего была над нами, и спасала нас от руки врага и от подстерегающих нас на пути.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пришли мы в Иерусалим, и пробыли там три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 четвертый день мы сдали весом серебро, и золото, и сосуды в дом Бога нашего, на руки Меремофу, сыну Урии, священнику, и с ним Елеазару, сыну Финеесову, и с ними Иозаваду, сыну Иисусову, и Ноадии, сыну Виннуя, левитам,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все счетом и весом. И все взвешенное записано в то же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Пришедшие из плена переселенцы принесли во всесожжение Богу Израилеву двенадцать тельцов за всего Израиля, девяносто шесть овнов, семьдесят семь агнцев и двенадцать козлов в жертву за грех: все это во всесожжение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отдали царские повеления царским сатрапам и заречным областеначальникам, и они почтили народ и дом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Ezra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 окончании сего подошли ко мне начальствующие и сказали: народ Израилев и священники и левиты не отделились от народов иноплеменных с мерзостями их, от Хананеев, Хеттеев, Ферезеев, Иевусеев, Аммонитян, Моавитян, Египтян и Аморреев,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потому что взяли дочерей их за себя и за сыновей своих, и смешалось семя святое с народами иноплеменными, и притом рука знатнейших и главнейших была в сем беззаконии первою.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Услышав это слово, я разодрал нижнюю и верхнюю одежду мою и рвал волосы на голове моей и на бороде моей, и сидел печальный.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собрались ко мне все, убоявшиеся слов Бога Израилева по причине преступления переселенцев, и я сидел в печали до вечерней жертвы.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во время вечерней жертвы я встал с места сетования моего, и в разодранной нижней и верхней одежде пал на колени мои и простер руки мои к Господу, Богу моему,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сказал: Боже мой! стыжусь и боюсь поднять лицо мое к Тебе, Боже мой, потому что беззакония наши стали выше головы, и вина наша возросла до небес.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Со дней отцов наших мы в великой вине до сего дня, и за беззакония наши преданы были мы, цари наши, священники наши, в руки царей иноземных, под меч, в плен и на разграбление и на посрамление, как это и 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вот, по малом времени, даровано нам помилование от Господа, Бога нашего, и Он оставил у нас несколько уцелевших и дал нам утвердиться на месте святыни Его, и просветил глаза наши Бог наш, и дал нам ожить немного в рабстве нашем.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Мы – рабы, но и в рабстве нашем не оставил нас Бог наш. И склонил Он к нам милость царей Персидских, чтоб они дали нам ожить, воздвигнуть дом Бога нашего и восстановить его из развалин его, и дали нам ограждение в Иудее и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ныне, что скажем мы, Боже наш, после этого? Ибо мы отступили от заповедей Твоих,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которые заповедал Ты чрез рабов Твоих пророков, говоря: «земля, в которую идете вы, чтоб овладеть ею, земля нечистая, она осквернена нечистотою иноплеменных народов, их мерзостями, которыми они наполнили ее от края до края в осквернениях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дочерей ваших не выдавайте за сыновей их, и дочерей их не берите за сыновей ваших, и не ищите мира их и блага их вовеки, чтобы укрепиться вам и питаться благами земли той и передать ее в наследие сыновьям вашим навеки».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после всего, постигшего нас за худые дела наши и за великую вину нашу, – ибо Ты, Боже наш, пощадил нас не по мере беззакония нашего и дал нам такое избавление,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неужели мы опять будем нарушать заповеди Твои и вступать в родство с этими отвратительными народами? Не прогневаешься ли Ты на нас даже до истребления нас, так что не будет уцелевших и не будет спасения?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Господи Боже Израилев! праведен Ты. Ибо мы остались уцелевшими до сего дня; и вот мы в беззакониях наших пред лицом Твоим, хотя после этого не надлежало бы нам стоять пред лицом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Ezra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так молился Ездра и исповедовался, плача и повергаясь пред домом Божиим, стеклось к нему весьма большое собрание Израильтян, мужчин и женщин и детей, потому что и народ много плакал.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отвечал Шехания, сын Иехиила из сыновей Еламовых, и сказал Ездре: мы сделали преступление пред Богом нашим, что взяли себе жен иноплеменных из народов земли, но есть еще надежда для Израиля в этом деле;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заключим теперь завет с Богом нашим, что, по совету господина моего и благоговеющих пред заповедями Бога нашего, мы отпустим от себя всех жен и детей, рожденных ими, – и да будет по закону!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Встань, потому что это твое дело, и мы с тобою: ободрись и действуй!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встал Ездра, и велел начальствующим над священниками, левитами и всем Израилем дать клятву, что они сделают так. И они дали клятву.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встал Ездра и пошел от дома Божия в жилище Иоханана, сына Елияшивова, и пришел туда. Хлеба он не ел и воды не пил, потому что плакал о преступлении переселенцев.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объявили в Иудее и в Иерусалиме всем бывшим в плену, чтоб они собрались в Иерусалим;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кто не придет чрез три дня, на все имение того, по определению начальствующих и старейшин, будет положено заклятие, и сам он будет отлучен от общества переселенцев.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собрались все жители Иудеи и земли Вениаминовой в Иерусалим в три дня. Это было в девятом месяце, в двадцатый день месяца. И сидел весь народ на площади у дома Божия, дрожа как по этому делу, так и от дождей.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встал Ездра священник и сказал им: вы сделали преступление, взяв себе жен иноплеменных, и тем увеличили вину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покайтесь в сем пред Господом, Богом отцов ваших, и исполните волю Его, и отлучите себя от народов земли и от жен иноплеменных.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отвечало все собрание, и сказало громким голосом: как ты сказал, так и сделаем.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Однако же народ многочислен и время теперь дождливое, и нет возможности стоять на улице. Да и это дело не одного дня и не двух, потому что мы много в этом деле погрешили.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Пусть наши начальствующие заступят место всего общества, и все в городах наших, которые взяли жен иноплеменных, пусть приходят сюда в назначенные времена и с ними старейшины каждого города и судьи его, доколе не отвратится от нас пылающий гнев Бога нашего за это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Тогда Ионафан, сын Асаила, и Яхзеия, сын Фиквы, стали над этим делом, и Мешуллам и Шавфай левит были помощниками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сделали так вышедшие из плена. И отделены на это Ездра священник, главы поколений, от каждого поколения их, и все они названы поименно. И сделали они заседание в первый день десятого месяца, для исследования сего дела;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окончили исследование о всех, которые взяли жен иноплеменных, к первому дню первого месяца.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нашлись из сыновей священнических, которые взяли жен иноплеменных, – из сыновей Иисуса, сына Иоседекова, и братьев его: Маасея, Елиезер, Иарив и Гедалия;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они дали руки свои во уверение, что отпустят жен своих, и что они повинны принести в жертву овна за свою вину;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из сыновей Иммера: Хананий и Зевадия;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из сыновей Харима: Маасея, Елия, Шемаия, Иехиил и Уззия;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из сыновей Пашхура: Елиоенай, Маасея, Исмаил, Нафанаил, Иозавад и Эласа;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из левитов: Иозавад, Шимей и Келаия, он же Клита, Пафахия, Иуда и Елиезер;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из певцов: Елияшив; и из привратников: Шаллум, Телем и Урий;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из Израильтян, – из сыновей Пароша: Рамаия, Иззия, Малхия, Миямин, Елеазар, Малхия и Венаия;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из сыновей Елама: Матфания, Захария, Иехиел, Авдий, Иремоф и Елия;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из сыновей Заффу: Елиоенай, Елияшив, Матфания, Иремоф, Завад и Азиса;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из сыновей Бевая: Иоханан, Ханания, Забвай и Афлай;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из сыновей Вания: Мешуллам, Маллух, Адая, Иашув, Шеал и Иерамоф;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из сыновей Пахаф-Моава: Адна, Хелал, Венаия, Маасея, Матфания, Веселеил, Биннуй и Манассия;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из сыновей Харима: Елиезер, Ишшия, Малхия, Шемаия, Симеон,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Вениамин, Маллух, Шемария;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из сыновей Хашума: Мафнай, Мафафа, Завад, Елифелет, Иеремай, Манассия и Шимей;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из сыновей Вания: Маадай, Амрам и Уел,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Бенаия, Бидья, Келуги,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Ванея, Меремоф, Елиашив,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Матфания, Мафнай, Иаасай,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Ваний, Биннуй, Шимей,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Шелемия, Нафан, Адаия,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Махнадбай, Шашай, Шарай,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Азариел, Шелемиягу, Шемария,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Шаллум, Амария и Иосиф;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из сыновей Нево: Иеиел, Матфифия, Завад, Зевина, Иаддай, Иоель и Бенаия.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Все сии взяли за себя жен иноплеменных, и некоторые из сих жен родили им детей.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