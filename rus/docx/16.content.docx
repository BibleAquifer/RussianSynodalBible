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Слова Неемии, сына Ахалиина. В месяце Кислеве, в двадцатом году, я находился в Сузах, престольном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пришел Ханани, один из братьев моих, он и несколько человек из Иудеи. И спросил я их об уцелевших Иудеях, которые остались от плена, и об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сказали они мне: оставшиеся, которые остались от плена, находятся там, в стране своей, в великом бедствии и в уничижении; и стена Иерусалима разрушена, и ворота его сожжены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Услышав эти слова, я сел и заплакал, и печален был несколько дней, и постился и молился пред Богом небесным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говорил: Господи, Боже небес, Боже великий и страшный, хранящий завет и милость к любящим Тебя и соблюдающим заповеди Твои!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 будут уши Твои внимательны и очи Твои отверсты, чтобы услышать молитву раба Твоего, которою я теперь день и ночь молюсь пред Тобою о сынах Израилевых, рабах Твоих, и исповедуюсь во грехах сынов Израилевых, которыми согрешили мы пред Тобою, согрешили – и я и дом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Мы стали преступны пред Тобою и не сохранили заповедей и уставов и определений, которые Ты заповедал Моисею, рабу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помяни слово, которое Ты заповедал Моисею, рабу Твоему, говоря: «если вы сделаетесь преступниками, то Я рассею вас по народам;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обратитесь ко Мне и будете хранить заповеди Мои и исполнять их, то хотя бы вы изгнаны были на край неба, и оттуда соберу вас и приведу вас на место, которое избрал Я, чтобы водворить там имя Мое».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же рабы Твои и народ Твой, который Ты искупил силою Твоею великою и рукою Твоею могущественною.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Молю Тебя, Господи! Да будет ухо Твое внимательно к молитве раба Твоего и к молитве рабов Твоих, любящих благоговеть пред именем Твоим. И благопоспеши рабу Твоему теперь, и введи его в милость у человека сего. Я был виночерпием у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месяце Нисане, в двадцатый год царя Артаксеркса, было перед ним вино. И я взял вино и подал царю, и, казалось, не был печален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царь сказал мне: отчего лицо у тебя печально; ты не болен, этого нет, а верно, печаль на сердце? Я сильно испугался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царю: да живет царь вовеки! Как не быть печальным лицу моему, когда город, дом гробов отцов моих, в запустении, и ворота его сожжены огнем!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мне царь: чего же ты желаешь? Я помолился Богу небесному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царю: если царю благоугодно, и если в благоволении раб твой пред лицом твоим, то пошли меня в Иудею, в город, где гробы отцов моих, чтоб я обстроил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мне царь и царица, которая сидела подле него: сколько времени продлится путь твой, и когда возвратишься? И благоугодно было царю послать меня, после того как я назначил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я царю: если царю благоугодно, то дал бы мне письма к заречным областеначальникам, чтоб они давали мне пропуск, доколе я не дойду до Иудеи,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письмо к Асафу, хранителю царских лесов, чтоб он дал мне дерев для ворот крепости, которая при доме Божием, и для городской стены, и для дома, в котором бы мне жить. И дал мне царь, так как благодеющая рука Бога моего была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пришел я к заречным областеначальникам и отдал им царские письма. Послал же со мною царь воинских начальников со всадниками.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услышал сие Санаваллат, Хоронит и Товия, Аммонитский раб, то им было весьма досадно, что пришел человек заботиться о благе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пришел я в Иерусалим. И, пробыв там три 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встал я ночью с немногими людьми, бывшими при мне, и никому не сказал, что Бог мой положил мне на сердце сделать для Иерусалима; животного же не было со мною никакого, кроме того, на котором я ехал.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проехал я ночью через ворота Долины перед источником Драконовым к воротам Навозным, и осмотрел я стены Иерусалима разрушенные и его ворота, сожженные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подъехал я к воротам Источника и к царскому водоему, но там не было места пройти животному, которое было подо мною,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я поднялся назад по лощине ночью и осматривал стену, и, проехав опять воротами Долины, возвратился.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начальствующие не знали, куда я ходил и что я делаю: ни Иудеям, ни священникам, ни знатнейшим, ни начальствующим, ни прочим производителям работ я дотоле ничего не открывал.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я им: вы видите бедствие, в каком мы находимся; Иерусалим пуст, и ворота его сожжены огнем; пойдем, построим стену Иерусалима, и не будем впредь в таком уничижении.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я рассказал им о благодеявшей мне руке Бога моего, а также и слова царя, которые он говорил мне. И сказали они: «будем строить», – и укрепили руки свои на благое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Услышав это, Санаваллат, Хоронит и Товия, Аммонитский раб, и Гешем Аравитянин смеялись над нами и с презрением говорили: что это за дело, которое вы делаете? уж не думаете ли возмутиться против царя?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Я дал им ответ и сказал им: Бог Небесный, Он благопоспешит нам, и мы, рабы Его, станем строить, а вам нет части и права и памяти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встал Елияшив, великий священник, и братья его священники и построили Овечьи ворота: они освятили их и вставили двери их, и от башни Меа освятили их до башни Хананела.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подле него строили Иерихонцы, а подле них строил Закхур, сын Имрия.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Ворота Рыбные строили уроженцы Сенаи: они покрыли их, и вставили двери их, замки их и засовы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Подле них чинил стену Меремоф, сын Урии, сын Гаккоца; подле них чинил Мешуллам, сын Берехии, сын Мешизабела; подле них чинил Садок, сын Бааны;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подле них чинили Фекойцы; впрочем, знатнейшие из них не наклонили шеи своей поработать для Господа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Старые ворота чинили Иоиада, сын Пасеаха, и Мешуллам, сын Бесодии: они покрыли их и вставили двери их, и замки их и засовы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Подле них чинил Мелатия Гаваонитянин, и Иадон из Меронофа, с жителями Гаваона и Мицфы, подвластными заречному областеначальнику.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Подле него чинил Уззиил, сын Харгаии, серебряник, а подле него чинил Ханания, сын Гараккахима. И восстановили Иерусалим до стены широкой.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Подле них чинил Рефаия, сын Хура, начальник полуокруга Иерусалимского.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Подле них и против дома своего чинил Иедаия, сын Харумафа, а подле него чинил Хаттуш, сын Хашавнии.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 втором участке чинил Малхия, сын Харима, и Хашшув, сын Пахаф-Моава; они же чинили и башню Печную.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Подле них чинил Шаллум, сын Галлохеша, начальник полуокруга Иерусалимского, он и дочери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Ворота Долины чинил Ханун и жители Заноаха: они построили их, и вставили двери их, замки их и засовы их, и еще чинили они тысячу локтей стены до ворот Навозных.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ворота Навозные чинил Малхия, сын Рехава, начальник Бефкаремского округа: он построил их и вставил двери их, замки их и засовы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Ворота Источника чинил Шаллум, сын Колхозея, начальник округа Мицфы: он построил их, и покрыл их, и вставил двери их, замки их и засовы их, – он же чинил стену у водоема Селах против царского сада и до ступеней, спускающихся из города Давидова.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ним чинил Неемия, сын Азбука, начальник полуокруга Бефцурского, до гробниц Давидовых и до выкопанного пруда и до дома храбрых.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 ним чинили левиты: Рехум, сын Вания; подле него чинил Хашавия, начальник полуокруга Кеильского, за свой округ.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 ним чинили братья их: Баввай, сын Хенадада, начальник Кеильского полуокруга.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подле него чинил Езер, сын Иисуса, начальник Мицфы, на втором участке, напротив всхода к оружейне на углу.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За ним ревностно чинил Варух, сын Забвая, на втором участке, от угла до дверей дома Елияшива, великого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За ним чинил Меремоф, сын Урии, сын Гаккоца, на втором участке, от дверей дома Елияшивова до конца дома Елияшивова.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За ним чинили священники из окрестностей.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За ними чинил Вениамин и Хашшув, против дома своего; за ними чинил Азария, сын Маасеи, сын Анании, возле дома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За ним чинил Биннуй, сын Хенадада, на втором участке, от дома Азарии до угла и поворота.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За ним Фалал, сын Узая, напротив угла и башни, выступающей от верхнего дома царского, которая у двора темничного. За ним Федаия, сын Пароша.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Нефинеи же, которые жили в Офеле, починяли напротив Водяных ворот к востоку и до выступающей башни.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За ними чинили Фекойцы, на втором участке, от места напротив большой выступающей башни до стены Офела.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Далее ворот Конских чинили священники, каждый против своего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За ними чинил Садок, сын Иммера, против своего дома, а за ним чинил Шемаия, сын Шехании, сторож восточных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За ним чинил Ханания, сын Шелемии, и Ханун, шестой сын Цалафа, на втором участке. За ним чинил Мешуллам, сын Берехии, против комнаты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За ним чинил Малхия, сын Гацорфия, до дома нефинеев и торговцев, против ворот Гаммифкад и до угольного жилья.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между угольным жильем до ворот Овечьих чинили серебряники и торговцы.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услышал Санаваллат, что мы строим стену, он рассердился и много досадовал и издевался над Иудеями;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говорил при братьях своих и при Самарийских военных людях, и сказал: что делают эти жалкие Иудеи? неужели им это дозволят? неужели будут они приносить жертвы? неужели они когда-либо кончат? неужели они оживят камни из груд праха, и притом пожженные?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Товия Аммонитянин, бывший подле него, сказал: пусть их строят; пойдет лисица, и разрушит их каменную стену.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Услыши, Боже наш, в каком мы презрении, и обрати ругательство их на их голову, и предай их презрению в земле пленения;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не покрой беззаконий их, и грех их да не изгладится пред лицом Твоим, потому что они огорчили строящих!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Мы, однако же, строили стену, и сложена была вся стена до половины ее. И у народа доставало усердия работать.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услышал Санаваллат и Товия, и Аравитяне, и Аммонитяне, и Азотяне, что стены Иерусалимские восстановляются, что повреждения начали заделываться, то им было весьма досадно.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сговорились все вместе пойти войною на Иерусалим и разрушить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мы молились Богу нашему, и ставили против них стражу днем и ночью, для спасения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Иудеи сказали: ослабела сила у носильщиков, а мусору много; мы не в состоянии строить стену.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неприятели наши говорили: не узнают и не увидят, как вдруг мы войдем в средину их и перебьем их, и остановим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приходили Иудеи, жившие подле них, и говорили нам раз десять, со всех мест, что они нападут на нас: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в низменных местах у города, за стеною, на местах сухих поставил я народ поплеменно с мечами их, с копьями их и луками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осмотрел я, и стал, и сказал знатнейшим и начальствующим и прочему народу: не бойтесь их; помните Господа великого и страшного и сражайтесь за братьев своих, за сыновей своих и за дочерей своих, за жен своих и за домы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услышали неприятели наши, что нам известно намерение их, тогда разорил Бог замысел их, и все мы возвратились к стене, каждый на свою работу.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 того дня половина молодых людей у меня занималась работою, а другая половина их держала копья, щиты и луки и латы; и начальствующие находились позади всего дома Иудина.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Строившие стену и носившие тяжести, которые налагали на них, одною рукою производили работу, а другою держали копье.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Каждый из строивших препоясан был мечом по чреслам своим, и так они строили. Возле меня находился трубач.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я знатнейшим и начальствующим и прочему народу: работа велика и обширна, и мы рассеяны по стене и отдалены друг от друга;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поэтому, откуда услышите вы звук трубы, в то место собирайтесь к нам: Бог наш будет сражаться за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производили мы работу; и половина держала копья от восхода зари до появления звезд.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Сверх сего, в то же время я сказал народу, чтобы в Иерусалиме ночевали все с рабами своими, – и будут они у нас ночью на страже, а днем на работе.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ни я, ни братья мои, ни слуги мои, ни стражи, сопровождавшие меня, не снимали с себя одеяния своего, у каждого были под рукою меч и вода.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сделался большой ропот в народе и у жен его на братьев своих Иудеев.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Были такие, которые говорили: нас, сыновей наших и дочерей наших много; и мы желали бы доставать хлеб и кормиться и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Были и такие, которые говорили: поля свои, и виноградники свои, и домы свои мы закладываем, чтобы достать хлеба от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Были и такие, которые говорили: мы занимаем серебро на подать царю под залог полей наших и виноградников наших;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 нас такие же тела, какие тела у братьев наших, и сыновья наши такие же, как их сыновья; а вот, мы должны отдавать сыновей наших и дочерей наших в рабы, и некоторые из дочерей наших уже находятся в порабощении. Нет никаких средств для выкупа в руках наших; и поля наши и виноградники наши у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я услышал ропот их и такие слова, я очень рассердился.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Сердце мое возмутилось, и я строго выговорил знатнейшим и начальствующим и сказал им: вы берете лихву с братьев своих. И созвал я против них большое собрание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им: мы выкупали братьев своих, Иудеев, проданных народам, сколько было сил у нас, а вы продаете братьев своих, и они продаются нам? Они молчали и не находили ответа.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я: нехорошо вы делаете. Не в страхе ли Бога нашего должны ходить вы, дабы избегнуть поношения от народов, врагов наших?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я также, братья мои и служащие при мне давали им взаем и серебро и хлеб: оставим им долг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Возвратите им ныне же поля их, виноградные и масличные сады их, и домы их, и рост с серебра и хлеба, и вина и масла, за который вы ссудили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сказали они: возвратим и не будем с них требовать; сделаем так, как ты говоришь. И позвал я священников и велел им дать клятву, что они так сделают.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вытряхнул я одежду мою и сказал: так пусть вытряхнет Бог всякого человека, который не сдержит слова сего, из дома его и из имения его, и так да будет у него вытрясено и пусто! И сказало все собрание: аминь. И прославили Бога; и народ выполнил слово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Еще: с того дня, как определен я был областеначальником их в земле Иудейской, от двадцатого года до тридцать второго года царя Артаксеркса, в продолжение двенадцати лет я и братья мои не ели хлеба областеначальнического.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прежние областеначальники, которые были до меня, отягощали народ и брали с них хлеб и вино, кроме сорока сиклей серебра; даже и слуги их господствовали над народом. Я же не делал так по страху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 этом работы на стене сей я поддерживал; и полей мы не закупали, и все слуги мои собирались туда на работу.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Иудеев и начальствующих по сто пятидесяти человек бывало за столом у меня, кроме приходивших к нам из окрестных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вот что было приготовляемо на один день: один бык, шесть отборных овец и птицы приготовлялись у меня; и в десять дней издерживалось множество всякого вина. И при всем том, хлеба областеначальнического я не требовал, так как тяжелая служба лежала на народе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Помяни, Боже мой, во благо мне все, что я сделал для народа сего!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дошло до слуха Санаваллата и Товии и Гешема Аравитянина и прочих неприятелей наших, что я отстроил стену, и не оставалось в ней повреждений – впрочем, до того времени я еще не ставил дверей в ворота,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прислал Санаваллат и Гешем ко мне сказать: приди, и сойдемся в одном из сел на равнине Оно. Они замышляли сделать мне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я послал к ним послов сказать: я занят большим делом, не могу сойти; дело остановилось бы, если бы я оставил его и сошел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Четыре раза присылали они ко мне с таким же приглашением, и я отвечал им то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прислал ко мне Санаваллат в пятый раз своего слугу, у которого в руке было открытое письмо.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нем было написано: слух носится у народов, и Гешем говорит, будто ты и Иудеи задумали отпасть, для чего и строишь стену и хочешь быть у них царем, по тем же слухам;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пророков поставил ты, чтоб они разглашали о тебе в Иерусалиме и говорили: «царь Иудейский!» И такие речи дойдут до царя. Итак, приходи, и посоветуемся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я послал к нему сказать: ничего такого не было, о чем ты говоришь; ты выдумал это своим умом.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все они стращали нас, думая: «опустятся руки их от дела сего, и оно не состоится»; но я тем более укрепил руки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Пришел я в дом Шемаии, сына Делаии, сына Мегетавелова, и он заперся и сказал: пойдем в дом Божий, внутрь храма, и запрем за собою двери храма, потому что придут убить тебя, и придут убить тебя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я сказал: может ли бежать такой человек, как я? Может ли такой, как я, войти в храм, чтобы остаться живым? Не пойду.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знал, что не Бог послал его, хотя он пророчески говорил мне, но что Товия и Санаваллат подкупили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Для того он был подкуплен, чтоб я устрашился и сделал так и согрешил, и чтобы имели о мне худое мнение и преследовали меня за это укоризнами.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Помяни, Боже мой, Товию и Санаваллата по сим делам их, а также пророчицу Ноадию и прочих пророков, которые хотели устрашить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Стена была совершена в двадцать пятый день месяца Елула, в пятьдесят два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услышали об этом все неприятели наши, и увидели это все народы, которые вокруг нас, тогда они очень упали в глазах своих и познали, что это дело сделано Богом нашим.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Сверх того в те дни знатнейшие Иудеи много писали писем, которые посылались к Товии, а Товиины письма приходили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многие в Иудее были в клятвенном союзе с ним, потому что он был зять Шехании, сына Арахова, а сын его Иоханан взял за себя дочь Мешуллама, сына Верехии.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Даже о доброте его они говорили при мне, и мои слова переносились к нему. Товия присылал письма, чтоб устрашить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стена была построена, и я вставил двери, и поставлены были на свое служение привратники и певцы и левиты,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приказал я брату моему Ханани и начальнику Иерусалимской крепости Хананию, ибо он более многих других был человек верный и богобоязненный,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я им: пусть не отворяют ворот Иерусалимских, доколе не обогреет солнце, и доколе они стоят, пусть замыкают и запирают двери. И поставил я стражами жителей Иерусалима, каждого на свою стражу и каждого напротив дома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город был пространен и велик, а народа в нем было немного, и домы не были построены.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положил мне Бог мой на сердце собрать знатнейших и начальствующих и народ, чтобы сделать перепись. И нашел я родословную перепись тех, которые сначала пришли, и в ней написано: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жители страны, которые отправились из пленников, переселенных Навуходоносором, царем Вавилонским, и возвратились в Иерусалим и Иудею, каждый в свой город,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те, которые пошли с Зоровавелем, Иисусом, Неемиею, Азариею, Раамиею, Нахманием, Мардохеем, Билшаном, Мисферефом, Бигваем, Нехумом, Вааною. Число людей народа Израилева: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сыновей Пароша две тысячи сто семьдесят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Сыновей Сафатии триста семьдесят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Сыновей Араха шестьсот пятьдесят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Сыновей Пахаф-Моава, из сыновей Иисуса и Иоава, две тысячи восемьсот восемнадцать.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Сыновей Елама тысяча двести пятьдесят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Сыновей Заффу восемьсот сорок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Сыновей Закхая семьсот шестьдесят.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Сыновей Биннуя шестьсот сорок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Сыновей Бевая шестьсот двадцать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Сыновей Азгада две тысячи триста двадцать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Сыновей Адоникама шестьсот шестьдесят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Сыновей Бигвая две тысячи шестьсот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Сыновей Адина шестьсот пятьдесят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Сыновей Атера из дома Езекии девяносто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Сыновей Хашума триста двадцать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Сыновей Вецая триста двадцать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Сыновей Харифа сто двенадцать.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Уроженцев Гаваона девяносто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Жителей Вифлеема и Нетофы сто восемьдесят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Жителей Анафофа сто двадцать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Жителей Беф-Азмавефа сорок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Жителей Кириаф-Иарима, Кефиры и Беерофа семьсот сорок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Жителей Рамы и Гевы шестьсот двадцать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Жителей Михмаса сто двадцать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Жителей Вефиля и Гая сто двадцать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Жителей Нево другого пятьдесят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Сыновей Елама другого тысяча двести пятьдесят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Сыновей Харима триста двадцать.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Уроженцев Иерихона триста сорок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Уроженцев Лода, Хадида и Оно семьсот двадцать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Уроженцев Сенаи три тысячи девятьсот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Священников, сыновей Иедаии, из дома Иисусова, девятьсот семьдесят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Сыновей Иммера тысяча пятьдесят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Сыновей Пашхура тысяча двести сорок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Сыновей Харима тысяча семнадцать.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Левитов: сыновей Иисуса, из дома Кадмиилова, из дома сыновей Годевы, семьдесят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Певцов: сыновей Асафа сто сорок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Привратники: сыновья Шаллума, сыновья Атера, сыновья Талмона, сыновья Аккува, сыновья Хатиты, сыновья Шовая – сто тридцать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Нефинеи: сыновья Цихи, сыновья Хасуфы, сыновья Таббаофа,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сыновья Кироса, сыновья Сии, сыновья Фадона,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сыновья Леваны, сыновья Хагавы, сыновья Салмая,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сыновья Ханана, сыновья Гиддела, сыновья Гахара,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сыновья Реаии, сыновья Рецина, сыновья Некоды,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сыновья Газзама, сыновья Уззы, сыновья Пасеаха,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сыновья Весая, сыновья Меунима, сыновья Нефишсима,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сыновья Бакбука, сыновья Хакуфы, сыновья Хархура,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сыновья Бацлифа, сыновья Мехиды, сыновья Харши,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сыновья Баркоса, сыновья Сисары, сыновья Фамаха,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сыновья Нециаха, сыновья Хатифы.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Сыновья рабов Соломоновых: сыновья Сотая, сыновья Соферефа, сыновья Фериды,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сыновья Иаалы, сыновья Даркона, сыновья Гиддела,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сыновья Сафатии, сыновья Хаттила, сыновья Похереф-Гаццевайима, сыновья Амона.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Всех нефинеев и сыновей рабов Соломоновых триста девяносто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вот вышедшие из Тел-Мелаха, Тел-Харши, Херув-Аддона и Иммера; но они не могли показать о поколении своем и о племени своем, от Израиля ли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Сыновья Делаии, сыновья Товии, сыновья Некоды – шестьсот сорок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И из священников: сыновья Ховаии, сыновья Гаккоца, сыновья Верзеллия, который взял жену из дочерей Верзеллия Галаадитянина и стал называться их именем.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Они искали родословной своей записи, и не нашлось, и потому исключены из священства.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Тиршафа сказал им, чтоб они не ели великой святыни, доколе не восстанет священник с уримом и туммимом.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Все общество вместе состояло из сорока двух тысяч трехсот шестидесяти человек,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кроме рабов их и рабынь их, которых было семь тысяч триста тридцать семь; и при них певцов и певиц двести сорок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Коней у них было семьсот тридцать шесть, лошаков у них двести сорок пять,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верблюдов четыреста тридцать пять, ослов шесть тысяч семьсот двадцать.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Некоторые главы поколений дали вклады на производство работ. Тиршафа дал в сокровищницу золотом тысячу драхм, пятьдесят чаш, пятьсот тридцать священнических одежд.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И некоторые из глав поколений дали в сокровищницу на производство работ двадцать тысяч драхм золота и две тысячи двести мин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Прочие из народа дали двадцать тысяч драхм золота и две тысячи мин серебра и шестьдесят семь священнических одежд.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73</w:t>
      </w:r>
      <w:r>
        <w:rPr>
          <w:lang w:val="ru_RU" w:bidi="ru_RU"/>
        </w:rPr>
        <w:t xml:space="preserve"> И стали жить священники и левиты, и привратники и певцы, и народ и нефинеи, и весь Израиль в городах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наступил седьмой месяц, и сыны Израилевы жили по городам своим, тогда собрался весь народ, как один человек, на площадь, которая пред Водяными воротами, и сказали книжнику Ездре, чтобы он принес книгу закона Моисеева, который заповедал Господь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принес священник Ездра закон пред собрание мужчин и женщин, и всех, которые могли понимать, в первый день седьмого месяца;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читал из него на площади, которая пред Водяными воротами, от рассвета до полудня, пред мужчинами и женщинами и всеми, которые могли понимать; и уши всего народа были приклонены к книге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Книжник Ездра стоял на деревянном возвышении, которое для сего сделали, а подле него, по правую руку его, стояли Маттифия и Шема, и Анаия и Урия, и Хелкия и Маасея, а по левую руку его Федаия и Мисаил, и Малхия и Хашум, и Хашбаддана, и Захария и Мешуллам.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открыл Ездра книгу пред глазами всего народа, потому что он стоял выше всего народа. И когда он открыл ее, весь народ встал.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благословил Ездра Господа, Бога великого. И весь народ отвечал: «аминь, аминь», – поднимая вверх руки свои, – и поклонялись и повергались пред Господом лицом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Иисус, Ванаия, Шеревия, Иамин, Аккув, Шавтай, Годия, Маасея, Клита, Азария, Иозавад, Ханан, Фелаия и левиты поясняли народу закон, между тем как народ стоял на своем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читали из книги, из закона Божия, внятно, и присоединяли толкование, и народ понимал прочитанное.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Неемия, он же Тиршафа, и книжник Ездра, священник, и левиты, учившие народ, сказали всему народу: «день сей свят Господу, Богу вашему; не печальтесь и не плачьте», потому что весь народ плакал, слушая слова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им: пойдите, ешьте тучное и пейте сладкое, и посылайте части тем, у кого ничего не приготовлено, потому что день сей свят Господу нашему. И не печальтесь, потому что радость пред Господом – подкрепление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левиты успокаивали весь народ, говоря: перестаньте, ибо день сей свят, не печальтесь.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пошел весь народ есть, и пить, и посылать части, и праздновать с великим веселием, ибо поняли слова, которые сказали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другой день собрались главы поколений от всего народа, священники и левиты к книжнику Ездре, чтобы он изъяснял им слова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нашли написанное в законе, который Господь дал чрез Моисея, чтобы сыны Израилевы в седьмом месяце, в праздник, жили в кущах.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потому объявили и провозгласили по всем городам своим и в Иерусалиме, говоря: пойдите на гору и несите ветви маслины садовой и ветви маслины дикой, и ветви миртовые и ветви пальмовые, и ветви других широколиственных дерев, чтобы сделать кущи по написанному.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пошел народ, и принесли, и сделали себе кущи, каждый на своей кровле и на дворах своих, и на дворах дома Божия, и на площади у Водяных ворот, и на площади у Ефремовых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 общество возвратившихся из плена сделало кущи и жило в кущах. От дней Иисуса, сына Навина, до этого дня не делали так сыны Израилевы. Радость была весьма великая.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читали из книги закона Божия каждый день, от первого дня до последнего дня. И праздновали праздник семь дней, а в восьмой день попразднество по уставу.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двадцать четвертый день этого месяца собрались все сыны Израилевы, постящиеся и во вретищах и с пеплом на головах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отделилось семя Израилево от всех инородных, и встали и исповедовались во грехах своих и в преступлениях отцов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стояли на своем месте, и четверть дня читали из книги закона Господа, Бога своего, и четверть исповедовались и поклонялись Господу, Богу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стали на возвышенное место левитов: Иисус, Вания, Кадмиил, Шевания, Вунний, Шеревия, Вания, Хенани, и громко взывали к Господу, Богу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 левиты – Иисус, Кадмиил, Вания, Хашавния, Шеревия, Годия, Шевания, Петахия: встаньте, славьте Господа, Бога вашего, от века и до века. Да славословят достославное и превысшее всякого славословия и хвалы имя Твое!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[И сказал Ездра:] Ты, Господи, един, Ты создал небо, небеса небес и все воинство их, землю и все, что на ней, моря и все, что в них, и Ты живишь все сие, и небесные воинства Тебе поклоняются.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Ты Сам, Господи Боже, избрал Аврама, и вывел его из Ура Халдейского, и дал ему имя Авраама,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нашел сердце его верным пред Тобою, и заключил с ним завет, чтобы дать [ему и] семени его землю Хананеев, Хеттеев, Аморреев, Ферезеев, Иевусеев и Гергесеев. И Ты исполнил слово Свое, потому что Ты праведен.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увидел бедствие отцов наших в Египте и услышал вопль их у Чермного моря,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явил знамения и чудеса над фараоном и над всеми рабами его, и над всем народом земли его, так как Ты знал, что они надменно поступали с ними, и сделал Ты Себе имя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рассек пред ними море, и они среди моря прошли посуху, и гнавшихся за ними Ты поверг в глубины, как камень в сильные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столпе облачном Ты вел их днем и в столпе огненном – ночью, чтоб освещать им путь, по которому идти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снисшел Ты на гору Синай и говорил с ними с неба, и дал им суды справедливые, законы верные, уставы и заповеди добрые.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указал им святую Твою субботу и заповеди, и уставы и закон преподал им чрез раба Твоего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хлеб с неба Ты давал им в голоде их, и воду из камня источал им в жажде их, и сказал им, чтоб они пошли и овладели землею, которую Ты, подняв руку Твою, клялся дать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они и отцы наши упрямствовали, и шею свою держали упруго, и не слушали заповедей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захотели повиноваться и не вспомнили чудных дел Твоих, которые Ты делал с ними, и держали шею свою упруго, и, по упорству своему, поставили над собою вождя, чтобы возвратиться в рабство свое. Но Ты Бог, любящий прощать, благий и милосердый, долготерпеливый и многомилостивый, и Ты не оставил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хотя они сделали себе литого тельца, и сказали: «вот бог твой, который вывел тебя из Египта», и хотя делали великие оскорбления,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Ты, по великому милосердию Твоему, не оставлял их в пустыне; столп облачный не отходил от них днем, чтобы вести их по пути, и столп огненный – ночью, чтобы светить им на пути, по которому им идти.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Ты дал им Духа Твоего благого, чтобы наставлять их, и манну Твою не отнимал от уст их, и воду давал им для утоления жажды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Сорок лет Ты питал их в пустыне; они ни в чем не терпели недостатка; одежды их не ветшали, и ноги их не пухли.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Ты дал им царства и народы и разделил им, и они овладели землею Сигона, и землею царя Есевонского, и землею Ога, царя Васанского.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сыновей их Ты размножил, как звезды небесные, и ввел их в землю, о которой Ты говорил отцам их, что они придут владеть 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вошли сыновья их, и овладели землею. И Ты покорил им жителей земли, Хананеев, и отдал их в руки их, и царей их, и народы земли, чтобы они поступали с ними по своей воле.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заняли они укрепленные города и тучную землю, и взяли во владение домы, наполненные всяким добром, водоемы, высеченные из камня, виноградные и масличные сады и множество дерев с плодами для пищи. Они ели, насыщались, тучнели и наслаждались по великой благости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сделались упорны и возмутились против Тебя, и презрели закон Твой, убивали пророков Твоих, которые увещевали их обратиться к Тебе, и делали великие оскорбления.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Ты отдал их в руки врагов их, которые теснили их. Но когда, в тесное для них время, они взывали к Тебе, Ты выслушивал их с небес и, по великому милосердию Твоему, давал им спасителей, и они спасали их от рук врагов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же успокаивались, то снова начинали делать зло пред лицом Твоим, и Ты отдавал их в руки неприятелей их, и они господствовали над ними. Но когда они опять взывали к Тебе, Ты выслушивал их с небес и, по великому милосердию Твоему, избавлял их многократно.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Ты напоминал им обратиться к закону Твоему, но они упорствовали и не слушали заповедей Твоих, и отклонялись от уставов Твоих, которыми жил бы человек, если бы исполнял их, и хребет свой сделали упорным, и шею свою держали упруго, и не слушали.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Ожидая их обращения, Ты медлил многие годы и напоминал им Духом Твоим чрез пророков Твоих, но они не слушали. И Ты предал их в руки иноземных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Но, по великому милосердию Твоему, Ты не истребил их до конца, и не оставлял их, потому что Ты Бог благий и милостивый.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ныне, Боже наш, Боже великий, сильный и страшный, хранящий завет и милость! да не будет малым пред лицом Твоим все страдание, которое постигало нас, царей наших, князей наших, и священников наших, и пророков наших, и отцов наших и весь народ Твой от дней царей Ассирийских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Во всем, постигшем нас, Ты праведен, потому что Ты делал по правде, а мы виновны.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Цари наши, князья наши, священники наши и отцы наши не исполняли закона Твоего, и не внимали заповедям Твоим и напоминаниям Твоим, которыми Ты напоминал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 царстве своем, при великом добре Твоем, которое Ты давал им, и на обширной и тучной земле, которую Ты отделил им, они не служили Тебе и не обращались от злых дел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вот, мы ныне рабы; на той земле, которую Ты дал отцам нашим, чтобы питаться ее плодами и ее добром, вот, мы рабствуем.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произведения свои она во множестве приносит для царей, которым Ты покорил нас за грехи наши. И телами нашими и скотом нашим они владеют по своему произволу, и мы в великом стеснении.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По всему этому мы даем твердое обязательство и подписываем, и на подписи печать князей наших, левитов наших и священников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Приложившие печати были: Неемия-Тиршафа, сын Гахалии, и Седекия,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Сераия, Азария, Иеремия,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Пашхур, Амария, Малхия,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Хаттуш, Шевания, Маллух,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Харим, Меремоф, Овадия,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Даниил, Гиннефон, Варух,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Мешуллам, Авия, Миямин,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Маазия, Вилгай, Шемаия: это священники.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Левиты: Иисус, сын Азании, Биннуй, из сыновей Хенадада, Кадмиил,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братья их: Шевания, Годия, Клита, Фелаия, Ханан,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Миха, Рехов, Хашавия,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Закхур, Шеревия, Шевания,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Годия, Ваний, Венинуй.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Главы народа: Парош, Пахаф-Моав, Елам, Заффу, Вания,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Вунний, Азгар, Бевай,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Адония, Бигвай, Адин,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Атер, Езекия, Азур,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Годия, Хашум, Бецай,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Хариф, Анафоф, Невай,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Магпиаш, Мешуллам, Хезир,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Мешезавел, Садок, Иаддуй,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Фелатия, Ханан, Анаия,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Осия, Ханания, Хашшув,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Лохеш, Пилха, Шовек,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Рехум, Хашавна, Маасея,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Ахия, Ханан, Анан,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Маллух, Харим, Ваана.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прочий народ, священники, левиты, привратники, певцы, нефинеи и все, отделившиеся от народов иноземных к закону Божию, жены их, сыновья их и дочери их, все, которые могли понимать,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пристали к братьям своим, к почетнейшим из них, и вступили в обязательство с клятвою и проклятием – поступать по закону Божию, который дан рукою Моисея, раба Божия, и соблюдать и исполнять все заповеди Господа, Бога нашего, и уставы Его и предписания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не отдавать дочерей своих иноземным народам, и их дочерей не брать за сыновей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когда иноземные народы будут привозить товары и все продажное в субботу, не брать у них в субботу и в священный день, и в седьмой год оставлять долги всякого 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поставили мы себе в закон давать от себя по трети сикля в год на потребности для дома Бога нашего: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на хлебы предложения, на всегдашнее хлебное приношение и на всегдашнее всесожжение, на субботы, на новомесячия, на праздники, на священные вещи и на жертвы за грех для очищения Израиля, и на все, совершаемое в доме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бросили мы жребии о доставке дров, священники, левиты и народ, когда которому поколению нашему в назначенные времена, из года в год, привозить их к дому Бога нашего, чтоб они горели на жертвеннике Господа, Бога нашего, по написанному в законе.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обязались мы каждый год приносить в дом Господень начатки с земли нашей и начатки всяких плодов со всякого дерева;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также приводить в дом Бога нашего к священникам, служащим в доме Бога нашего, первенцев из сыновей наших и из скота нашего, как написано в законе, и первородное от крупного и мелкого скота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начатки из молотого хлеба нашего и приношений наших, и плодов со всякого дерева, вина и масла мы будем доставлять священникам в кладовые при доме Бога нашего и десятину с земли нашей левитам. Они, левиты, будут брать десятину во всех городах, где у нас земледелие.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При левитах, когда они будут брать левитскую десятину, будет находиться священник, сын Аарона, чтобы левиты десятину из своих десятин отвозили в дом Бога нашего в комнаты, отделенные для кладовой,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потому что в эти комнаты как сыны Израилевы, так и левиты должны доставлять приносимое в дар: хлеб, вино и масло. Там священные сосуды, и служащие священники, и привратники, и певцы. И мы не оставим дома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жили начальники народа в Иерусалиме, а прочие из народа бросили жребии, чтоб одна из десяти частей их шла на жительство в святой город Иерусалим, а девять оставались в прочих городах.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благословил народ всех, которые добровольно согласились жить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главы страны, которые жили в Иерусалиме, – а в городах Иудеи жили, всякий в своем владении, по городам своим: Израильтяне, священники, левиты и нефинеи и сыновья рабов Соломоновых;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Иерусалиме жили из сыновей Иуды и из сыновей Вениамина. Из сыновей Иуды: Афаия, сын Уззии, сын Захарии, сын Амарии, сын Сафатии, сын Малелеила, из сыновей Фареса,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Маасея, сын Варуха, сын Колхозея, сын Хазаии, сын Адаии, сын Иоиарива, сын Захарии, сын Шилония.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Всех сыновей Фареса, живших в Иерусалиме, четыреста шестьдесят восемь, люди отличные.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 сыновья Вениамина: Саллу, сын Мешуллама, сын Иоеда, сын Федаии, сын Колаии, сын Маасеи, сын Ифиила, сын Исаии,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за ним Габбай, Саллай – девятьсот двадцать восемь.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Иоиль, сын Зихри, был начальником над ними, а Иуда, сын Сенуи, был вторым над городом.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 священников: Иедаия, сын Иоиарива, Иахин,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Сераия, сын Хелкии, сын Мешуллама, сын Садока, сын Мераиофа, сын Ахитува, начальствующий в доме Божием,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братья их, отправлявшие службу в доме Божием, – восемьсот двадцать два; и Адаия, сын Иерохама, сын Фелалии, сын Амция, сын Захарии, сын Пашхура, сын Малхии,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братья его, главы поколений – двести сорок два; и Амашсай, сын Азариила, сын Ахзая, сын Мешиллемофа, сын Иммера,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братья его, люди отличные – сто двадцать восемь. Начальником над ними был Завдиил, сын Гагедолима.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из левитов: Шемаия, сын Хашшува, сын Азрикама, сын Хашавии, сын Вунния,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Шавфай, и Иозавад, из глав левитов по внешним делам дома Божия,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Матфания, сын Михи, сын Завдия, сын Асафа, главный начинатель славословия при молитве, и Бакбукия, второй по нем из братьев его, и Авда, сын Шаммуя, сын Галала, сын Идифуна.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Всех левитов во святом городе двести восемьдесят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привратники: Аккув, Талмон и братья их, содержавшие стражу у ворот, – сто семьдесят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Прочие Израильтяне, священники, левиты жили по всем городам Иудеи, каждый в своем уделе.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нефинеи жили в Офеле; над нефинеями Циха и Гишфа.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Начальником над левитами в Иерусалиме был Уззий, сын Вания, сын Хашавии, сын Матфании, сын Михи, из сыновей Асафовых, которые были певцами при служении в доме Божием,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потому что от царя было о них особое повеление, и назначено было на каждый день для певцов определенное содержание.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Петахия, сын Мешезавела, из сыновей Зары, сына Иуды, был доверенным от царя по всяким делам, касающимся до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Из живших же в селах, на полях своих, сыновья Иуды жили в Кириаф-Арбе и зависящих от нее городах, в Дивоне и зависящих от него городах, в Иекавцеиле и селах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Иешуе, в Моладе и в Беф-Палете,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Хацар-Шуале, в Вирсавии и зависящих от нее городах,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Секелаге, в Мехоне и зависящих от нее городах,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Ен-Риммоне, в Цоре и в Иармуфе,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Заноахе, Одолламе и селах их, в Лахисе и на полях его, в Азеке и зависящих от нее городах. Они расположились от Вирсавии и до долины Енномовой.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Сыновья Вениаминовы, начиная от Гевы, в Михмасе, Гае, в Вефиле и зависящих от него городах,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 Анафофе, Нове, Анании,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Гацоре, Раме, Гиффаиме,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Хадиде, Цевоиме, Неваллате,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Лоде, Оно, в долине Харашиме.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левиты имели жилища свои в участках Иуды и Вениамина.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священники и левиты, которые пришли с Зоровавелем, сыном Салафииловым, и с Иисусом: Сераия, Иеремия, Ездра,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Амария, Маллух, Хаттуш,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Шехания, Рехум, Меремоф,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Иддо, Гиннефой, Авия,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Миямин, Маадия, Вилга,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Шемаия, Иоиарив, Иедаия,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Саллу, Амок, Хелкия, Иедаия. Это главы священников и братья их во дни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левиты: Иисус, Биннуй, Кадмиил, Шеревия, Иуда, Матфания, главный при славословии, он и братья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Бакбукия и Унний, братья их, наряду с ними державшие стражу.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родил Иоакима, Иоаким родил Елиашива, Елиашив родил Иоиаду,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Иоиада родил Ионафана, Ионафан родил Иаддуя.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 дни Иоакима были священники, главы поколений: из дома Сераии Мераия, из дома Иеремии Ханания,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 дома Ездры Мешуллам, из дома Амарии Иоханан,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из дома Мелиху Ионафан, из дома Шевании Иосиф,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из дома Харима Адна, из дома Мераиофа Хелкия,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 дома Иддо Захария, из дома Гиннефона Мешуллам,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из дома Авии Зихрий, из дома Миниамина, из дома Моадии Пилтай,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из дома Вилги Шаммуй, из дома Шемаии Ионафан,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из дома Иоиарива Мафнай, из дома Иедаии Уззий,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из дома Саллая Каллай, из дома Амока Евер,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из дома Хелкии Хашавия, из дома Иедаии Нафанаил.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Левиты, главы поколений, внесены в запись во дни Елиашива, Иоиады, Иоханана и Иаддуя, и также священники в царствование Дария Персидского.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Сыновья Левия, главы поколений, вписаны в летописи до дней Иоханана, сына Елиашивова.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Главы левитов: Хашавия, Шеревия, и Иисус, сын Кадмиила, и братья их, при них поставленные для славословия при благодарениях, по установлению Давида, человека Божия – смена за сменою.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Матфания, Бакбукия, Овадия, Мешуллам, Талмон, Аккув – стражи, привратники на страже у порогов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Они были во дни Иоакима, сына Иисусова, сына Иоседекова, и во дни областеначальника Неемии и книжника Ездры,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 освящении стены Иерусалимской потребовали левитов из всех мест их, приказывая им прийти в Иерусалим для совершения освящения и радостного празднества со славословиями и песнями при звуке кимвалов, псалтирей и гуслей.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собрались сыновья певцов из округа Иерусалимского и из сел Нетофафских,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из Беф-Гаггилгала, и с полей Гевы и Азмавета, потому что певцы выстроили себе села в окрестностях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очистились священники и левиты, и очистили народ и ворота, и стену.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я повел начальствующих в Иудее на стену и поставил два больших хора для шествия, и один из них шел по правой стороне стены к Навозным воротам.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За ними шел Гошаия и половина начальствующих в Иудее,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Азария, Ездра и Мешуллам,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Иуда и Вениамин, и Шемаия и Иеремия,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а из сыновей священнических с трубами: Захария, сын Ионафана, сын Шемаии, сын Матфании, сын Михея, сын Закхура, сын Асафа,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братья его: Шемаия, Азариил, Милалай, Гилалай, Маай, Нафанаил, Иуда и Хананий с музыкальными орудиями Давида, человека Божия, и книжник Ездра впереди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Подле ворот Источника, против них, они взошли по ступеням города Давидова, по лестнице, ведущей на стену сверх дома Давидова до Водяных ворот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Другой хор шел напротив них, и за ним я и половина народа, по стене от Печной башни и до широкой стены,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от ворот Ефремовых, мимо старых ворот и ворот Рыбных, и башни Хананела, и башни Меа, к Овечьим воротам, и остановились у ворот Темничных.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Потом оба хора стали у дома Божия, и я и половина начальствующих со мною,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священники: Елиаким, Маасея, Миниамин, Михей, Елиоенай, Захария, Ханания с трубами,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Маасея и Шемаия, и Елеазар и Уззий, и Иоханан и Малхия, и Елам и Езер. И пели певцы громко; главным у них был Израхия.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приносили в тот день большие жертвы и веселились, потому что Бог дал им великую радость. Веселились и жены и дети, и веселие Иерусалима далеко было слышно.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 тот же день приставлены были люди к кладовым комнатам для приношений начатков и десятин, чтобы собирать с полей при городах части, положенные законом для священников и левитов, потому что Иудеям радостно было смотреть на стоящих священников и левитов,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которые совершали службу Богу своему и дела очищения и были певцами и привратниками по установлению Давида и сына его Соломона.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Ибо издавна во дни Давида и Асафа были установлены главы певцов и песни Богу, хвалебные и благодарственные.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Все Израильтяне во дни Зоровавеля и во дни Неемии давали части певцам и привратникам на каждый день и отдавали святыни левитам, а левиты отдавали святыни сынам Аарона.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Nehemiah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тот день читано было из книги Моисеевой вслух народа и найдено написанное в ней: «Аммонитянин и Моавитянин не может войти в общество Божие вовеки,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потому что они не встретили сынов Израиля с хлебом и водою и наняли против него Валаама, чтобы проклясть его, но Бог наш обратил проклятие в благословение».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Услышав этот закон, они отделили все иноплеменное от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прежде того священник Елиашив, приставленный к комнатам при доме Бога нашего, близкий родственник Товии,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отделал для него большую комнату, в которую прежде клали хлебное приношение, ладан и сосуды, и десятины хлеба, вина и масла, положенные законом для левитов, певцов и привратников, и приношения для священников.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все это происходило, я не был в Иерусалиме, потому что в тридцать втором году Вавилонского царя Артаксеркса я ходил к царю, и по прошествии нескольких дней опять выпросился у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я пришел в Иерусалим и узнал о худом деле, которое сделал Елиашив, отделав для Товии комнату на дворах дома Божия,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мне было весьма неприятно, и я выбросил все домашние вещи Товиины вон из комнаты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сказал, чтобы очистили комнаты, и велел опять внести туда сосуды дома Божия, хлебное приношение и ладан.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Еще узнал я, что части левитам не отдаются, и что левиты и певцы, делавшие свое дело, разбежались, каждый на свое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сделал за это выговор начальствующим и сказал: зачем оставлен нами дом Божий? И я собрал их и поставил их на место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все Иудеи стали приносить десятины хлеба, вина и масла в кладовые.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приставил я к кладовым Шелемию священника и Садока книжника и Федаию из левитов, и при них Ханана, сына Закхура, сына Матфании, потому что они считались верными. И на них возложено раздавать части братьям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Помяни меня за это, Боже мой, и не изгладь усердных дел моих, которые я сделал для дома Бога моего и для служения при нем!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те дни я увидел в Иудее, что в субботу топчут точила, возят снопы и навьючивают ослов вином, виноградом, смоквами и всяким грузом, и отвозят в субботний день в Иерусалим. И я строго выговорил им в тот же день, когда они продавали съестное.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Тиряне жили в Иудее и привозили рыбу и всякий товар и продавали в субботу жителям Иудеи и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я сделал выговор знатнейшим из Иудеев и сказал им: зачем вы делаете такое зло и оскверняете день субботний?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так ли поступали отцы ваши, и за то Бог наш навел на нас и на город сей все это бедствие? А вы увеличиваете гнев Его на Израиля, оскверняя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После сего, когда смеркалось, у ворот Иерусалимских, перед субботою, я велел запирать двери и сказал, чтобы не отпирали их до утра после субботы. И слуг моих я ставил у ворот, чтобы никакая ноша не проходила в день субботний.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ночевали торговцы и продавцы всякого товара вне Иерусалима раз и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я строго выговорил им и сказал им: зачем вы ночуете возле стены? Если сделаете это в другой раз, я наложу руку на вас. С того времени они не приходили в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я левитам, чтобы они очистились и пришли содержать стражу у ворот, дабы святить день субботний. И за сие помяни меня, Боже мой, и пощади меня по великой милости Твоей!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Еще в те дни я видел Иудеев, которые взяли себе жен из Азотянок, Аммонитянок и Моавитянок;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оттого сыновья их вполовину говорят по-азотски, или языком других народов, и не умеют говорить по-иудейски.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сделал за это выговор и проклинал их, и некоторых из мужей бил, рвал у них волоса и заклинал их Богом, чтобы они не отдавали дочерей своих за сыновей их и не брали дочерей их за сыновей своих и за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 из-за них ли, говорил я, грешил Соломон, царь Израилев? У многих народов не было такого царя, как он. Он был любим Богом своим, и Бог поставил его царем над всеми Израильтянами; и, однако же, чужеземные жены ввели в грех 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можно ли нам слышать о вас, что вы делаете все сие великое зло, грешите пред Богом нашим, принимая в сожительство чужеземных жен?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из сыновей Иоиады, сына великого священника Елиашива, один был зятем Санаваллата, Хоронита. Я прогнал его от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Воспомяни им, Боже мой, что они опорочили священство и завет священнический и левитский!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Так очистил я их от всего чужеземного и восстановил службы священников и левитов, каждого в деле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доставку дров в назначенные времена и начатки. Помяни меня, Боже мой, во благо мне!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