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 человек в земле Уц, имя его Иов; и был человек этот непорочен, справедлив и богобоязнен и удалялся от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родились у него семь сыновей и три дочери.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Имения у него было: семь тысяч мелкого скота, три тысячи верблюдов, пятьсот пар волов и пятьсот ослиц и весьма много прислуги; и был человек этот знаменитее всех сынов Востока.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Сыновья его сходились, делая пиры каждый в своем доме в свой день, и посылали и приглашали трех сестер своих есть и пить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круг пиршественных дней совершался, Иов посылал за ними и освящал их и, вставая рано утром, возносил всесожжения по числу всех их [и одного тельца за грех о душах их]. Ибо говорил Иов: может быть, сыновья мои согрешили и похулили Бога в сердце своем. Так делал Иов во все такие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был день, когда пришли сыны Божии предстать пред Господа; между ними пришел и сатана.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Господь сатане: откуда ты пришел? И отвечал сатана Господу и сказал: я ходил по земле и обошел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Господь сатане: обратил ли ты внимание твое на раба Моего Иова? ибо нет такого, как он, на земле: человек непорочный, справедливый, богобоязненный и удаляющийся от зла.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отвечал сатана Господу и сказал: разве даром богобоязнен Иов?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Ты ли кругом оградил его и дом его и все, что у него? Дело рук его Ты благословил, и стада его распространяются по земле;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простри руку Твою и коснись всего, что у него, – благословит ли он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Господь сатане: вот, все, что у него, в руке твоей; только на него не простирай руки твоей. И отошел сатана от лица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был день, когда сыновья его и дочери его ели и вино пили в доме первородного брата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вот, приходит вестник к Иову и говорит: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волы орали, и ослицы паслись подле них, как напали Савеяне и взяли их, а отроков поразили острием меча; и спасся только я один, чтобы возвестить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Еще он говорил, как приходит другой и сказывает: огонь Божий упал с неба и опалил овец и отроков и пожрал их; и спасся только я один, чтобы возвестить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Еще он говорил, как приходит другой и сказывает: Халдеи расположились тремя отрядами и бросились на верблюдов и взяли их, а отроков поразили острием меча; и спасся только я один, чтобы возвестить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Еще этот говорил, приходит другой и сказывает: сыновья твои и дочери твои ели и вино пили в доме первородного брата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вот, большой ветер пришел от пустыни и охватил четыре угла дома, и дом упал на отроков, и они умерли; и спасся только я один, чтобы возвестить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Тогда Иов встал и разодрал верхнюю одежду свою, остриг голову свою и пал на землю и поклонился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сказал: наг я вышел из чрева матери моей, наг и возвращусь. Господь дал, Господь и взял; [как угодно было Господу, так и сделалось;] да будет имя Господне благословенно!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Во всем этом не согрешил Иов и не произнес ничего неразумного о Боге.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Был день, когда пришли сыны Божии предстать пред Господа; между ними пришел и сатана предстать пред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Господь сатане: откуда ты пришел? И отвечал сатана Господу и сказал: я ходил по земле и обошел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Господь сатане: обратил ли ты внимание твое на раба Моего Иова? ибо нет такого, как он, на земле: человек непорочный, справедливый, богобоязненный и удаляющийся от зла, и доселе тверд в своей непорочности; а ты возбуждал Меня против него, чтобы погубить его безвинно.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отвечал сатана Господу и сказал: кожу за кожу, а за жизнь свою отдаст человек все, что есть у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простри руку Твою и коснись кости его и плоти его, – благословит ли он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Господь сатане: вот, он в руке твоей, только душу его сбереги.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отошел сатана от лица Господня и поразил Иова проказою лютою от подошвы ноги его по самое темя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взял он себе черепицу, чтобы скоблить себя ею, и сел в пепел [вне селения].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сказала ему жена его: ты все еще тверд в непорочности твоей! похули Бога и умри.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он сказал ей: ты говоришь как одна из безумных: неужели доброе мы будем принимать от Бога, а злого не будем принимать? Во всем этом не согрешил Иов устами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услышали трое друзей Иова о всех этих несчастьях, постигших его, и пошли каждый из своего места: Елифаз Феманитянин, Вилдад Савхеянин и Софар Наамитянин, и сошлись, чтобы идти вместе сетовать с ним и утешать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И, подняв глаза свои издали, они не узнали его; и возвысили голос свой и зарыдали; и разодрал каждый верхнюю одежду свою, и бросали пыль над головами своими к небу.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сидели с ним на земле семь дней и семь ночей; и никто не говорил ему ни слова, ибо видели, что страдание его весьма велико.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того открыл Иов уста свои и проклял день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начал Иов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погибни день, в который я родился, и ночь, в которую сказано: «зачался человек»!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День тот да будет тьмою; да не взыщет его Бог свыше, и да не воссияет над ним свет!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 омрачит его тьма и тень смертная, да обложит его туча, да страшатся его, как палящего зноя!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Ночь та, – да обладает ею мрак, да не сочтется она в днях года, да не войдет в число месяцев!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О! ночь та – да будет она безлюдна; да не войдет в нее веселье!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 проклянут ее проклинающие день, способные разбудить левиафана!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 померкнут звезды рассвета ее: пусть ждет она света, и он не приходит, и да не увидит она ресниц денницы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 то, что не затворила дверей чрева матери моей и не сокрыла горести от очей моих!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Для чего не умер я, выходя из утробы, и не скончался, когда вышел из чрева?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Зачем приняли меня колени? зачем было мне сосать сосцы?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Теперь бы лежал я и почивал; спал бы, и мне было бы покойно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 царями и советниками земли, которые застраивали для себя пустыни,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или с князьями, у которых было золото, и которые наполняли домы свои серебром;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или, как выкидыш сокрытый, я не существовал бы, как младенцы, не увидевшие света.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Там беззаконные перестают наводить страх, и там отдыхают истощившиеся в силах.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Там узники вместе наслаждаются покоем и не слышат криков приставника.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Малый и великий там равны, и раб свободен от господина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 что дан страдальцу свет, и жизнь огорченным душою,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которые ждут смерти, и нет ее, которые вырыли бы ее охотнее, нежели клад,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обрадовались бы до восторга, восхитились бы, что нашли гроб?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На что дан свет человеку, которого путь закрыт, и которого Бог окружил мраком?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Вздохи мои предупреждают хлеб мой, и стоны мои льются, как вода,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ужасное, чего я ужасался, то и постигло меня; и чего я боялся, то и пришло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Нет мне мира, нет покоя, нет отрады: постигло несчастье.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Елифаз Феманитянин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попытаемся мы сказать к тебе слово, – не тяжело ли будет тебе? Впрочем, кто может возбранить слову!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Вот, ты наставлял многих и опустившиеся руки поддерживал,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падающего восставляли слова твои, и гнущиеся колени ты укреплял.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теперь дошло до тебя, и ты изнемог; коснулось тебя, и ты упал духом.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Богобоязненность твоя не должна ли быть твоею надеждою, и непорочность путей твоих – упованием твоим?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Вспомни же, погибал ли кто невинный и где праведные бывали искореняемы?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я видал, то оравшие нечестие и сеявшие зло пожинают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дуновения Божия погибают и от духа гнева Его исчезают.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Рев льва и голос рыкающего умолкает, и зубы скимнов сокрушаются;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могучий лев погибает без добычи, и дети львицы рассеиваются.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вот, ко мне тайно принеслось слово, и ухо мое приняло нечто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Среди размышлений о ночных видениях, когда сон находит на людей,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объял меня ужас и трепет и потряс все кости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дух прошел надо мною; дыбом стали волосы на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стал, – но я не распознал вида его, – только облик был пред глазами моими; тихое веяние, – и я слышу голос: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человек праведнее ли Бога? и муж чище ли Творца своего?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Вот, Он и слугам Своим не доверяет и в Ангелах Своих усматривает недостатки: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тем более – в обитающих в храминах из брения, которых основание прах, которые истребляются скорее моли.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Между утром и вечером они распадаются; не увидишь, как они вовсе исчезнут.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 погибают ли с ними и достоинства их? Они умирают, не достигнув мудрости.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Взывай, если есть отвечающий тебе. И к кому из святых обратишься ты?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Так, глупца убивает гневливость, и несмысленного губит раздражительность.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Видел я, как глупец укореняется, и тотчас проклял дом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Дети его далеки от счастья, их будут бить у ворот, и не будет заступника.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Жатву его съест голодный и из-за терна возьмет ее, и жаждущие поглотят имущество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Так, не из праха выходит горе, и не из земли вырастает беда;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человек рождается на страдание, как искры, чтобы устремляться вверх.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я к Богу обратился бы, предал бы дело мое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Который творит дела великие и неисследимые, чудные без числа,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дает дождь на лицо земли и посылает воды на лицо полей;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униженных поставляет на высоту, и сетующие возносятся во спасение.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разрушает замыслы коварных, и руки их не довершают предприятия.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уловляет мудрецов их же лукавством, и совет хитрых становится тщетным: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днем они встречают тьму и в полдень ходят ощупью, как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спасает бедного от меча, от уст их и от руки сильного.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есть несчастному надежда, и неправда затворяет уста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Блажен человек, которого вразумляет Бог, и потому наказания Вседержителева не отвергай,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Он причиняет раны и Сам обвязывает их; Он поражает, и Его же руки врачуют.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 шести бедах спасет тебя, и в седьмой не коснется тебя зло.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 время голода избавит тебя от смерти, и на войне – от руки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От бича языка укроешь себя и не убоишься опустошения, когда оно придет.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Опустошению и голоду посмеешься и зверей земли не убоишься,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с камнями полевыми у тебя союз, и звери полевые в мире с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узнаешь, что шатер твой в безопасности, и будешь смотреть за домом твоим, и не согрешишь.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увидишь, что семя твое многочисленно, и отрасли твои, как трава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Войдешь во гроб в зрелости, как укладываются снопы пшеницы в свое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Вот, что мы дознали; так оно и есть: выслушай это и заметь для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Иов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о, если бы верно взвешены были вопли мои, и вместе с ними положили на весы страдание мое!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Оно, верно, перетянуло бы песок морей! Оттого слова мои неистовы.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стрелы Вседержителя во мне; яд их пьет дух мой; ужасы Божии ополчились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Ревет ли дикий осел на траве? мычит ли бык у месива своего?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Едят ли безвкусное без соли, и есть ли вкус в яичном белке?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До чего не хотела коснуться душа моя, то составляет отвратительную пищу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О, когда бы сбылось желание мое и чаяние мое исполнил Бог!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О, если бы благоволил Бог сокрушить меня, простер руку Свою и сразил меня!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Это было бы еще отрадою мне, и я крепился бы в моей беспощадной болезни, ибо я не отвергся изречений Святого.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Что за сила у меня, чтобы надеяться мне? и какой конец, чтобы длить мне жизнь мою?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Твердость ли камней твердость моя? и медь ли плоть моя?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Есть ли во мне помощь для меня, и есть ли для меня какая опора?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 страждущему должно быть сожаление от друга его, если только он не оставил страха к Вседержителю.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братья мои неверны, как поток, как быстро текущие ручьи,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которые черны от льда и в которых скрывается снег.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становится тепло, они умаляются, а во время жары исчезают с мест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Уклоняют они направление путей своих, заходят в пустыню и теряются;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смотрят на них дороги Фемайские, надеются на них пути Савейские,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остаются пристыженными в своей надежде; приходят туда и от стыда краснеют.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и вы теперь ничто: увидели страшное и испугались.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Говорил ли я: «дайте мне, или от достатка вашего заплатите за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избавьте меня от руки врага, и от руки мучителей выкупите меня»?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Научите меня, и я замолчу; укажите, в чем я погрешил.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Как сильны слова правды! Но что доказывают обличения ваши?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Вы придумываете речи для обличения? На ветер пускаете слова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Вы нападаете на сироту и роете яму другу вашему.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прошу вас, взгляните на меня; буду ли я говорить ложь пред лицом вашим?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Пересмотрите, есть ли неправда? пересмотрите, – правда моя.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Есть ли на языке моем неправда? Неужели гортань моя не может различить горечи?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определено ли человеку время на земле, и дни его не то же ли, что дни наемника?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раб жаждет тени, и как наемник ждет окончания работы своей,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так я получил в удел месяцы суетные, и ночи горестные отчислены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ложусь, то говорю: «когда-то встану?», а вечер длится, и я ворочаюсь досыта до самого рассвета.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Тело мое одето червями и пыльными струпами; кожа моя лопается и гноится.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Дни мои бегут скорее челнока и кончаются без надежды.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Вспомни, что жизнь моя дуновение, что око мое не возвратится видеть доброе.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увидит меня око видевшего меня; очи Твои на меня, – и нет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Редеет облако и уходит; так нисшедший в преисподнюю не выйдет,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возвратится более в дом свой, и место его не будет уже знать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буду же я удерживать уст моих; буду говорить в стеснении духа моего; буду жаловаться в горести души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Разве я море или морское чудовище, что Ты поставил надо мною стражу?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подумаю: «утешит меня постель моя, унесет горесть мою ложе мое»,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страшишь меня снами и видениями пугаешь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душа моя желает лучше прекращения дыхания, лучше смерти, нежели сбережения костей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Опротивела мне жизнь. Не вечно жить мне. Отступи от меня, ибо дни мои – суета.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Что такое человек, что Ты столько ценишь его и обращаешь на него внимание Твое,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посещаешь его каждое утро, каждое мгновение испытываешь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Доколе же Ты не оставишь, доколе не отойдешь от меня, доколе не дашь мне проглотить слюну мою?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я согрешил, то что я сделаю Тебе, страж человеков! Зачем Ты поставил меня противником Себе, так что я стал самому себе в тягость?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зачем бы не простить мне греха и не снять с меня беззакония моего? ибо, вот, я лягу в прахе; завтра поищешь меня, и меня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Вилдад Савхеянин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долго ли ты будешь говорить так? – слова уст твоих бурный ветер!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Неужели Бог извращает суд, и Вседержитель превращает правду?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сыновья твои согрешили пред Ним, то Он и предал их в руку беззакония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же ты взыщешь Бога и помолишься Вседержителю,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если ты чист и прав, то Он ныне же встанет над тобою и умиротворит жилище правды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если вначале у тебя было мало, то впоследствии будет весьма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спроси у прежних родов и вникни в наблюдения отцов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мы – вчерашние и ничего не знаем, потому что наши дни на земле – тень.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Вот, они научат тебя, скажут тебе и от сердца своего произнесут слова: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поднимается ли тростник без влаги? растет ли камыш без воды?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Еще он в свежести своей и не срезан, а прежде всякой травы засыхает.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Таковы пути всех, забывающих Бога, и надежда лицемера погибнет;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упование его подсечено, и уверенность его – дом паука.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Обопрется о дом свой и не устоит; ухватится за него и не удержится.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Зеленеет он пред солнцем, за сад простираются ветви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кучу камней вплетаются корни его, между камнями врезываются.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когда вырвут его с места его, оно откажется от него: «я не видало тебя!»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 радость пути его! а из земли вырастают другие.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Видишь, Бог не отвергает непорочного и не поддерживает руки злодеев.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 еще наполнит смехом уста твои и губы твои радостным восклицанием.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Ненавидящие тебя облекутся в стыд, и шатра нечестивых не станет.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Иов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правда! знаю, что так; но как оправдается человек пред Богом?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захочет вступить в прение с Ним, то не ответит Ему ни на одно из тысячи.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Премудр сердцем и могущ силою; кто восставал против Него и оставался в покое?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 передвигает горы, и не узнают их: Он превращает их в гневе Своем;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сдвигает землю с места ее, и столбы ее дрожат;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скажет солнцу, – и не взойдет, и на звезды налагает печать.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один распростирает небеса и ходит по высотам моря;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сотворил Ас, Кесиль и Хима, и тайники юга;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делает великое, неисследимое и чудное без числа!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Он пройдет предо мною, и не увижу Его; пронесется, и не замечу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Возьмет, и кто возбранит Ему? кто скажет Ему: «что Ты делаешь»?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Бог не отвратит гнева Своего; пред Ним падут поборники гордыни.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Тем более могу ли я отвечать Ему и приискивать себе слова пред Ним?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Хотя бы я и прав был, но не буду отвечать, а буду умолять Судию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бы я воззвал, и Он ответил мне, – я не поверил бы, что голос мой услышал Тот,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Кто в вихре разит меня и умножает безвинно мои раны,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не дает мне перевести духа, но пресыщает меня горестями.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Если действовать силою, то Он могуществен; если судом, кто сведет меня с Ним?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я буду оправдываться, то мои же уста обвинят меня; если я невинен, то Он признает меня виновным.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Невинен я; не хочу знать души моей, презираю жизнь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Все одно; поэтому я сказал, что Он губит и непорочного и виновного.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этого поражает Он бичом вдруг, то пытке невинных посмевается.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Земля отдана в руки нечестивых; лица судей ее Он закрывает. Если не Он, то кто же?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Дни мои быстрее гонца – бегут, не видят добра,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несутся, как легкие ладьи, как орел стремится на добычу.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Если сказать мне: «забуду я жалобы мои, отложу мрачный вид свой и ободрюсь»;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 трепещу всех страданий моих, зная, что Ты не объявишь меня невинным.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же я виновен, то для чего напрасно томлюсь?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Хотя бы я омылся и снежною водою и совершенно очистил руки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 и тогда Ты погрузишь меня в грязь, и возгнушаются мною одежды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Он не человек, как я, чтоб я мог отвечать Ему и идти вместе с Ним на суд!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Нет между нами посредника, который положил бы руку свою на обоих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Да отстранит Он от меня жезл Свой, и страх Его да не ужасает меня,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тогда я буду говорить и не убоюсь Его, ибо я не таков сам в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Опротивела душе моей жизнь моя; предамся печали моей; буду говорить в горести души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Скажу Богу: не обвиняй меня; объяви мне, за что Ты со мною борешься?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Хорошо ли для Тебя, что Ты угнетаешь, что презираешь дело рук Твоих, а на совет нечестивых посылаешь свет?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Разве у Тебя плотские очи, и Ты смотришь, как смотрит человек?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Разве дни Твои, как дни человека, или лета Твои, как дни мужа,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 Ты ищешь порока во мне и допытываешься греха во мне,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хотя знаешь, что я не беззаконник, и что некому избавить меня от руки Твоей?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Твои руки трудились надо мною и образовали всего меня кругом, – и Ты губишь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Вспомни, что Ты, как глину, обделал меня, и в прах обращаешь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Ты ли вылил меня, как молоко, и, как творог, сгустил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кожею и плотью одел меня, костями и жилами скрепил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жизнь и милость даровал мне, и попечение Твое хранило дух мой?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и то скрывал Ты в сердце Своем, – знаю, что это было у Тебя,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что если я согрешу, Ты заметишь и не оставишь греха моего без наказания.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я виновен, горе мне! если и прав, то не осмелюсь поднять головы моей. Я пресыщен унижением; взгляни на бедствие мое: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оно увеличивается. Ты гонишься за мною, как лев, и снова нападаешь на меня и чудным являешься во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Выводишь новых свидетелей Твоих против меня; усиливаешь гнев Твой на меня; и беды, одни за другими, ополчаются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зачем Ты вывел меня из чрева? пусть бы я умер, когда еще ничей глаз не видел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пусть бы я, как небывший, из чрева перенесен был во гроб!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малы ли дни мои? Оставь, отступи от меня, чтобы я немного ободрился,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прежде нежели отойду, – и уже не возвращусь, – в страну тьмы и сени смертной,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 страну мрака, каков есть мрак тени смертной, где нет устройства, где темно, как самая тьма.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Софар Наамитянин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разве на множество слов нельзя дать ответа, и разве человек многоречивый прав?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Пустословие твое заставит ли молчать мужей, чтобы ты глумился, и некому было постыдить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Ты сказал: «суждение мое верно, и чист я в очах Твоих».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если бы Бог возглаголал и отверз уста Свои к тебе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открыл тебе тайны премудрости, что тебе вдвое больше следовало бы понести! Итак, знай, что Бог для тебя некоторые из беззаконий твоих предал забвению.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Можешь ли ты исследованием найти Бога? Можешь ли совершенно постигнуть Вседержителя?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превыше небес, – что можешь сделать? глубже преисподней, – что можешь узнать?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Длиннее земли мера Его и шире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Он пройдет и заключит кого в оковы и представит на суд, то кто отклонит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Он знает людей лживых и видит беззаконие, и оставит ли его без внимания?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пустой человек мудрствует, хотя человек рождается подобно дикому осленку.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ты управишь сердце твое и прострешь к Нему руки твои,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если есть порок в руке твоей, а ты удалишь его и не дашь беззаконию обитать в шатрах твоих,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 поднимешь незапятнанное лицо твое и будешь тверд и не будешь бояться.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забудешь горе: как о воде протекшей, будешь вспоминать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яснее полдня пойдет жизнь твоя; просветлеешь, как утро.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будешь спокоен, ибо есть надежда; ты огражден, и можешь спать безопасно.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Будешь лежать, и не будет устрашающего, и многие будут заискивать у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глаза беззаконных истают, и убежище пропадет у них, и надежда их исчезнет.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Иов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подлинно, только вы люди, и с вами умрет мудрость!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у меня есть сердце, как у вас; не ниже я вас; и кто не знает того же?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Посмешищем стал я для друга своего, я, который взывал к Богу, и которому Он отвечал, посмешищем – человек праведный, непорочный.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 презрен по мыслям сидящего в покое факел, приготовленный для спотыкающихся ногами.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Покойны шатры у грабителей и безопасны у раздражающих Бога, которые как бы Бога носят в руках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подлинно: спроси у скота, и научит тебя, у птицы небесной, и возвестит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или побеседуй с землею, и наставит тебя, и скажут тебе рыбы морские.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во всем этом не узнает, что рука Господа сотворила сие?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Его руке душа всего живущего и дух всякой человеческой плоти.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 ухо ли разбирает слова, и не язык ли распознает вкус пищи?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старцах – мудрость, и в долголетних – разум.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У Него премудрость и сила; Его совет и разум.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Что Он разрушит, то не построится; кого Он заключит, тот не высвободится.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Остановит воды, и все высохнет; пустит их, и превратят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 Него могущество и премудрость, пред Ним заблуждающийся и вводящий в заблуждение.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 приводит советников в необдуманность и судей делает глупыми.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лишает перевязей царей и поясом обвязывает чресла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князей лишает достоинства и низвергает храбрых;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отнимает язык у велеречивых и старцев лишает смысла;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покрывает стыдом знаменитых и силу могучих ослабляет;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открывает глубокое из среды тьмы и выводит на свет тень смертную;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умножает народы и истребляет их; рассевает народы и собирает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отнимает ум у глав народа земли и оставляет их блуждать в пустыне, где нет пути: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ощупью ходят они во тьме без света и шатаются, как пьяные.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Вот, все это видело око мое, слышало ухо мое и заметило для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Сколько знаете вы, знаю и я: не ниже 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я к Вседержителю хотел бы говорить и желал бы состязаться с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вы сплетчики лжи; все вы бесполезные врачи.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О, если бы вы только молчали! это было бы вменено вам в мудрость.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Выслушайте же рассуждения мои и вникните в возражение уст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Надлежало ли вам ради Бога говорить неправду и для Него говорить ложь?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Надлежало ли вам быть лицеприятными к Нему и за Бога так препираться?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Хорошо ли будет, когда Он испытает вас? Обманете ли Его, как обманывают человека?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Строго накажет Он вас, хотя вы и скрытно лицемерите.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Неужели величие Его не устрашает вас, и страх Его не нападает на вас?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Напоминания ваши подобны пеплу; оплоты ваши – оплоты глиняные.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Замолчите предо мною, и я буду говорить, что бы ни постигло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Для чего мне терзать тело мое зубами моими и душу мою полагать в руку мою?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Вот, Он убивает меня, но я буду надеяться; я желал бы только отстоять пути мои пред лицом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это уже в оправдание мне, потому что лицемер не пойдет пред лицо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Выслушайте внимательно слово мое и объяснение мое ушами вашими.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Вот, я завел судебное дело: знаю, что буду прав.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Кто в состоянии оспорить меня? Ибо я скоро умолкну и испущу дух.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Двух только вещей не делай со мною, и тогда я не буду укрываться от лица Твоего: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удали от меня руку Твою, и ужас Твой да не потрясает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зови, и я буду отвечать, или буду говорить я, а Ты отвечай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Сколько у меня пороков и грехов? покажи мне беззаконие мое и грех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Для чего скрываешь лицо Твое и считаешь меня врагом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сорванный ли листок Ты сокрушаешь и не сухую ли соломинку преследуешь?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Ты пишешь на меня горькое и вменяешь мне грехи юности моей,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ставишь в колоду ноги мои и подстерегаешь все стези мои, – гонишься по следам ног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он, как гниль, распадается, как одежда, изъеденная молью.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Человек, рожденный женою, краткодневен и пресыщен печалями: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цветок, он выходит и опадает; убегает, как тень, и не останавливается.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на него-то Ты отверзаешь очи Твои, и меня ведешь на суд с Тобою?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родится чистым от нечистого? Ни один.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дни ему определены, и число месяцев его у Тебя, если Ты положил ему предел, которого он не перейдет,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 уклонись от него: пусть он отдохнет, доколе не окончит, как наемник, дня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Для дерева есть надежда, что оно, если и будет срублено, снова оживет, и отрасли от него выходить не перестанут: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и устарел в земле корень его, и пень его замер в пыли,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но, лишь почуяло воду, оно дает отпрыски и пускает ветви, как бы вновь посаженное.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человек умирает и распадается; отошел, и где он?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Уходят воды из озера, и река иссякает и высыхает: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человек ляжет и не встанет; до скончания неба он не пробудится и не воспрянет от сна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О, если бы Ты в преисподней сокрыл меня и укрывал меня, пока пройдет гнев Твой, положил мне срок и потом вспомнил обо мне!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умрет человек, то будет ли он опять жить? Во все дни определенного мне времени я ожидал бы, пока придет мне смена.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Воззвал бы Ты, и я дал бы Тебе ответ, и Ты явил бы благоволение творению рук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тогда Ты исчислял бы шаги мои и не подстерегал бы греха моего;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свитке было бы запечатано беззаконие мое, и Ты закрыл бы вину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гора, падая, разрушается, и скала сходит с места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вода стирает камни; разлив ее смывает земную пыль: так и надежду человека Ты уничтожаешь.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Теснишь его до конца, и он уходит; изменяешь ему лицо и отсылаешь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чести ли дети его – он не знает, унижены ли – он не замечает;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плоть его на нем болит, и душа его в нем страдает.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Елифаз Феманитянин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станет ли мудрый отвечать знанием пустым и наполнять чрево свое ветром палящим,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оправдываться словами бесполезными и речью, не имеющею никакой силы?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Да, ты отложил и страх и за малость считаешь речь к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Нечестие твое настроило так уста твои, и ты избрал язык лукавых.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Тебя обвиняют уста твои, а не я, и твой язык говорит против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Разве ты первым человеком родился и прежде холмов создан?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Разве совет Божий ты слышал и привлек к себе премудрость?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 знаешь ты, чего бы не знали мы? что разумеешь ты, чего не было бы и у нас?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седовласый и старец есть между нами, днями превышающий отца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Разве малость для тебя утешения Божии? И это неизвестно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 чему порывает тебя сердце твое, и к чему так гордо смотришь?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Что устремляешь против Бога дух твой и устами твоими произносишь такие речи?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Что такое человек, чтоб быть ему чистым, и чтобы рожденному женщиною быть праведным?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Вот, Он и святым Своим не доверяет, и небеса нечисты в очах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тем больше нечист и растлен человек, пьющий беззаконие, как воду.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буду говорить тебе, слушай меня; я расскажу тебе, что видел,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что слышали мудрые и не скрыли слышанного от отцов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которым одним отдана была земля, и среди которых чужой не ходил.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Нечестивый мучит себя во все дни свои, и число лет закрыто от притеснителя;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звук ужасов в ушах его; среди мира идет на него губитель.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не надеется спастись от тьмы; видит пред собою меч.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скитается за куском хлеба повсюду; знает, что уже готов, в руках у него день тьмы.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Устрашает его нужда и теснота; одолевает его, как царь, приготовившийся к битве,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за то, что он простирал против Бога руку свою и противился Вседержителю,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устремлялся против Него с гордою выею, под толстыми щитами своими;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потому что он покрыл лицо свое жиром своим и обложил туком лядвеи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он селится в городах разоренных, в домах, в которых не живут, которые обречены на развалины.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 пребудет он богатым, и не уцелеет имущество его, и не распрострется по земле приобретение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Не уйдет от тьмы; отрасли его иссушит пламя и дуновением уст своих увлечет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Пусть не доверяет суете заблудший, ибо суета будет и воздаянием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Не в свой день он скончается, и ветви его не будут зеленеть.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Сбросит он, как виноградная лоза, недозрелую ягоду свою и, как маслина, стряхнет цвет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Так опустеет дом нечестивого, и огонь пожрет шатры мздоимства.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Он зачал зло и родил ложь, и утроба его приготовляет обман.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Иов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слышал я много такого; жалкие утешители все вы!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Будет ли конец ветреным словам? и что побудило тебя так отвечать?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я мог бы так же говорить, как вы, если бы душа ваша была на месте души моей; ополчался бы на вас словами и кивал бы на вас головою моею;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подкреплял бы вас языком моим и движением губ утешал 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Говорю ли я, не утоляется скорбь моя; перестаю ли, что отходит от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ныне Он изнурил меня. Ты разрушил всю семью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покрыл меня морщинами во свидетельство против меня; восстает на меня изможденность моя, в лицо укоряет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Гнев Его терзает и враждует против меня, скрежещет на меня зубами своими; неприятель мой острит на меня глаза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Разинули на меня пасть свою; ругаясь, бьют меня по щекам; все сговорились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Предал меня Бог беззаконнику и в руки нечестивым бросил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был спокоен, но Он потряс меня; взял меня за шею и избил меня и поставил меня целью для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Окружили меня стрельцы Его; Он рассекает внутренности мои и не щадит, пролил на землю желчь мою,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пробивает во мне пролом за проломом, бежит на меня, как ратоборец.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Вретище сшил я на кожу мою и в прах положил голову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Лицо мое побагровело от плача, и на веждах моих тень смерти,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при всем том, что нет хищения в руках моих, и молитва моя чиста.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Земля! не закрой моей крови, и да не будет места воплю моему.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ныне, вот, на небесах Свидетель мой, и Заступник мой в вышних!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Многоречивые друзья мои! К Богу слезит око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О, если бы человек мог иметь состязание с Богом, как сын человеческий с ближним своим!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летам моим приходит конец, и я отхожу в путь невозвратный.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Дыхание мое ослабело; дни мои угасают; гробы предо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бы не насмешки их, то и среди споров их око мое пребывало бы спокойно.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Заступись, поручись Сам за меня пред Собою! иначе кто поручится за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Ты закрыл сердце их от разумения, и потому не дашь восторжествовать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Кто обрекает друзей своих в добычу, у детей того глаза истают.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поставил меня притчею для народа и посмешищем для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Помутилось от горести око мое, и все члены мои, как тень.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Изумятся о сем праведные, и невинный вознегодует на лицемера.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праведник будет крепко держаться пути своего, и чистый руками будет больше и больше утверждаться.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Выступайте все вы, – и подойдите; не найду я мудрого между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Дни мои прошли; думы мои – достояние сердца моего – разбиты.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они ночь хотят превратить в день, свет приблизить к лицу тьмы.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бы я и ожидать стал, то преисподняя – дом мой; во тьме постелю я постель мою;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гробу скажу: «ты отец мой», червю: «ты мать моя и сестра моя».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Где же после этого надежда моя? и ожидаемое мною кто увидит?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преисподнюю сойдет она и будет покоиться со мною в прахе.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Вилдад Савхеянин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же положите вы конец таким речам? обдумайте, и потом будем говорить.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Зачем считаться нам за животных и быть униженными в собственных глазах ваших?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 ты, раздирающий душу твою в гневе твоем! Неужели для тебя опустеть земле, и скале сдвинуться с места своего?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Да, свет у беззаконного потухнет, и не останется искры от огня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Померкнет свет в шатре его, и светильник его угаснет над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Сократятся шаги могущества его, и низложит его собственный замысл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он попадет в сеть своими ногами и по тенетам ходить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Петля зацепит за ногу его, и грабитель уловит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Скрытно разложены по земле силки для него и западни на дороге.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 всех сторон будут страшить его ужасы и заставят его бросаться туда и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Истощится от голода сила его, и гибель готова, сбоку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Съест члены тела его, съест члены его первенец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Изгнана будет из шатра его надежда его, и это низведет его к царю ужасов.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Поселятся в шатре его, потому что он уже не его; жилище его посыпано будет серою.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Снизу подсохнут корни его, и сверху увянут ветви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Память о нем исчезнет с земли, и имени его не будет на площади.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Изгонят его из света во тьму и сотрут его с лица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Ни сына его, ни внука не будет в народе его, и никого не останется в жилищах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 дне его ужаснутся потомки, и современники будут объяты трепетом.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Таковы жилища беззаконного, и таково место того, кто не знает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Иов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доколе будете мучить душу мою и терзать меня речами?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Вот, уже раз десять вы срамили меня и не стыдитесь теснить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я и действительно погрешил, то погрешность моя при мне остается.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же вы хотите повеличаться надо мною и упрекнуть меня позором моим,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 знайте, что Бог ниспроверг меня и обложил меня Своею сетью.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Вот, я кричу: «обида!», и никто не слушает; вопию, и нет суда.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преградил мне дорогу, и не могу пройти, и на стези мои положил тьму.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Совлек с меня славу мою и снял венец с головы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Кругом разорил меня, и я отхожу; и, как дерево, Он исторг надежду 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Воспылал на меня гневом Своим и считает меня между врагами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Полки Его пришли вместе и направили путь свой ко мне и расположились вокруг шатра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Братьев моих Он удалил от меня, и знающие меня чуждаются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Покинули меня близкие мои, и знакомые мои забыли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Пришлые в доме моем, и служанки мои чужим считают меня; посторонним стал я в глазах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Зову слугу моего, и он не откликается; устами моими я должен умолять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Дыхание мое опротивело жене моей, и я должен умолять ее ради детей чрева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Даже малые дети презирают меня: поднимаюсь, и они издеваются надо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Гнушаются мною все наперсники мои, и те, которых я любил, обратились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Кости мои прилипли к коже моей и плоти моей, и я остался только с кожею около зубов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Помилуйте меня, помилуйте меня вы, друзья мои, ибо рука Божия коснулась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Зачем и вы преследуете меня, как Бог, и плотью моею не можете насытиться?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О, если бы записаны были слова мои! Если бы начертаны были они в книге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резцом железным с оловом, – на вечное время на камне вырезаны были!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я знаю, Искупитель мой жив, и Он в последний день восставит из праха распадающуюся кожу мою сию,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я во плоти моей узрю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Я узрю Его сам; мои глаза, не глаза другого, увидят Его. Истаевает сердце мое в груди моей!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Вам надлежало бы сказать: «зачем мы преследуем его?» Как будто корень зла найден во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Убойтесь меча, ибо меч есть отмститель неправды, и знайте, что есть 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Софар Наамитянин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размышления мои побуждают меня отвечать, и я поспешаю выразить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Упрек, позорный для меня, выслушал я, и дух разумения моего ответит за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Разве не знаешь ты, что от века – с того времени, как поставлен человек на земле,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веселье беззаконных кратковременно, и радость лицемера мгновенна?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Хотя бы возросло до небес величие его, и голова его касалась облаков,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как помет его, навеки пропадает он; видевшие его скажут: «где он?»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Как сон, улетит, и не найдут его; и, как ночное видение, исчезнет.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Глаз, видевший его, больше не увидит его, и уже не усмотрит его место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Сыновья его будут заискивать у нищих, и руки его возвратят похищенное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Кости его наполнены грехами юности его, и с ним лягут они в прах.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сладко во рту его зло, и он таит его под языком своим,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бережет и не бросает его, а держит его в устах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 эта пища его в утробе его превратится в желчь аспидов внутри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Имение, которое он глотал, изблюет: Бог исторгнет его из чрева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Змеиный яд он сосет; умертвит его язык ехидны.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видать ему ручьев, рек, текущих медом и молоком!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Нажитое трудом возвратит, не проглотит; по мере имения его будет и расплата его, а он не порадуется.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он угнетал, отсылал бедных; захватывал домы, которых не строил;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знал сытости во чреве своем и в жадности своей не щадил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Ничего не спаслось от обжорства его, зато не устоит счастье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 полноте изобилия будет тесно ему; всякая рука обиженного поднимется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будет чем наполнить утробу его, Он пошлет на него ярость гнева Своего и одождит на него болезни в плоти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Убежит ли он от оружия железного, – пронзит его лук медный;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станет вынимать стрелу, – и она выйдет из тела, выйдет, сверкая сквозь желчь его; ужасы смерти найдут на него!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Все мрачное сокрыто внутри его; будет пожирать его огонь, никем не раздуваемый; зло постигнет и оставшееся в шатре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Небо откроет беззаконие его, и земля восстанет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Исчезнет стяжание дома его; все расплывется в день гнева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Вот удел человеку беззаконному от Бога и наследие, определенное ему Вседержителем!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Иов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выслушайте внимательно речь мою, и это будет мне утешением от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Потерпите меня, и я буду говорить; а после того, как поговорю, насмехайся.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Разве к человеку речь моя? как же мне и не малодушествовать?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Посмотрите на меня и ужаснитесь, и положите перст на уста.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Лишь только я вспомню – содрогаюсь, и трепет объемлет тело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Почему беззаконные живут, достигают старости, да и силами крепки?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Дети их с ними перед лицом их, и внуки их перед глазами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Домы их безопасны от страха, и нет жезла Божия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Вол их оплодотворяет и не извергает, корова их зачинает и не выкидывает.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Как стадо, выпускают они малюток своих, и дети их прыгают.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Восклицают под голос тимпана и цитры и веселятся при звуках свирели;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проводят дни свои в счастье и мгновенно нисходят в преисподнюю.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между тем они говорят Богу: «отойди от нас, не хотим мы знать путей Твоих!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Что Вседержитель, чтобы нам служить Ему? и что пользы прибегать к Нему?»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Видишь, счастье их не от их рук. – Совет нечестивых будь далек от меня!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Часто ли угасает светильник у беззаконных, и находит на них беда, и Он дает им в удел страдания во гневе Своем?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Они должны быть, как соломинка пред ветром и как плева, уносимая вихрем.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Скажешь: «Бог бережет для детей его несчастье его». – Пусть воздаст Он ему самому, чтобы он это знал.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Пусть его глаза увидят несчастье его, и пусть он сам пьет от гнева Вседержителева.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какая ему забота до дома своего после него, когда число месяцев его кончится?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Бога ли учить мудрости, когда Он судит и горних?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Один умирает в самой полноте сил своих, совершенно спокойный и мирный;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внутренности его полны жира, и кости его напоены мозгом.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другой умирает с душою огорченною, не вкусив добра.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они вместе будут лежать во прахе, и червь покроет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Знаю я ваши мысли и ухищрения, какие вы против меня сплетаете.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Вы скажете: «где дом князя, и где шатер, в котором жили беззаконные?»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Разве вы не спрашивали у путешественников и незнакомы с их наблюдениями,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что в день погибели пощажен бывает злодей, в день гнева отводится в сторону?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Кто представит ему пред лицо путь его, и кто воздаст ему за то, что он делал?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Его провожают ко гробам и на его могиле ставят стражу.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Сладки для него глыбы долины, и за ним идет толпа людей, а идущим перед ним нет числа.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Как же вы хотите утешать меня пустым? В ваших ответах остается одна ложь.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Елифаз Феманитянин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разве может человек доставлять пользу Богу? Разумный доставляет пользу себе самому.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 за удовольствие Вседержителю, что ты праведен? И будет ли Ему выгода от того, что ты содержишь пути твои в непорочности?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Неужели Он, боясь тебя, вступит с тобою в состязание, пойдет судиться с тобою?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Верно, злоба твоя велика, и беззакониям твоим нет конца.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Верно, ты брал залоги от братьев твоих ни за что и с полунагих снимал одежду.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Утомленному жаждою не подавал воды напиться и голодному отказывал в хлебе;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человеку сильному ты давал землю, и сановитый селился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Вдов ты отсылал ни с чем и сирот оставлял с пустыми руками.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 то вокруг тебя петли, и возмутил тебя неожиданный ужас,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или тьма, в которой ты ничего не видишь, и множество вод покрыло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превыше ли небес Бог? посмотри вверх на звезды, как они высоко!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ты говоришь: «что знает Бог? может ли Он судить сквозь мрак?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Облака – завеса Его, так что Он не видит, а ходит только по небесному кругу».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Неужели ты держишься пути древних, по которому шли люди беззаконные,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которые преждевременно были истреблены, когда вода разлилась под основание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Они говорили Богу: «отойди от нас!» – и что сделает им Вседержитель?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Он наполнял домы их добром. Но совет нечестивых будь далек от меня!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Видели праведники и радовались, и непорочный смеялся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«Враг наш истреблен, а оставшееся после них пожрал огонь».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Сблизься же с Ним – и будешь спокоен; чрез это придет к тебе добро.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Прими из уст Его закон и положи слова Его в сердце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ты обратишься к Вседержителю, то вновь устроишься, удалишь беззаконие от шатра твоего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будешь вменять в прах блестящий металл, и в камни потоков – золото Офирское.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будет Вседержитель твоим золотом и блестящим серебром у тебя,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тогда будешь радоваться о Вседержителе и поднимешь к Богу лицо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Помолишься Ему, и Он услышит тебя, и ты исполнишь обеты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Положишь намерение, и оно состоится у тебя, и над путями твоими будет сиять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Когда кто уничижен будет, ты скажешь: «возвышение!» и Он спасет поникшего лицом,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избавит и небезвинного, и он спасется чистотою рук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Иов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еще и ныне горька речь моя: страдания мои тяжелее стонов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О, если бы я знал, где найти Его, и мог подойти к престолу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изложил бы пред Ним дело мое и уста мои наполнил бы оправданиями;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узнал бы слова, какими Он ответит мне, и понял бы, что Он скажет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Неужели Он в полном могуществе стал бы состязаться со мною? О, нет! Пусть Он только обратил бы внимание на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праведник мог бы состязаться с Ним, – и я навсегда получил бы свободу от Судии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вот, я иду вперед – и нет Его, назад – и не нахожу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делает ли Он что на левой стороне, я не вижу; скрывается ли на правой, не усматриваю.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Он знает путь мой; пусть испытает меня, – выйду, как золото.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Нога моя твердо держится стези Его; пути Его я хранил и не уклонялся.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 заповеди уст Его не отступал; глаголы уст Его хранил больше, нежели мои правила.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Он тверд; и кто отклонит Его? Он делает, чего хочет душа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Так, Он выполнит положенное мне, и подобного этому много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Поэтому я трепещу пред лицом Его; размышляю – и страшусь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Бог расслабил сердце мое, и Вседержитель устрашил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Зачем я не уничтожен прежде этой тьмы, и Он не сокрыл мрака от лица моего!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Почему не сокрыты от Вседержителя времена, и знающие Его не видят дней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Межи передвигают, угоняют стада и пасут у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 сирот уводят осла, у вдовы берут в залог вола;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бедных сталкивают с дороги, все уничиженные земли принуждены скрываться.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 они, как дикие ослы в пустыне, выходят на дело свое, вставая рано на добычу; степь дает хлеб для них и для детей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жнут они на поле не своем и собирают виноград у нечестивца;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нагие ночуют без покрова и без одеяния на стуже;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мокнут от горных дождей и, не имея убежища, жмутся к скале;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отторгают от сосцов сироту и с нищего берут залог;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заставляют ходить нагими, без одеяния, и голодных кормят колосьями;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между стенами выжимают масло оливковое, топчут в точилах и жаждут.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городе люди стонут, и душа убиваемых вопит, и Бог не воспрещает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Есть из них враги света, не знают путей его и не ходят по стезям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 рассветом встает убийца, умерщвляет бедного и нищего, а ночью бывает вором.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око прелюбодея ждет сумерков, говоря: «ничей глаз не увидит меня», – и закрывает лицо.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 темноте подкапываются под домы, которые днем они заметили для себя; не знают света.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для них утро – смертная тень, так как они знакомы с ужасами смертной тени.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Легок такой на поверхности воды, проклята часть его на земле, и не смотрит он на дорогу садов виноградных.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Засуха и жара поглощают снежную воду: так преисподняя – грешников.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Пусть забудет его утроба матери; пусть лакомится им червь; пусть не остается о нем память; как дерево, пусть сломится беззаконник,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который угнетает бездетную, не рождавшую, и вдове не делает добра.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и сильных увлекает своею силою; он встает, и никто не уверен за жизнь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Он дает ему все для безопасности, и он на то опирается, и очи Его видят пути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Поднялись высоко, – и вот, нет их; падают и умирают, как и все, и, как верхушки колосьев, срезываются.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это не так, – кто обличит меня во лжи и в ничто обратит речь мою?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Вилдад Савхеянин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держава и страх у Него; Он творит мир на высотах Своих!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Есть ли счет воинствам Его? и над кем не восходит свет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как человеку быть правым пред Богом, и как быть чистым рожденному женщиною?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Вот, даже луна, и та не светла, и звезды не чисты пред очами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Тем менее человек, который есть червь, и сын человеческий, который есть моль.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Иов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ты помог бессильному, поддержал мышцу немощного!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Какой совет подал ты немудрому и как во всей полноте объяснил дело!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Кому ты говорил эти слова, и чей дух исходил из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Рефаимы трепещут под водами, и живущие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Преисподняя обнажена пред Ним, и нет покрывала Аваддону.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распростер север над пустотою, повесил землю ни на чем.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заключает воды в облаках Своих, и облако не расседается под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поставил престол Свой, распростер над ним облако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Черту провел над поверхностью воды, до границ света со тьмою.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Столпы небес дрожат и ужасаются от грозы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Силою Своею волнует море и разумом Своим сражает его дерзость.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От духа Его – великолепие неба; рука Его образовала быстрого скорпиона.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Вот, это части путей Его; и как мало мы слышали о Нем! А гром могущества Его кто может уразуметь?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продолжал Иов возвышенную речь свою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жив Бог, лишивший меня суда, и Вседержитель, огорчивший душу мою,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что, доколе еще дыхание мое во мне и дух Божий в ноздрях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скажут уста мои неправды, и язык мой не произнесет лжи!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Далек я от того, чтобы признать вас справедливыми; доколе не умру, не уступлю непорочности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Крепко держал я правду мою и не опущу ее; не укорит меня сердце мое во все дни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Враг мой будет, как нечестивец, и восстающий на меня, как беззаконник.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какая надежда лицемеру, когда возьмет, когда исторгнет Бог душу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Услышит ли Бог вопль его, когда придет на него беда?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Будет ли он утешаться Вседержителем и призывать Бога во всякое время?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Возвещу вам, что в руке Божией; что у Вседержителя, не скрою.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Вот, все вы и сами видели; и для чего вы столько пустословите?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 доля человеку беззаконному от Бога, и наследие, какое получают от Вседержителя притеснители.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умножаются сыновья его, то под меч; и потомки его не насытятся хлебом.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Оставшихся по нем смерть низведет во гроб, и вдовы их не будут плакать.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он наберет кучи серебра, как праха, и наготовит одежд, как брение,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 он наготовит, а одеваться будет праведник, и серебро получит себе на долю беспорочный.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строит, как моль, дом свой и, как сторож, делает себе шалаш;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ложится спать богачом и таким не встанет; открывает глаза свои, и он уже не тот.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Как воды, постигнут его ужасы; в ночи похитит его буря.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Поднимет его восточный ветер и понесет, и он быстро побежит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Устремится на него и не пощадит, как бы он ни силился убежать от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Всплеснут о нем руками и посвищут над ним с места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Так! у серебра есть источная жила, и у золота место, где его плавят.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Железо получается из земли; из камня выплавляется медь.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Человек полагает предел тьме и тщательно разыскивает камень во мраке и тени смертной.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Вырывают рудокопный колодезь в местах, забытых ногою, спускаются вглубь, висят и зыблются вдали от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Земля, на которой вырастает хлеб, внутри изрыта как бы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Камни ее – место сапфира, и в ней песчинки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Стези туда не знает хищная птица, и не видал ее глаз коршуна;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попирали ее скимны, и не ходил по ней шакал.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На гранит налагает он руку свою, с корнем опрокидывает горы;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скалах просекает каналы, и все драгоценное видит глаз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останавливает течение потоков и сокровенное выносит на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где премудрость обретается? и где место разума?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знает человек цены ее, и она не обретается на земле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Бездна говорит: «не во мне она»; и море говорит: «не у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дается она за золото и не приобретается она за вес серебра;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оценивается она золотом Офирским, ни драгоценным ониксом, ни сапфиром;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равняется с нею золото и кристалл, и не выменяешь ее на сосуды из чистого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о кораллах и жемчуге и упоминать нечего, и приобретение премудрости выше рубинов.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равняется с нею топаз Ефиопский; чистым золотом не оценивается 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Откуда же исходит премудрость? и где место разума?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Сокрыта она от очей всего живущего и от птиц небесных утаена.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Аваддон и смерть говорят: «ушами нашими слышали мы слух о ней».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Бог знает путь ее, и Он ведает место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Он прозирает до концов земли и видит под всем небом.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Когда Он ветру полагал вес и располагал воду по мере,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когда назначал устав дождю и путь для молнии громоносной,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тогда Он видел ее и явил ее, приготовил ее и еще испытал ее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человеку: «вот, страх Господень есть истинная премудрость, и удаление от зла – разум».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продолжал Иов возвышенную речь свою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о, если бы я был, как в прежние месяцы, как в те дни, когда Бог хранил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когда светильник Его светил над головою моею, и я при свете Его ходил среди тьмы;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как был я во дни молодости моей, когда милость Божия была над шатром моим,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еще Вседержитель был со мною, и дети мои вокруг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пути мои обливались молоком, и скала источала для меня ручьи елея!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я выходил к воротам города и на площади ставил седалище свое,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юноши, увидев меня, прятались, а старцы вставали и стояли;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князья удерживались от речи и персты полагали на уста свои;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голос знатных умолкал, и язык их прилипал к гортани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Ухо, слышавшее меня, ублажало меня; око видевшее восхваляло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потому что я спасал страдальца вопиющего и сироту беспомощного.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Благословение погибавшего приходило на меня, и сердцу вдовы доставлял я радость.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облекался в правду, и суд мой одевал меня, как мантия и увясло.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был глазами слепому и ногами хромому;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отцом был я для нищих и тяжбу, которой я не знал, разбирал внимательно.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Сокрушал я беззаконному челюсти и из зубов его исторгал похищенное.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говорил я: «в гнезде моем скончаюсь, и дни мои будут многи, как песок;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корень мой открыт для воды, и роса ночует на ветвях моих;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слава моя не стареет, лук мой крепок в руке моей».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Внимали мне и ожидали, и безмолвствовали при совете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После слов моих уже не рассуждали; речь моя капала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Ждали меня, как дождя, и, как дождю позднему, открывали уста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Бывало, улыбнусь им – они не верят; и света лица моего они не помрачали.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Я назначал пути им и сидел во главе и жил, как царь в кругу воинов, как утешитель плачущих.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 ныне смеются надо мною младшие меня летами, те, которых отцов я не согласился бы поместить с псами стад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сила рук их к чему мне? Над ними уже прошло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Бедностью и голодом истощенные, они убегают в степь безводную, мрачную и опустевшую;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щиплют зелень подле кустов, и ягоды можжевельника – хлеб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Из общества изгоняют их, кричат на них, как на воров,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чтобы жили они в рытвинах потоков, в ущельях земли и утесов.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Ревут между кустами, жмутся под терном.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Люди отверженные, люди без имени, отребье земли!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Их-то сделался я ныне песнью и пищею разговора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гнушаются мною, удаляются от меня и не удерживаются плевать пред лицом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как Он развязал повод мой и поразил меня, то они сбросили с себя узду пред лицом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 правого боку встает это исчадие, сбивает меня с ног, направляет гибельные свои пути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мою стезю испортили: все успели сделать к моей погибели, не имея помощника.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Они пришли ко мне, как сквозь широкий пролом; с шумом бросились на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Ужасы устремились на меня; как ветер, развеялось величие мое, и счастье мое унеслось, как облако.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ныне изливается душа моя во мне: дни скорби объяли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Ночью ноют во мне кости мои, и жилы мои не имеют покоя.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 великим трудом снимается с меня одежда моя; края хитона моего жмут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 бросил меня в грязь, и я стал, как прах и пепел.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Я взываю к Тебе, и Ты не внимаешь мне, – стою, а Ты только смотришь на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Ты сделался жестоким ко мне, крепкою рукою враждуешь против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Ты поднял меня и заставил меня носиться по ветру и сокрушаешь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Так, я знаю, что Ты приведешь меня к смерти и в дом собрания всех живущих.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Верно, Он не прострет руки Своей на дом костей: будут ли они кричать при своем разрушении?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плакал ли я о том, кто был в горе? не скорбела ли душа моя о бедных?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Когда я чаял добра, пришло зло; когда ожидал света, пришла тьма.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Мои внутренности кипят и не перестают; встретили меня дни печали.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Я хожу почернелый, но не от солнца; встаю в собрании и кричу.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Я стал братом шакалам и другом страусам.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Моя кожа почернела на мне, и кости мои обгорели от жара.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цитра моя сделалась унылою, и свирель моя – голосом плачевным.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Завет положил я с глазами моими, чтобы не помышлять мне о девице.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Какая же участь мне от Бога свыше? И какое наследие от Вседержителя с небес?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для нечестивого ли гибель, и не для делающего ли зло напасть?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видел ли Он путей моих, и не считал ли всех моих шагов?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я ходил в суете, и если нога моя спешила на лукавство,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пусть взвесят меня на весах правды, и Бог узнает мою непорочность.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стопы мои уклонялись от пути и сердце мое следовало за глазами моими, и если что-либо нечистое пристало к рукам моим,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 пусть я сею, а другой ест, и пусть отрасли мои искоренены будут.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сердце мое прельщалось женщиною и я строил ковы у дверей моего ближнего,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пусть моя жена мелет на другого, и пусть другие издеваются над нею,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потому что это – преступление, это – беззаконие, подлежащее суду;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это – огонь, поядающий до истребления, который искоренил бы все добро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я пренебрегал правами слуги и служанки моей, когда они имели спор со мною,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 что стал бы я делать, когда бы Бог восстал? И когда бы Он взглянул на меня, что мог бы я отвечать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Он ли, Который создал меня во чреве, создал и его и равно образовал нас в утробе?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Отказывал ли я нуждающимся в их просьбе и томил ли глаза вдовы?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Один ли я съедал кусок мой, и не ел ли от него и сирота?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с детства он рос со мною, как с отцом, и от чрева матери моей я руководил вдову.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Если я видел кого погибавшим без одежды и бедного без покрова,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благословляли ли меня чресла его, и не был ли он согрет шерстью овец моих?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Если я поднимал руку мою на сироту, когда видел помощь себе у ворот,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 пусть плечо мое отпадет от спины, и рука моя пусть отломится от локтя,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страшно для меня наказание от Бога: пред величием Его не устоял бы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Полагал ли я в золоте опору мою и говорил ли сокровищу: «ты – надежда моя»?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Радовался ли я, что богатство мое было велико, и что рука моя приобрела много?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Смотря на солнце, как оно сияет, и на луну, как она величественно шествует,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прельстился ли я в тайне сердца моего, и целовали ли уста мои руку мою?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Это также было бы преступление, подлежащее суду, потому что я отрекся бы тогда от Бога Всевышнего.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Радовался ли я погибели врага моего и торжествовал ли, когда несчастье постигало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Не позволял я устам моим грешить проклятием души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Не говорили ли люди шатра моего: «о, если бы мы от мяс его не насытились»?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Странник не ночевал на улице; двери мои я отворял прохожему.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Если бы я скрывал проступки мои, как человек, утаивая в груди моей пороки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то я боялся бы большого общества, и презрение одноплеменников страшило бы меня, и я молчал бы и не выходил бы за двери.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О, если бы кто выслушал меня! Вот мое желание, чтобы Вседержитель отвечал мне, и чтобы защитник мой составил запись.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Я носил бы ее на плечах моих и возлагал бы ее, как венец;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объявил бы ему число шагов моих, сблизился бы с ним, как с князем.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Если вопияла на меня земля моя и жаловались на меня борозды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если я ел плоды ее без платы и отягощал жизнь земледельцев,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то пусть вместо пшеницы вырастает волчец и вместо ячменя куколь. Слова Иова кончились.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те три мужа перестали отвечать Иову, потому что он был прав в глазах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тогда воспылал гнев Елиуя, сына Варахиилова, Вузитянина из племени Рамова: воспылал гнев его на Иова за то, что он оправдывал себя больше, нежели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на трех друзей его воспылал гнев его за то, что они не нашли, что отвечать, а между тем обвиняли Иова.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Елиуй ждал, пока Иов говорил, потому что они летами были старше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Когда же Елиуй увидел, что нет ответа в устах тех трех мужей, тогда воспылал гнев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отвечал Елиуй, сын Варахиилов, Вузитянин, и сказал: я молод летами, а вы – старцы; поэтому я робел и боялся объявлять вам мое мнение.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говорил сам себе: «пусть говорят дни и многолетие поучает мудрости».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дух в человеке и дыхание Вседержителя дает ему разумение.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многолетние только мудры, и не старики разумеют 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Поэтому я говорю: выслушайте меня, объявлю вам мое мнение и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я ожидал слов ваших, – вслушивался в суждения ваши, доколе вы придумывали, что сказать.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пристально смотрел на вас, и вот, никто из вас не обличает Иова и не отвечает на слова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скажите: «мы нашли мудрость: Бог опровергнет его, а не человек».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бы он обращал слова свои ко мне, то я не вашими речами отвечал бы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Испугались, не отвечают более; перестали говорить.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как я ждал, а они не говорят, остановились и не отвечают более,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 и я отвечу с моей стороны, объявлю мое мнение и 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я полон речами, и дух во мне теснит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Вот, утроба моя, как вино неоткрытое: она готова прорваться, подобно новым мехам.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Поговорю, и будет легче мне; открою уста мои и отвечу.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На лицо человека смотреть не буду и никакому человеку льстить не стану,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потому что я не умею льстить: сейчас убей меня, Творец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слушай, Иов, речи мои и внимай всем словам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я открываю уста мои, язык мой говорит в гортани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Слова мои от искренности моего сердца, и уста мои произнесут знание чистое.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Дух Божий создал меня, и дыхание Вседержителя дало мне жизнь.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можешь, отвечай мне и стань передо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 я, по желанию твоему, вместо Бога. Я образован также из брения;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поэтому страх передо мною не может смутить тебя, и рука моя не будет тяжела для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Ты говорил в уши мои, и я слышал звук слов: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«Чист я, без порока, невинен я, и нет во мне неправды;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Он нашел обвинение против меня и считает меня Своим противником;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поставил ноги мои в колоду, наблюдает за всеми путями моими».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Вот в этом ты не прав, отвечаю тебе, потому что Бог выше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Для чего тебе состязаться с Ним? Он не дает отчета ни в каких делах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Бог говорит однажды и, если того не заметят, в другой раз: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 сне, в ночном видении, когда сон находит на людей, во время дремоты на ложе.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Он открывает у человека ухо и запечатлевает Свое наставление,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чтобы отвести человека от какого-либо предприятия и удалить от него гордость,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чтобы отвести душу его от пропасти и жизнь его от поражения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Или он вразумляется болезнью на ложе своем и жестокою болью во всех костях своих,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жизнь его отвращается от хлеба и душа его от любимой пищи.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Плоть на нем пропадает, так что ее не видно, и показываются кости его, которых не было видно.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душа его приближается к могиле, и жизнь его – к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есть у него Ангел-наставник, один из тысячи, чтобы показать человеку прямой путь 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Бог умилосердится над ним и скажет: «освободи его от могилы; Я нашел умилостивление».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тело его сделается свежее, нежели в молодости; он возвратится к дням юности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Будет молиться Богу, и Он – милостив к нему; с радостью взирает на лицо его и возвращает человеку праведность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 будет смотреть на людей и говорить: «грешил я и превращал правду, и не воздано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 освободил душу мою от могилы, и жизнь моя видит свет».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Вот, все это делает Бог два-три раза с человеком,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чтобы отвести душу его от могилы и просветить его светом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Внимай, Иов, слушай меня, молчи, и я буду говорить.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Если имеешь, что сказать, отвечай; говори, потому что я желал бы твоего оправдания;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если же нет, то слушай меня: молчи, и я научу тебя мудрости.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продолжал Елиуй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выслушайте, мудрые, речь мою, и приклоните ко мне ухо, рассудительные!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ухо разбирает слова, как гортань различает вкус в пище.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Установим между собою рассуждение и распознаем, что 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Вот, Иов сказал: «я прав, но Бог лишил меня суда.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Должен ли я лгать на правду мою? Моя рана неисцелима без вины».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Есть ли такой человек, как Иов, который пьет глумление, как воду,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вступает в сообщество с делающими беззаконие и ходит с людьми нечестивыми?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Потому что он сказал: «нет пользы для человека в благоугождении Богу».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послушайте меня, мужи мудрые! Не может быть у Бога неправда или у Вседержителя неправосудие,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Он по делам человека поступает с ним и по путям мужа воздает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Истинно, Бог не делает неправды и Вседержитель не извращает суда.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Кто, кроме Его, промышляет о земле? И кто управляет всею вселенною?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бы Он обратил сердце Свое к Себе и взял к Себе дух ее и дыхание ее,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вдруг погибла бы всякая плоть, и человек возвратился бы в прах.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Итак, если ты имеешь разум, то слушай это и внимай словам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Ненавидящий правду может ли владычествовать? И можешь ли ты обвинить Всеправедного?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Можно ли сказать царю: «ты – нечестивец», и князьям: «вы – беззаконники»?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Он не смотрит и на лица князей и не предпочитает богатого бедному, потому что все они – дело рук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Внезапно они умирают; среди ночи народ возмутится, и они исчезают; и сильных изгоняют не силою.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очи Его над путями человека, и Он видит все шаги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Нет тьмы, ни тени смертной, где могли бы укрыться делающие беззаконие.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Потому Он уже не требует от человека, чтобы шел на суд с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 сокрушает сильных без исследования и поставляет других на их места;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потому что Он делает известными дела их и низлагает их ночью, и они истребляются.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 поражает их, как беззаконных людей, пред глазами других,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за то, что они отвратились от Него и не уразумели всех путей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так что дошел до Него вопль бедных, и Он услышал стенание угнетенных.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Дарует ли Он тишину, кто может возмутить? скрывает ли Он лицо Свое, кто может увидеть Его? Будет ли это для народа, или для одного человека,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чтобы не царствовал лицемер к соблазну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 Богу должно говорить: «я потерпел, больше не буду грешить.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чего я не знаю, Ты научи меня; и если я сделал беззаконие, больше не буду».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 твоему ли рассуждению Он должен воздавать? И как ты отвергаешь, то тебе следует избирать, а не мне; говори, что знаешь.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Люди разумные скажут мне, и муж мудрый, слушающий меня: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«Иов не умно говорит, и слова его не со смыслом».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Я желал бы, чтобы Иов вполне был испытан, по ответам его, свойственным людям нечестивым.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Иначе он ко греху своему прибавит отступление, будет рукоплескать между нами и еще больше наговорит против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продолжал Елиуй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считаешь ли ты справедливым, что сказал: «я правее Бога»?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сказал: «что пользы мне? и какую прибыль я имел бы пред тем, как если бы я и грешил?»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отвечу тебе и твоим друзьям с тобою: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взгляни на небо и смотри; воззри на облака, они выше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ты грешишь, что делаешь ты Ему? и если преступления твои умножаются, что причиняешь ты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ты праведен, что даешь Ему? или что получает Он от руки твоей?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Нечестие твое относится к человеку, как ты, и праведность твоя к сыну человеческому.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множества притеснителей стонут притесняемые, и от руки сильных вопиют.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никто не говорит: «где Бог, Творец мой, Который дает песни в ночи,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Который научает нас более, нежели скотов земных, и вразумляет нас более, нежели птиц небесных?»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Там они вопиют, и Он не отвечает им, по причине гордости злых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неправда, что Бог не слышит и Вседержитель не взирает на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Хотя ты сказал, что ты не видишь Его, но суд пред Ним, и – жди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ныне, потому что гнев Его не посетил его и он не познал его во всей строгости,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Иов и открыл легкомысленно уста свои и безрассудно расточает слова.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продолжал Елиуй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подожди меня немного, и я покажу тебе, что я имею еще что сказать за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Начну мои рассуждения издалека и воздам Создателю моему справедливость,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потому что слова мои точно не ложь: пред тобою – совершенный в познаниях.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Вот, Бог могуществен и не презирает сильного крепостью сердца;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не поддерживает нечестивых и воздает должное угнетенным;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не отвращает очей Своих от праведников, но с царями навсегда посаждает их на престоле, и они возвышаются.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же они окованы цепями и содержатся в узах бедствия,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 Он указывает им на дела их и на беззакония их, потому что умножились,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открывает их ухо для вразумления и говорит им, чтоб они отстали от нечестия.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Если послушают и будут служить Ему, то проведут дни свои в благополучии и лета свои в радости;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если же не послушают, то погибнут от стрелы и умрут в неразумии.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лицемеры питают в сердце гнев и не взывают к Нему, когда Он заключает их в узы;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поэтому душа их умирает в молодости и жизнь их с блудниками.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спасает бедного от беды его и в угнетении открывает ухо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тебя вывел бы Он из тесноты на простор, где нет стеснения, и поставляемое на стол твой было бы наполнено туком;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ты преисполнен суждениями нечестивых: суждение и осуждение – близки.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Да не поразит тебя гнев Божий наказанием! Большой выкуп не спасет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Даст ли Он какую цену твоему богатству? Нет, – ни золоту и никакому сокровищу.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Не желай той ночи, когда народы истребляются на своем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Берегись, не склоняйся к нечестию, которое ты предпочел страданию.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Бог высок могуществом Своим, и кто такой, как Он, наставник?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Кто укажет Ему путь Его; кто может сказать: «Ты поступаешь несправедливо»?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Помни о том, чтобы превозносить дела его, которые люди видят.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Все люди могут видеть их; человек может усматривать их издали.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Вот, Бог велик, и мы не можем познать Его; число лет Его неисследимо.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 собирает капли воды; они во множестве изливаются дождем: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из облаков каплют и изливаются обильно на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Кто может также постигнуть протяжение облаков, треск шатра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Вот, Он распространяет над ним свет Свой и покрывает дно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Оттуда Он судит народы, дает пищу в изобилии.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Он сокрывает в дланях Своих молнию и повелевает ей, кого разить.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Треск ее дает знать о ней; скот также чувствует происходящее.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 сего трепещет сердце мое и подвиглось с места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Слушайте, слушайте голос Его и гром, исходящий из уст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Под всем небом раскат его, и блистание его – до краев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За ним гремит глас; гремит Он гласом величества Своего и не останавливает его, когда голос Его услышан.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Дивно гремит Бог гласом Своим, делает дела великие, для нас непостижимые.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снегу Он говорит: «будь на земле»; равно мелкий дождь и большой дождь в Его власти.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полагает печать на руку каждого человека, чтобы все люди знали дело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зверь уходит в убежище и остается в своих логовищах.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юга приходит буря, от севера – стужа.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 дуновения Божия происходит лед, и поверхность воды сжимается.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Также влагою Он наполняет тучи, и облака сыплют свет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они направляются по намерениям Его, чтоб исполнить то, что Он повелит им на лице обитаемой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повелевает им идти или для наказания, или в благоволение, или для помилования.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Внимай сему, Иов; стой и разумевай чудные дела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Знаешь ли, как Бог располагает ими и повелевает свету блистать из облака Своего?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Разумеешь ли равновесие облаков, чудное дело Совершеннейшего в знании?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Как нагревается твоя одежда, когда Он успокаивает землю от юга?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Ты ли с Ним распростер небеса, твердые, как литое зеркало?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Научи нас, что сказать Ему? Мы в этой тьме ничего не можем сообразить.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Будет ли возвещено Ему, что я говорю? Сказал ли кто, что сказанное доносится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Теперь не видно яркого света в облаках, но пронесется ветер и расчистит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Светлая погода приходит от севера, и окрест Бога страшное великолепие.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Вседержитель! мы не постигаем Его. Он велик силою, судом и полнотою правосудия. Он никого не угнетает.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Посему да благоговеют пред Ним люди, и да трепещут пред Ним все мудрые сердцем!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[Когда Елиуй перестал говорить,] Господь отвечал Иову из бури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кто сей, омрачающий Провидение словами без смысла?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Препояшь ныне чресла твои, как муж: Я буду спрашивать тебя, и ты объясняй Мне: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где был ты, когда Я полагал основания земли? Скажи, если знаешь.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Кто положил меру ей, если знаешь? или кто протягивал по ней вервь?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 чем утверждены основания ее, или кто положил краеугольный камень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при общем ликовании утренних звезд, когда все сыны Божии восклицали от радости?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затворил море воротами, когда оно исторглось, вышло как бы из чрева,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Я облака сделал одеждою его и мглу пеленами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утвердил ему Мое определение, и поставил запоры и ворота,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сказал: «доселе дойдешь и не перейдешь, и здесь предел надменным волнам твоим»?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Давал ли ты когда в жизни своей приказания утру и указывал ли заре место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чтобы она охватила края земли и стряхнула с нее нечестивых,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чтобы земля изменилась, как глина под печатью, и стала, как разноцветная одежда,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чтобы отнялся у нечестивых свет их и дерзкая рука их сокрушилась?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Нисходил ли ты во глубину моря и входил ли в исследование бездны?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Отворялись ли для тебя врата смерти, и видел ли ты врата тени смертной?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Обозрел ли ты широту земли? Объясни, если знаешь все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Где путь к жилищу света, и где место тьмы?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Ты, конечно, доходил до границ ее и знаешь стези к дому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Ты знаешь это, потому что ты был уже тогда рожден, и число дней твоих очень велико.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Входил ли ты в хранилища снега и видел ли сокровищницы града,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которые берегу Я на время смутное, на день битвы и войны?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 какому пути разливается свет и разносится восточный ветер по земле?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Кто проводит протоки для излияния воды и путь для громоносной молнии,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чтобы шел дождь на землю безлюдную, на пустыню, где нет человека,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чтобы насыщать пустыню и степь и возбуждать травные зародыши к возрастанию?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Есть ли у дождя отец? или кто рождает капли росы?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Из чьего чрева выходит лед, и иней небесный, – кто рождает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Воды, как камень, крепнут, и поверхность бездны замерзает.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Можешь ли ты связать узел Хима и разрешить узы Кесиль?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Можешь ли выводить созвездия в свое время и вести Ас с ее детьми?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Знаешь ли ты уставы неба, можешь ли установить господство его на земле?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Можешь ли возвысить голос твой к облакам, чтобы вода в обилии покрыла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Можешь ли посылать молнии, и пойдут ли они и скажут ли тебе: «вот мы»?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Кто вложил мудрость в сердце, или кто дал смысл разуму?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Кто может расчислить облака своею мудростью и удержать сосуды неба,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когда пыль обращается в грязь и глыбы слипаются?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Ты ли ловишь добычу львице и насыщаешь молодых львов,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когда они лежат в берлогах или покоятся под тенью в засаде?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Кто приготовляет ворону корм его, когда птенцы его кричат к Богу, бродя без пищи?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39:1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Знаешь ли ты время, когда рождают дикие козы на скалах, и замечал ли роды ланей?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Можешь ли расчислить месяцы беременности их? и знаешь ли время родов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Они изгибаются, рождая детей своих, выбрасывая свои ноши;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дети их приходят в силу, растут на поле, уходят и не возвращаются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Кто пустил дикого осла на свободу, и кто разрешил узы онагру,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которому степь Я назначил домом и солончаки – жилищем?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 посмевается городскому многолюдству и не слышит криков погонщика,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 горам ищет себе пищи и гоняется за всякою зеленью.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Захочет ли единорог служить тебе и переночует ли у яслей твоих?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Можешь ли веревкою привязать единорога к борозде, и станет ли он боронить за тобою поле?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Понадеешься ли на него, потому что у него сила велика, и предоставишь ли ему работу твою?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Поверишь ли ему, что он семена твои возвратит и сложит на гумно твое?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 ли дал красивые крылья павлину и перья и пух страусу?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оставляет яйца свои на земле, и на песке согревает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забывает, что нога может раздавить их и полевой зверь может растоптать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жесток к детям своим, как бы не своим, и не опасается, что труд его будет напрасен;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потому что Бог не дал ему мудрости и не уделил ему смысла;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когда поднимется на высоту, посмевается коню и всаднику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Ты ли дал коню силу и облек шею его гривою?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Можешь ли ты испугать его, как саранчу? Храпение ноздрей его – ужас;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роет ногою землю и восхищается силою; идет навстречу оружию;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смеется над опасностью и не робеет и не отворачивается от меча;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колчан звучит над ним, сверкает копье и дротик;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 порыве и ярости он глотает землю и не может стоять при звуке трубы;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при трубном звуке он издает голос: «гу! гу!» и издалека чует битву, громкие голоса вождей и крик.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Твоею ли мудростью летает ястреб и направляет крылья свои на полдень?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 твоему ли слову возносится орел и устрояет на высоте гнездо свое?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 живет на скале и ночует на зубце утесов и на местах неприступных;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оттуда высматривает себе пищу: глаза его смотрят далеко;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птенцы его пьют кровь, и где труп, там и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продолжал Господь и сказал Иову: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будет ли состязающийся со Вседержителем еще учить? Обличающий Бога пусть отвечает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отвечал Иов Господу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вот, я ничтожен; что буду я отвечать Тебе? Руку мою полагаю на уста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Однажды я говорил – теперь отвечать не буду, даже дважды, но более не буду.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40:1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Господь Иову из бури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препояшь, как муж, чресла твои: Я буду спрашивать тебя, а ты объясняй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хочешь ниспровергнуть суд Мой, обвинить Меня, чтобы оправдать себя?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Такая ли у тебя мышца, как у Бога? И можешь ли возгреметь голосом, как Он?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Укрась же себя величием и славою, облекись в блеск и великолепие;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излей ярость гнева твоего, посмотри на все гордое и смири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взгляни на всех высокомерных и унизь их, и сокруши нечестивых на местах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зарой всех их в землю и лица их покрой тьмою.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и Я признаю, что десница твоя может спасать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Вот бегемот, которого Я создал, как и тебя; он ест траву, как вол;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вот, его сила в чреслах его и крепость его в мускулах чрева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поворачивает хвостом своим, как кедром; жилы же на бедрах его переплетены;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ноги у него, как медные трубы; кости у него, как железные прутья;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это – верх путей Божиих; только Сотворивший его может приблизить к нему меч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горы приносят ему пищу, и там все звери полевые играют;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ложится под тенистыми деревьями, под кровом тростника и в болотах;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тенистые дерева покрывают его своею тенью; ивы при ручьях окружают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вот, он пьет из реки и не торопится; остается спокоен, хотя бы Иордан устремился ко рту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Возьмет ли кто его в глазах его и проколет ли ему нос багром?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Можешь ли ты удою вытащить левиафана и веревкою схватить за язык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Вденешь ли кольцо в ноздри его? проколешь ли иглою челюсть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Будет ли он много умолять тебя и будет ли говорить с тобою кротко?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Сделает ли он договор с тобою, и возьмешь ли его навсегда себе в рабы?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Станешь ли забавляться им, как птичкою, и свяжешь ли его для девочек твоих?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Будут ли продавать его товарищи ловли, разделят ли его между Хананейскими купцами?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Можешь ли пронзить кожу его копьем и голову его рыбачьею острогою?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Клади на него руку твою, и помни о борьбе: вперед не будешь.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41:1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Надежда тщетна: не упадешь ли от одного взгляда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Нет столь отважного, который осмелился бы потревожить его; кто же может устоять перед Моим лицом?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Кто предварил Меня, чтобы Мне воздавать ему? под всем небом все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умолчу о членах его, о силе и красивой соразмерности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Кто может открыть верх одежды его, кто подойдет к двойным челюстям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Кто может отворить двери лица его? круг зубов его – ужас;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крепкие щиты его – великолепие; они скреплены как бы твердою печатью;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один к другому прикасается близко, так что и воздух не проходит между ними;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один с другим лежат плотно, сцепились и не раздвигаются.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От его чихания показывается свет; глаза у него как ресницы зари;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из пасти его выходят пламенники, выскакивают огненные искры;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из ноздрей его выходит дым, как из кипящего горшка или котла.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Дыхание его раскаляет угли, и из пасти его выходит пламя.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 шее его обитает сила, и перед ним бежит ужас.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Мясистые части тела его сплочены между собою твердо, не дрогнут.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Сердце его твердо, как камень, и жестко, как нижний жернов.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он поднимается, силачи в страхе, совсем теряются от ужаса.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Меч, коснувшийся его, не устоит, ни копье, ни дротик, ни латы.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Железо он считает за солому, медь – за гнилое дерево.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Дочь лука не обратит его в бегство; пращные камни обращаются для него в плеву.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Булава считается у него за соломину; свисту дротика он смеется.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Под ним острые камни, и он на острых камнях лежит в грязи.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кипятит пучину, как котел, и море претворяет в кипящую мазь;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оставляет за собою светящуюся стезю; бездна кажется сединою.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Нет на земле подобного ему; он сотворен бесстрашным;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на все высокое смотрит смело; он царь над всеми сынами гордости.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Job 42:1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Иов Господу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знаю, что Ты все можешь, и что намерение Твое не может быть остановлено.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Кто сей, омрачающий Провидение, ничего не разумея? – Так, я говорил о том, чего не разумел, о делах чудных для меня, которых я не знал.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Выслушай, взывал я, и я буду говорить, и что буду спрашивать у Тебя, объясни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слышал о Тебе слухом уха; теперь же мои глаза видят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поэтому я отрекаюсь и раскаиваюсь в прахе и пепле.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было после того, как Господь сказал слова те Иову, сказал Господь Елифазу Феманитянину: горит гнев Мой на тебя и на двух друзей твоих за то, что вы говорили о Мне не так верно, как раб Мой Иов.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Итак возьмите себе семь тельцов и семь овнов и пойдите к рабу Моему Иову и принесите за себя жертву; и раб Мой Иов помолится за вас, ибо только лицо его Я приму, дабы не отвергнуть вас за то, что вы говорили о Мне не так верно, как раб Мой Иов.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пошли Елифаз Феманитянин и Вилдад Савхеянин и Софар Наамитянин, и сделали так, как Господь повелел им, – и Господь принял лицо Иова.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возвратил Господь потерю Иова, когда он помолился за друзей своих; и дал Господь Иову вдвое больше того, что он имел прежде.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пришли к нему все братья его и все сестры его и все прежние знакомые его, и ели с ним хлеб в доме его, и тужили с ним, и утешали его за все зло, которое Господь навел на него, и дали ему каждый по кесите и по золотому кольцу.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благословил Бог последние дни Иова более, нежели прежние: у него было четырнадцать тысяч мелкого скота, шесть тысяч верблюдов, тысяча пар волов и тысяча ослиц.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было у него семь сыновей и три дочери.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нарек он имя первой Емима, имя второй – Кассия, а имя третьей – Керенгаппух.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не было на всей земле таких прекрасных женщин, как дочери Иова, и дал им отец их наследство между братьями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После того Иов жил сто сорок лет, и видел сыновей своих и сыновей сыновних до четвертого 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умер Иов в старости, насыщенный днями.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