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Russian Synodal Bible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Russian Synodal Bible</w:t>
      </w:r>
      <w:r>
        <w:rPr>
          <w:lang w:val="ru_RU" w:bidi="ru_RU"/>
        </w:rPr>
        <w:t xml:space="preserve"> (Russian) is based on: </w:t>
      </w:r>
      <w:r>
        <w:rPr>
          <w:lang w:val="ru_RU" w:bidi="ru_RU"/>
        </w:rPr>
        <w:t>Russian Synodal Bible</w:t>
      </w:r>
      <w:r>
        <w:rPr>
          <w:lang w:val="ru_RU" w:bidi="ru_RU"/>
        </w:rPr>
        <w:t xml:space="preserve">, </w:t>
      </w:r>
      <w:hyperlink r:id="rId13">
        <w:r>
          <w:rPr>
            <w:lang w:val="ru_RU" w:bidi="ru_RU"/>
          </w:rPr>
          <w:rPr>
            <w:color w:val="0000EE"/>
            <w:u w:val="single"/>
          </w:rPr>
          <w:t>Public Domain</w:t>
        </w:r>
      </w:hyperlink>
      <w:r>
        <w:rPr>
          <w:lang w:val="ru_RU" w:bidi="ru_RU"/>
        </w:rPr>
        <w:t xml:space="preserve">, None, which is licensed under a </w:t>
      </w:r>
      <w:hyperlink r:id="rId14">
        <w:r>
          <w:rPr>
            <w:lang w:val="ru_RU" w:bidi="ru_RU"/>
          </w:rPr>
          <w:rPr>
            <w:color w:val="0000EE"/>
            <w:u w:val="single"/>
          </w:rPr>
          <w:t>Public Domain CC0</w:t>
        </w:r>
      </w:hyperlink>
      <w:r>
        <w:rPr>
          <w:lang w:val="ru_RU" w:bidi="ru_RU"/>
        </w:rPr>
        <w:t>.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This PDF version is provided under the same license.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Russian Synodal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Псалом Давида. Блажен муж, который не ходит на совет нечестивых и не стоит на пути грешных и не сидит в собрании развратителей,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но в законе Господа воля его, и о законе Его размышляет он день и ночь!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будет он как дерево, посаженное при потоках вод, которое приносит плод свой во время свое и лист которого не вянет; и во всем, что он ни делает, успеет.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Не так – нечестивые, [не так]: но они – как прах, возметаемый ветром [с лица земли].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Потому не устоят нечестивые на суде и грешники – в собрании праведных.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Ибо знает Господь путь праведных, а путь нечестивых погибнет.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Псалом Давида. Зачем мятутся народы, и племена замышляют тщетное?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Восстают цари земли, и князья совещаются вместе против Господа и против Помазанника Его: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«Расторгнем узы их, и свергнем с себя оковы их».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Живущий на небесах посмеется, Господь поругается 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Тогда скажет им во гневе Своем и яростью Своею приведет их в смятение: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«Я помазал Царя Моего над Сионом, святою горою Моею;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возвещу определение: Господь сказал Мне: Ты Сын Мой; Я ныне родил Тебя;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проси у Меня, и дам народы в наследие Тебе и пределы земли во владение Тебе;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Ты поразишь их жезлом железным; сокрушишь их, как сосуд горшечника».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Итак, вразумитесь, цари; научитесь, судьи земли!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Служите Господу со страхом и радуйтесь [пред Ним] с трепетом.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Почтите Сына, чтобы Он не прогневался и чтобы вам не погибнуть в пути вашем, ибо гнев Его возгорится вскоре. Блаженны все, уповающие на Него. Слава: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Псалом Давида, когда он бежал от Авессалома, сына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Господи! как умножились враги мои! Многие восстают на меня,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многие говорят душе моей: «нет ему спасения в Боге».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Но Ты, Господи, щит предо мною, слава моя, и Ты возносишь голову мою.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Гласом моим взываю к Господу, и Он слышит меня со святой горы Своей.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Ложусь я, сплю и встаю, ибо Господь защищает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Не убоюсь тем народа, которые со всех сторон ополчились на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Восстань, Господи! спаси меня, Боже мой! ибо Ты поражаешь в ланиту всех врагов моих; сокрушаешь зубы нечестивых.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От Господа спасение. Над народом Твоим благословение Твое. Слава: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Начальнику хора. На струнных орудиях. Псалом Давида.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Когда я взываю, услышь меня, Боже правды моей! В тесноте Ты давал мне простор. Помилуй меня и услышь молитву мою.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Сыны мужей! доколе слава моя будет в поругании? доколе будете любить суету и искать лжи?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Знайте, что Господь отделил для Себя святого Своего; Господь слышит, когда я призываю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Гневаясь, не согрешайте: размыслите в сердцах ваших на ложах ваших, и утишитесь;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приносите жертвы правды и уповайте на Господа.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Многие говорят: «кто покажет нам благо?» Яви нам свет лица Твоего, Господи!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Ты исполнил сердце мое веселием с того времени, как у них хлеб и вино [и елей] умножились.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Спокойно ложусь я и сплю, ибо Ты, Господи, един даешь мне жить в безопасности.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Начальнику хора. На духовых орудиях. Псалом Давида.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Услышь, Господи, слова мои, уразумей помышления мои.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Внемли гласу вопля моего, Царь мой и Бог мой! ибо я к Тебе молюсь.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Господи! рано услышь голос мой, – рано предстану пред Тобою и буду ожидать,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ибо Ты Бог, не любящий беззакония; у Тебя не водворится злой;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нечестивые не пребудут пред очами Твоими: Ты ненавидишь всех, делающих беззаконие.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Ты погубишь говорящих ложь; кровожадного и коварного гнушается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А я, по множеству милости Твоей, войду в дом Твой, поклонюсь святому храму Твоему в страхе Твоем.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Господи! путеводи меня в правде Твоей, ради врагов моих; уровняй предо мною путь Твой.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Ибо нет в устах их истины: сердце их – пагуба, гортань их – открытый гроб, языком своим льстят.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Осуди их, Боже, да падут они от замыслов своих; по множеству нечестия их, отвергни их, ибо они возмутились против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возрадуются все, уповающие на Тебя, вечно будут ликовать, и Ты будешь покровительствовать им; и будут хвалиться Тобою любящие имя Твое.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Ибо Ты благословляешь праведника, Господи; благоволением, как щитом, венчаешь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Начальнику хора. На восьмиструнном. Псалом Давида.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Господи! не в ярости Твоей обличай меня и не во гневе Твоем наказывай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Помилуй меня, Господи, ибо я немощен; исцели меня, Господи, ибо кости мои потрясены;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душа моя сильно потрясена; Ты же, Господи, доколе?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Обратись, Господи, избавь душу мою, спаси меня ради милости Твоей,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ибо в смерти нет памятования о Тебе: во гробе кто будет славить Тебя? Слава: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Утомлен я воздыханиями моими: каждую ночь омываю ложе мое, слезами моими омочаю постель мою.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Иссохло от печали око мое, обветшало от всех врагов моих.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Удалитесь от меня все, делающие беззаконие, ибо услышал Господь голос плача моего,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услышал Господь моление мое; Господь примет молитву мою.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Да будут постыжены и жестоко поражены все враги мои; да возвратятся и постыдятся мгновенно.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Плачевная песнь, которую Давид воспел Господу по делу Хуса, из племени Вениаминова.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Господи, Боже мой! на Тебя я уповаю; спаси меня от всех гонителей моих и избавь меня;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да не исторгнет он, подобно льву, души моей, терзая, когда нет избавляющего [и спасающего].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Господи, Боже мой! если я что сделал, если есть неправда в руках моих,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если я платил злом тому, кто был со мною в мире, – я, который спасал даже того, кто без причины стал моим врагом,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то пусть враг преследует душу мою и настигнет, пусть втопчет в землю жизнь мою и славу мою повергнет в прах.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Восстань, Господи, во гневе Твоем; подвигнись против неистовства врагов моих, пробудись для меня на суд, который Ты заповедал,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сонм людей станет вокруг Тебя; над ним поднимись на высоту.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Господь судит народы. Суди меня, Господи, по правде моей и по непорочности моей во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Да прекратится злоба нечестивых, а праведника подкрепи, ибо Ты испытуешь сердца и утробы, праведный Боже!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Щит мой в Боге, спасающем правых сердцем.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Бог – судия праведный, [крепкий и долготерпеливый,] и Бог, всякий день строго взыскивающий,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если кто не обращается. Он изощряет Свой меч, напрягает лук Свой и направляет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приготовляет для него сосуды смерти, стрелы Свои делает палящими.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Вот, нечестивый зачал неправду, был чреват злобою и родил себе ложь;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рыл ров, и выкопал его, и упал в яму, которую приготовил: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злоба его обратится на его голову, и злодейство его упадет на его темя.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Славлю Господа по правде Его и пою имени Господа Всевышнего.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Начальнику хора. На Гефском орудии. Псалом Давида.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Господи, Боже наш! как величественно имя Твое по всей земле! Слава Твоя простирается превыше небес!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Из уст младенцев и грудных детей Ты устроил хвалу, ради врагов Твоих, дабы сделать безмолвным врага и мстителя.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Когда взираю я на небеса Твои – дело Твоих перстов, на луну и звезды, которые Ты поставил,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то что есть человек, что Ты помнишь его, и сын человеческий, что Ты посещаешь 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Не много Ты умалил его пред Ангелами: славою и честью увенчал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поставил его владыкою над делами рук Твоих; все положил под ноги его: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овец и волов всех, и также полевых зверей,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птиц небесных и рыб морских, все, преходящее морскими стезями.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Господи, Боже наш! Как величественно имя Твое по всей земле! Слава: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9:1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Начальнику хора. По смерти Лабена. Псалом Давида.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Буду славить [Тебя], Господи, всем сердцем моим, возвещать все чудеса Твои.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Буду радоваться и торжествовать о Тебе, петь имени Твоему, Всевышний.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Когда враги мои обращены назад, то преткнутся и погибнут пред лицом Твоим,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ибо Ты производил мой суд и мою тяжбу; Ты воссел на престоле, Судия праведный.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Ты вознегодовал на народы, погубил нечестивого, имя их изгладил на веки и веки.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У врага совсем не стало оружия, и города Ты разрушил; погибла память их с ними.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Но Господь пребывает вовек; Он приготовил для суда престол Свой,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Он будет судить вселенную по правде, совершит суд над народами по правоте.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будет Господь прибежищем угнетенному, прибежищем во времена скорби;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будут уповать на Тебя знающие имя Твое, потому что Ты не оставляешь ищущих Тебя, Господи.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Пойте Господу, живущему на Сионе, возвещайте между народами дела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ибо Он взыскивает за кровь; помнит их, не забывает вопля угнетенных.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Помилуй меня, Господи; воззри на страдание мое от ненавидящих меня, – Ты, Который возносишь меня от врат смерти,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чтобы я возвещал все хвалы Твои во вратах дщери Сионовой: буду радоваться о спасении Твоем.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Обрушились народы в яму, которую выкопали; в сети, которую скрыли они, запуталась нога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Познан был Господь по суду, который Он совершил; нечестивый уловлен делами рук своих.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Да обратятся нечестивые в ад, – все народы, забывающие Бога.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Ибо не навсегда забыт будет нищий, и надежда бедных не до конца погибнет.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Восстань, Господи, да не преобладает человек, да судятся народы пред лицом Твоим.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Наведи, Господи, страх на них; да знают народы, что человеки они.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Для чего, Господи, стоишь вдали, скрываешь Себя во время скорби?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По гордости своей нечестивый преследует бедного: да уловятся они ухищрениями, которые сами вымышляют.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Ибо нечестивый хвалится похотью души своей; корыстолюбец ублажает себя.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В надмении своем нечестивый пренебрегает Господа: «не взыщет»; во всех помыслах его: «нет Бога!»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Во всякое время пути его гибельны; суды Твои далеки для него; на всех врагов своих он смотрит с пренебрежением;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говорит в сердце своем: «не поколеблюсь; в род и род не приключится мне зла»;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уста его полны проклятия, коварства и лжи; под языком его – мучение и пагуба;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сидит в засаде за двором, в потаенных местах убивает невинного; глаза его подсматривают за бедным;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подстерегает в потаенном месте, как лев в логовище; подстерегает в засаде, чтобы схватить бедного; хватает бедного, увлекая в сети свои;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сгибается, прилегает, – и бедные падают в сильные когти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говорит в сердце своем: «забыл Бог, закрыл лицо Свое, не увидит никогда».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Восстань, Господи, Боже [мой], вознеси руку Твою, не забудь угнетенных [Твоих до конца].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Зачем нечестивый пренебрегает Бога, говоря в сердце своем: «Ты не взыщешь»?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Ты видишь, ибо Ты взираешь на обиды и притеснения, чтобы воздать Твоею рукою. Тебе предает себя бедный; сироте Ты помощник.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Сокруши мышцу нечестивому и злому, так чтобы искать и не найти его нечестия.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Господь – царь навеки, навсегда; исчезнут язычники с земли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Господи! Ты слышишь желания смиренных; укрепи сердце их; открой ухо Твое,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чтобы дать суд сироте и угнетенному, да не устрашает более человек на земле.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10:1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Начальнику хора. Псалом Давида. На Господа уповаю; как же вы говорите душе моей: «улетай на гору вашу, как птица»?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Ибо вот, нечестивые натянули лук, стрелу свою приложили к тетиве, чтобы во тьме стрелять в правых сердцем.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Когда разрушены основания, что сделает праведник?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Господь во святом храме Своем, Господь, – престол Его на небесах, очи Его зрят [на нищего]; вежды Его испытывают сынов человеческих.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Господь испытывает праведного, а нечестивого и любящего насилие ненавидит душа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Дождем прольет Он на нечестивых горящие угли, огонь и серу; и палящий ветер – их доля из чаши;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ибо Господь праведен, любит правду; лицо Его видит праведника.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11:1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Начальнику хора. На восьмиструнном. Псалом Давида.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Спаси [меня], Господи, ибо не стало праведного, ибо нет верных между сынами человеческими.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Ложь говорит каждый своему ближнему; уста льстивы, говорят от сердца притворного.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Истребит Господь все уста льстивые, язык велеречивый,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тех, которые говорят: «языком нашим пересилим, уста наши с нами; кто нам господин?»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Ради страдания нищих и воздыхания бедных ныне восстану, говорит Господь, поставлю в безопасности того, кого уловить хотят.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Слова Господни – слова чистые, серебро, очищенное от земли в горниле, семь раз переплавленное.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Ты, Господи, сохранишь их, соблюдешь от рода сего вовек.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Повсюду ходят нечестивые, когда ничтожные из сынов человеческих возвысились.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12:1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Начальнику хора. Псалом Давида.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Доколе, Господи, будешь забывать меня вконец, доколе будешь скрывать лицо Твое от меня?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Доколе мне слагать советы в душе моей, скорбь в сердце моем день [и ночь]? Доколе врагу моему возноситься надо мною?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Призри, услышь меня, Господи, Боже мой! Просвети очи мои, да не усну я сном смертным;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да не скажет враг мой: «я одолел его». Да не возрадуются гонители мои, если я поколеблюсь.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Я же уповаю на милость Твою; сердце мое возрадуется о спасении Твоем; воспою Господу, облагодетельствовавшему меня, [и буду петь имени Господа Всевышнего].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13:1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Начальнику хора. Псалом Давида. Сказал безумец в сердце своем: «нет Бога». Они развратились, совершили гнусные дела; нет делающего добро.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Господь с небес призрел на сынов человеческих, чтобы видеть, есть ли разумеющий, ищущий Бога.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Все уклонились, сделались равно непотребными; нет делающего добро, нет ни одного.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Неужели не вразумятся все, делающие беззаконие, съедающие народ мой, как едят хлеб, и не призывающие Господа?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Там убоятся они страха, [где нет страха,] ибо Бог в роде праведных.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Вы посмеялись над мыслью нищего, что Господь – упование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«Кто даст с Сиона спасение Израилю!» Когда Господь возвратит пленение народа Своего, тогда возрадуется Иаков и возвеселится Израиль. Слава: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14:1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Псалом Давида. Господи! кто может пребывать в жилище Твоем? кто может обитать на святой горе Твоей?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Тот, кто ходит непорочно, и делает правду, и говорит истину в сердце своем;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кто не клевещет языком своим, не делает искреннему своему зла и не принимает поношения на ближнего своего;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тот, в глазах которого презрен отверженный, но который боящихся Господа славит; кто клянется, хотя бы злому, и не изменяет;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кто серебра своего не отдает в рост и не принимает даров против невинного. Поступающий так не поколеблется вовек.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15:1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Песнь Давида. Храни меня, Боже, ибо я на Тебя уповаю.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Я сказал Господу: Ты – Господь мой; блага мои Тебе не нужны.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К святым, которые на земле, и к дивным Твоим – к ним все желание мое.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Пусть умножаются скорби у тех, которые текут к богу чужому; я не возлию кровавых возлияний их и не помяну имен их устами моими.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Господь есть часть наследия моего и чаши моей. Ты держишь жребий мой.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Межи мои прошли по прекрасным местам, и наследие мое приятно для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Благословлю Господа, вразумившего меня; даже и ночью учит меня внутренность моя.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Всегда видел я пред собою Господа, ибо Он одесную меня; не поколеблюсь.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Оттого возрадовалось сердце мое и возвеселился язык мой; даже и плоть моя успокоится в уповании,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ибо Ты не оставишь души моей в аде и не дашь святому Твоему увидеть тление,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Ты укажешь мне путь жизни: полнота радостей пред лицом Твоим, блаженство в деснице Твоей вовек.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16:1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Молитва Давида. Услышь, Господи, правду [мою], внемли воплю моему, прими мольбу из уст нелживых.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От Твоего лица суд мне да изыдет; да воззрят очи Твои на правоту.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Ты испытал сердце мое, посетил меня ночью, искусил меня и ничего не нашел; от мыслей моих не отступают уста мои.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В делах человеческих, по слову уст Твоих, я охранял себя от путей притеснителя.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Утверди шаги мои на путях Твоих, да не колеблются стопы мои.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К Тебе взываю я, ибо Ты услышишь меня, Боже; приклони ухо Твое ко мне, услышь слова мои.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Яви дивную милость Твою, Спаситель уповающих [на Тебя] от противящихся деснице Твоей.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Храни меня, как зеницу ока; в тени крыл Твоих укрой меня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от лица нечестивых, нападающих на меня, – от врагов души моей, окружающих меня: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они заключились в туке своем, надменно говорят устами своими.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На всяком шагу нашем ныне окружают нас; они устремили глаза свои, чтобы низложить меня на землю;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они подобны льву, жаждущему добычи, подобны скимну, сидящему в местах скрытных.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Восстань, Господи, предупреди их, низложи их. Избавь душу мою от нечестивого мечом Твоим,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от людей – рукою Твоею, Господи, от людей мира, которых удел в этой жизни, которых чрево Ты наполняешь из сокровищниц Твоих; сыновья их сыты и оставят остаток детям своим.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А я в правде буду взирать на лицо Твое; пробудившись, буду насыщаться образом Твоим. Слава: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17:1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Начальнику хора. Раба Господня Давида, который произнес слова песни сей к Господу, когда Господь избавил его от рук всех врагов его и от руки Саула. И он сказал: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Возлюблю тебя, Господи, крепость моя!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Господь – твердыня моя и прибежище мое, Избавитель мой, Бог мой – скала моя; на Него я уповаю; щит мой, рог спасения моего и убежище мое.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Призову достопоклоняемого Господа и от врагов моих спасусь.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Объяли меня муки смертные, и потоки беззакония устрашили меня;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цепи ада облегли меня, и сети смерти опутали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В тесноте моей я призвал Господа и к Богу моему воззвал. И Он услышал от [святого] чертога Своего голос мой, и вопль мой дошел до слуха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Потряслась и всколебалась земля, дрогнули и подвиглись основания гор, ибо разгневался [Бог];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поднялся дым от гнева Его и из уст Его огонь поядающий; горячие угли сыпались от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Наклонил Он небеса и сошел, – и мрак под ногами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воссел на херувимов и полетел, и понесся на крыльях ветра.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мрак сделал покровом Своим, сению вокруг Себя мрак вод, облаков воздушных.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От блистания пред Ним бежали облака Его, град и угли огненные.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Возгремел на небесах Господь, и Всевышний дал глас Свой, град и угли огненные.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Пустил стрелы Свои, и рассеял их, множество молний, и рассыпал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явились источники вод, и открылись основания вселенной от грозного гласа Твоего, Господи, от дуновения духа гнева Твоего.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Он простер руку с высоты и взял меня, и извлек меня из вод многих;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избавил меня от врага моего сильного и от ненавидящих меня, которые были сильнее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Они восстали на меня в день бедствия моего, но Господь был мне опорою.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Он вывел меня на пространное место и избавил меня, ибо Он благоволит ко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Воздал мне Господь по правде моей, по чистоте рук моих вознаградил меня,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ибо я хранил пути Господни и не был нечестивым пред Богом моим;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ибо все заповеди Его предо мною, и от уставов Его я не отступал.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Я был непорочен пред Ним и остерегался, чтобы не согрешить мне;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воздал мне Господь по правде моей, по чистоте рук моих пред очами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С милостивым Ты поступаешь милостиво, с мужем искренним – искренно,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с чистым – чисто, а с лукавым – по лукавству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ибо Ты людей угнетенных спасаешь, а очи надменные унижаешь.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Ты возжигаешь светильник мой, Господи; Бог мой просвещает тьму мою.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С Тобою я поражаю войско, с Богом моим восхожу на стену.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Бог! – Непорочен путь Его, чисто слово Господа; щит Он для всех, уповающих на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Ибо кто Бог, кроме Господа, и кто защита, кроме Бога нашего?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Бог препоясывает меня силою и устрояет мне верный путь;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делает ноги мои, как оленьи, и на высотах моих поставляет меня;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научает руки мои брани, и мышцы мои сокрушают медный лук.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Ты дал мне щит спасения Твоего, и десница Твоя поддерживает меня, и милость Твоя возвеличивает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Ты расширяешь шаг мой подо мною, и не колеблются ноги мои.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Я преследую врагов моих и настигаю их, и не возвращаюсь, доколе не истреблю 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поражаю их, и они не могут встать, падают под ноги мои,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ибо Ты препоясал меня силою для войны и низложил под ноги мои восставших на меня;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Ты обратил ко мне тыл врагов моих, и я истребляю ненавидящих меня: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они вопиют, но нет спасающего; ко Господу, – но Он не внемлет им;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я рассеваю их, как прах пред лицом ветра, как уличную грязь попираю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Ты избавил меня от мятежа народа, поставил меня главою иноплеменников; народ, которого я не знал, служит мне;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по одному слуху о мне повинуются мне; иноплеменники ласкательствуют предо мною;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иноплеменники бледнеют и трепещут в укреплениях своих.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47</w:t>
      </w:r>
      <w:r>
        <w:rPr>
          <w:lang w:val="ru_RU" w:bidi="ru_RU"/>
        </w:rPr>
        <w:t xml:space="preserve"> Жив Господь и благословен защитник мой! Да будет превознесен Бог спасения моего,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48</w:t>
      </w:r>
      <w:r>
        <w:rPr>
          <w:lang w:val="ru_RU" w:bidi="ru_RU"/>
        </w:rPr>
        <w:t xml:space="preserve"> Бог, мстящий за меня, и покоряющий мне народы,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49</w:t>
      </w:r>
      <w:r>
        <w:rPr>
          <w:lang w:val="ru_RU" w:bidi="ru_RU"/>
        </w:rPr>
        <w:t xml:space="preserve"> и избавляющий меня от врагов моих! Ты вознес меня над восстающими против меня и от человека жестокого избавил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50</w:t>
      </w:r>
      <w:r>
        <w:rPr>
          <w:lang w:val="ru_RU" w:bidi="ru_RU"/>
        </w:rPr>
        <w:t xml:space="preserve"> За то буду славить Тебя, Господи, между иноплеменниками и буду петь имени Твоему,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51</w:t>
      </w:r>
      <w:r>
        <w:rPr>
          <w:lang w:val="ru_RU" w:bidi="ru_RU"/>
        </w:rPr>
        <w:t xml:space="preserve"> величественно спасающий царя и творящий милость помазаннику Твоему Давиду и потомству его вовеки. Слава: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18:1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Начальнику хора. Псалом Давида.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Небеса проповедуют славу Божию, и о делах рук Его вещает твердь.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День дню передает речь, и ночь ночи открывает знание.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Нет языка, и нет наречия, где не слышался бы голос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По всей земле проходит звук их, и до пределов вселенной слова их. Он поставил в них жилище солнцу,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оно выходит, как жених из брачного чертога своего, радуется, как исполин, пробежать поприще.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От края небес исход его, и шествие его до края их, и ничто не укрыто от теплоты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Закон Господа совершен, укрепляет душу; откровение Господа верно, умудряет простых.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Повеления Господа праведны, веселят сердце; заповедь Господа светла, просвещает очи.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Страх Господень чист, пребывает вовек. Суды Господни – истина, все праведны;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они вожделеннее золота и даже множества золота чистого, слаще меда и капель сота;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раб Твой охраняется ими, в соблюдении их великая награда.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Кто усмотрит погрешности свои? От тайных моих очисти меня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от умышленных удержи раба Твоего, чтобы не возобладали мною. Тогда я буду непорочен и чист от великого развращения.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Да будут слова уст моих и помышление сердца моего благоугодны пред Тобою, Господи, твердыня моя и Избавитель мой!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19:1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Начальнику хора. Псалом Давида.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Да услышит тебя Господь в день печали, да защитит тебя имя Бога Иаковлева.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Да пошлет тебе помощь из Святилища и с Сиона да подкрепит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Да воспомянет все жертвоприношения твои и всесожжение твое да соделает тучным.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Да даст тебе [Господь] по сердцу твоему и все намерения твои да исполнит.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Мы возрадуемся о спасении твоем и во имя Бога нашего поднимем знамя. Да исполнит Господь все прошения твои.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Ныне познал я, что Господь спасает помазанника Своего, отвечает ему со святых небес Своих могуществом спасающей десницы Своей.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Иные колесницами, иные конями, а мы именем Господа Бога нашего хвалимся.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Они поколебались и пали, а мы встали и стоим прямо.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Господи! спаси царя и услышь нас, когда будем взывать [к Тебе].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20:1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Начальнику хора. Псалом Давида.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Господи! силою Твоею веселится царь и о спасении Твоем безмерно радуется.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Ты дал ему, чего желало сердце его, и прошения уст его не отринул,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ибо Ты встретил его благословениями благости, возложил на голову его венец из чистого золота.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Он просил у Тебя жизни; Ты дал ему долгоденствие на век и век.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Велика слава его в спасении Твоем; Ты возложил на него честь и величие.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Ты положил на него благословения навеки, возвеселил его радостью лица Твоего,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ибо царь уповает на Господа, и по благости Всевышнего не поколеблется.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Рука Твоя найдет всех врагов Твоих, десница Твоя найдет [всех] ненавидящих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Во время гнева Твоего Ты сделаешь их, как печь огненную; во гневе Своем Господь погубит их, и пожрет их огонь.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Ты истребишь плод их с земли и семя их – из среды сынов человеческих,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ибо они предприняли против Тебя злое, составили замыслы, но не могли [выполнить их].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Ты поставишь их целью, из луков Твоих пустишь стрелы в лицо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Вознесись, Господи, силою Твоею: мы будем воспевать и прославлять Твое могущество. Слава: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21:1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Начальнику хора. При появлении зари. Псалом Давида.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Боже мой! Боже мой! [внемли мне] для чего Ты оставил меня? Далеки от спасения моего слова вопля моего.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Боже мой! я вопию днем, – и Ты не внемлешь мне, ночью, – и нет мне успокоения.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Но Ты, Святой, живешь среди славословий Израиля.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На Тебя уповали отцы наши; уповали, и Ты избавлял 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к Тебе взывали они, и были спасаемы; на Тебя уповали, и не оставались в стыде.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Я же червь, а не человек, поношение у людей и презрение в народе.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Все, видящие меня, ругаются надо мною, говорят устами, кивая головою: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«Он уповал на Господа; пусть избавит его, пусть спасет, если он угоден Ему».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Но Ты извел меня из чрева, вложил в меня упование у грудей матери моей.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На Тебя оставлен я от утробы; от чрева матери моей Ты – Бог мой.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Не удаляйся от меня, ибо скорбь близка, а помощника нет.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Множество тельцов обступили меня; тучные Васанские окружили меня,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раскрыли на меня пасть свою, как лев, алчущий добычи и рыкающий.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Я пролился, как вода; все кости мои рассыпались; сердце мое сделалось как воск, растаяло посреди внутренности моей.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Сила моя иссохла, как черепок; язык мой прильпнул к гортани моей, и Ты свел меня к персти смертной.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Ибо псы окружили меня, скопище злых обступило меня, пронзили руки мои и ноги мои.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Можно было бы перечесть все кости мои; а они смотрят и делают из меня зрелище;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делят ризы мои между собою и об одежде моей бросают жребий.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Но Ты, Господи, не удаляйся от меня; сила моя! поспеши на помощь мне;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избавь от меча душу мою и от псов одинокую мою;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спаси меня от пасти льва и от рогов единорогов, услышав, избавь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Буду возвещать имя Твое братьям моим, посреди собрания восхвалять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Боящиеся Господа! восхвалите Его. Все семя Иакова! прославь Его. Да благоговеет пред Ним все семя Израиля,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ибо Он не презрел и не пренебрег скорби страждущего, не скрыл от него лица Своего, но услышал его, когда сей воззвал к Нему.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О Тебе хвала моя в собрании великом; воздам обеты мои пред боящимися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Да едят бедные и насыщаются; да восхвалят Господа ищущие Его; да живут сердца ваши вовеки!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Вспомнят, и обратятся к Господу все концы земли, и поклонятся пред Тобою все племена язычников,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ибо Господне есть царство, и Он – Владыка над народами.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Будут есть и поклоняться все тучные земли; преклонятся пред Ним все нисходящие в персть и не могущие сохранить жизни своей.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Потомство [мое] будет служить Ему, и будет называться Господним вовек: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придут и будут возвещать правду Его людям, которые родятся, что сотворил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22:1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Псалом Давида. Господь – Пастырь мой; я ни в чем не буду нуждаться: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Он покоит меня на злачных пажитях и водит меня к водам тихим,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подкрепляет душу мою, направляет меня на стези правды ради имени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Если я пойду и долиною смертной тени, не убоюсь зла, потому что Ты со мной; Твой жезл и Твой посох – они успокаивают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Ты приготовил предо мною трапезу в виду врагов моих; умастил елеем голову мою; чаша моя преисполнена.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Так, благость и милость [Твоя] да сопровождают меня во все дни жизни моей, и я пребуду в доме Господнем многие дни.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23:1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Псалом Давида. [В первый день недели.] Господня – земля и что наполняет ее, вселенная и все живущее в ней,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ибо Он основал ее на морях и на реках утвердил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Кто взойдет на гору Господню, или кто станет на святом месте 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тот, у которого руки неповинны и сердце чисто, кто не клялся душою своею напрасно и не божился ложно [ближнему своему],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тот получит благословение от Господа и милость от Бога, Спасителя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Таков род ищущих Его, ищущих лица Твоего, Боже Иакова!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Поднимите, врата, верхи ваши, и поднимитесь, двери вечные, и войдет Царь славы!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Кто сей Царь славы? – Господь крепкий и сильный, Господь, сильный в брани.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Поднимите, врата, верхи ваши, и поднимитесь, двери вечные, и войдет Царь славы!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Кто сей Царь славы? – Господь сил, Он – Царь славы. Слава: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24:1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Псалом Давида. К Тебе, Господи, возношу душу мою.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Боже мой! на Тебя уповаю, да не постыжусь [вовек], да не восторжествуют надо мною враги мои,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да не постыдятся и все надеющиеся на Тебя; да постыдятся беззаконнующие втуне.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Укажи мне, Господи, пути Твои и научи меня стезям Твоим.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Направь меня на истину Твою и научи меня, ибо Ты Бог спасения моего; на Тебя надеюсь всякий день.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Вспомни щедроты Твои, Господи, и милости Твои, ибо они от века.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Грехов юности моей и преступлений моих не вспоминай; по милости Твоей вспомни меня Ты, ради благости Твоей, Господи!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Благ и праведен Господь, посему наставляет грешников на путь,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направляет кротких к правде и научает кротких путям Своим.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Все пути Господни – милость и истина к хранящим завет Его и откровения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Ради имени Твоего, Господи, прости согрешение мое, ибо велико оно.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Кто есть человек, боящийся Господа? Ему укажет Он путь, который избрать.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Душа его пребудет во благе, и семя его наследует землю.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Тайна Господня – боящимся Его, и завет Свой Он открывает 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Очи мои всегда к Господу, ибо Он извлекает из сети ноги мои.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Призри на меня и помилуй меня, ибо я одинок и угнетен.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Скорби сердца моего умножились; выведи меня из бед моих,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призри на страдание мое и на изнеможение мое и прости все грехи мои.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Посмотри на врагов моих, как много их, и какою лютою ненавистью они ненавидят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Сохрани душу мою и избавь меня, да не постыжусь, что я на Тебя уповаю.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Непорочность и правота да охраняют меня, ибо я на Тебя надеюсь.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Избавь, Боже, Израиля от всех скорбей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25:1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Псалом Давида. Рассуди меня, Господи, ибо я ходил в непорочности моей, и, уповая на Господа, не поколеблюсь.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Искуси меня, Господи, и испытай меня; расплавь внутренности мои и сердце мое,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ибо милость Твоя пред моими очами, и я ходил в истине Твоей,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не сидел я с людьми лживыми, и с коварными не пойду;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возненавидел я сборище злонамеренных, и с нечестивыми не сяду;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буду омывать в невинности руки мои и обходить жертвенник Твой, Господи,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чтобы возвещать гласом хвалы и поведать все чудеса Твои.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Господи! возлюбил я обитель дома Твоего и место жилища славы Твоей.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Не погуби души моей с грешниками и жизни моей с кровожадными,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у которых в руках злодейство и которых правая рука полна мздоимства.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А я хожу в моей непорочности; избавь меня, [Господи,] и помилуй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Моя нога стоит на прямом пути; в собраниях благословлю Господа.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26:1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Псалом Давида. [Прежде помазания.] Господь – свет мой и спасение мое: кого мне бояться? Господь – крепость жизни моей: кого мне страшиться?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Если будут наступать на меня злодеи, противники и враги мои, чтобы пожрать плоть мою, то они сами преткнутся и падут.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Если ополчится против меня полк, не убоится сердце мое; если восстанет на меня война, и тогда буду надеяться.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Одного просил я у Господа, того только ищу, чтобы пребывать мне в доме Господнем во все дни жизни моей, созерцать красоту Господню и посещать [святой] храм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ибо Он укрыл бы меня в скинии Своей в день бедствия, скрыл бы меня в потаенном месте селения Своего, вознес бы меня на скалу.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Тогда вознеслась бы голова моя над врагами, окружающими меня; и я принес бы в Его скинии жертвы славословия, стал бы петь и воспевать пред Господом.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Услышь, Господи, голос мой, которым я взываю, помилуй меня и внемли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Сердце мое говорит от Тебя: «ищите лица Моего»; и я буду искать лица Твоего, Господи.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Не скрой от меня лица Твоего; не отринь во гневе раба Твоего. Ты был помощником моим; не отвергни меня и не оставь меня, Боже, Спаситель мой!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Ибо отец мой и мать моя оставили меня, но Господь примет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Научи меня, Господи, пути Твоему и наставь меня на стезю правды, ради врагов моих;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не предавай меня на произвол врагам моим, ибо восстали на меня свидетели лживые и дышат злобою.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Но я верую, что увижу благость Господа на земле живых.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Надейся на Господа, мужайся, и да укрепляется сердце твое, и надейся на Господа. Слава: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27:1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Псалом Давида. К тебе, Господи, взываю: твердыня моя! не будь безмолвен для меня, чтобы при безмолвии Твоем я не уподобился нисходящим в могилу.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Услышь голос молений моих, когда я взываю к Тебе, когда поднимаю руки мои к святому храму Твоему.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Не погуби меня с нечестивыми и с делающими неправду, которые с ближними своими говорят о мире, а в сердце у них зло.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Воздай им по делам их, по злым поступкам их; по делам рук их воздай им, отдай им заслуженное 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За то, что они невнимательны к действиям Господа и к делу рук Его, Он разрушит их и не созиждет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Благословен Господь, ибо Он услышал голос молений моих.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Господь – крепость моя и щит мой; на Него уповало сердце мое, и Он помог мне, и возрадовалось сердце мое; и я прославлю Его песнью моею.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Господь – крепость народа Своего и спасительная защита помазанника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Спаси народ Твой и благослови наследие Твое; паси их и возвышай их вовеки!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28:1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Псалом Давида. [При окончании праздника кущей.] Воздайте Господу, сыны Божии, воздайте Господу славу и честь,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воздайте Господу славу имени Его; поклонитесь Господу в благолепном святилище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Глас Господень над водами; Бог славы возгремел, Господь над водами многими.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Глас Господа силен, глас Господа величествен.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Глас Господа сокрушает кедры; Господь сокрушает кедры Ливанские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заставляет их скакать подобно тельцу, Ливан и Сирион, подобно молодому единорогу.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Глас Господа высекает пламень огня.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Глас Господа потрясает пустыню; потрясает Господь пустыню Кадес.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Глас Господа разрешает от бремени ланей и обнажает леса; и во храме Его все возвещает о Его славе.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Господь восседал над потопом, и будет восседать Господь царем вовек.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Господь даст силу народу Своему, Господь благословит народ Свой миром.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29:1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Псалом Давида; песнь при обновлении дома.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Превознесу Тебя, Господи, что Ты поднял меня и не дал моим врагам восторжествовать надо мною.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Господи, Боже мой! я воззвал к Тебе, и Ты исцелил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Господи! Ты вывел из ада душу мою и оживил меня, чтобы я не сошел в могилу.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Пойте Господу, святые Его, славьте память святыни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ибо на мгновение гнев Его, на всю жизнь благоволение Его: вечером водворяется плач, а наутро радость.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я говорил в благоденствии моем: «не поколеблюсь вовек».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По благоволению Твоему, Господи, Ты укрепил гору мою; но Ты сокрыл лицо Твое, и я смутился.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Тогда к Тебе, Господи, взывал я, и Господа [моего] умолял: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«Что пользы в крови моей, когда я сойду в могилу? будет ли прах славить Тебя? будет ли возвещать истину Твою?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Услышь, Господи, и помилуй меня; Господи! будь мне помощником».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Ты обратил сетование мое в ликование, снял с меня вретище и препоясал меня веселием,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да славит Тебя душа моя и да не умолкает. Господи, Боже мой! буду славить Тебя вечно. Слава: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30:1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Начальнику хора. Псалом Давида. [Во время смятения.]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На Тебя, Господи, уповаю, да не постыжусь вовек; по правде Твоей избавь меня;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приклони ко мне ухо Твое, поспеши избавить меня. Будь мне каменною твердынею, домом прибежища, чтобы спасти меня,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ибо Ты – каменная гора моя и ограда моя; ради имени Твоего води меня и управляй мною.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Выведи меня из сети, которую тайно поставили мне, ибо Ты – крепость моя.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В Твою руку предаю дух мой; Ты избавлял меня, Господи, Боже истины.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Ненавижу почитателей суетных идолов, но на Господа уповаю.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Буду радоваться и веселиться о милости Твоей, потому что Ты призрел на бедствие мое, узнал горесть души моей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не предал меня в руки врага; поставил ноги мои на пространном месте.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Помилуй меня, Господи, ибо тесно мне; иссохло от горести око мое, душа моя и утроба моя.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Истощилась в печали жизнь моя и лета мои в стенаниях; изнемогла от грехов моих сила моя, и кости мои иссохли.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От всех врагов моих я сделался поношением даже у соседей моих и страшилищем для знакомых моих; видящие меня на улице бегут от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Я забыт в сердцах, как мертвый; я – как сосуд разбитый,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ибо слышу злоречие многих; отвсюду ужас, когда они сговариваются против меня, умышляют исторгнуть душу мою.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А я на Тебя, Господи, уповаю; я говорю: Ты – мой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В Твоей руке дни мои; избавь меня от руки врагов моих и от гонителей моих.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Яви светлое лицо Твое рабу Твоему; спаси меня милостью Твоею.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Господи! да не постыжусь, что я к Тебе взываю; нечестивые же да посрамятся, да умолкнут в аде.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Да онемеют уста лживые, которые против праведника говорят злое с гордостью и презрением.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Как много у Тебя благ, которые Ты хранишь для боящихся Тебя и которые приготовил уповающим на Тебя пред сынами человеческими!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Ты укрываешь их под покровом лица Твоего от мятежей людских, скрываешь их под сенью от пререкания языков.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Благословен Господь, что явил мне дивную милость Свою в укрепленном городе!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В смятении моем я думал: «отвержен я от очей Твоих»; но Ты услышал голос молитвы моей, когда я воззвал к Тебе.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Любите Господа, все праведные Его; Господь хранит верных и поступающим надменно воздает с избытком.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Мужайтесь, и да укрепляется сердце ваше, все надеющиеся на Господа!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31:1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Псалом Давида. Учение. Блажен, кому отпущены беззакония, и чьи грехи покрыты!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Блажен человек, которому Господь не вменит греха, и в чьем духе нет лукавства!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Когда я молчал, обветшали кости мои от вседневного стенания моего,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ибо день и ночь тяготела надо мною рука Твоя; свежесть моя исчезла, как в летнюю засуху.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Но я открыл Тебе грех мой и не скрыл беззакония моего; я сказал: «исповедаю Господу преступления мои», и Ты снял с меня вину греха моего.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За то помолится Тебе каждый праведник во время благопотребное, и тогда разлитие многих вод не достигнет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Ты покров мой: Ты охраняешь меня от скорби, окружаешь меня радостями избавления.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«Вразумлю тебя, наставлю тебя на путь, по которому тебе идти; буду руководить тебя, око Мое над тобою».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«Не будьте как конь, как лошак несмысленный, которых челюсти нужно обуздывать уздою и удилами, чтобы они покорялись тебе».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Много скорбей нечестивому, а уповающего на Господа окружает милость.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Веселитесь о Господе и радуйтесь, праведные; торжествуйте, все правые сердцем. Слава: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32:1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[Псалом Давида.] Радуйтесь, праведные, о Господе: правым прилично славословить.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Славьте Господа на гуслях, пойте Ему на десятиструнной псалтири;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пойте Ему новую песнь; пойте Ему стройно, с восклицанием,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ибо слово Господне право и все дела Его верны.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Он любит правду и суд; милости Господней полна земля.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Словом Господа сотворены небеса, и духом уст Его – все воинство их: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Он собрал, будто груды, морские воды, положил бездны в хранилищах.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Да боится Господа вся земля; да трепещут пред Ним все, живущие во вселенной,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ибо Он сказал, – и сделалось; Он повелел, – и явилось.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Господь разрушает советы язычников, уничтожает замыслы народов, [уничтожает советы князей].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Совет же Господень стоит вовек; помышления сердца Его – в род и род.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Блажен народ, у которого Господь есть Бог, – племя, которое Он избрал в наследие Себе.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С небес призирает Господь, видит всех сынов человеческих;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с престола, на котором восседает, Он призирает на всех, живущих на земле: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Он создал сердца всех их и вникает во все дела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Не спасется царь множеством воинства; исполина не защитит великая сила.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Ненадежен конь для спасения, не избавит великою силою своею.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Вот, око Господне над боящимися Его и уповающими на милость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что Он душу их спасет от смерти и во время голода пропитает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Душа наша уповает на Господа: Он – помощь наша и защита наша;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о Нем веселится сердце наше, ибо на святое имя Его мы уповали.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Да будет милость Твоя, Господи, над нами, как мы уповаем на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33:1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Псалом Давида, когда он притворился безумным пред Авимелехом и был изгнан от него и удалился.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Благословлю Господа во всякое время; хвала Ему непрестанно в устах моих.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Господом будет хвалиться душа моя; услышат кроткие и возвеселятся.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Величайте Господа со мною, и превознесем имя Его вместе.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Я взыскал Господа, и Он услышал меня, и от всех опасностей моих избавил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Кто обращал взор к Нему, те просвещались, и лица их не постыдятся.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Сей нищий воззвал, – и Господь услышал и спас его от всех бед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Ангел Господень ополчается вокруг боящихся Его и избавляет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Вкусите и увидите, как благ Господь! Блажен человек, который уповает на Него!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Бойтесь Господа, [все] святые Его, ибо нет скудости у боящихся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Скимны бедствуют и терпят голод, а ищущие Господа не терпят нужды ни в каком благе.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Придите, дети, послушайте меня: страху Господню научу вас.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Хочет ли человек жить и любит ли долгоденствие, чтобы видеть благо?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Удерживай язык свой от зла и уста свои от коварных слов.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Уклоняйся от зла и делай добро; ищи мира и следуй за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Очи Господни обращены на праведников, и уши Его – к воплю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Но лицо Господне против делающих зло, чтобы истребить с земли память о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Взывают [праведные], и Господь слышит, и от всех скорбей их избавляет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Близок Господь к сокрушенным сердцем и смиренных духом спасет.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Много скорбей у праведного, и от всех их избавит его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Он хранит все кости его; ни одна из них не сокрушится.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Убьет грешника зло, и ненавидящие праведного погибнут.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Избавит Господь душу рабов Своих, и никто из уповающих на Него не погибнет.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34:1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Псалом Давида. Вступись, Господи, в тяжбу с тяжущимися со мною, побори борющихся со мною;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возьми щит и латы и восстань на помощь мне;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обнажи меч и прегради путь преследующим меня; скажи душе моей: «Я – спасение твое!»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Да постыдятся и посрамятся ищущие души моей; да обратятся назад и покроются бесчестием умышляющие мне зло;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да будут они, как прах пред лицом ветра, и Ангел Господень да прогоняет 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да будет путь их темен и скользок, и Ангел Господень да преследует 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ибо они без вины скрыли для меня яму – сеть свою, без вины выкопали ее для души моей.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Да придет на него гибель неожиданная, и сеть его, которую он скрыл для меня, да уловит его самого; да впадет в нее на погибель.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А моя душа будет радоваться о Господе, будет веселиться о спасении от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Все кости мои скажут: «Господи! кто подобен Тебе, избавляющему слабого от сильного, бедного и нищего от грабителя его?»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Восстали на меня свидетели неправедные: чего я не знаю, о том допрашивают меня;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воздают мне злом за добро, сиротством душе моей.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Я во время болезни их одевался во вретище, изнурял постом душу мою, и молитва моя возвращалась в недро мое.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Я поступал, как бы это был друг мой, брат мой; я ходил скорбный, с поникшею головою, как бы оплакивающий мать.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А когда я претыкался, они радовались и собирались; собирались ругатели против меня, не знаю за что, поносили и не переставали;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с лицемерными насмешниками скрежетали на меня зубами своими.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Господи! долго ли будешь смотреть на это? Отведи душу мою от злодейств их, от львов – одинокую мою.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Я прославлю Тебя в собрании великом, среди народа многочисленного восхвалю Тебя,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чтобы не торжествовали надо мною враждующие против меня неправедно, и не перемигивались глазами ненавидящие меня безвинно;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ибо не о мире говорят они, но против мирных земли составляют лукавые замыслы;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расширяют на меня уста свои; говорят: «хорошо! хорошо! видел глаз наш».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Ты видел, Господи, не умолчи; Господи! не удаляйся от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Подвигнись, пробудись для суда моего, для тяжбы моей, Боже мой и Господи мой!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Суди меня по правде Твоей, Господи, Боже мой, и да не торжествуют они надо мною;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да не говорят в сердце своем: «хорошо! [хорошо!] по душе нашей!» Да не говорят: «мы поглотили его».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Да постыдятся и посрамятся все, радующиеся моему несчастью; да облекутся в стыд и позор величающиеся надо мною.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Да радуются и веселятся желающие правоты моей и говорят непрестанно: «да возвеличится Господь, желающий мира рабу Своему!»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язык мой будет проповедовать правду Твою и хвалу Твою всякий день.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35:1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Начальнику хора. Раба Господня Давида.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Нечестие беззаконного говорит в сердце моем: нет страха Божия пред глазами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ибо он льстит себе в глазах своих, будто отыскивает беззаконие свое, чтобы возненавидеть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слова уст его – неправда и лукавство; не хочет он вразумиться, чтобы делать добро;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на ложе своем замышляет беззаконие, становится на путь недобрый, не гнушается злом.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Господи! милость Твоя до небес, истина Твоя до облаков!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Правда Твоя, как горы Божии, и судьбы Твои – бездна великая! Человеков и скотов хранишь Ты, Господи!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Как драгоценна милость Твоя, Боже! Сыны человеческие в тени крыл Твоих покойны: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насыщаются от тука дома Твоего, и из потока сладостей Твоих Ты напояешь 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ибо у Тебя источник жизни; во свете Твоем мы видим свет.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Продли милость Твою к знающим Тебя и правду Твою к правым сердцем,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да не наступит на меня нога гордыни, и рука грешника да не изгонит меня: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там пали делающие беззаконие, низринуты и не могут встать. Слава: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36:1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Псалом Давида. Не ревнуй злодеям, не завидуй делающим беззаконие,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ибо они, как трава, скоро будут подкошены и, как зеленеющий злак, увянут.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Уповай на Господа и делай добро; живи на земле и храни истину.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Утешайся Господом, и Он исполнит желания сердца твоего.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Предай Господу путь твой и уповай на Него, и Он совершит,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выведет, как свет, правду твою и справедливость твою, как полдень.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Покорись Господу и надейся на Него. Не ревнуй успевающему в пути своем, человеку лукавствующему.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Перестань гневаться и оставь ярость; не ревнуй до того, чтобы делать зло,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ибо делающие зло истребятся, уповающие же на Господа наследуют землю.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Еще немного, и не станет нечестивого; посмотришь на его место, и нет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А кроткие наследуют землю и насладятся множеством мира.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Нечестивый злоумышляет против праведника и скрежещет на него зубами своими: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Господь же посмевается над ним, ибо видит, что приходит день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Нечестивые обнажают меч и натягивают лук свой, чтобы низложить бедного и нищего, чтобы пронзить идущих прямым путем: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меч их войдет в их же сердце, и луки их сокрушатся.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Малое у праведника – лучше богатства многих нечестивых,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ибо мышцы нечестивых сокрушатся, а праведников подкрепляет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Господь знает дни непорочных, и достояние их пребудет вовек: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не будут они постыжены во время лютое и во дни голода будут сыты;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а нечестивые погибнут, и враги Господни, как тук агнцев, исчезнут, в дыме исчезнут.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Нечестивый берет взаймы и не отдает, а праведник милует и дает,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ибо благословенные Им наследуют землю, а проклятые Им истребятся.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Господом утверждаются стопы такого человека, и Он благоволит к пути его: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когда он будет падать, не упадет, ибо Господь поддерживает его за руку.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Я был молод и состарился, и не видал праведника оставленным и потомков его просящими хлеба: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он всякий день милует и взаймы дает, и потомство его в благословении будет.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Уклоняйся от зла, и делай добро, и будешь жить вовек: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ибо Господь любит правду и не оставляет святых Своих; вовек сохранятся они; [а беззаконные будут извержены] и потомство нечестивых истребится.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Праведники наследуют землю и будут жить на ней вовек.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Уста праведника изрекают премудрость, и язык его произносит правду.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Закон Бога его в сердце у него; не поколеблются стопы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Нечестивый подсматривает за праведником и ищет умертвить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но Господь не отдаст его в руки его и не допустит обвинить его, когда он будет судим.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Уповай на Господа и держись пути Его: и Он вознесет тебя, чтобы ты наследовал землю; и когда будут истребляемы нечестивые, ты увидишь.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Видел я нечестивца грозного, расширявшегося, подобно укоренившемуся многоветвистому дереву;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но он прошел, и вот нет его; ищу его и не нахожу.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Наблюдай за непорочным и смотри на праведного, ибо будущность такого человека есть мир;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а беззаконники все истребятся; будущность нечестивых погибнет.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От Господа спасение праведникам, Он – защита их во время скорби;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и поможет им Господь и избавит их; избавит их от нечестивых и спасет их, ибо они на Него уповают. Слава: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37:1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Псалом Давида. В воспоминание [о субботе].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Господи! не в ярости Твоей обличай меня и не во гневе Твоем наказывай меня,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ибо стрелы Твои вонзились в меня, и рука Твоя тяготеет на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Нет целого места в плоти моей от гнева Твоего; нет мира в костях моих от грехов моих,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ибо беззакония мои превысили голову мою, как тяжелое бремя отяготели на мне,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смердят, гноятся раны мои от безумия моего.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Я согбен и совсем поник, весь день сетуя хожу,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ибо чресла мои полны воспалениями, и нет целого места в плоти моей.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Я изнемог и сокрушен чрезмерно; кричу от терзания сердца моего.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Господи! пред Тобою все желания мои, и воздыхание мое не сокрыто от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Сердце мое трепещет; оставила меня сила моя, и свет очей моих, – и того нет у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Друзья мои и искренние отступили от язвы моей, и ближние мои стоят вдали.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Ищущие же души моей ставят сети, и желающие мне зла говорят о погибели моей и замышляют всякий день козни;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а я, как глухой, не слышу, и как немой, который не открывает уст своих;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стал я, как человек, который не слышит и не имеет в устах своих ответа,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ибо на Тебя, Господи, уповаю я; Ты услышишь, Господи, Боже мой.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я сказал: да не восторжествуют надо мною [враги мои]; когда колеблется нога моя, они величаются надо мною.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Я близок к падению, и скорбь моя всегда предо мною.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Беззаконие мое я сознаю, сокрушаюсь о грехе моем.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А враги мои живут и укрепляются, и умножаются ненавидящие меня безвинно;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воздающие мне злом за добро враждуют против меня за то, что я следую добру.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Не оставь меня, Господи, Боже мой! Не удаляйся от меня;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поспеши на помощь мне, Господи, Спаситель мой!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38:1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Начальнику хора, Идифуму. Псалом Давида.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Я сказал: буду я наблюдать за путями моими, чтобы не согрешать мне языком моим; буду обуздывать уста мои, доколе нечестивый предо мною.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Я был нем и безгласен, и молчал даже о добром; и скорбь моя подвиглась.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Воспламенилось сердце мое во мне; в мыслях моих возгорелся огонь; я стал говорить языком моим: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скажи мне, Господи, кончину мою и число дней моих, какое оно, дабы я знал, какой век мой.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Вот, Ты дал мне дни, как пяди, и век мой как ничто пред Тобою. Подлинно, совершенная суета – всякий человек живущий.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Подлинно, человек ходит подобно призраку; напрасно он суетится, собирает и не знает, кому достанется то.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ныне чего ожидать мне, Господи? надежда моя – на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От всех беззаконий моих избавь меня, не предавай меня на поругание безумному.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Я стал нем, не открываю уст моих; потому что Ты соделал это.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Отклони от меня удары Твои; я исчезаю от поражающей руки Твоей.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Если Ты обличениями будешь наказывать человека за преступления, то рассыплется, как от моли, краса его. Так, суетен всякий человек!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Услышь, Господи, молитву мою и внемли воплю моему; не будь безмолвен к слезам моим, ибо странник я у Тебя и пришлец, как и все отцы мои.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Отступи от меня, чтобы я мог подкрепиться, прежде нежели отойду и не будет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39:1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Начальнику хора. Псалом Давида.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Твердо уповал я на Господа, и Он приклонился ко мне и услышал вопль мой;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извлек меня из страшного рва, из тинистого болота, и поставил на камне ноги мои и утвердил стопы мои;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вложил в уста мои новую песнь – хвалу Богу нашему. Увидят многие и убоятся и будут уповать на Господа.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Блажен человек, который на Господа возлагает надежду свою и не обращается к гордым и к уклоняющимся ко лжи.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Много соделал Ты, Господи, Боже мой: о чудесах и помышлениях Твоих о нас – кто уподобится Тебе! – хотел бы я проповедовать и говорить, но они превышают число.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Жертвы и приношения Ты не восхотел; Ты открыл мне уши; всесожжения и жертвы за грех Ты не потребовал.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Тогда я сказал: вот, иду; в свитке книжном написано о мне: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я желаю исполнить волю Твою, Боже мой, и закон Твой у меня в сердце.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Я возвещал правду Твою в собрании великом; я не возбранял устам моим: Ты, Господи, знаешь.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Правды Твоей не скрывал в сердце моем, возвещал верность Твою и спасение Твое, не утаивал милости Твоей и истины Твоей пред собранием великим.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Не удерживай, Господи, щедрот Твоих от меня; милость Твоя и истина Твоя да охраняют меня непрестанно,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ибо окружили меня беды неисчислимые; постигли меня беззакония мои, так что видеть не могу: их более, нежели волос на голове моей; сердце мое оставило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Благоволи, Господи, избавить меня; Господи! поспеши на помощь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Да постыдятся и посрамятся все, ищущие погибели душе моей! Да будут обращены назад и преданы посмеянию желающие мне зла!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Да смятутся от посрамления своего говорящие мне: «хорошо! хорошо!»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Да радуются и веселятся Тобою все, ищущие Тебя, и любящие спасение Твое да говорят непрестанно: «велик Господь!»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Я же беден и нищ, но Господь печется о мне. Ты – помощь моя и избавитель мой, Боже мой! не замедли. Слава: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40:1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Начальнику хора. Псалом Давида.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Блажен, кто помышляет о бедном [и нищем]! В день бедствия избавит его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Господь сохранит его и сбережет ему жизнь; блажен будет он на земле. И Ты не отдашь его на волю врагов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Господь укрепит его на одре болезни его. Ты изменишь все ложе его в болезни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Я сказал: Господи! помилуй меня, исцели душу мою, ибо согрешил я пред Тобою.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Враги мои говорят обо мне злое: «когда он умрет и погибнет имя его?»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если приходит кто видеть меня, говорит ложь; сердце его слагает в себе неправду, и он, выйдя вон, толкует.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Все ненавидящие меня шепчут между собою против меня, замышляют на меня зло: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«Слово велиала пришло на него; он слег; не встать ему более».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Даже человек мирный со мною, на которого я полагался, который ел хлеб мой, поднял на меня пяту.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Ты же, Господи, помилуй меня и восставь меня, и я воздам 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Из того узнаю, что Ты благоволишь ко мне, если враг мой не восторжествует надо мною,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а меня сохранишь в целости моей и поставишь пред лицом Твоим навеки.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Благословен Господь Бог Израилев от века и до века! Аминь, аминь!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41:1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Начальнику хора. Учение. Сынов Кореевых.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Как лань желает к потокам воды, так желает душа моя к Тебе, Боже!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Жаждет душа моя к Богу крепкому, живому: когда приду и явлюсь пред лицо Божие!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Слезы мои были для меня хлебом день и ночь, когда говорили мне всякий день: «где Бог твой?»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Вспоминая об этом, изливаю душу мою, потому что я ходил в многолюдстве, вступал с ними в дом Божий со гласом радости и славословия празднующего сонма.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Что унываешь ты, душа моя, и что смущаешься? Уповай на Бога, ибо я буду еще славить Его, Спасителя моего и Бога моего.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Унывает во мне душа моя; посему я воспоминаю о Тебе с земли Иорданской, с Ермона, с горы Цоар.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Бездна бездну призывает голосом водопадов Твоих; все воды Твои и волны Твои прошли надо мною.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Днем явит Господь милость Свою, и ночью песнь Ему у меня, молитва к Богу жизни моей.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Скажу Богу, заступнику моему: для чего Ты забыл меня? Для чего я сетуя хожу от оскорблений врага?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Как бы поражая кости мои, ругаются надо мною враги мои, когда говорят мне всякий день: «где Бог твой?»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Что унываешь ты, душа моя, и что смущаешься? Уповай на Бога, ибо я буду еще славить Его, Спасителя моего и Бога моего.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42:1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Суди меня, Боже, и вступись в тяжбу мою с народом недобрым. От человека лукавого и несправедливого избавь меня,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ибо Ты Бог крепости моей. Для чего Ты отринул меня? для чего я сетуя хожу от оскорблений врага?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Пошли свет Твой и истину Твою; да ведут они меня и приведут на святую гору Твою и в обители Твои.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подойду я к жертвеннику Божию, к Богу радости и веселия моего, и на гуслях буду славить Тебя, Боже, Боже мой!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Что унываешь ты, душа моя, и что смущаешься? Уповай на Бога; ибо я буду еще славить Его, Спасителя моего и Бога моего. Слава: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43:1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Начальнику хора. Учение. Сынов Кореевых.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Боже, мы слышали ушами своими, отцы наши рассказывали нам о деле, какое Ты соделал во дни их, во дни древние: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Ты рукою Твоею истребил народы, а их насадил; поразил племена и изгнал 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ибо они не мечом своим приобрели землю, и не их мышца спасла их, но Твоя десница и Твоя мышца и свет лица Твоего, ибо Ты благоволил к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Боже, Царь мой! Ты – тот же; даруй спасение Иакову.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С Тобою избодаем рогами врагов наших; во имя Твое попрем ногами восстающих на нас: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ибо не на лук мой уповаю, и не меч мой спасет меня;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но Ты спасешь нас от врагов наших и посрамишь ненавидящих нас.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О Боге похвалимся всякий день, и имя Твое будем прославлять вовек.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Но ныне Ты отринул и посрамил нас, и не выходишь с войсками нашими;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обратил нас в бегство от врага, и ненавидящие нас грабят нас;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Ты отдал нас, как овец, на съедение и рассеял нас между народами;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без выгоды Ты продал народ Твой и не возвысил цены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отдал нас на поношение соседям нашим, на посмеяние и поругание живущим вокруг нас;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Ты сделал нас притчею между народами, покиванием головы между иноплеменниками.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Всякий день посрамление мое предо мною, и стыд покрывает лицо мое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от голоса поносителя и клеветника, от взоров врага и мстителя: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Все это пришло на нас, но мы не забыли Тебя и не нарушили завета Твоего.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Не отступило назад сердце наше, и стопы наши не уклонились от пути Твоего,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когда Ты сокрушил нас в земле драконов и покрыл нас тенью смертною.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Если бы мы забыли имя Бога нашего и простерли руки наши к богу чужому,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то не взыскал ли бы сего Бог? Ибо Он знает тайны сердца.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Но за Тебя умерщвляют нас всякий день, считают нас за овец, обреченных на заклание.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Восстань, что спишь, Господи! пробудись, не отринь навсегда.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Для чего скрываешь лицо Твое, забываешь скорбь нашу и угнетение наше?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Ибо душа наша унижена до праха, утроба наша прильнула к земле.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Восстань на помощь нам и избавь нас ради милости Твоей.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44:1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Начальнику хора. На музыкальном орудии Шошан. Учение. Сынов Кореевых. Песнь любви.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Излилось из сердца моего слово благое; я говорю: песнь моя о Царе; язык мой – трость скорописца.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Ты прекраснее сынов человеческих; благодать излилась из уст Твоих; посему благословил Тебя Бог навеки.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Препояшь Себя по бедру мечом Твоим, Сильный, славою Твоею и красотою Твоею,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в сем украшении Твоем поспеши, воссядь на колесницу ради истины и кротости и правды, и десница Твоя покажет Тебе дивные дела.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Остры стрелы Твои, [Сильный], – народы падут пред Тобою, – они – в сердце врагов Царя.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Престол Твой, Боже, вовек; жезл правоты – жезл царства Твоего.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Ты возлюбил правду и возненавидел беззаконие, посему помазал Тебя, Боже, Бог Твой елеем радости более соучастников Твоих.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Все одежды Твои, как смирна и алой и касия; из чертогов слоновой кости увеселяют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Дочери царей между почетными у Тебя; стала царица одесную Тебя в Офирском золоте.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Слыши, дщерь, и смотри, и приклони ухо твое, и забудь народ твой и дом отца твоего.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возжелает Царь красоты твоей; ибо Он – Господь твой, и ты поклонись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дочь Тира с дарами, и богатейшие из народа будут умолять лицо Твое.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Вся слава дщери Царя внутри; одежда ее шита золотом;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в испещренной одежде ведется она к Царю; за нею ведутся к Тебе девы, подруги ее,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приводятся с весельем и ликованьем, входят в чертог Царя.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Вместо отцов Твоих, будут сыновья Твои; Ты поставишь их князьями по всей земле.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Сделаю имя Твое памятным в род и род; посему народы будут славить Тебя во веки и веки.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45:1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Начальнику хора. Сынов Кореевых. На музыкальном орудии Аламоф. Песнь.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Бог нам прибежище и сила, скорый помощник в бедах,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посему не убоимся, хотя бы поколебалась земля и горы двинулись в сердце морей.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Пусть шумят, вздымаются воды их, трясутся горы от волнения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Речные потоки веселят град Божий, святое жилище Всевышнего.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Бог посреди его; он не поколеблется: Бог поможет ему с раннего утра.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Восшумели народы; двинулись царства: [Всевышний] дал глас Свой, и растаяла земля.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Господь сил с нами, Бог Иакова – заступник наш.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Придите и видите дела Господа, – какие произвел Он опустошения на земле: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прекращая брани до края земли, сокрушил лук и переломил копье, колесницы сжег огнем.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Остановитесь и познайте, что Я – Бог: буду превознесен в народах, превознесен на земле.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Господь сил с нами, заступник наш – Бог Иакова. Слава: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46:1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Начальнику хора. Сынов Кореевых. Псалом.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Восплещите руками все народы, воскликните Богу гласом радости;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ибо Господь Всевышний страшен, – великий Царь над всею землею;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покорил нам народы и племена под ноги наши;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избрал нам наследие наше, красу Иакова, которого возлюбил.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Восшел Бог при восклицаниях, Господь при звуке трубном.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Пойте Богу нашему, пойте; пойте Царю нашему, пойте,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ибо Бог – Царь всей земли; пойте все разумно.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Бог воцарился над народами, Бог воссел на святом престоле Своем;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князья народов собрались к народу Бога Авраамова, ибо щиты земли – Божии; Он превознесен над ними.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47:1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Песнь. Псалом. Сынов Кореевых.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Велик Господь и всехвален во граде Бога нашего, на святой горе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Прекрасная возвышенность, радость всей земли гора Сион; на северной стороне ее город великого Царя.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Бог в жилищах его ведом, как заступник: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Ибо вот, сошлись цари и прошли все мимо;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увидели и изумились, смутились и обратились в бегство;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страх объял их там и мука, как у женщин в родах;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восточным ветром Ты сокрушил Фарсийские корабли.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Как слышали мы, так и увидели во граде Господа сил, во граде Бога нашего: Бог утвердит его навеки.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Мы размышляли, Боже, о благости Твоей посреди храма Твоего.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Как имя Твое, Боже, так и хвала Твоя до концов земли; десница Твоя полна правды.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Да веселится гора Сион, [и] да радуются дщери Иудейские ради судов Твоих, [Господи].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Пойдите вокруг Сиона и обойдите его, пересчитайте башни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обратите сердце ваше к укреплениям его, рассмотрите домы его, чтобы пересказать грядущему роду,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ибо сей Бог есть Бог наш на веки и веки: Он будет вождем нашим до самой смерти.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48:1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Начальнику хора. Сынов Кореевых. Псалом.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Слушайте сие, все народы; внимайте сему, все живущие во вселенной,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простые и знатные, богатый, равно как бедный.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Уста мои изрекут премудрость, и размышления сердца моего – знание.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Приклоню ухо мое к притче, на гуслях открою загадку мою: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«Для чего бояться мне во дни бедствия, когда беззаконие путей моих окружит меня?»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Надеющиеся на силы свои и хвалящиеся множеством богатства своего!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Человек никак не искупит брата своего и не даст Богу выкупа за него: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дорога цена искупления души их, и не будет того вовек,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чтобы остался кто жить навсегда и не увидел могилы.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Каждый видит, что и мудрые умирают, равно как и невежды и бессмысленные погибают и оставляют имущество свое другим.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В мыслях у них, что домы их вечны и что жилища их в род и род, и земли свои они называют своими именами.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Но человек в чести не пребудет; он уподобится животным, которые погибают.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Этот путь их есть безумие их, хотя последующие за ними одобряют мнение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Как овец, заключат их в преисподнюю; смерть будет пасти их, и наутро праведники будут владычествовать над ними; сила их истощится; могила – жилище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Но Бог избавит душу мою от власти преисподней, когда примет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Не бойся, когда богатеет человек, когда слава дома его умножается: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ибо, умирая, не возьмет ничего; не пойдет за ним слава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хотя при жизни он ублажает душу свою, и прославляют тебя, что ты удовлетворяешь себе,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но он пойдет к роду отцов своих, которые никогда не увидят света.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Человек, который в чести и неразумен, подобен животным, которые погибают. Слава: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49:1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Псалом Асафа. Бог богов, Господь возглаголал и призывает землю, от восхода солнца до запада.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С Сиона, который есть верх красоты, является Бог,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грядет Бог наш, и не в безмолвии: пред Ним огонь поядающий, и вокруг Его сильная буря.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Он призывает свыше небо и землю, судить народ Свой: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«Соберите ко Мне святых Моих, вступивших в завет со Мною при жертве».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небеса провозгласят правду Его, ибо судия сей есть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«Слушай, народ Мой, Я буду говорить; Израиль! Я буду свидетельствовать против тебя: Я Бог, твой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Не за жертвы твои Я буду укорять тебя; всесожжения твои всегда предо Мною;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не приму тельца из дома твоего, ни козлов из дворов твоих,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ибо Мои все звери в лесу, и скот на тысяче гор,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знаю всех птиц на горах, и животные на полях предо Мною.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Если бы Я взалкал, то не сказал бы тебе, ибо Моя вселенная и все, что наполняет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Ем ли Я мясо волов и пью ли кровь козлов?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Принеси в жертву Богу хвалу и воздай Всевышнему обеты твои,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призови Меня в день скорби; Я избавлю тебя, и ты прославишь Меня».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Грешнику же говорит Бог: «что ты проповедуешь уставы Мои и берешь завет Мой в уста твои,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а сам ненавидишь наставление Мое и слова Мои бросаешь за себя?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Когда видишь вора, сходишься с ним, и с прелюбодеями сообщаешься;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уста твои открываешь на злословие, и язык твой сплетает коварство;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сидишь и говоришь на брата твоего, на сына матери твоей клевещешь;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ты это делал, и Я молчал; ты подумал, что Я такой же, как ты. Изобличу тебя и представлю пред глаза твои [грехи твои].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Уразумейте это, забывающие Бога, дабы Я не восхитил, – и не будет избавляющего.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Кто приносит в жертву хвалу, тот чтит Меня, и кто наблюдает за путем своим, тому явлю Я спасение Божие».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50:1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Начальнику хора. Псалом Давида,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когда приходил к нему пророк Нафан, после того, как Давид вошел к Вирсавии.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Помилуй меня, Боже, по великой милости Твоей, и по множеству щедрот Твоих изгладь беззакония мои.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Многократно омой меня от беззакония моего, и от греха моего очисти меня,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ибо беззакония мои я сознаю, и грех мой всегда предо мною.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Тебе, Тебе единому согрешил я и лукавое пред очами Твоими сделал, так что Ты праведен в приговоре Твоем и чист в суде Твоем.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Вот, я в беззаконии зачат, и во грехе родила меня мать моя.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Вот, Ты возлюбил истину в сердце и внутрь меня явил мне мудрость [Твою].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Окропи меня иссопом, и буду чист; омой меня, и буду белее снега.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Дай мне услышать радость и веселие, и возрадуются кости, Тобою сокрушенные.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Отврати лицо Твое от грехов моих и изгладь все беззакония мои.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Сердце чистое сотвори во мне, Боже, и дух правый обнови внутри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Не отвергни меня от лица Твоего и Духа Твоего Святого не отними от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Возврати мне радость спасения Твоего и Духом владычественным утверди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Научу беззаконных путям Твоим, и нечестивые к Тебе обратятся.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Избавь меня от кровей, Боже, Боже спасения моего, и язык мой восхвалит правду Твою.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Господи! отверзи уста мои, и уста мои возвестят хвалу Твою: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ибо жертвы Ты не желаешь, – я дал бы ее; к всесожжению не благоволишь.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Жертва Богу – дух сокрушенный; сердца сокрушенного и смиренного Ты не презришь, Боже.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Облагодетельствуй, [Господи,] по благоволению Твоему Сион; воздвигни стены Иерусалима: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тогда благоугодны будут Тебе жертвы правды, возношение и всесожжение; тогда возложат на алтарь Твой тельцов. Слава: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51:1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Начальнику хора. Учение Давида,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после того, как приходил Доик Идумеянин и донес Саулу и сказал ему, что Давид пришел в дом Ахимелеха.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Что хвалишься злодейством, сильный? милость Божия всегда со мною;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гибель вымышляет язык твой; как изощренная бритва, он у тебя, коварный!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Ты любишь больше зло, нежели добро, больше ложь, нежели говорить правду;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ты любишь всякие гибельные речи, язык коварный: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За то Бог сокрушит тебя вконец, изринет тебя и исторгнет тебя из жилища [твоего] и корень твой из земли живых.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Увидят праведники и убоятся, посмеются над ним [и скажут]: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«Вот человек, который не в Боге полагал крепость свою, а надеялся на множество богатства своего, укреплялся в злодействе своем».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А я, как зеленеющая маслина, в доме Божием, и уповаю на милость Божию во веки веков,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вечно буду славить Тебя за то, что Ты соделал, и уповать на имя Твое, ибо оно благо пред святыми Твоими.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52:1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Начальнику хора. На духовом орудии. Учение Давида.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Сказал безумец в сердце своем: «нет Бога». Развратились они и совершили гнусные преступления; нет делающего добро.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Бог с небес призрел на сынов человеческих, чтобы видеть, есть ли разумеющий, ищущий Бога.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Все уклонились, сделались равно непотребными; нет делающего добро, нет ни одного.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Неужели не вразумятся делающие беззаконие, съедающие народ мой, как едят хлеб, и не призывающие Бога?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Там убоятся они страха, где нет страха, ибо рассыплет Бог кости ополчающихся против тебя. Ты постыдишь их, потому что Бог отверг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Кто даст с Сиона спасение Израилю! Когда Бог возвратит пленение народа Своего, тогда возрадуется Иаков и возвеселится Израиль.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53:1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Начальнику хора. На струнных орудиях. Учение Давида,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когда пришли Зифеи и сказали Саулу: «не у нас ли скрывается Давид?»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Боже! именем Твоим спаси меня, и силою Твоею суди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Боже! услышь молитву мою, внемли словам уст моих,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ибо чужие восстали на меня, и сильные ищут души моей; они не имеют Бога пред собою.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Вот, Бог – помощник мой; Господь подкрепляет душу мою.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Он воздаст за зло врагам моим; истиною Твоею истреби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Я усердно принесу Тебе жертву, прославлю имя Твое, Господи, ибо оно благо,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ибо Ты избавил меня от всех бед, и на врагов моих смотрело око мое.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54:1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Начальнику хора. На струнных орудиях. Учение Давида.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Услышь, Боже, молитву мою и не скрывайся от моления моего;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внемли мне и услышь меня; я стенаю в горести моей, и смущаюсь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от голоса врага, от притеснения нечестивого, ибо они возводят на меня беззаконие и в гневе враждуют против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Сердце мое трепещет во мне, и смертные ужасы напали на меня;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страх и трепет нашел на меня, и ужас объял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я сказал: «кто дал бы мне крылья, как у голубя? я улетел бы и успокоился бы;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далеко удалился бы я, и оставался бы в пустыне;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поспешил бы укрыться от вихря, от бури».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Расстрой, Господи, и раздели языки их, ибо я вижу насилие и распри в городе;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днем и ночью ходят они кругом по стенам его; злодеяния и бедствие посреди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посреди его пагуба; обман и коварство не сходят с улиц его: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ибо не враг поносит меня, – это я перенес бы; не ненавистник мой величается надо мною, – от него я укрылся бы;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но ты, который был для меня то же, что я, друг мой и близкий мой,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с которым мы разделяли искренние беседы и ходили вместе в дом Божий.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Да найдет на них смерть; да сойдут они живыми в ад, ибо злодейство в жилищах их, посреди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Я же воззову к Богу, и Господь спасет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Вечером и утром и в полдень буду умолять и вопиять, и Он услышит голос мой,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избавит в мире душу мою от восстающих на меня, ибо их много у меня;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Услышит Бог, и смирит их от века Живущий, потому что нет в них перемены; они не боятся Бога,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простерли руки свои на тех, которые с ними в мире, нарушили союз свой;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уста их мягче масла, а в сердце их вражда; слова их нежнее елея, но они суть обнаженные мечи.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Возложи на Господа заботы твои, и Он поддержит тебя. Никогда не даст Он поколебаться праведнику.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Ты, Боже, низведешь их в ров погибели; кровожадные и коварные не доживут и до половины дней своих. А я на Тебя, [Господи,] уповаю. Слава: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55:1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Начальнику хора. О голубице, безмолвствующей в удалении. Писание Давида, когда Филистимляне захватили его в Гефе.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Помилуй меня, Боже! ибо человек хочет поглотить меня; нападая всякий день, теснит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Враги мои всякий день ищут поглотить меня, ибо много восстающих на меня, о Всевышний!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Когда я в страхе, на Тебя я уповаю.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В Боге восхвалю я слово Его; на Бога уповаю, не боюсь; что сделает мне плоть?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Всякий день извращают слова мои; все помышления их обо мне – на зло: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собираются, притаиваются, наблюдают за моими пятами, чтобы уловить душу мою.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Неужели они избегнут воздаяния за неправду свою? Во гневе низложи, Боже, народы.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У Тебя исчислены мои скитания; положи слезы мои в сосуд у Тебя, – не в книге ли они Твоей?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Враги мои обращаются назад, когда я взываю к Тебе, из этого я узнаю, что Бог за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 Боге восхвалю я слово Его, в Господе восхвалю слово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На Бога уповаю, не боюсь; что сделает мне человек?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На мне, Боже, обеты Тебе; Тебе воздам хвалы,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ибо Ты избавил душу мою от смерти, [очи мои от слез,] да и ноги мои от преткновения, чтобы я ходил пред лицом Божиим во свете живых.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56:1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Начальнику хора. Не погуби. Писание Давида, когда он убежал от Саула в пещеру.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Помилуй меня, Боже, помилуй меня, ибо на Тебя уповает душа моя, и в тени крыл Твоих я укроюсь, доколе не пройдут беды.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Воззову к Богу Всевышнему, Богу, благодетельствующему мне;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Он пошлет с небес и спасет меня; посрамит ищущего поглотить меня; пошлет Бог милость Свою и истину Свою.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Душа моя среди львов; я лежу среди дышащих пламенем, среди сынов человеческих, у которых зубы – копья и стрелы, и у которых язык – острый меч.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Будь превознесен выше небес, Боже, и над всею землею да будет слава Твоя!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Приготовили сеть ногам моим; душа моя поникла; выкопали предо мною яму, и сами упали в нее.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Готово сердце мое, Боже, готово сердце мое: буду петь и славить.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Воспрянь, слава моя, воспрянь, псалтирь и гусли! Я встану рано.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Буду славить Тебя, Господи, между народами; буду воспевать Тебя среди племен,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ибо до небес велика милость Твоя и до облаков истина Твоя.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Будь превознесен выше небес, Боже, и над всею землею да будет слава Твоя!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57:1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Начальнику хора. Не погуби. Писание Давида.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Подлинно ли правду говорите вы, судьи, и справедливо судите, сыны человеческие?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Беззаконие составляете в сердце, кладете на весы злодеяния рук ваших на земле.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С самого рождения отступили нечестивые, от утробы матери заблуждаются, говоря ложь.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Яд у них – как яд змеи, как глухого аспида, который затыкает уши свои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не слышит голоса заклинателя, самого искусного в заклинаниях.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Боже! сокруши зубы их в устах их; разбей, Господи, челюсти львов!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Да исчезнут, как вода протекающая; когда напрягут стрелы, пусть они будут как переломленные.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Да исчезнут, как распускающаяся улитка; да не видят солнца, как выкидыш женщины.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Прежде нежели котлы ваши ощутят горящий терн, и свежее и обгоревшее да разнесет вихрь.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Возрадуется праведник, когда увидит отмщение; омоет стопы свои в крови нечестивого.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скажет человек: «подлинно есть плод праведнику! итак, есть Бог, судящий на земле!» Слава: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58:1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Начальнику хора. Не погуби. Писание Давида, когда Саул послал стеречь дом его, чтобы умертвить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Избавь меня от врагов моих, Боже мой! защити меня от восстающих на меня;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избавь меня от делающих беззаконие; спаси от кровожадных,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ибо вот, они подстерегают душу мою; собираются на меня сильные не за преступление мое и не за грех мой, Господи;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без вины моей сбегаются и вооружаются; подвигнись на помощь мне и воззри.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Ты, Господи, Боже сил, Боже Израилев, восстань посетить все народы, не пощади ни одного из нечестивых беззаконников: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вечером возвращаются они, воют, как псы, и ходят вокруг города;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вот они изрыгают хулу языком своим; в устах их мечи: «ибо», думают они, «кто слышит?»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Но Ты, Господи, посмеешься над ними; Ты посрамишь все народы.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Сила – у них, но я к Тебе прибегаю, ибо Бог – заступник мой.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Бог мой, милующий меня, предварит меня; Бог даст мне смотреть на врагов моих.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Не умерщвляй их, чтобы не забыл народ мой; расточи их силою Твоею и низложи их, Господи, защитник наш.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Слово языка их есть грех уст их, да уловятся они в гордости своей за клятву и ложь, которую произносят.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Расточи их во гневе, расточи, чтобы их не было; и да познают, что Бог владычествует над Иаковом до пределов земли.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Пусть возвращаются вечером, воют, как псы, и ходят вокруг города;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пусть бродят, чтобы найти пищу, и несытые проводят ночи.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А я буду воспевать силу Твою и с раннего утра провозглашать милость Твою, ибо Ты был мне защитою и убежищем в день бедствия моего.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Сила моя! Тебя буду воспевать я, ибо Бог – заступник мой, Бог мой, милующий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59:1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Начальнику хора. На музыкальном орудии Шушан-Эдуф. Писание Давида для изучения,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когда он воевал с Сириею Месопотамскою и с Сириею Цованскою, и когда Иоав, возвращаясь, поразил двенадцать тысяч Идумеев в долине Соляной.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Боже! Ты отринул нас, Ты сокрушил нас, Ты прогневался: обратись к нам.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Ты потряс землю, разбил ее: исцели повреждения ее, ибо она колеблется.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Ты дал испытать народу твоему жестокое, напоил нас вином изумления.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Даруй боящимся Тебя знамя, чтобы они подняли его ради истины,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чтобы избавились возлюбленные Твои; спаси десницею Твоею и услышь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Бог сказал во святилище Своем: «восторжествую, разделю Сихем и долину Сокхоф размерю: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Мой Галаад, Мой Манассия, Ефрем крепость главы Моей, Иуда скипетр Мой,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Моав умывальная чаша Моя; на Едома простру сапог Мой. Восклицай Мне, земля Филистимская!»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Кто введет меня в укрепленный город? Кто доведет меня до Едома?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Не Ты ли, Боже, Который отринул нас, и не выходишь, Боже, с войсками нашими?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Подай нам помощь в тесноте, ибо защита человеческая суетна.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С Богом мы окажем силу, Он низложит врагов наших.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60:1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Начальнику хора. На струнном орудии. Псалом Давида.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Услышь, Боже, вопль мой, внемли молитве моей!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От конца земли взываю к Тебе в унынии сердца моего; возведи меня на скалу, для меня недосягаемую,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ибо Ты прибежище мое, Ты крепкая защита от врага.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Да живу я вечно в жилище Твоем и покоюсь под кровом крыл Твоих,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ибо Ты, Боже, услышал обеты мои и дал мне наследие боящихся имени Твоего.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Приложи дни ко дням царя, лета его продли в род и род,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да пребудет он вечно пред Богом; заповедуй милости и истине охранять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я буду петь имени Твоему вовек, исполняя обеты мои всякий день. Слава: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61:1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Начальнику хора Идифумова. Псалом Давида.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Только в Боге успокаивается душа моя: от Него спасение мое.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Только Он – твердыня моя, спасение мое, убежище мое: не поколеблюсь более.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Доколе вы будете налегать на человека? Вы будете низринуты, все вы, как наклонившаяся стена, как ограда пошатнувшаяся.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Они задумали свергнуть его с высоты, прибегли ко лжи; устами благословляют, а в сердце своем клянут.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Только в Боге успокаивайся, душа моя! ибо на Него надежда моя.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Только Он – твердыня моя и спасение мое, убежище мое: не поколеблюсь.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В Боге спасение мое и слава моя; крепость силы моей и упование мое в Боге.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Народ! надейтесь на Него во всякое время; изливайте пред Ним сердце ваше: Бог нам прибежище.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Сыны человеческие – только суета; сыны мужей – ложь; если положить их на весы, все они вместе легче пустоты.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Не надейтесь на грабительство и не тщеславьтесь хищением; когда богатство умножается, не прилагайте к нему сердца.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Однажды сказал Бог, и дважды слышал я это, что сила у Бога,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у Тебя, Господи, милость, ибо Ты воздаешь каждому по делам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62:1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Псалом Давида, когда он был в пустыне Иудейской.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Боже! Ты Бог мой, Тебя от ранней зари ищу я; Тебя жаждет душа моя, по Тебе томится плоть моя в земле пустой, иссохшей и безводной,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чтобы видеть силу Твою и славу Твою, как я видел Тебя во святилище: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ибо милость Твоя лучше, нежели жизнь. Уста мои восхвалят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Так благословлю Тебя в жизни моей; во имя Твое вознесу руки мои.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Как туком и елеем насыщается душа моя, и радостным гласом восхваляют Тебя уста мои,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когда я вспоминаю о Тебе на постели моей, размышляю о Тебе в ночные стражи,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ибо Ты помощь моя, и в тени крыл Твоих я возрадуюсь;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к Тебе прилепилась душа моя; десница Твоя поддерживает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А те, которые ищут погибели душе моей, сойдут в преисподнюю земли;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сразят их силою меча; достанутся они в добычу лисицам.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Царь же возвеселится о Боге, восхвален будет всякий, клянущийся Им, ибо заградятся уста говорящих неправду.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63:1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Начальнику хора. Псалом Давида.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Услышь, Боже, голос мой в молитве моей, сохрани жизнь мою от страха врага;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укрой меня от замысла коварных, от мятежа злодеев,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которые изострили язык свой, как меч; напрягли лук свой – язвительное слово,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чтобы втайне стрелять в непорочного; они внезапно стреляют в него и не боятся.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Они утвердились в злом намерении, совещались скрыть сеть, говорили: кто их увидит?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Изыскивают неправду, делают расследование за расследованием даже до внутренней жизни человека и до глубины сердца.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Но поразит их Бог стрелою: внезапно будут они уязвлены;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языком своим они поразят самих себя; все, видящие их, удалятся от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убоятся все человеки, и возвестят дело Божие, и уразумеют, что это Его дело.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А праведник возвеселится о Господе и будет уповать на Него; и похвалятся все правые сердцем. Слава: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64:1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Начальнику хора. Псалом Давида для пения.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Тебе, Боже, принадлежит хвала на Сионе, и Тебе воздастся обет [в Иерусалиме].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Ты слышишь молитву; к Тебе прибегает всякая плоть.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Дела беззаконий превозмогают меня; Ты очистишь преступления наши.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Блажен, кого Ты избрал и приблизил, чтобы он жил во дворах Твоих. Насытимся благами дома Твоего, святого храма Твоего.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Страшный в правосудии, услышь нас, Боже, Спаситель наш, упование всех концов земли и находящихся в море далеко,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поставивший горы силою Своею, препоясанный могуществом,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укрощающий шум морей, шум волн их и мятеж народов!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убоятся знамений Твоих живущие на пределах земли. Утро и вечер возбудишь к славе Твоей.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Ты посещаешь землю и утоляешь жажду ее, обильно обогащаешь ее: поток Божий полон воды; Ты приготовляешь хлеб, ибо так устроил ее;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напояешь борозды ее, уравниваешь глыбы ее, размягчаешь ее каплями дождя, благословляешь произрастания ее;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венчаешь лето благости Твоей, и стези Твои источают тук,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источают на пустынные пажити, и холмы препоясываются радостью;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луга одеваются стадами, и долины покрываются хлебом, восклицают и поют.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65:1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Начальнику хора. Песнь. Воскликните Богу, вся земля.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Пойте славу имени Его, воздайте славу, хвалу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Скажите Богу: как страшен Ты в делах Твоих! По множеству силы Твоей, покорятся Тебе враги Твои.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Вся земля да поклонится Тебе и поет Тебе, да поет имени Твоему, [Вышний]!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Придите и воззрите на дела Бога, страшного в делах над сынами человеческими.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Он превратил море в сушу; через реку перешли стопами, там веселились мы о 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Могуществом Своим владычествует Он вечно; очи Его зрят на народы, да не возносятся мятежники.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Благословите, народы, Бога нашего и провозгласите хвалу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Он сохранил душе нашей жизнь и ноге нашей не дал поколебаться.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Ты испытал нас, Боже, переплавил нас, как переплавляют серебро.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Ты ввел нас в сеть, положил оковы на чресла наши,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посадил человека на главу нашу. Мы вошли в огонь и в воду, и Ты вывел нас на свободу.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Войду в дом Твой со всесожжениями, воздам Тебе обеты мои,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которые произнесли уста мои и изрек язык мой в скорби моей.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Всесожжения тучные вознесу Тебе с воскурением тука овнов, принесу в жертву волов и козлов.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Придите, послушайте, все боящиеся Бога, и я возвещу вам, что сотворил Он для души моей.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Я воззвал к Нему устами моими и превознес Его языком моим.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Если бы я видел беззаконие в сердце моем, то не услышал бы меня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Но Бог услышал, внял гласу моления моего.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Благословен Бог, Который не отверг молитвы моей и не отвратил от меня милости Своей.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66:1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Начальнику хора. На струнных орудиях. Псалом. Песнь.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Боже! будь милостив к нам и благослови нас, освети нас лицом Твоим,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дабы познали на земле путь Твой, во всех народах спасение Твое.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Да восхвалят Тебя народы, Боже; да восхвалят Тебя народы все.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Да веселятся и радуются племена, ибо Ты судишь народы праведно и управляешь на земле племенами.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Да восхвалят Тебя народы, Боже, да восхвалят Тебя народы все.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Земля дала плод свой; да благословит нас Бог, Бог наш.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Да благословит нас Бог, и да убоятся Его все пределы земли. Слава: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67:1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Начальнику хора. Псалом Давида. Песнь.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Да восстанет Бог, и расточатся враги Его, и да бегут от лица Его ненавидящие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Как рассеивается дым, Ты рассей их; как тает воск от огня, так нечестивые да погибнут от лица Божия.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А праведники да возвеселятся, да возрадуются пред Богом и восторжествуют в радости.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Пойте Богу нашему, пойте имени Его, превозносите Шествующего на небесах; имя Ему: Господь, и радуйтесь пред лицом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Отец сирот и судья вдов Бог во святом Своем жилище.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Бог одиноких вводит в дом, освобождает узников от оков, а непокорные остаются в знойной пустыне.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Боже! когда Ты выходил пред народом Твоим, когда Ты шествовал пустынею,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земля тряслась, даже небеса таяли от лица Божия, и этот Синай – от лица Бога, Бога Израилева.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Обильный дождь проливал Ты, Боже, на наследие Твое, и когда оно изнемогало от труда, Ты подкреплял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Народ Твой обитал там; по благости Твоей, Боже, Ты готовил необходимое для бедного.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Господь даст слово: провозвестниц великое множество.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Цари воинств бегут, бегут, а сидящая дома делит добычу.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Расположившись в уделах [своих], вы стали, как голубица, которой крылья покрыты серебром, а перья – чистым золотом: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когда Всемогущий рассеял царей на сей земле, она забелела, как снег на Селмоне.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Гора Божия – гора Васанская! гора высокая – гора Васанская!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Что вы завистливо смотрите, горы высокие, на гору, на которой Бог благоволит обитать и будет Господь обитать вечно?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Колесниц Божиих тьмы, тысячи тысяч; среди их Господь на Синае, во святилище.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Ты восшел на высоту, пленил плен, принял дары для человеков, так чтоб и из противящихся могли обитать у Господа Бога.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Благословен Господь всякий день. Бог возлагает на нас бремя, но Он же и спасает нас.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Бог для нас – Бог во спасение; во власти Господа Вседержителя врата смерти.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Но Бог сокрушит голову врагов Своих, волосатое темя закоснелого в своих беззакониях.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Господь сказал: «от Васана возвращу, выведу из глубины морской,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чтобы ты погрузил ногу твою, как и псы твои язык свой, в крови врагов».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Видели шествие Твое, Боже, шествие Бога моего, Царя моего во святыне: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впереди шли поющие, позади играющие на орудиях, в средине девы с тимпанами: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«В собраниях благословите Бога Господа, вы – от семени Израилева!»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Там Вениамин младший – князь их; князья Иудины – владыки их, князья Завулоновы, князья Неффалимовы.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Бог твой предназначил тебе силу. Утверди, Боже, то, что Ты соделал для нас!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Ради храма Твоего в Иерусалиме цари принесут Тебе дары.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Укроти зверя в тростнике, стадо волов среди тельцов народов, хвалящихся слитками серебра; рассыпь народы, желающие браней.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Придут вельможи из Египта; Ефиопия прострет руки свои к Богу.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Царства земные! пойте Богу, воспевайте Господа,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шествующего на небесах небес от века. Вот, Он дает гласу Своему глас силы.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Воздайте славу Богу! величие Его – над Израилем, и могущество Его – на облаках.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Страшен Ты, Боже, во святилище Твоем. Бог Израилев – Он дает силу и крепость народу [Своему]. Благословен Бог! Слава: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68:1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Начальнику хора. На Шошанниме. Псалом Давида.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Спаси меня, Боже, ибо воды дошли до души [моей].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Я погряз в глубоком болоте, и не на чем стать; вошел во глубину вод, и быстрое течение их увлекает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Я изнемог от вопля, засохла гортань моя, истомились глаза мои от ожидания Бога [моего].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Ненавидящих меня без вины больше, нежели волос на голове моей; враги мои, преследующие меня несправедливо, усилились; чего я не отнимал, то должен отдать.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Боже! Ты знаешь безумие мое, и грехи мои не сокрыты от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Да не постыдятся во мне все, надеющиеся на Тебя, Господи, Боже сил. Да не посрамятся во мне ищущие Тебя, Боже Израилев,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ибо ради Тебя несу я поношение, и бесчестием покрывают лицо мое.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Чужим стал я для братьев моих и посторонним для сынов матери моей,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ибо ревность по доме Твоем снедает меня, и злословия злословящих Тебя падают на меня;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плачу, постясь душою моею, и это ставят в поношение мне;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возлагаю на себя вместо одежды вретище – и делаюсь для них притчею;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о мне толкуют сидящие у ворот, и поют в песнях пьющие вино.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А я с молитвою моею к Тебе, Господи; во время благоугодное, Боже, по великой благости Твоей услышь меня в истине спасения Твоего;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извлеки меня из тины, чтобы не погрязнуть мне; да избавлюсь от ненавидящих меня и от глубоких вод;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да не увлечет меня стремление вод, да не поглотит меня пучина, да не затворит надо мною пропасть зева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Услышь меня, Господи, ибо блага милость Твоя; по множеству щедрот Твоих призри на меня;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не скрывай лица Твоего от раба Твоего, ибо я скорблю; скоро услышь меня;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приблизься к душе моей, избавь ее; ради врагов моих спаси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Ты знаешь поношение мое, стыд мой и посрамление мое: враги мои все пред Тобою.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Поношение сокрушило сердце мое, и я изнемог, ждал сострадания, но нет его, – утешителей, но не нахожу.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дали мне в пищу желчь, и в жажде моей напоили меня уксусом.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Да будет трапеза их сетью им, и мирное пиршество их – западнею;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да помрачатся глаза их, чтоб им не видеть, и чресла их расслабь навсегда;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излей на них ярость Твою, и пламень гнева Твоего да обымет 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жилище их да будет пусто, и в шатрах их да не будет живущих,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ибо, кого Ты поразил, они еще преследуют, и страдания уязвленных Тобою умножают.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Приложи беззаконие к беззаконию их, и да не войдут они в правду Твою;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да изгладятся они из книги живых и с праведниками да не напишутся.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А я беден и страдаю; помощь Твоя, Боже, да восставит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Я буду славить имя Бога [моего] в песни, буду превозносить Его в славословии,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 будет это благоугоднее Господу, нежели вол, нежели телец с рогами и с копытами.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Увидят это страждущие и возрадуются. И оживет сердце ваше, ищущие Бога,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ибо Господь внемлет нищим и не пренебрегает узников Своих.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Да восхвалят Его небеса и земля, моря и все движущееся в них;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ибо спасет Бог Сион, создаст города Иудины, и поселятся там и наследуют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и потомство рабов Его утвердится в нем, и любящие имя Его будут поселяться на 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69:1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Начальнику хора. Псалом Давида. В воспоминание.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Поспеши, Боже, избавить меня, поспеши, Господи, на помощь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Да постыдятся и посрамятся ищущие души моей! Да будут обращены назад и преданы посмеянию желающие мне зла!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Да будут обращены назад за поношение меня говорящие [мне]: «хорошо! хорошо!»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Да возрадуются и возвеселятся о Тебе все, ищущие Тебя, и любящие спасение Твое да говорят непрестанно: «велик Бог!»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Я же беден и нищ; Боже, поспеши ко мне! Ты помощь моя и Избавитель мой; Господи! не замедли. Слава: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70:1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На Тебя, Господи, уповаю, да не постыжусь вовек.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По правде Твоей избавь меня и освободи меня; приклони ухо Твое ко мне и спаси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Будь мне твердым прибежищем, куда я всегда мог бы укрываться; Ты заповедал спасти меня, ибо твердыня моя и крепость моя – Ты.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Боже мой! избавь меня из руки нечестивого, из руки беззаконника и притеснителя,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ибо Ты – надежда моя, Господи Боже, упование мое от юности моей.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На Тебе утверждался я от утробы; Ты извел меня из чрева матери моей; Тебе хвала моя не престанет.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Для многих я был как бы дивом, но Ты твердая моя надежда.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Да наполнятся уста мои хвалою, [чтобы мне воспевать славу Твою,] всякий день великолепие Твое.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Не отвергни меня во время старости; когда будет оскудевать сила моя, не оставь меня,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ибо враги мои говорят против меня, и подстерегающие душу мою советуются между собою,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говоря: «Бог оставил его; преследуйте и схватите его, ибо нет избавляющего».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Боже! не удаляйся от меня; Боже мой! поспеши на помощь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Да постыдятся и исчезнут враждующие против души моей, да покроются стыдом и бесчестием ищущие мне зла!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А я всегда буду уповать [на Тебя] и умножать всякую хвалу Тебе.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Уста мои будут возвещать правду Твою, всякий день благодеяния Твои; ибо я не знаю им числа.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Войду в размышление о силах Господа Бога; воспомяну правду Твою – единственно Твою.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Боже! Ты наставлял меня от юности моей, и доныне я возвещаю чудеса Твои.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до старости, и до седины не оставь меня, Боже, доколе не возвещу силы Твоей роду сему и всем грядущим могущества Твоего.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Правда Твоя, Боже, до превыспренних; великие дела соделал Ты; Боже, кто подобен Тебе?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Ты посылал на меня многие и лютые беды, но и опять оживлял меня и из бездн земли опять выводил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Ты возвышал меня и утешал меня, [и из бездн земли выводил меня].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я буду славить Тебя на псалтири, Твою истину, Боже мой; буду воспевать Тебя на гуслях, Святой Израилев!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Радуются уста мои, когда я пою Тебе, и душа моя, которую Ты избавил;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язык мой всякий день будет возвещать правду Твою, ибо постыжены и посрамлены ищущие мне зла.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71:1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О Соломоне. [Псалом Давида.] Боже! даруй царю Твой суд и сыну царя Твою правду,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да судит праведно людей Твоих и нищих Твоих на суде;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да принесут горы мир людям и холмы правду;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да судит нищих народа, да спасет сынов убогого и смирит притеснителя,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будут бояться Тебя, доколе пребудут солнце и луна, в роды родов.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Он сойдет, как дождь на скошенный луг, как капли, орошающие землю;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во дни его процветет праведник, и будет обилие мира, доколе не престанет луна;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он будет обладать от моря до моря и от реки до концов земли;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падут пред ним жители пустынь, и враги его будут лизать прах;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цари Фарсиса и островов поднесут ему дань; цари Аравии и Савы принесут дары;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поклонятся ему все цари; все народы будут служить ему;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Ибо он избавит нищего, вопиющего и угнетенного, у которого нет помощника.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Будет милосерд к нищему и убогому, и души убогих спасет;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от коварства и насилия избавит души их, и драгоценна будет кровь их пред очами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будет жить, и будут давать ему от золота Аравии, и будут молиться о нем непрестанно, всякий день благословлять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будет обилие хлеба на земле, наверху гор; плоды его будут волноваться, как лес на Ливане, и в городах размножатся люди, как трава на земле;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будет имя его [благословенно] вовек; доколе пребывает солнце, будет передаваться имя его; и благословятся в нем [все племена земные], все народы ублажат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Благословен Господь Бог, Бог Израилев, един творящий чудеса,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благословенно имя славы Его вовек, и наполнится славою Его вся земля. Аминь и аминь.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Кончились молитвы Давида, сына Иесеева. Слава: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72:1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Псалом Асафа. Как благ Бог к Израилю, к чистым сердцем!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А я – едва не пошатнулись ноги мои, едва не поскользнулись стопы мои,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я позавидовал безумным, видя благоденствие нечестивых,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ибо им нет страданий до смерти их, и крепки силы 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на работе человеческой нет их, и с прочими людьми не подвергаются ударам.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Оттого гордость, как ожерелье, обложила их, и дерзость, как наряд, одевает 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выкатились от жира глаза их, бродят помыслы в сердце;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над всем издеваются, злобно разглашают клевету, говорят свысока;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поднимают к небесам уста свои, и язык их расхаживает по земле.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Потому туда же обращается народ Его, и пьют воду полною чашею,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говорят: «как узнает Бог? и есть ли ведение у Вышнего?»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вот, эти нечестивые благоденствуют в веке сем, умножают богатство.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[И я сказал:] так не напрасно ли я очищал сердце мое и омывал в невинности руки мои,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подвергал себя ранам всякий день и обличениям всякое утро?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Но если бы я сказал: «буду рассуждать так», – то я виновен был бы пред родом сынов Твоих.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думал я, как бы уразуметь это, но это трудно было в глазах моих,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доколе не вошел я во святилище Божие и не уразумел конца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Так! на скользких путях поставил Ты их и низвергаешь их в пропасти.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Как нечаянно пришли они в разорение, исчезли, погибли от ужасов!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Как сновидение по пробуждении, так Ты, Господи, пробудив их, уничтожишь мечты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Когда кипело сердце мое и терзалась внутренность моя,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тогда я был невежда и не разумел; как скот был я пред Тобою.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Но я всегда с Тобою: Ты держишь меня за правую руку;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Ты руководишь меня советом Твоим и потом примешь меня в славу.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Кто мне на небе? и с Тобою ничего не хочу на земле.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Изнемогает плоть моя и сердце мое: Бог – твердыня сердца моего и часть моя вовек.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Ибо вот, удаляющие себя от Тебя гибнут; Ты истребляешь всякого отступающего от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А мне благо приближаться к Богу! На Господа Бога я возложил упование мое, чтобы возвещать все дела Твои [во вратах дщери Сионовой].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73:1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Учение Асафа. Для чего, Боже, отринул нас навсегда? возгорелся гнев Твой на овец пажити Твоей?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Вспомни сонм Твой, который Ты стяжал издревле, искупил в жезл достояния Твоего, – эту гору Сион, на которой Ты вселился.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Подвигни стопы Твои к вековым развалинам: все разрушил враг во святилище.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Рыкают враги Твои среди собраний Твоих; поставили знаки свои вместо знамений наших;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показывали себя подобными поднимающему вверх секиру на сплетшиеся ветви дерева;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ныне все резьбы в нем в один раз разрушили секирами и бердышами;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предали огню святилище Твое; совсем осквернили жилище имени Твоего;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сказали в сердце своем: «разорим их совсем», – и сожгли все места собраний Божиих на земле.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Знамений наших мы не видим, нет уже пророка, и нет с нами, кто знал бы, доколе это будет.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Доколе, Боже, будет поносить враг? вечно ли будет хулить противник имя Твое?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Для чего отклоняешь руку Твою и десницу Твою? Из среды недра Твоего порази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Боже, Царь мой от века, устрояющий спасение посреди земли!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Ты расторг силою Твоею море, Ты сокрушил головы змиев в воде;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Ты сокрушил голову левиафана, отдал его в пищу людям пустыни, [Ефиопским];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Ты иссек источник и поток, Ты иссушил сильные реки.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Твой день и Твоя ночь: Ты уготовал светила и солнце;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Ты установил все пределы земли, лето и зиму Ты учредил.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Вспомни же: враг поносит Господа, и люди безумные хулят имя Твое.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Не предай зверям душу горлицы Твоей; собрания убогих Твоих не забудь навсегда.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Призри на завет Твой; ибо наполнились все мрачные места земли жилищами насилия.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Да не возвратится угнетенный посрамленным; нищий и убогий да восхвалят имя Твое.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Восстань, Боже, защити дело Твое, вспомни вседневное поношение Твое от безумного;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не забудь крика врагов Твоих; шум восстающих против Тебя непрестанно поднимается. Слава: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74:1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Начальнику хора. Не погуби. Псалом Асафа. Песнь.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Славим Тебя, Боже, славим, ибо близко имя Твое; возвещают чудеса Твои.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«Когда изберу время, Я произведу суд по правде.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Колеблется земля и все живущие на ней: Я утвержу столпы ее».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Говорю безумствующим: «не безумствуйте», и нечестивым: «не поднимайте рога,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не поднимайте высоко рога вашего, [не] говорите [на Бога] жестоковыйно»,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Ибо не от востока и не от запада и не от пустыни возвышение,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но Бог есть судия: одного унижает, а другого возносит;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ибо чаша в руке Господа, вино кипит в ней, полное смешения, и Он наливает из нее. Даже дрожжи ее будут выжимать и пить все нечестивые земли.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А я буду возвещать вечно, буду воспевать Бога Иаковлева,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все роги нечестивых сломлю, и вознесутся роги праведника.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75:1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Начальнику хора. На струнных орудиях. Псалом Асафа. Песнь.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Ведом в Иудее Бог; у Израиля велико имя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было в Салиме жилище Его и пребывание Его на Сионе.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Там сокрушил Он стрелы лука, щит и меч и брань.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Ты славен, могущественнее гор хищнических.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Крепкие сердцем стали добычею, уснули сном своим, и не нашли все мужи силы рук своих.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От прещения Твоего, Боже Иакова, вздремали и колесница и конь.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Ты страшен, и кто устоит пред лицом Твоим во время гнева Твоего?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С небес Ты возвестил суд; земля убоялась и утихла,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когда восстал Бог на суд, чтобы спасти всех угнетенных земли.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гнев человеческий обратится во славу Тебе: остаток гнева Ты укротишь.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Делайте и воздавайте обеты Господу, Богу вашему; все, которые вокруг Него, да принесут дары Страшному: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Он укрощает дух князей, Он страшен для царей земных.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76:1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Начальнику хора Идифумова. Псалом Асафа.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Глас мой к Богу, и я буду взывать; глас мой к Богу, и Он услышит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 день скорби моей ищу Господа; рука моя простерта ночью и не опускается; душа моя отказывается от утешения.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Вспоминаю о Боге и трепещу; помышляю, и изнемогает дух мой.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Ты не даешь мне сомкнуть очей моих; я потрясен и не могу говорить.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Размышляю о днях древних, о летах веков минувших;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припоминаю песни мои в ночи, беседую с сердцем моим, и дух мой испытывает: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неужели навсегда отринул Господь, и не будет более благоволить?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Неужели навсегда престала милость Его и пресеклось слово Его в род и род?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Неужели Бог забыл миловать? Неужели во гневе затворил щедроты Свои?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сказал я: «вот мое горе – изменение десницы Всевышнего».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Буду вспоминать о делах Господа; буду вспоминать о чудесах Твоих древних;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буду вникать во все дела Твои, размышлять о великих Твоих деяниях.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Боже! свят путь Твой. Кто Бог так великий, как Бог [наш]!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Ты – Бог, творящий чудеса; Ты явил могущество Свое среди народов;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Ты избавил мышцею народ Твой, сынов Иакова и Иосифа.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Видели Тебя, Боже, воды, видели Тебя воды и убоялись, и вострепетали бездны.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Облака изливали воды, тучи издавали гром, и стрелы Твои летали.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Глас грома Твоего в круге небесном; молнии освещали вселенную; земля содрогалась и тряслась.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Путь Твой в море, и стезя Твоя в водах великих, и следы Твои неведомы.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Как стадо, вел Ты народ Твой рукою Моисея и Аарона. Слава: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77:1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Учение Асафа. Внимай, народ мой, закону моему, приклоните ухо ваше к словам уст моих.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Открою уста мои в притче и произнесу гадания из древности.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Что слышали мы и узнали, и отцы наши рассказали нам,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не скроем от детей их, возвещая роду грядущему славу Господа, и силу Его, и чудеса Его, которые Он сотворил.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Он постановил устав в Иакове и положил закон в Израиле, который заповедал отцам нашим возвещать детям 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чтобы знал грядущий род, дети, которые родятся, и чтобы они в свое время возвещали своим детям,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возлагать надежду свою на Бога, и не забывать дел Божиих, и хранить заповеди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не быть подобными отцам их, роду упорному и мятежному, неустроенному сердцем и неверному Богу духом своим.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Сыны Ефремовы, вооруженные, стреляющие из луков, обратились назад в день брани: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они не сохранили завета Божия и отреклись ходить в законе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забыли дела Его и чудеса, которые Он явил 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Он пред глазами отцов их сотворил чудеса в земле Египетской, на поле Цоан: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разделил море, и провел их чрез него, и поставил воды стеною;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днем вел их облаком, а во всю ночь светом огня;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рассек камень в пустыне и напоил их, как из великой бездны;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из скалы извел потоки, и воды потекли, как реки.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Но они продолжали грешить пред Ним и раздражать Всевышнего в пустыне: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искушали Бога в сердце своем, требуя пищи по душе своей,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говорили против Бога и сказали: «может ли Бог приготовить трапезу в пустыне?»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Вот, Он ударил в камень, и потекли воды, и полились ручьи. «Может ли Он дать и хлеб, может ли приготовлять мясо народу Своему?»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Господь услышал и воспламенился гневом, и огонь возгорелся на Иакова, и гнев подвигнулся на Израиля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за то, что не веровали в Бога и не уповали на спасение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Он повелел облакам свыше и отверз двери неба,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одождил на них манну в пищу, и хлеб небесный дал 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Хлеб ангельский ел человек; послал Он им пищу до сытости.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Он возбудил на небе восточный ветер и навел южный силою Своею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и, как пыль, одождил на них мясо и, как песок морской, птиц пернатых: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поверг их среди стана их, около жилищ их,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они ели и пресытились; и желаемое ими дал 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Но еще не прошла прихоть их, еще пища была в устах 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гнев Божий пришел на них, убил тучных их и юношей Израилевых низложил.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При всем этом они продолжали грешить и не верили чудесам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 погубил дни их в суете и лета их в смятении.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Когда Он убивал их, они искали Его и обращались, и с раннего утра прибегали к Богу,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и вспоминали, что Бог – их прибежище, и Бог Всевышний – Избавитель 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и льстили Ему устами своими и языком своим лгали пред Ним;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сердце же их было неправо пред Ним, и они не были верны завету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Но Он, Милостивый, прощал грех и не истреблял их, многократно отвращал гнев Свой и не возбуждал всей ярости Своей: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Он помнил, что они плоть, дыхание, которое уходит и не возвращается.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Сколько раз они раздражали Его в пустыне и прогневляли Его в стране необитаемой!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И снова искушали Бога и оскорбляли Святого Израилева,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не помнили руки Его, дня, когда Он избавил их от угнетения,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когда сотворил в Египте знамения Свои и чудеса Свои на поле Цоан;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и превратил реки их и потоки их в кровь, чтобы они не могли пить;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послал на них насекомых, чтобы жалили их, и жаб, чтобы губили 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земные произрастения их отдал гусенице и труд их – саранче;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47</w:t>
      </w:r>
      <w:r>
        <w:rPr>
          <w:lang w:val="ru_RU" w:bidi="ru_RU"/>
        </w:rPr>
        <w:t xml:space="preserve"> виноград их побил градом и сикоморы их – льдом;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48</w:t>
      </w:r>
      <w:r>
        <w:rPr>
          <w:lang w:val="ru_RU" w:bidi="ru_RU"/>
        </w:rPr>
        <w:t xml:space="preserve"> скот их предал граду и стада их – молниям;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49</w:t>
      </w:r>
      <w:r>
        <w:rPr>
          <w:lang w:val="ru_RU" w:bidi="ru_RU"/>
        </w:rPr>
        <w:t xml:space="preserve"> послал на них пламень гнева Своего, и негодование, и ярость и бедствие, посольство злых ангелов;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50</w:t>
      </w:r>
      <w:r>
        <w:rPr>
          <w:lang w:val="ru_RU" w:bidi="ru_RU"/>
        </w:rPr>
        <w:t xml:space="preserve"> уровнял стезю гневу Своему, не охранял души их от смерти, и скот их предал моровой язве;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51</w:t>
      </w:r>
      <w:r>
        <w:rPr>
          <w:lang w:val="ru_RU" w:bidi="ru_RU"/>
        </w:rPr>
        <w:t xml:space="preserve"> Поразил всякого первенца в Египте, начатки сил в шатрах Хамовых;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52</w:t>
      </w:r>
      <w:r>
        <w:rPr>
          <w:lang w:val="ru_RU" w:bidi="ru_RU"/>
        </w:rPr>
        <w:t xml:space="preserve"> и повел народ Свой, как овец, и вел их, как стадо, пустынею;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53</w:t>
      </w:r>
      <w:r>
        <w:rPr>
          <w:lang w:val="ru_RU" w:bidi="ru_RU"/>
        </w:rPr>
        <w:t xml:space="preserve"> вел их безопасно, и они не страшились, а врагов их покрыло море;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54</w:t>
      </w:r>
      <w:r>
        <w:rPr>
          <w:lang w:val="ru_RU" w:bidi="ru_RU"/>
        </w:rPr>
        <w:t xml:space="preserve"> и привел их в область святую Свою, на гору сию, которую стяжала десница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55</w:t>
      </w:r>
      <w:r>
        <w:rPr>
          <w:lang w:val="ru_RU" w:bidi="ru_RU"/>
        </w:rPr>
        <w:t xml:space="preserve"> прогнал от лица их народы и землю их разделил в наследие им, и колена Израилевы поселил в шатрах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56</w:t>
      </w:r>
      <w:r>
        <w:rPr>
          <w:lang w:val="ru_RU" w:bidi="ru_RU"/>
        </w:rPr>
        <w:t xml:space="preserve"> Но они еще искушали и огорчали Бога Всевышнего, и уставов Его не сохраняли;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57</w:t>
      </w:r>
      <w:r>
        <w:rPr>
          <w:lang w:val="ru_RU" w:bidi="ru_RU"/>
        </w:rPr>
        <w:t xml:space="preserve"> отступали и изменяли, как отцы их, обращались назад, как неверный лук;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58</w:t>
      </w:r>
      <w:r>
        <w:rPr>
          <w:lang w:val="ru_RU" w:bidi="ru_RU"/>
        </w:rPr>
        <w:t xml:space="preserve"> огорчали Его высотами своими и истуканами своими возбуждали ревность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59</w:t>
      </w:r>
      <w:r>
        <w:rPr>
          <w:lang w:val="ru_RU" w:bidi="ru_RU"/>
        </w:rPr>
        <w:t xml:space="preserve"> Услышал Бог и воспламенился гневом и сильно вознегодовал на Израиля;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60</w:t>
      </w:r>
      <w:r>
        <w:rPr>
          <w:lang w:val="ru_RU" w:bidi="ru_RU"/>
        </w:rPr>
        <w:t xml:space="preserve"> отринул жилище в Силоме, скинию, в которой обитал Он между человеками;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61</w:t>
      </w:r>
      <w:r>
        <w:rPr>
          <w:lang w:val="ru_RU" w:bidi="ru_RU"/>
        </w:rPr>
        <w:t xml:space="preserve"> и отдал в плен крепость Свою и славу Свою в руки врага,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62</w:t>
      </w:r>
      <w:r>
        <w:rPr>
          <w:lang w:val="ru_RU" w:bidi="ru_RU"/>
        </w:rPr>
        <w:t xml:space="preserve"> и предал мечу народ Свой и прогневался на наследие Свое.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63</w:t>
      </w:r>
      <w:r>
        <w:rPr>
          <w:lang w:val="ru_RU" w:bidi="ru_RU"/>
        </w:rPr>
        <w:t xml:space="preserve"> Юношей его поядал огонь, и девицам его не пели брачных песен;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64</w:t>
      </w:r>
      <w:r>
        <w:rPr>
          <w:lang w:val="ru_RU" w:bidi="ru_RU"/>
        </w:rPr>
        <w:t xml:space="preserve"> священники его падали от меча, и вдовы его не плакали.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65</w:t>
      </w:r>
      <w:r>
        <w:rPr>
          <w:lang w:val="ru_RU" w:bidi="ru_RU"/>
        </w:rPr>
        <w:t xml:space="preserve"> Но, как бы от сна, воспрянул Господь, как бы исполин, побежденный вином,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66</w:t>
      </w:r>
      <w:r>
        <w:rPr>
          <w:lang w:val="ru_RU" w:bidi="ru_RU"/>
        </w:rPr>
        <w:t xml:space="preserve"> и поразил врагов его в тыл, вечному сраму предал 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67</w:t>
      </w:r>
      <w:r>
        <w:rPr>
          <w:lang w:val="ru_RU" w:bidi="ru_RU"/>
        </w:rPr>
        <w:t xml:space="preserve"> и отверг шатер Иосифов и колена Ефремова не избрал,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68</w:t>
      </w:r>
      <w:r>
        <w:rPr>
          <w:lang w:val="ru_RU" w:bidi="ru_RU"/>
        </w:rPr>
        <w:t xml:space="preserve"> а избрал колено Иудино, гору Сион, которую возлюбил.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69</w:t>
      </w:r>
      <w:r>
        <w:rPr>
          <w:lang w:val="ru_RU" w:bidi="ru_RU"/>
        </w:rPr>
        <w:t xml:space="preserve"> И устроил, как небо, святилище Свое и, как землю, утвердил его навек,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70</w:t>
      </w:r>
      <w:r>
        <w:rPr>
          <w:lang w:val="ru_RU" w:bidi="ru_RU"/>
        </w:rPr>
        <w:t xml:space="preserve"> и избрал Давида, раба Своего, и взял его от дворов овчих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71</w:t>
      </w:r>
      <w:r>
        <w:rPr>
          <w:lang w:val="ru_RU" w:bidi="ru_RU"/>
        </w:rPr>
        <w:t xml:space="preserve"> и от доящих привел его пасти народ Свой, Иакова, и наследие Свое, Израиля.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72</w:t>
      </w:r>
      <w:r>
        <w:rPr>
          <w:lang w:val="ru_RU" w:bidi="ru_RU"/>
        </w:rPr>
        <w:t xml:space="preserve"> И он пас их в чистоте сердца своего и руками мудрыми водил их. Слава: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78:1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Псалом Асафа. Боже! язычники пришли в наследие Твое, осквернили святой храм Твой, Иерусалим превратили в развалины;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трупы рабов Твоих отдали на съедение птицам небесным, тела святых Твоих – зверям земным;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пролили кровь их, как воду, вокруг Иерусалима, и некому было похоронить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Мы сделались посмешищем у соседей наших, поруганием и посрамлением у окружающих нас.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Доколе, Господи, будешь гневаться непрестанно, будет пылать ревность Твоя, как огонь?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Пролей гнев Твой на народы, которые не знают Тебя, и на царства, которые имени Твоего не призывают,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ибо они пожрали Иакова и жилище его опустошили.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Не помяни нам грехов наших предков; скоро да предварят нас щедроты Твои, ибо мы весьма истощены.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Помоги нам, Боже, Спаситель наш, ради славы имени Твоего; избавь нас и прости нам грехи наши ради имени Твоего.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Для чего язычникам говорить: «где Бог их?» Да сделается известным между язычниками пред глазами нашими отмщение за пролитую кровь рабов Твоих.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Да придет пред лицо Твое стенание узника; могуществом мышцы Твоей сохрани обреченных на смерть.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Семикратно возврати соседям нашим в недро их поношение, которым они Тебя, Господи, поносили.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А мы, народ Твой и Твоей пажити овцы, вечно будем славить Тебя и в род и род возвещать хвалу Тебе. Слава: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79:1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Начальнику хора. На музыкальном орудии Шошанним-Эдуф. Псалом Асафа.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Пастырь Израиля! внемли; водящий, как овец, Иосифа, восседающий на херувимах, яви Себя.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Пред Ефремом и Вениамином и Манассиею воздвигни силу Твою, и приди спасти нас.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Боже! восстанови нас; да воссияет лицо Твое, и спасемся!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Господи, Боже сил! доколе будешь гневен к молитвам народа Твоего?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Ты напитал их хлебом слезным, и напоил их слезами в большой мере,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положил нас в пререкание соседям нашим, и враги наши издеваются над нами.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Боже сил! восстанови нас; да воссияет лицо Твое, и спасемся!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Из Египта перенес Ты виноградную лозу, выгнал народы и посадил ее;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очистил для нее место, и утвердил корни ее, и она наполнила землю.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Горы покрылись тенью ее, и ветви ее, как кедры Божии;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она пустила ветви свои до моря и отрасли свои до реки.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Для чего разрушил Ты ограды ее, так что обрывают ее все, проходящие по пути?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Лесной вепрь подрывает ее, и полевой зверь объедает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Боже сил! обратись же, призри с неба, и воззри, и посети виноград сей;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охрани то, что насадила десница Твоя, и отрасли, которые Ты укрепил Себе.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Он пожжен огнем, обсечен; от прещения лица Твоего погибнут.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Да будет рука Твоя над мужем десницы Твоей, над сыном человеческим, которого Ты укрепил Себе,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мы не отступим от Тебя; оживи нас, и мы будем призывать имя Твое.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Господи, Боже сил! восстанови нас; да воссияет лицо Твое, и спасемся!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80:1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Начальнику хора. На Гефском орудии. Псалом Асафа.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Радостно пойте Богу, твердыне нашей; восклицайте Богу Иакова;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возьмите псалом, дайте тимпан, сладкозвучные гусли с псалтирью;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трубите в новомесячие трубою, в определенное время, в день праздника нашего;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ибо это закон для Израиля, устав от Бога Иаковлева.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Он установил это во свидетельство для Иосифа, когда он вышел из земли Египетской, где услышал звуки языка, которого не знал: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«Я снял с рамен его тяжести, и руки его освободились от корзин.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В бедствии ты призвал Меня, и Я избавил тебя; из среды грома Я услышал тебя, при водах Меривы испытал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Слушай, народ Мой, и Я буду свидетельствовать тебе: Израиль! о, если бы ты послушал Меня!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Да не будет у тебя иного бога, и не поклоняйся богу чужеземному.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Я Господь, Бог твой, изведший тебя из земли Египетской; открой уста твои, и Я наполню их».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Но народ Мой не слушал гласа Моего, и Израиль не покорялся Мне;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потому Я оставил их упорству сердца их, пусть ходят по своим помыслам.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О, если бы народ Мой слушал Меня и Израиль ходил Моими путями!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Я скоро смирил бы врагов их и обратил бы руку Мою на притеснителей их: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ненавидящие Господа раболепствовали бы им, а их благоденствие продолжалось бы навсегда;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Я питал бы их туком пшеницы и насыщал бы их медом из скалы.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81:1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Псалом Асафа. Бог стал в сонме богов; среди богов произнес суд: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доколе будете вы судить неправедно и оказывать лицеприятие нечестивым?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Давайте суд бедному и сироте; угнетенному и нищему оказывайте справедливость;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избавляйте бедного и нищего; исторгайте его из руки нечестивых.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Не знают, не разумеют, во тьме ходят; все основания земли колеблются.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Я сказал: вы – боги, и сыны Всевышнего – все вы;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но вы умрете, как человеки, и падете, как всякий из князей.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Восстань, Боже, суди землю, ибо Ты наследуешь все народы.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82:1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Песнь. Псалом Асафа.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Боже! Не премолчи, не безмолвствуй и не оставайся в покое, Боже,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ибо вот, враги Твои шумят, и ненавидящие Тебя подняли голову;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против народа Твоего составили коварный умысел и совещаются против хранимых Тобою;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сказали: «пойдем и истребим их из народов, чтобы не вспоминалось более имя Израиля».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Сговорились единодушно, заключили против Тебя союз: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селения Едомовы и Измаильтяне, Моав и Агаряне,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Гевал и Аммон и Амалик, Филистимляне с жителями Тира.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Ассур пристал к ним: они стали мышцею для сынов Лотовых.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Сделай им то же, что Мадиаму, что Сисаре, что Иавину у потока Киссона,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которые истреблены в Аендоре, сделались навозом для земли.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Поступи с ними, с князьями их, как с Оривом и Зивом и со всеми вождями их, как с Зевеем и Салманом,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которые говорили: «возьмем себе во владение селения Божии».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Боже мой! Да будут они, как пыль в вихре, как солома перед ветром.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Как огонь сжигает лес, и как пламя опаляет горы,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так погони их бурею Твоею и вихрем Твоим приведи их в смятение;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исполни лица их бесчестием, чтобы они взыскали имя Твое, Господи!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Да постыдятся и смятутся навеки, да посрамятся и погибнут,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да познают, что Ты, Которого одного имя Господь, Всевышний над всею землею.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83:1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Начальнику хора. На Гефском орудии. Кореевых сынов. Псалом.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Как вожделенны жилища Твои, Господи сил!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Истомилась душа моя, желая во дворы Господни; сердце мое и плоть моя восторгаются к Богу живому.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птичка находит себе жилье, и ласточка гнездо себе, где положить птенцов своих, у алтарей Твоих, Господи сил, Царь мой и Бог мой!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Блаженны живущие в доме Твоем: они непрестанно будут восхвалять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Блажен человек, которого сила в Тебе и у которого в сердце стези направлены к Тебе.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Проходя долиною плача, они открывают в ней источники, и дождь покрывает ее благословением;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приходят от силы в силу, являются пред Богом на Сионе.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Господи, Боже сил! Услышь молитву мою, внемли, Боже Иаковлев!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Боже, защитник наш! Приникни и призри на лицо помазанника Твоего.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Ибо один день во дворах Твоих лучше тысячи. Желаю лучше быть у порога в доме Божием, нежели жить в шатрах нечестия.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Ибо Господь Бог есть солнце и щит, Господь дает благодать и славу; ходящих в непорочности Он не лишает благ.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Господи сил! Блажен человек, уповающий на Тебя!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84:1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Начальнику хора. Кореевых сынов. Псалом.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Господи! Ты умилосердился к земле Твоей, возвратил плен Иакова;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простил беззаконие народа Твоего, покрыл все грехи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отъял всю ярость Твою, отвратил лютость гнева Твоего.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Восстанови нас, Боже спасения нашего, и прекрати негодование Твое на нас.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Неужели вечно будешь гневаться на нас, прострешь гнев Твой от рода в род?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Неужели снова не оживишь нас, чтобы народ Твой возрадовался о Тебе?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Яви нам, Господи, милость Твою, и спасение Твое даруй нам.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Послушаю, что скажет Господь Бог. Он скажет мир народу Своему и избранным Своим, но да не впадут они снова в безрассудство.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Так, близко к боящимся Его спасение Его, чтобы обитала слава в земле нашей!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Милость и истина сретятся, правда и мир облобызаются;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истина возникнет из земли, и правда приникнет с небес;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Господь даст благо, и земля наша даст плод свой;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правда пойдет пред Ним и поставит на путь стопы свои. Слава: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85:1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Молитва Давида. Приклони, Господи, ухо Твое и услышь меня, ибо я беден и нищ.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Сохрани душу мою, ибо я благоговею пред Тобою; спаси, Боже мой, раба Твоего, уповающего на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Помилуй меня, Господи, ибо к Тебе взываю каждый день.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Возвесели душу раба Твоего, ибо к Тебе, Господи, возношу душу мою,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ибо Ты, Господи, благ и милосерд и многомилостив ко всем, призывающим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Услышь, Господи, молитву мою и внемли гласу моления моего.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В день скорби моей взываю к Тебе, потому что Ты услышишь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Нет между богами, как Ты, Господи, и нет дел, как Твои.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Все народы, Тобою сотворенные, приидут и поклонятся пред Тобою, Господи, и прославят имя Твое,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ибо Ты велик и творишь чудеса, – Ты, Боже, един Ты.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Наставь меня, Господи, на путь Твой, и буду ходить в истине Твоей; утверди сердце мое в страхе имени Твоего.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Буду восхвалять Тебя, Господи, Боже мой, всем сердцем моим и славить имя Твое вечно,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ибо велика милость Твоя ко мне: Ты избавил душу мою от ада преисподнего.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Боже! гордые восстали на меня, и скопище мятежников ищет души моей: не представляют они Тебя пред собою.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Но Ты, Господи, Боже щедрый и благосердый, долготерпеливый и многомилостивый и истинный,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призри на меня и помилуй меня; даруй крепость Твою рабу Твоему, и спаси сына рабы Твоей;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покажи на мне знамение во благо, да видят ненавидящие меня и устыдятся, потому что Ты, Господи, помог мне и утешил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86:1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Сынов Кореевых. Псалом. Песнь.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Основание его на горах святых. Господь любит врата Сиона более всех селений Иакова.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Славное возвещается о тебе, град Божий!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Упомяну знающим меня о Рааве и Вавилоне; вот Филистимляне и Тир с Ефиопиею, – скажут: «такой-то родился там».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О Сионе же будут говорить: «такой-то и такой-то муж родился в нем, и Сам Всевышний укрепил его».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Господь в переписи народов напишет: «такой-то родился там».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поющие и играющие – все источники мои в тебе.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87:1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Песнь. Псалом. Сынов Кореевых. Начальнику хора на Махалаф, для пения. Учение Емана Езрахита.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Господи, Боже спасения моего! днем вопию и ночью пред Тобою: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да внидет пред лицо Твое молитва моя; приклони ухо Твое к молению моему,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ибо душа моя насытилась бедствиями, и жизнь моя приблизилась к преисподней.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Я сравнялся с нисходящими в могилу; я стал, как человек без силы,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между мертвыми брошенный, – как убитые, лежащие во гробе, о которых Ты уже не вспоминаешь и которые от руки Твоей отринуты.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Ты положил меня в ров преисподний, во мрак, в бездну.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Отяготела на мне ярость Твоя, и всеми волнами Твоими Ты поразил [меня].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Ты удалил от меня знакомых моих, сделал меня отвратительным для них; я заключен и не могу выйти.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Око мое истомилось от горести: весь день я взывал к Тебе, Господи, простирал к Тебе руки мои.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Разве над мертвыми Ты сотворишь чудо? Разве мертвые встанут и будут славить Тебя?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Или во гробе будет возвещаема милость Твоя, и истина Твоя – в месте тления?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Разве во мраке познают чудеса Твои, и в земле забвения – правду Твою?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Но я к Тебе, Господи, взываю, и рано утром молитва моя предваряет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Для чего, Господи, отреваешь душу мою, скрываешь лицо Твое от меня?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Я несчастен и истаеваю с юности; несу ужасы Твои и изнемогаю.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Надо мною прошла ярость Твоя, устрашения Твои сокрушили меня,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всякий день окружают меня, как вода: облегают меня все вместе.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Ты удалил от меня друга и искреннего; знакомых моих не видно. Слава: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88:1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Учение Ефама Езрахита.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Милости [Твои], Господи, буду петь вечно, в род и род возвещать истину Твою устами моими.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Ибо говорю: навек основана милость, на небесах утвердил Ты истину Твою, когда сказал: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«Я поставил завет с избранным Моим, клялся Давиду, рабу Моему: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навек утвержу семя твое, в род и род устрою престол твой».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небеса прославят чудные дела Твои, Господи, и истину Твою в собрании святых.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Ибо кто на небесах сравнится с Господом? кто между сынами Божиими уподобится Господу?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Страшен Бог в великом сонме святых, страшен Он для всех окружающих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Господи, Боже сил! кто силен, как Ты, Господи? И истина Твоя окрест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Ты владычествуешь над яростью моря: когда воздымаются волны его, Ты укрощаешь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Ты низложил Раава, как пораженного; крепкою мышцею Твоею рассеял врагов Твоих.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Твои небеса и Твоя земля; вселенную и что наполняет ее Ты основал.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Север и юг Ты сотворил; Фавор и Ермон о имени Твоем радуются.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Крепка мышца Твоя, сильна рука Твоя, высока десница Твоя!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Правосудие и правота – основание престола Твоего; милость и истина предходят пред лицом Твоим.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Блажен народ, знающий трубный зов! Они ходят во свете лица Твоего, Господи,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о имени Твоем радуются весь день и правдою Твоею возносятся,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ибо Ты украшение силы их, и благоволением Твоим возвышается рог наш.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От Господа – щит наш, и от Святого Израилева – царь наш.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Некогда говорил Ты в видении святому Твоему, и сказал: «Я оказал помощь мужественному, вознес избранного из народа.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Я обрел Давида, раба Моего, святым елеем Моим помазал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Рука Моя пребудет с ним, и мышца Моя укрепит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Враг не превозможет его, и сын беззакония не притеснит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Сокрушу пред ним врагов его и поражу ненавидящих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истина Моя и милость Моя с ним, и Моим именем возвысится рог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положу на море руку его, и на реки – десницу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Он будет звать Меня: Ты отец мой, Бог мой и твердыня спасения моего.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Я сделаю его первенцем, превыше царей земли,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вовек сохраню ему милость Мою, и завет Мой с ним будет верен.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продолжу вовек семя его, и престол его – как дни неба.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Если сыновья его оставят закон Мой и не будут ходить по заповедям Моим;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если нарушат уставы Мои и повелений Моих не сохранят: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посещу жезлом беззаконие их, и ударами – неправду 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милости же Моей не отниму от него, и не изменю истины Моей.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Не нарушу завета Моего, и не переменю того, что вышло из уст Моих.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Однажды Я поклялся святостью Моею: солгу ли Давиду?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Семя его пребудет вечно, и престол его, как солнце, предо Мною,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вовек будет тверд, как луна, и верный свидетель на небесах».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Но ныне Ты отринул и презрел, прогневался на помазанника Твоего;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пренебрег завет с рабом Твоим, поверг на землю венец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разрушил все ограды его, превратил в развалины крепости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Расхищают его все проходящие путем; он сделался посмешищем у соседей своих.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Ты возвысил десницу противников его, обрадовал всех врагов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Ты обратил назад острие меча его и не укрепил его на брани;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отнял у него блеск и престол его поверг на землю;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сократил дни юности его и покрыл его стыдом.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47</w:t>
      </w:r>
      <w:r>
        <w:rPr>
          <w:lang w:val="ru_RU" w:bidi="ru_RU"/>
        </w:rPr>
        <w:t xml:space="preserve"> Доколе, Господи, будешь скрываться непрестанно, будет пылать ярость Твоя, как огонь?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48</w:t>
      </w:r>
      <w:r>
        <w:rPr>
          <w:lang w:val="ru_RU" w:bidi="ru_RU"/>
        </w:rPr>
        <w:t xml:space="preserve"> Вспомни, какой мой век: на какую суету сотворил Ты всех сынов человеческих?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49</w:t>
      </w:r>
      <w:r>
        <w:rPr>
          <w:lang w:val="ru_RU" w:bidi="ru_RU"/>
        </w:rPr>
        <w:t xml:space="preserve"> Кто из людей жил – и не видел смерти, избавил душу свою от руки преисподней?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50</w:t>
      </w:r>
      <w:r>
        <w:rPr>
          <w:lang w:val="ru_RU" w:bidi="ru_RU"/>
        </w:rPr>
        <w:t xml:space="preserve"> Где прежние милости Твои, Господи? Ты клялся Давиду истиною Твоею.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51</w:t>
      </w:r>
      <w:r>
        <w:rPr>
          <w:lang w:val="ru_RU" w:bidi="ru_RU"/>
        </w:rPr>
        <w:t xml:space="preserve"> Вспомни, Господи, поругание рабов Твоих, которое я ношу в недре моем от всех сильных народов;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52</w:t>
      </w:r>
      <w:r>
        <w:rPr>
          <w:lang w:val="ru_RU" w:bidi="ru_RU"/>
        </w:rPr>
        <w:t xml:space="preserve"> как поносят враги Твои, Господи, как бесславят следы помазанника Твоего.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53</w:t>
      </w:r>
      <w:r>
        <w:rPr>
          <w:lang w:val="ru_RU" w:bidi="ru_RU"/>
        </w:rPr>
        <w:t xml:space="preserve"> Благословен Господь вовек! Аминь, аминь. Слава: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89:1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Молитва Моисея, человека Божия.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Господи! Ты нам прибежище в род и род.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Прежде нежели родились горы, и Ты образовал землю и вселенную, и от века и до века Ты –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Ты возвращаешь человека в тление и говоришь: «возвратитесь, сыны человеческие!»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Ибо пред очами Твоими тысяча лет, как день вчерашний, когда он прошел, и как стража в ночи.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Ты как наводнением уносишь их; они – как сон, как трава, которая утром вырастает, утром цветет и зеленеет, вечером подсекается и засыхает;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ибо мы исчезаем от гнева Твоего, и от ярости Твоей мы в смятении.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Ты положил беззакония наши пред Тобою и тайное наше пред светом лица Твоего.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Все дни наши прошли во гневе Твоем; мы теряем лета наши, как звук.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Дней лет наших – семьдесят лет, а при большей крепости – восемьдесят лет; и самая лучшая пора их – труд и болезнь, ибо проходят быстро, и мы летим.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Кто знает силу гнева Твоего, и ярость Твою по мере страха Твоего?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Научи нас так счислять дни наши, чтобы нам приобрести сердце мудрое.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Обратись, Господи! Доколе? Умилосердись над рабами Твоими.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Рано насыти нас милостью Твоею, и мы будем радоваться и веселиться во все дни наши.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Возвесели нас за дни, в которые Ты поражал нас, за лета, в которые мы видели бедствие.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Да явится на рабах Твоих дело Твое и на сынах их слава Твоя;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да будет благоволение Господа Бога нашего на нас, и в деле рук наших споспешествуй нам, в деле рук наших споспешествуй.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90:1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[Хвалебная песнь Давида.] Живущий под кровом Всевышнего под сенью Всемогущего покоится,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говорит Господу: «прибежище мое и защита моя, Бог мой, на Которого я уповаю!»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Он избавит тебя от сети ловца, от гибельной язвы,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перьями Своими осенит тебя, и под крыльями Его будешь безопасен; щит и ограждение – истина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Не убоишься ужасов в ночи, стрелы, летящей днем,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язвы, ходящей во мраке, заразы, опустошающей в полдень.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Падут подле тебя тысяча и десять тысяч одесную тебя; но к тебе не приблизится: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только смотреть будешь очами твоими и видеть возмездие нечестивым.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Ибо ты сказал: «Господь – упование мое»; Всевышнего избрал ты прибежищем твоим;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не приключится тебе зло, и язва не приблизится к жилищу твоему;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ибо Ангелам Своим заповедает о тебе – охранять тебя на всех путях твоих: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на руках понесут тебя, да не преткнешься о камень ногою твоею;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на аспида и василиска наступишь; попирать будешь льва и дракона.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«За то, что он возлюбил Меня, избавлю его; защищу его, потому что он познал имя Мое.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Воззовет ко Мне, и услышу его; с ним Я в скорби; избавлю его и прославлю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долготою дней насыщу его, и явлю ему спасение Мое». Слава: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91:1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Псалом. Песнь на день субботний.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Благо есть славить Господа и петь имени Твоему, Всевышний,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возвещать утром милость Твою и истину Твою в ночи,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на десятиструнном и псалтири, с песнью на гуслях.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Ибо Ты возвеселил меня, Господи, творением Твоим: я восхищаюсь делами рук Твоих.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Как велики дела Твои, Господи! дивно глубоки помышления Твои!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Человек несмысленный не знает, и невежда не разумеет того.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Тогда как нечестивые возникают, как трава, и делающие беззаконие цветут, чтобы исчезнуть навеки,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Ты, Господи, высок вовеки!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Ибо вот, враги Твои, Господи, – вот, враги Твои гибнут, и рассыпаются все делающие беззаконие;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а мой рог Ты возносишь, как рог единорога, и я умащен свежим елеем;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око мое смотрит на врагов моих, и уши мои слышат о восстающих на меня злодеях.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Праведник цветет, как пальма, возвышается подобно кедру на Ливане.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Насажденные в доме Господнем, они цветут во дворах Бога нашего;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они и в старости плодовиты, сочны и свежи,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чтобы возвещать, что праведен Господь, твердыня моя, и нет неправды в 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92:1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[Хвалебная песнь Давида. В день предсубботний, когда населена земля.] Господь царствует; Он облечен величием, облечен Господь могуществом [и] препоясан: потому вселенная тверда, не подвигнется.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Престол Твой утвержден искони: Ты – от века.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Возвышают реки, Господи, возвышают реки голос свой, возвышают реки волны свои.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Но паче шума вод многих, сильных волн морских, силен в вышних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Откровения Твои несомненно верны. Дому Твоему, Господи, принадлежит святость на долгие дни.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93:1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[Псалом Давида в четвертый день недели.] Боже отмщений, Господи, Боже отмщений, яви Себя!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Восстань, Судия земли, воздай возмездие гордым.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Доколе, Господи, нечестивые, доколе нечестивые торжествовать будут?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Они изрыгают дерзкие речи; величаются все делающие беззаконие;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попирают народ Твой, Господи, угнетают наследие Твое;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вдову и пришельца убивают, и сирот умерщвляют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говорят: «не увидит Господь, и не узнает Бог Иаковлев».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Образумьтесь, бессмысленные люди! когда вы будете умны, невежды?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Насадивший ухо не услышит ли? и образовавший глаз не увидит ли?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Вразумляющий народы неужели не обличит, – Тот, Кто учит человека разумению?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Господь знает мысли человеческие, что они суетны.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Блажен человек, которого вразумляешь Ты, Господи, и наставляешь законом Твоим,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чтобы дать ему покой в бедственные дни, доколе нечестивому выроется яма!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Ибо не отринет Господь народа Своего и не оставит наследия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Ибо суд возвратится к правде, и за ним последуют все правые сердцем.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Кто восстанет за меня против злодеев? кто станет за меня против делающих беззаконие?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Если бы не Господь был мне помощником, вскоре вселилась бы душа моя в страну молчания.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Когда я говорил: «колеблется нога моя», – милость Твоя, Господи, поддерживала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При умножении скорбей моих в сердце моем утешения Твои услаждают душу мою.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Станет ли близ Тебя седалище губителей, умышляющих насилие вопреки закону?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Толпою устремляются они на душу праведника и осуждают кровь неповинную.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Но Господь – защита моя, и Бог мой – твердыня убежища моего,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обратит на них беззаконие их, и злодейством их истребит их, истребит их Господь Бог наш. Слава: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94:1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[Хвалебная песнь Давида.] Приидите, воспоем Господу, воскликнем [Богу], твердыне спасения нашего;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предстанем лицу Его со славословием, в песнях воскликнем Ему,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ибо Господь есть Бог великий и Царь великий над всеми богами.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В Его руке глубины земли, и вершины гор – Его же;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Его – море, и Он создал его, и сушу образовали руки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Приидите, поклонимся и припадем, преклоним колени пред лицом Господа, Творца нашего;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ибо Он есть Бог наш, и мы – народ паствы Его и овцы руки Его. О, если бы вы ныне послушали гласа Его: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«Не ожесточите сердца вашего, как в Мериве, как в день искушения в пустыне,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где искушали Меня отцы ваши, испытывали Меня, и видели дело Мое.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Сорок лет Я был раздражаем родом сим, и сказал: это народ, заблуждающийся сердцем; они не познали путей Моих,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потому Я поклялся во гневе Моем, что они не войдут в покой Мой».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95:1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[Хвалебная песнь Давида. На построение дома.] Воспойте Господу песнь новую; воспойте Господу, вся земля;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пойте Господу, благословляйте имя Его, благовествуйте со дня на день спасение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возвещайте в народах славу Его, во всех племенах чудеса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ибо велик Господь и достохвален, страшен Он паче всех богов.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Ибо все боги народов – идолы, а Господь небеса сотворил.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Слава и величие пред лицом Его, сила и великолепие во святилище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Воздайте Господу, племена народов, воздайте Господу славу и честь;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воздайте Господу славу имени Его, несите дары и идите во дворы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поклонитесь Господу во благолепии святыни. Трепещи пред лицом Его, вся земля!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Скажите народам: Господь царствует! потому тверда вселенная, не поколеблется. Он будет судить народы по правде.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Да веселятся небеса и да торжествует земля; да шумит море и что наполняет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да радуется поле и все, что на нем, и да ликуют все дерева дубравные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пред лицом Господа; ибо идет, ибо идет судить землю. Он будет судить вселенную по правде, и народы – по истине Своей.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96:1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[Псалом Давида, когда устроялась земля его.] Господь царствует: да радуется земля; да веселятся многочисленные острова.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Облако и мрак окрест Его; правда и суд – основание престола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Пред Ним идет огонь и вокруг попаляет врагов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Молнии Его освещают вселенную; земля видит и трепещет.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Горы, как воск, тают от лица Господа, от лица Господа всей земли.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Небеса возвещают правду Его, и все народы видят славу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Да постыдятся все служащие истуканам, хвалящиеся идолами. Поклонитесь пред Ним, все боги.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Слышит Сион и радуется, и веселятся дщери Иудины ради судов Твоих, Господи,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ибо Ты, Господи, высок над всею землею, превознесен над всеми богами.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Любящие Господа, ненавидьте зло! Он хранит души святых Своих; из руки нечестивых избавляет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Свет сияет на праведника, и на правых сердцем – веселие.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Радуйтесь, праведные, о Господе и славьте память святыни Его. Слава: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97:1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Псалом [Давида]. Воспойте Господу новую песнь, ибо Он сотворил чудеса. Его десница и святая мышца Его доставили Ему победу.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Явил Господь спасение Свое, открыл пред очами народов правду Свою.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Вспомнил Он милость Свою [к Иакову] и верность Свою к дому Израилеву. Все концы земли увидели спасение Бога нашего.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Восклицайте Господу, вся земля; торжествуйте, веселитесь и пойте;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пойте Господу с гуслями, с гуслями и с гласом псалмопения;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при звуке труб и рога торжествуйте пред Царем Господом.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Да шумит море и что наполняет его, вселенная и живущие в ней;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да рукоплещут реки, да ликуют вместе горы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пред лицом Господа, ибо Он идет судить землю. Он будет судить вселенную праведно и народы – верно.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98:1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[Псалом Давида.] Господь царствует: да трепещут народы! Он восседает на херувимах: да трясется земля!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Господь на Сионе велик, и высок Он над всеми народами.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Да славят великое и страшное имя Твое: свято оно!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могущество царя любит суд. Ты утвердил справедливость; суд и правду Ты совершил в Иакове.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Превозносите Господа, Бога нашего, и поклоняйтесь подножию Его: свято оно!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Моисей и Аарон между священниками и Самуил между призывающими имя Его взывали к Господу, и Он внимал 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В столпе облачном говорил Он к ним; они хранили Его заповеди и устав, который Он дал 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Господи, Боже наш! Ты внимал им; Ты был для них Богом прощающим и наказывающим за дела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Превозносите Господа, Бога нашего, и поклоняйтесь на святой горе Его, ибо свят Господь, Бог наш.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99:1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Псалом [Давида] хвалебный. Воскликните Господу, вся земля!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Служите Господу с веселием; идите пред лицо Его с восклицанием!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Познайте, что Господь есть Бог, что Он сотворил нас, и мы – Его, Его народ и овцы паствы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Входите во врата Его со славословием, во дворы Его – с хвалою. Славьте Его, благословляйте имя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ибо благ Господь: милость Его вовек, и истина Его в род и род.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100:1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Псалом Давида. Милость и суд буду петь; Тебе, Господи, буду петь.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Буду размышлять о пути непорочном: «когда ты придешь ко мне?» Буду ходить в непорочности моего сердца посреди дома моего.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Не положу пред очами моими вещи непотребной; дело преступное я ненавижу: не прилепится оно ко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Сердце развращенное будет удалено от меня; злого я не буду знать.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Тайно клевещущего на ближнего своего изгоню; гордого очами и надменного сердцем не потерплю.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Глаза мои на верных земли, чтобы они пребывали при мне; кто ходит путем непорочности, тот будет служить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Не будет жить в доме моем поступающий коварно; говорящий ложь не останется пред глазами моими.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С раннего утра буду истреблять всех нечестивцев земли, дабы искоренить из града Господня всех делающих беззаконие. Слава: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101:1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Молитва страждущего, когда он унывает и изливает пред Господом печаль свою.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Господи! услышь молитву мою, и вопль мой да придет к Тебе.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Не скрывай лица Твоего от меня; в день скорби моей приклони ко мне ухо Твое; в день, [когда] воззову [к Тебе], скоро услышь меня;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Ибо исчезли, как дым, дни мои, и кости мои обожжены, как головня;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сердце мое поражено, и иссохло, как трава, так что я забываю есть хлеб мой;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от голоса стенания моего кости мои прильпнули к плоти моей.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Я уподобился пеликану в пустыне; я стал как филин на развалинах;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не сплю и сижу, как одинокая птица на кровле.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Всякий день поносят меня враги мои, и злобствующие на меня клянут мною.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Я ем пепел, как хлеб, и питье мое растворяю слезами,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от гнева Твоего и негодования Твоего, ибо Ты вознес меня и низверг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Дни мои – как уклоняющаяся тень, и я иссох, как трава.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Ты же, Господи, вовек пребываешь, и память о Тебе в род и род.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Ты восстанешь, умилосердишься над Сионом, ибо время помиловать его, – ибо пришло время;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ибо рабы Твои возлюбили и камни его, и о прахе его жалеют.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убоятся народы имени Господня, и все цари земные – славы Твоей.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Ибо созиждет Господь Сион и явится во славе Своей;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призрит на молитву беспомощных и не презрит моления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Напишется о сем для рода последующего, и поколение грядущее восхвалит Господа,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ибо Он приникнул со святой высоты Своей, с небес призрел Господь на землю,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чтобы услышать стон узников, разрешить сынов смерти,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дабы возвещали на Сионе имя Господне и хвалу Его – в Иерусалиме,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когда соберутся народы вместе и царства для служения Господу.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Изнурил Он на пути силы мои, сократил дни мои.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Я сказал: Боже мой! не восхити меня в половине дней моих. Твои лета в роды родов.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В начале Ты, [Господи,] основал землю, и небеса – дело Твоих рук;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они погибнут, а Ты пребудешь; и все они, как риза, обветшают, и, как одежду, Ты переменишь их, и изменятся;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но Ты – тот же, и лета Твои не кончатся.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Сыны рабов Твоих будут жить, и семя их утвердится пред лицом Твоим.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102:1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Псалом Давида. Благослови, душа моя, Господа, и вся внутренность моя – святое имя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Благослови, душа моя, Господа и не забывай всех благодеяний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Он прощает все беззакония твои, исцеляет все недуги твои;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избавляет от могилы жизнь твою, венчает тебя милостью и щедротами;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насыщает благами желание твое: обновляется, подобно орлу, юность твоя.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Господь творит правду и суд всем обиженным.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Он показал пути Свои Моисею, сынам Израилевым – дела Свои.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Щедр и милостив Господь, долготерпелив и многомилостив: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не до конца гневается, и не вовек негодует.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Не по беззакониям нашим сотворил нам, и не по грехам нашим воздал нам: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ибо как высоко небо над землею, так велика милость [Господа] к боящимся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как далеко восток от запада, так удалил Он от нас беззакония наши;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как отец милует сынов, так милует Господь боящихся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Ибо Он знает состав наш, помнит, что мы – персть.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Дни человека – как трава; как цвет полевой, так он цветет.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Пройдет над ним ветер, и нет его, и место его уже не узнает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Милость же Господня от века и до века к боящимся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правда Его на сынах сынов, хранящих завет Его и помнящих заповеди Его, чтобы исполнять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Господь на небесах поставил престол Свой, и царство Его всем обладает.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Благословите Господа, [все] Ангелы Его, крепкие силою, исполняющие слово Его, повинуясь гласу слова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благословите Господа, все воинства Его, служители Его, исполняющие волю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благословите Господа, все дела Его, во всех местах владычества Его. Благослови, душа моя, Господа!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103:1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[Псалом Давида о сотворении мира.] Благослови, душа моя, Господа! Господи, Боже мой! Ты дивно велик, Ты облечен славою и величием;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Ты одеваешься светом, как ризою, простираешь небеса, как шатер;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устрояешь над водами горние чертоги Твои, делаешь облака Твоею колесницею, шествуешь на крыльях ветра.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Ты творишь Ангелами Твоими духов, служителями Твоими – огонь пылающий.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Ты поставил землю на твердых основах: не поколеблется она во веки и веки.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Бездною, как одеянием, покрыл Ты ее, на горах стоят воды.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От прещения Твоего бегут они, от гласа грома Твоего быстро уходят;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восходят на горы, нисходят в долины, на место, которое Ты назначил для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Ты положил предел, которого не перейдут, и не возвратятся покрыть землю.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Ты послал источники в долины: между горами текут [воды],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поят всех полевых зверей; дикие ослы утоляют жажду свою.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При них обитают птицы небесные, из среды ветвей издают голос.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Ты напояешь горы с высот Твоих, плодами дел Твоих насыщается земля.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Ты произращаешь траву для скота, и зелень на пользу человека, чтобы произвести из земли пищу,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вино, которое веселит сердце человека, и елей, от которого блистает лицо его, и хлеб, который укрепляет сердце человека.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Насыщаются древа Господа, кедры Ливанские, которые Он насадил;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на них гнездятся птицы: ели – жилище аисту,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высокие горы – сернам; каменные утесы – убежище зайцам.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Он сотворил луну для указания времен, солнце знает свой запад.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Ты простираешь тьму – и бывает ночь: во время нее бродят все лесные звери;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львы рыкают о добыче и просят у Бога пищу себе.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Восходит солнце, [и] они собираются и ложатся в свои логовища;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выходит человек на дело свое и на работу свою до вечера.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Как многочисленны дела Твои, Господи! Все соделал Ты премудро; земля полна произведений Твоих.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Это – море великое и пространное: там пресмыкающиеся, которым нет числа, животные малые с большими;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там плавают корабли, там этот левиафан, которого Ты сотворил играть в 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Все они от Тебя ожидают, чтобы Ты дал им пищу их в свое время.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Даешь им – принимают, отверзаешь руку Твою – насыщаются благом;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скроешь лицо Твое – мятутся, отнимешь дух их – умирают и в персть свою возвращаются;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пошлешь дух Твой – созидаются, и Ты обновляешь лицо земли.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Да будет Господу слава вовеки; да веселится Господь о делах Своих!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Призирает на землю, и она трясется; прикасается к горам, и дымятся.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Буду петь Господу во всю жизнь мою, буду петь Богу моему, доколе есмь.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Да будет благоприятна Ему песнь моя; буду веселиться о Господе.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Да исчезнут грешники с земли, и беззаконных да не будет более. Благослови, душа моя, Господа! Аллилуия! Слава: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104:1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Славьте Господа; призывайте имя Его; возвещайте в народах дела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воспойте Ему и пойте Ему; поведайте о всех чудесах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Хвалитесь именем Его святым; да веселится сердце ищущих Господа.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Ищите Господа и силы Его, ищите лица Его всегда.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Воспоминайте чудеса Его, которые сотворил, знамения Его и суды уст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вы, семя Авраамово, рабы Его, сыны Иакова, избранные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Он Господь Бог наш: по всей земле суды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Вечно помнит завет Свой, слово, [которое] заповедал в тысячу родов,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которое завещал Аврааму, и клятву Свою Исааку,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поставил то Иакову в закон и Израилю в завет вечный,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говоря: «тебе дам землю Ханаанскую в удел наследия вашего».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Когда их было еще мало числом, очень мало, и они были пришельцами в ней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переходили от народа к народу, из царства к иному племени,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никому не позволял обижать их и возбранял о них царям: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«Не прикасайтесь к помазанным Моим, и пророкам Моим не делайте зла».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призвал голод на землю; всякий стебель хлебный истребил.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Послал пред ними человека: в рабы продан был Иосиф.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Стеснили оковами ноги его; в железо вошла душа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доколе исполнилось слово Его: слово Господне испытало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Послал царь, и разрешил его владетель народов и освободил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поставил его господином над домом своим и правителем над всем владением своим,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чтобы он наставлял вельмож его по своей душе и старейшин его учил мудрости.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Тогда пришел Израиль в Египет, и переселился Иаков в землю Хамову.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весьма размножил Бог народ Свой и сделал его сильнее врагов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Возбудил в сердце их ненависть против народа Его и ухищрение против рабов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Послал Моисея, раба Своего, Аарона, которого избрал.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Они показали между ними слова знамений Его и чудеса [Его] в земле Хамовой.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Послал тьму и сделал мрак, и не воспротивились слову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Преложил воду их в кровь, и уморил рыбу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Земля их произвела множество жаб даже в спальне царей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Он сказал, и пришли разные насекомые, скнипы во все пределы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Вместо дождя послал на них град, палящий огонь на землю 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 побил виноград их и смоковницы их, и сокрушил дерева в пределах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Сказал, и пришла саранча и гусеницы без числа;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и съели всю траву на земле их, и съели плоды на полях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И поразил всякого первенца в земле их, начатки всей силы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И вывел Израильтян с серебром и золотом, и не было в коленах их болящего.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Обрадовался Египет исшествию их; ибо страх от них напал на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Простер облако в покров [им] и огонь, чтобы светить [им] ночью.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Просили, и Он послал перепелов, и хлебом небесным насыщал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Разверз камень, и потекли воды, потекли рекою по местам сухим,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ибо вспомнил Он святое слово Свое к Аврааму, рабу Своему,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и вывел народ Свой в радости, избранных Своих в веселии,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и дал им земли народов, и они наследовали труд иноплеменных,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чтобы соблюдали уставы Его и хранили законы Его. Аллилуия! Слава: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105:1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Аллилуия. Славьте Господа, ибо Он благ, ибо вовек милость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Кто изречет могущество Господа, возвестит все хвалы 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Блаженны хранящие суд и творящие правду во всякое время!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Вспомни о мне, Господи, в благоволении к народу Твоему; посети меня спасением Твоим,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дабы мне видеть благоденствие избранных Твоих, веселиться веселием народа Твоего, хвалиться с наследием Твоим.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Согрешили мы с отцами нашими, совершили беззаконие, соделали неправду.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Отцы наши в Египте не уразумели чудес Твоих, не помнили множества милостей Твоих, и возмутились у моря, у Чермного моря.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Но Он спас их ради имени Своего, дабы показать могущество Свое.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Грозно рек морю Чермному, и оно иссохло; и провел их по безднам, как по суше;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спас их от руки ненавидящего и избавил их от руки врага.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Воды покрыли врагов их, ни одного из них не осталось.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поверили они словам Его, [и] воспели хвалу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Но скоро забыли дела Его, не дождались Его изволения;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увлеклись похотением в пустыне, и искусили Бога в необитаемой.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Он исполнил прошение их, но послал язву на души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позавидовали в стане Моисею и Аарону, святому Господню.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Разверзлась земля, и поглотила Дафана и покрыла скопище Авирона.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возгорелся огонь в скопище их, пламень попалил нечестивых.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Сделали тельца у Хорива и поклонились истукану;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променяли славу свою на изображение вола, ядущего траву.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Забыли Бога, Спасителя своего, совершившего великое в Египте,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дивное в земле Хамовой, страшное у Чермного моря.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хотел истребить их, если бы Моисей, избранный Его, не стал пред Ним в расселине, чтобы отвратить ярость Его, да не погубит [их].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презрели они землю желанную, не верили слову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роптали в шатрах своих, не слушались гласа Господня.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поднял Он руку Свою на них, чтобы низложить их в пустыне,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низложить племя их в народах и рассеять их по землям.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Они прилепились к Ваалфегору и ели жертвы бездушным,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раздражали Бога делами своими, и вторглась к ним язва.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восстал Финеес и произвел суд, – и остановилась язва.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это вменено ему в праведность в роды и роды вовеки.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 прогневали Бога у вод Меривы, и Моисей потерпел за них,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ибо они огорчили дух его, и он погрешил устами своими.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Не истребили народов, о которых сказал им Господь,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но смешались с язычниками и научились делам 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служили истуканам их, которые были для них сетью,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и приносили сыновей своих и дочерей своих в жертву бесам;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проливали кровь невинную, кровь сыновей своих и дочерей своих, которых приносили в жертву идолам Ханаанским, – и осквернилась земля кровью;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оскверняли себя делами своими, блудодействовали поступками своими.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И воспылал гнев Господа на народ Его, и возгнушался Он наследием Своим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и предал их в руки язычников, и ненавидящие их стали обладать 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Враги их утесняли их, и они смирялись под рукою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Много раз Он избавлял их; они же раздражали [Его] упорством своим, и были уничижаемы за беззаконие свое.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Но Он призирал на скорбь их, когда слышал вопль 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и вспоминал завет Свой с ними и раскаивался по множеству милости Своей;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и возбуждал к ним сострадание во всех, пленявших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47</w:t>
      </w:r>
      <w:r>
        <w:rPr>
          <w:lang w:val="ru_RU" w:bidi="ru_RU"/>
        </w:rPr>
        <w:t xml:space="preserve"> Спаси нас, Господи, Боже наш, и собери нас от народов, дабы славить святое имя Твое, хвалиться Твоею славою.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48</w:t>
      </w:r>
      <w:r>
        <w:rPr>
          <w:lang w:val="ru_RU" w:bidi="ru_RU"/>
        </w:rPr>
        <w:t xml:space="preserve"> Благословен Господь, Бог Израилев, от века и до века! И да скажет весь народ: аминь! Аллилуия! Слава: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106:1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[Аллилуия.] Славьте Господа, ибо Он благ, ибо вовек милость Его!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Так да скажут избавленные Господом, которых избавил Он от руки врага,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собрал от стран, от востока и запада, от севера и моря.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Они блуждали в пустыне по безлюдному пути и не находили населенного города;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терпели голод и жажду, душа их истаевала в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Но воззвали к Господу в скорби своей, и Он избавил их от бедствий 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повел их прямым путем, чтобы они шли к населенному городу.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Да славят Господа за милость Его и за чудные дела Его для сынов человеческих: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ибо Он насытил душу жаждущую и душу алчущую исполнил благами.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Они сидели во тьме и тени смертной, окованные скорбью и железом;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ибо не покорялись словам Божиим и небрегли о воле Всевышнего.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Он смирил сердце их работами; они преткнулись, и не было помогающего.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Но воззвали к Господу в скорби своей, и Он спас их от бедствий 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вывел их из тьмы и тени смертной, и расторгнул узы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Да славят Господа за милость Его и за чудные дела Его для сынов человеческих: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ибо Он сокрушил врата медные и вереи железные сломил.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Безрассудные страдали за беззаконные пути свои и за неправды свои;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от всякой пищи отвращалась душа их, и они приближались ко вратам смерти.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Но воззвали к Господу в скорби своей, и Он спас их от бедствий 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послал слово Свое и исцелил их, и избавил их от могил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Да славят Господа за милость Его и за чудные дела Его для сынов человеческих!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Да приносят Ему жертву хвалы и да возвещают о делах Его с пением!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Отправляющиеся на кораблях в море, производящие дела на больших водах,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видят дела Господа и чудеса Его в пучине: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Он речет, – и восстает бурный ветер и высоко поднимает волны его: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восходят до небес, нисходят до бездны; душа их истаевает в бедствии;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они кружатся и шатаются, как пьяные, и вся мудрость их исчезает.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Но воззвали к Господу в скорби своей, и Он вывел их из бедствия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Он превращает бурю в тишину, и волны умолкают.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веселятся, что они утихли, и Он приводит их к желаемой пристани.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Да славят Господа за милость Его и за чудные дела Его для сынов человеческих!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Да превозносят Его в собрании народном и да славят Его в сонме старейшин!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Он превращает реки в пустыню и источники вод – в сушу,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землю плодородную – в солончатую, за нечестие живущих на ней.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Он превращает пустыню в озеро, и землю иссохшую – в источники вод;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и поселяет там алчущих, и они строят город для обитания;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засевают поля, насаждают виноградники, которые приносят им обильные плоды.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Он благословляет их, и они весьма размножаются, и скота их не умаляет.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Уменьшились они и упали от угнетения, бедствия и скорби,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Он изливает бесчестие на князей и оставляет их блуждать в пустыне, где нет путей.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Бедного же извлекает из бедствия и умножает род его, как стада овец.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Праведники видят сие и радуются, а всякое нечестие заграждает уста свои.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Кто мудр, тот заметит сие и уразумеет милость Господа. Слава: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107:1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Песнь. Псалом Давида.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Готово сердце мое, Боже, [готово сердце мое]; буду петь и воспевать во славе моей.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Воспрянь, псалтирь и гусли! Я встану рано.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Буду славить Тебя, Господи, между народами; буду воспевать Тебя среди племен,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ибо превыше небес милость Твоя и до облаков истина Твоя.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Будь превознесен выше небес, Боже; над всею землею да будет слава Твоя,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дабы избавились возлюбленные Твои: спаси десницею Твоею и услышь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Бог сказал во святилище Своем: «восторжествую, разделю Сихем и долину Сокхоф размерю;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Мой Галаад, Мой Манассия, Ефрем – крепость главы Моей, Иуда – скипетр Мой,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Моав – умывальная чаша Моя, на Едома простру сапог Мой, над землею Филистимскою восклицать буду».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Кто введет меня в укрепленный город? Кто доведет меня до Едома?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Не Ты ли, Боже, Который отринул нас и не выходишь, Боже, с войсками нашими?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Подай нам помощь в тесноте, ибо защита человеческая суетна.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С Богом мы окажем силу: Он низложит врагов наших.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108:1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Начальнику хора. Псалом Давида. Боже хвалы моей! не премолчи,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ибо отверзлись на меня уста нечестивые и уста коварные; говорят со мною языком лживым;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отвсюду окружают меня словами ненависти, вооружаются против меня без причины;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за любовь мою они враждуют на меня, а я молюсь;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воздают мне за добро злом, за любовь мою – ненавистью.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Поставь над ним нечестивого, и диавол да станет одесную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Когда будет судиться, да выйдет виновным, и молитва его да будет в грех;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да будут дни его кратки, и достоинство его да возьмет другой;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дети его да будут сиротами, и жена его – вдовою;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да скитаются дети его и нищенствуют, и просят хлеба из развалин своих;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да захватит заимодавец все, что есть у него, и чужие да расхитят труд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да не будет сострадающего ему, да не будет милующего сирот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да будет потомство его на погибель, и да изгладится имя их в следующем роде;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да будет воспомянуто пред Господом беззаконие отцов его, и грех матери его да не изгладится;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да будут они всегда в очах Господа, и да истребит Он память их на земле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за то, что он не думал оказывать милость, но преследовал человека бедного и нищего и сокрушенного сердцем, чтобы умертвить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возлюбил проклятие, – оно и придет на него; не восхотел благословения, – оно и удалится от него;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да облечется проклятием, как ризою, и да войдет оно, как вода, во внутренность его и, как елей, в кости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да будет оно ему, как одежда, в которую он одевается, и как пояс, которым всегда опоясывается.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Таково воздаяние от Господа врагам моим и говорящим злое на душу мою!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Со мною же, Господи, Господи, твори ради имени Твоего, ибо блага милость Твоя; спаси меня,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ибо я беден и нищ, и сердце мое уязвлено во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Я исчезаю, как уклоняющаяся тень; гонят меня, как саранчу.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Колени мои изнемогли от поста, и тело мое лишилось тука.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Я стал для них посмешищем: увидев меня, кивают головами [своими].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Помоги мне, Господи, Боже мой, спаси меня по милости Твоей,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да познают, что это – Твоя рука, и что Ты, Господи, соделал это.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Они проклинают, а Ты благослови; они восстают, но да будут постыжены; раб же Твой да возрадуется.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Да облекутся противники мои бесчестьем и, как одеждою, покроются стыдом своим.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я громко буду устами моими славить Господа и среди множества прославлять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ибо Он стоит одесную бедного, чтобы спасти его от судящих душу его. Слава: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109:1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Псалом Давида. Сказал Господь Господу моему: седи одесную Меня, доколе положу врагов Твоих в подножие ног Твоих.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Жезл силы Твоей пошлет Господь с Сиона: господствуй среди врагов Твоих.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 день силы Твоей народ Твой готов во благолепии святыни; из чрева прежде денницы подобно росе рождение Твое.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Клялся Господь и не раскается: Ты священник вовек по чину Мелхиседека.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Господь одесную Тебя. Он в день гнева Своего поразит царей;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совершит суд над народами, наполнит землю трупами, сокрушит голову в земле обширной.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Из потока на пути будет пить, и потому вознесет главу.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110:1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Аллилуия. Славлю [Тебя], Господи, всем сердцем [моим] в совете праведных и в собрании.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Велики дела Господни, вожделенны для всех, любящих оные.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Дело Его – слава и красота, и правда Его пребывает вовек.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Памятными соделал Он чудеса Свои; милостив и щедр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Пищу дает боящимся Его; вечно помнит завет Свой.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Силу дел Своих явил Он народу Своему, чтобы дать ему наследие язычников.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Дела рук Его – истина и суд; все заповеди Его верны,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тверды на веки и веки, основаны на истине и правоте.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Избавление послал Он народу Своему; заповедал навеки завет Свой. Свято и страшно имя Его!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Начало мудрости – страх Господень; разум верный у всех, исполняющих заповеди Его. Хвала Ему пребудет вовек.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111:1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Аллилуия. Блажен муж, боящийся Господа и крепко любящий заповеди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Сильно будет на земле семя его; род правых благословится.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Обилие и богатство в доме его, и правда его пребывает вовек.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Во тьме восходит свет правым; благ он и милосерд и праведен.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Добрый человек милует и взаймы дает; он даст твердость словам своим на суде.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Он вовек не поколеблется; в вечной памяти будет праведник.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Не убоится худой молвы: сердце его твердо, уповая на Господа.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Утверждено сердце его: он не убоится, когда посмотрит на врагов своих.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Он расточил, раздал нищим; правда его пребывает вовеки; рог его вознесется во славе.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Нечестивый увидит это и будет досадовать, заскрежещет зубами своими и истает. Желание нечестивых погибнет. Слава: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112:1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Аллилуия. Хвалите, рабы Господни, хвалите имя Господне.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Да будет имя Господне благословенно отныне и вовек.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От восхода солнца до запада да будет прославляемо имя Господне.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Высок над всеми народами Господь; над небесами слава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Кто, как Господь, Бог наш, Который, обитая на высоте,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приклоняется, чтобы призирать на небо и на землю;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из праха поднимает бедного, из брения возвышает нищего,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чтобы посадить его с князьями, с князьями народа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неплодную вселяет в дом матерью, радующеюся о детях? Аллилуия!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113:1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[Аллилуия.] Когда вышел Израиль из Египта, дом Иакова – из народа иноплеменного,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Иуда сделался святынею Его, Израиль – владением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Море увидело и побежало; Иордан обратился назад.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Горы прыгали, как овны, и холмы, как агнцы.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Что с тобою, море, что ты побежало, и [с тобою], Иордан, что ты обратился назад?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Что вы прыгаете, горы, как овны, и вы, холмы, как агнцы?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Пред лицом Господа трепещи, земля, пред лицом Бога Иаковлева,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превращающего скалу в озеро воды и камень в источник вод.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Не нам, Господи, не нам, но имени Твоему дай славу, ради милости Твоей, ради истины Твоей.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Для чего язычникам говорить: «где же Бог их»?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Бог наш на небесах [и на земле]; творит все, что хочет.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А их идолы – серебро и золото, дело рук человеческих.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Есть у них уста, но не говорят; есть у них глаза, но не видят;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есть у них уши, но не слышат; есть у них ноздри, но не обоняют;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есть у них руки, но не осязают; есть у них ноги, но не ходят; и они не издают голоса гортанью своею.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Подобны им да будут делающие их и все, надеющиеся на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[Дом] Израилев! уповай на Господа: Он наша помощь и щит.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Дом Ааронов! уповай на Господа: Он наша помощь и щит.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Боящиеся Господа! уповайте на Господа: Он наша помощь и щит.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Господь помнит нас, благословляет [нас], благословляет дом Израилев, благословляет дом Ааронов;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благословляет боящихся Господа, малых с великими.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Да приложит вам Господь более и более, вам и детям вашим.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Благословенны вы Господом, сотворившим небо и землю.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Небо – небо Господу, а землю Он дал сынам человеческим.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Не мертвые восхвалят Господа, ни все нисходящие в могилу;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но мы [живые] будем благословлять Господа отныне и вовек. Аллилуия.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114:1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[Аллилуия.] Я радуюсь, что Господь услышал голос мой, моление мое;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приклонил ко мне ухо Свое, и потому буду призывать Его во все дни мои.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Объяли меня болезни смертные, муки адские постигли меня; я встретил тесноту и скорбь.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Тогда призвал я имя Господне: Господи! избавь душу мою.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Милостив Господь и праведен, и милосерд Бог наш.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Хранит Господь простодушных: я изнемог, и Он помог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Возвратись, душа моя, в покой твой, ибо Господь облагодетельствовал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Ты избавил душу мою от смерти, очи мои от слез и ноги мои от преткновения.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Буду ходить пред лицом Господним на земле живых. Слава: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115:1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[Аллилуия.] Я веровал, и потому говорил: я сильно сокрушен.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Я сказал в опрометчивости моей: всякий человек ложь.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Что воздам Господу за все благодеяния Его ко мне?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Чашу спасения прииму и имя Господне призову.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Обеты мои воздам Господу пред всем народом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Дорога в очах Господних смерть святых Его!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О, Господи! я раб Твой, я раб Твой и сын рабы Твоей; Ты разрешил узы мои.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Тебе принесу жертву хвалы, и имя Господне призову.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Обеты мои воздам Господу пред всем народом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во дворах дома Господня, посреди тебя, Иерусалим! Аллилуия.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116:1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[Аллилуия.] Хвалите Господа, все народы, прославляйте Его, все племена;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ибо велика милость Его к нам, и истина Господня [пребывает] вовек. Аллилуия.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117:1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[Аллилуия.] Славьте Господа, ибо Он благ, ибо вовек милость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Да скажет ныне [дом] Израилев: [Он благ,] ибо вовек милость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Да скажет ныне дом Ааронов: [Он благ,] ибо вовек милость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Да скажут ныне боящиеся Господа: [Он благ,] ибо вовек милость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Из тесноты воззвал я к Господу, – и услышал меня, и на пространное место вывел меня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Господь за меня – не устрашусь: что сделает мне человек?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Господь мне помощник: буду смотреть на врагов моих.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Лучше уповать на Господа, нежели надеяться на человека.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Лучше уповать на Господа, нежели надеяться на князей.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Все народы окружили меня, но именем Господним я низложил 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обступили меня, окружили меня, но именем Господним я низложил 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окружили меня, как пчелы [сот], и угасли, как огонь в терне: именем Господним я низложил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Сильно толкнули меня, чтобы я упал, но Господь поддержал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Господь – сила моя и песнь; Он соделался моим спасением.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Глас радости и спасения в жилищах праведников: десница Господня творит силу!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Десница Господня высока, десница Господня творит силу!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Не умру, но буду жить и возвещать дела Господни.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Строго наказал меня Господь, но смерти не предал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Отворите мне врата правды; войду в них, прославлю Господа.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Вот врата Господа; праведные войдут в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Славлю Тебя, что Ты услышал меня и соделался моим спасением.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Камень, который отвергли строители, соделался главою угла: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это – от Господа, и есть дивно в очах наших.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Сей день сотворил Господь: возрадуемся и возвеселимся в оный!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О, Господи, спаси же! О, Господи, споспешествуй же!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Благословен грядущий во имя Господне! Благословляем вас из дома Господня.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Бог – Господь, и осиял нас; вяжите вервями жертву, ведите к рогам жертвенника.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Ты – Бог мой: буду славить Тебя; Ты – Бог мой: буду превозносить Тебя, [буду славить Тебя, ибо Ты услышал меня и соделался моим спасением].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Славьте Господа, ибо Он благ, ибо вовек милость Его. Слава: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118:1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[Аллилуия.] Блаженны непорочные в пути, ходящие в законе Господнем.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Блаженны хранящие откровения Его, всем сердцем ищущие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Они не делают беззакония, ходят путями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Ты заповедал повеления Твои хранить твердо.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О, если бы направлялись пути мои к соблюдению уставов Твоих!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Тогда я не постыдился бы, взирая на все заповеди Твои: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я славил бы Тебя в правоте сердца, поучаясь судам правды Твоей.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Буду хранить уставы Твои; не оставляй меня совсем.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Как юноше содержать в чистоте путь свой? – Хранением себя по слову Твоему.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Всем сердцем моим ищу Тебя; не дай мне уклониться от заповедей Твоих.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 сердце моем сокрыл я слово Твое, чтобы не грешить пред Тобою.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Благословен Ты, Господи! научи меня уставам Твоим.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Устами моими возвещал я все суды уст Твоих.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На пути откровений Твоих я радуюсь, как во всяком богатстве.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О заповедях Твоих размышляю, и взираю на пути Твои.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Уставами Твоими утешаюсь, не забываю слова Твоего.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Яви милость рабу Твоему, и буду жить и хранить слово Твое.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Открой очи мои, и увижу чудеса закона Твоего.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Странник я на земле; не скрывай от меня заповедей Твоих.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Истомилась душа моя желанием судов Твоих во всякое время.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Ты укротил гордых, проклятых, уклоняющихся от заповедей Твоих.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Сними с меня поношение и посрамление, ибо я храню откровения Твои.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Князья сидят и сговариваются против меня, а раб Твой размышляет об уставах Твоих.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Откровения Твои – утешение мое, [и уставы Твои] – советники мои.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Душа моя повержена в прах; оживи меня по слову Твоему.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Объявил я пути мои, и Ты услышал меня; научи меня уставам Твоим.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Дай мне уразуметь путь повелений Твоих, и буду размышлять о чудесах Твоих.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Душа моя истаевает от скорби: укрепи меня по слову Твоему.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Удали от меня путь лжи, и закон Твой даруй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Я избрал путь истины, поставил пред собою суды Твои.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Я прилепился к откровениям Твоим, Господи; не постыди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Потеку путем заповедей Твоих, когда Ты расширишь сердце мое.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Укажи мне, Господи, путь уставов Твоих, и я буду держаться его до конца.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Вразуми меня, и буду соблюдать закон Твой и хранить его всем сердцем.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Поставь меня на стезю заповедей Твоих, ибо я возжелал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Приклони сердце мое к откровениям Твоим, а не к корысти.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Отврати очи мои, чтобы не видеть суеты; животвори меня на пути Твоем.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Утверди слово Твое рабу Твоему, ради благоговения пред Тобою.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Отврати поношение мое, которого я страшусь, ибо суды Твои благи.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Вот, я возжелал повелений Твоих; животвори меня правдою Твоею.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Да придут ко мне милости Твои, Господи, спасение Твое по слову Твоему,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и я дам ответ поносящему меня, ибо уповаю на слово Твое.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Не отнимай совсем от уст моих слова истины, ибо я уповаю на суды Твои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и буду хранить закон Твой всегда, во веки и веки;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буду ходить свободно, ибо я взыскал повелений Твоих;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буду говорить об откровениях Твоих пред царями и не постыжусь;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47</w:t>
      </w:r>
      <w:r>
        <w:rPr>
          <w:lang w:val="ru_RU" w:bidi="ru_RU"/>
        </w:rPr>
        <w:t xml:space="preserve"> буду утешаться заповедями Твоими, которые возлюбил;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48</w:t>
      </w:r>
      <w:r>
        <w:rPr>
          <w:lang w:val="ru_RU" w:bidi="ru_RU"/>
        </w:rPr>
        <w:t xml:space="preserve"> руки мои буду простирать к заповедям Твоим, которые возлюбил, и размышлять об уставах Твоих.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49</w:t>
      </w:r>
      <w:r>
        <w:rPr>
          <w:lang w:val="ru_RU" w:bidi="ru_RU"/>
        </w:rPr>
        <w:t xml:space="preserve"> Вспомни слово [Твое] к рабу Твоему, на которое Ты повелел мне уповать: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50</w:t>
      </w:r>
      <w:r>
        <w:rPr>
          <w:lang w:val="ru_RU" w:bidi="ru_RU"/>
        </w:rPr>
        <w:t xml:space="preserve"> это – утешение в бедствии моем, что слово Твое оживляет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51</w:t>
      </w:r>
      <w:r>
        <w:rPr>
          <w:lang w:val="ru_RU" w:bidi="ru_RU"/>
        </w:rPr>
        <w:t xml:space="preserve"> Гордые крайне ругались надо мною, но я не уклонился от закона Твоего.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52</w:t>
      </w:r>
      <w:r>
        <w:rPr>
          <w:lang w:val="ru_RU" w:bidi="ru_RU"/>
        </w:rPr>
        <w:t xml:space="preserve"> Вспоминал суды Твои, Господи, от века, и утешался.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53</w:t>
      </w:r>
      <w:r>
        <w:rPr>
          <w:lang w:val="ru_RU" w:bidi="ru_RU"/>
        </w:rPr>
        <w:t xml:space="preserve"> Ужас овладевает мною при виде нечестивых, оставляющих закон Твой.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54</w:t>
      </w:r>
      <w:r>
        <w:rPr>
          <w:lang w:val="ru_RU" w:bidi="ru_RU"/>
        </w:rPr>
        <w:t xml:space="preserve"> Уставы Твои были песнями моими на месте странствований моих.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55</w:t>
      </w:r>
      <w:r>
        <w:rPr>
          <w:lang w:val="ru_RU" w:bidi="ru_RU"/>
        </w:rPr>
        <w:t xml:space="preserve"> Ночью вспоминал я имя Твое, Господи, и хранил закон Твой.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56</w:t>
      </w:r>
      <w:r>
        <w:rPr>
          <w:lang w:val="ru_RU" w:bidi="ru_RU"/>
        </w:rPr>
        <w:t xml:space="preserve"> Он стал моим, ибо повеления Твои храню.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57</w:t>
      </w:r>
      <w:r>
        <w:rPr>
          <w:lang w:val="ru_RU" w:bidi="ru_RU"/>
        </w:rPr>
        <w:t xml:space="preserve"> Удел мой, Господи, сказал я, соблюдать слова Твои.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58</w:t>
      </w:r>
      <w:r>
        <w:rPr>
          <w:lang w:val="ru_RU" w:bidi="ru_RU"/>
        </w:rPr>
        <w:t xml:space="preserve"> Молился я Тебе всем сердцем: помилуй меня по слову Твоему.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59</w:t>
      </w:r>
      <w:r>
        <w:rPr>
          <w:lang w:val="ru_RU" w:bidi="ru_RU"/>
        </w:rPr>
        <w:t xml:space="preserve"> Размышлял о путях моих и обращал стопы мои к откровениям Твоим.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60</w:t>
      </w:r>
      <w:r>
        <w:rPr>
          <w:lang w:val="ru_RU" w:bidi="ru_RU"/>
        </w:rPr>
        <w:t xml:space="preserve"> Спешил и не медлил соблюдать заповеди Твои.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61</w:t>
      </w:r>
      <w:r>
        <w:rPr>
          <w:lang w:val="ru_RU" w:bidi="ru_RU"/>
        </w:rPr>
        <w:t xml:space="preserve"> Сети нечестивых окружили меня, но я не забывал закона Твоего.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62</w:t>
      </w:r>
      <w:r>
        <w:rPr>
          <w:lang w:val="ru_RU" w:bidi="ru_RU"/>
        </w:rPr>
        <w:t xml:space="preserve"> В полночь вставал славословить Тебя за праведные суды Твои.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63</w:t>
      </w:r>
      <w:r>
        <w:rPr>
          <w:lang w:val="ru_RU" w:bidi="ru_RU"/>
        </w:rPr>
        <w:t xml:space="preserve"> Общник я всем боящимся Тебя и хранящим повеления Твои.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64</w:t>
      </w:r>
      <w:r>
        <w:rPr>
          <w:lang w:val="ru_RU" w:bidi="ru_RU"/>
        </w:rPr>
        <w:t xml:space="preserve"> Милости Твоей, Господи, полна земля; научи меня уставам Твоим.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65</w:t>
      </w:r>
      <w:r>
        <w:rPr>
          <w:lang w:val="ru_RU" w:bidi="ru_RU"/>
        </w:rPr>
        <w:t xml:space="preserve"> Благо сотворил Ты рабу Твоему, Господи, по слову Твоему.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66</w:t>
      </w:r>
      <w:r>
        <w:rPr>
          <w:lang w:val="ru_RU" w:bidi="ru_RU"/>
        </w:rPr>
        <w:t xml:space="preserve"> Доброму разумению и ведению научи меня, ибо заповедям Твоим я верую.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67</w:t>
      </w:r>
      <w:r>
        <w:rPr>
          <w:lang w:val="ru_RU" w:bidi="ru_RU"/>
        </w:rPr>
        <w:t xml:space="preserve"> Прежде страдания моего я заблуждался; а ныне слово Твое храню.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68</w:t>
      </w:r>
      <w:r>
        <w:rPr>
          <w:lang w:val="ru_RU" w:bidi="ru_RU"/>
        </w:rPr>
        <w:t xml:space="preserve"> Благ и благодетелен Ты, [Господи]; научи меня уставам Твоим.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69</w:t>
      </w:r>
      <w:r>
        <w:rPr>
          <w:lang w:val="ru_RU" w:bidi="ru_RU"/>
        </w:rPr>
        <w:t xml:space="preserve"> Гордые сплетают на меня ложь; я же всем сердцем буду хранить повеления Твои.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70</w:t>
      </w:r>
      <w:r>
        <w:rPr>
          <w:lang w:val="ru_RU" w:bidi="ru_RU"/>
        </w:rPr>
        <w:t xml:space="preserve"> Ожирело сердце их, как тук; я же законом Твоим утешаюсь.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71</w:t>
      </w:r>
      <w:r>
        <w:rPr>
          <w:lang w:val="ru_RU" w:bidi="ru_RU"/>
        </w:rPr>
        <w:t xml:space="preserve"> Благо мне, что я пострадал, дабы научиться уставам Твоим.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72</w:t>
      </w:r>
      <w:r>
        <w:rPr>
          <w:lang w:val="ru_RU" w:bidi="ru_RU"/>
        </w:rPr>
        <w:t xml:space="preserve"> Закон уст Твоих для меня лучше тысяч золота и серебра.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73</w:t>
      </w:r>
      <w:r>
        <w:rPr>
          <w:lang w:val="ru_RU" w:bidi="ru_RU"/>
        </w:rPr>
        <w:t xml:space="preserve"> Руки Твои сотворили меня и устроили меня; вразуми меня, и научусь заповедям Твоим.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74</w:t>
      </w:r>
      <w:r>
        <w:rPr>
          <w:lang w:val="ru_RU" w:bidi="ru_RU"/>
        </w:rPr>
        <w:t xml:space="preserve"> Боящиеся Тебя увидят меня – и возрадуются, что я уповаю на слово Твое.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75</w:t>
      </w:r>
      <w:r>
        <w:rPr>
          <w:lang w:val="ru_RU" w:bidi="ru_RU"/>
        </w:rPr>
        <w:t xml:space="preserve"> Знаю, Господи, что суды Твои праведны и по справедливости Ты наказал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76</w:t>
      </w:r>
      <w:r>
        <w:rPr>
          <w:lang w:val="ru_RU" w:bidi="ru_RU"/>
        </w:rPr>
        <w:t xml:space="preserve"> Да будет же милость Твоя утешением моим, по слову Твоему к рабу Твоему.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77</w:t>
      </w:r>
      <w:r>
        <w:rPr>
          <w:lang w:val="ru_RU" w:bidi="ru_RU"/>
        </w:rPr>
        <w:t xml:space="preserve"> Да придет ко мне милосердие Твое, и я буду жить; ибо закон Твой – утешение мое.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78</w:t>
      </w:r>
      <w:r>
        <w:rPr>
          <w:lang w:val="ru_RU" w:bidi="ru_RU"/>
        </w:rPr>
        <w:t xml:space="preserve"> Да будут постыжены гордые, ибо безвинно угнетают меня; я размышляю о повелениях Твоих.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79</w:t>
      </w:r>
      <w:r>
        <w:rPr>
          <w:lang w:val="ru_RU" w:bidi="ru_RU"/>
        </w:rPr>
        <w:t xml:space="preserve"> Да обратятся ко мне боящиеся Тебя и знающие откровения Твои.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80</w:t>
      </w:r>
      <w:r>
        <w:rPr>
          <w:lang w:val="ru_RU" w:bidi="ru_RU"/>
        </w:rPr>
        <w:t xml:space="preserve"> Да будет сердце мое непорочно в уставах Твоих, чтобы я не посрамился.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81</w:t>
      </w:r>
      <w:r>
        <w:rPr>
          <w:lang w:val="ru_RU" w:bidi="ru_RU"/>
        </w:rPr>
        <w:t xml:space="preserve"> Истаевает душа моя о спасении Твоем; уповаю на слово Твое.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82</w:t>
      </w:r>
      <w:r>
        <w:rPr>
          <w:lang w:val="ru_RU" w:bidi="ru_RU"/>
        </w:rPr>
        <w:t xml:space="preserve"> Истаевают очи мои о слове Твоем; я говорю: когда Ты утешишь меня?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83</w:t>
      </w:r>
      <w:r>
        <w:rPr>
          <w:lang w:val="ru_RU" w:bidi="ru_RU"/>
        </w:rPr>
        <w:t xml:space="preserve"> Я стал как мех в дыму, но уставов Твоих не забыл.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84</w:t>
      </w:r>
      <w:r>
        <w:rPr>
          <w:lang w:val="ru_RU" w:bidi="ru_RU"/>
        </w:rPr>
        <w:t xml:space="preserve"> Сколько дней раба Твоего? Когда произведешь суд над гонителями моими?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85</w:t>
      </w:r>
      <w:r>
        <w:rPr>
          <w:lang w:val="ru_RU" w:bidi="ru_RU"/>
        </w:rPr>
        <w:t xml:space="preserve"> Яму вырыли мне гордые, вопреки закону Твоему.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86</w:t>
      </w:r>
      <w:r>
        <w:rPr>
          <w:lang w:val="ru_RU" w:bidi="ru_RU"/>
        </w:rPr>
        <w:t xml:space="preserve"> Все заповеди Твои – истина; несправедливо преследуют меня: помоги мне;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87</w:t>
      </w:r>
      <w:r>
        <w:rPr>
          <w:lang w:val="ru_RU" w:bidi="ru_RU"/>
        </w:rPr>
        <w:t xml:space="preserve"> едва не погубили меня на земле, но я не оставил повелений Твоих.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88</w:t>
      </w:r>
      <w:r>
        <w:rPr>
          <w:lang w:val="ru_RU" w:bidi="ru_RU"/>
        </w:rPr>
        <w:t xml:space="preserve"> По милости Твоей оживляй меня, и буду хранить откровения уст Твоих.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89</w:t>
      </w:r>
      <w:r>
        <w:rPr>
          <w:lang w:val="ru_RU" w:bidi="ru_RU"/>
        </w:rPr>
        <w:t xml:space="preserve"> Навеки, Господи, слово Твое утверждено на небесах;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90</w:t>
      </w:r>
      <w:r>
        <w:rPr>
          <w:lang w:val="ru_RU" w:bidi="ru_RU"/>
        </w:rPr>
        <w:t xml:space="preserve"> истина Твоя в род и род. Ты поставил землю, и она стоит.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91</w:t>
      </w:r>
      <w:r>
        <w:rPr>
          <w:lang w:val="ru_RU" w:bidi="ru_RU"/>
        </w:rPr>
        <w:t xml:space="preserve"> По определениям Твоим все стоит доныне, ибо все служит Тебе.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92</w:t>
      </w:r>
      <w:r>
        <w:rPr>
          <w:lang w:val="ru_RU" w:bidi="ru_RU"/>
        </w:rPr>
        <w:t xml:space="preserve"> Если бы не закон Твой был утешением моим, погиб бы я в бедствии моем.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93</w:t>
      </w:r>
      <w:r>
        <w:rPr>
          <w:lang w:val="ru_RU" w:bidi="ru_RU"/>
        </w:rPr>
        <w:t xml:space="preserve"> Вовек не забуду повелений Твоих, ибо ими Ты оживляешь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94</w:t>
      </w:r>
      <w:r>
        <w:rPr>
          <w:lang w:val="ru_RU" w:bidi="ru_RU"/>
        </w:rPr>
        <w:t xml:space="preserve"> Твой я, спаси меня; ибо я взыскал повелений Твоих.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95</w:t>
      </w:r>
      <w:r>
        <w:rPr>
          <w:lang w:val="ru_RU" w:bidi="ru_RU"/>
        </w:rPr>
        <w:t xml:space="preserve"> Нечестивые подстерегают меня, чтобы погубить; а я углубляюсь в откровения Твои.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96</w:t>
      </w:r>
      <w:r>
        <w:rPr>
          <w:lang w:val="ru_RU" w:bidi="ru_RU"/>
        </w:rPr>
        <w:t xml:space="preserve"> Я видел предел всякого совершенства, но Твоя заповедь безмерно обширна.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97</w:t>
      </w:r>
      <w:r>
        <w:rPr>
          <w:lang w:val="ru_RU" w:bidi="ru_RU"/>
        </w:rPr>
        <w:t xml:space="preserve"> Как люблю я закон Твой! весь день размышляю о 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98</w:t>
      </w:r>
      <w:r>
        <w:rPr>
          <w:lang w:val="ru_RU" w:bidi="ru_RU"/>
        </w:rPr>
        <w:t xml:space="preserve"> Заповедью Твоею Ты соделал меня мудрее врагов моих, ибо она всегда со мною.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99</w:t>
      </w:r>
      <w:r>
        <w:rPr>
          <w:lang w:val="ru_RU" w:bidi="ru_RU"/>
        </w:rPr>
        <w:t xml:space="preserve"> Я стал разумнее всех учителей моих, ибо размышляю об откровениях Твоих.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100</w:t>
      </w:r>
      <w:r>
        <w:rPr>
          <w:lang w:val="ru_RU" w:bidi="ru_RU"/>
        </w:rPr>
        <w:t xml:space="preserve"> Я сведущ более старцев, ибо повеления Твои храню.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101</w:t>
      </w:r>
      <w:r>
        <w:rPr>
          <w:lang w:val="ru_RU" w:bidi="ru_RU"/>
        </w:rPr>
        <w:t xml:space="preserve"> От всякого злого пути удерживаю ноги мои, чтобы хранить слово Твое;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102</w:t>
      </w:r>
      <w:r>
        <w:rPr>
          <w:lang w:val="ru_RU" w:bidi="ru_RU"/>
        </w:rPr>
        <w:t xml:space="preserve"> от судов Твоих не уклоняюсь, ибо Ты научаешь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103</w:t>
      </w:r>
      <w:r>
        <w:rPr>
          <w:lang w:val="ru_RU" w:bidi="ru_RU"/>
        </w:rPr>
        <w:t xml:space="preserve"> Как сладки гортани моей слова Твои! лучше меда устам моим.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104</w:t>
      </w:r>
      <w:r>
        <w:rPr>
          <w:lang w:val="ru_RU" w:bidi="ru_RU"/>
        </w:rPr>
        <w:t xml:space="preserve"> Повелениями Твоими я вразумлен; потому ненавижу всякий путь лжи.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105</w:t>
      </w:r>
      <w:r>
        <w:rPr>
          <w:lang w:val="ru_RU" w:bidi="ru_RU"/>
        </w:rPr>
        <w:t xml:space="preserve"> Слово Твое – светильник ноге моей и свет стезе моей.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106</w:t>
      </w:r>
      <w:r>
        <w:rPr>
          <w:lang w:val="ru_RU" w:bidi="ru_RU"/>
        </w:rPr>
        <w:t xml:space="preserve"> Я клялся хранить праведные суды Твои, и исполню.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107</w:t>
      </w:r>
      <w:r>
        <w:rPr>
          <w:lang w:val="ru_RU" w:bidi="ru_RU"/>
        </w:rPr>
        <w:t xml:space="preserve"> Сильно угнетен я, Господи; оживи меня по слову Твоему.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108</w:t>
      </w:r>
      <w:r>
        <w:rPr>
          <w:lang w:val="ru_RU" w:bidi="ru_RU"/>
        </w:rPr>
        <w:t xml:space="preserve"> Благоволи же, Господи, принять добровольную жертву уст моих, и судам Твоим научи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109</w:t>
      </w:r>
      <w:r>
        <w:rPr>
          <w:lang w:val="ru_RU" w:bidi="ru_RU"/>
        </w:rPr>
        <w:t xml:space="preserve"> Душа моя непрестанно в руке моей, но закона Твоего не забываю.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110</w:t>
      </w:r>
      <w:r>
        <w:rPr>
          <w:lang w:val="ru_RU" w:bidi="ru_RU"/>
        </w:rPr>
        <w:t xml:space="preserve"> Нечестивые поставили для меня сеть, но я не уклонился от повелений Твоих.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111</w:t>
      </w:r>
      <w:r>
        <w:rPr>
          <w:lang w:val="ru_RU" w:bidi="ru_RU"/>
        </w:rPr>
        <w:t xml:space="preserve"> Откровения Твои я принял, как наследие навеки, ибо они – веселие сердца моего.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112</w:t>
      </w:r>
      <w:r>
        <w:rPr>
          <w:lang w:val="ru_RU" w:bidi="ru_RU"/>
        </w:rPr>
        <w:t xml:space="preserve"> Я приклонил сердце мое к исполнению уставов Твоих навек, до конца.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113</w:t>
      </w:r>
      <w:r>
        <w:rPr>
          <w:lang w:val="ru_RU" w:bidi="ru_RU"/>
        </w:rPr>
        <w:t xml:space="preserve"> Вымыслы человеческие ненавижу, а закон Твой люблю.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114</w:t>
      </w:r>
      <w:r>
        <w:rPr>
          <w:lang w:val="ru_RU" w:bidi="ru_RU"/>
        </w:rPr>
        <w:t xml:space="preserve"> Ты покров мой и щит мой; на слово Твое уповаю.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115</w:t>
      </w:r>
      <w:r>
        <w:rPr>
          <w:lang w:val="ru_RU" w:bidi="ru_RU"/>
        </w:rPr>
        <w:t xml:space="preserve"> Удалитесь от меня, беззаконные, и буду хранить заповеди Бога моего.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116</w:t>
      </w:r>
      <w:r>
        <w:rPr>
          <w:lang w:val="ru_RU" w:bidi="ru_RU"/>
        </w:rPr>
        <w:t xml:space="preserve"> Укрепи меня по слову Твоему, и буду жить; не посрами меня в надежде моей;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117</w:t>
      </w:r>
      <w:r>
        <w:rPr>
          <w:lang w:val="ru_RU" w:bidi="ru_RU"/>
        </w:rPr>
        <w:t xml:space="preserve"> поддержи меня, и спасусь; и в уставы Твои буду вникать непрестанно.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118</w:t>
      </w:r>
      <w:r>
        <w:rPr>
          <w:lang w:val="ru_RU" w:bidi="ru_RU"/>
        </w:rPr>
        <w:t xml:space="preserve"> Всех, отступающих от уставов Твоих, Ты низлагаешь, ибо ухищрения их – ложь.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119</w:t>
      </w:r>
      <w:r>
        <w:rPr>
          <w:lang w:val="ru_RU" w:bidi="ru_RU"/>
        </w:rPr>
        <w:t xml:space="preserve"> Как изгарь, отметаешь Ты всех нечестивых земли; потому я возлюбил откровения Твои.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120</w:t>
      </w:r>
      <w:r>
        <w:rPr>
          <w:lang w:val="ru_RU" w:bidi="ru_RU"/>
        </w:rPr>
        <w:t xml:space="preserve"> Трепещет от страха Твоего плоть моя, и судов Твоих я боюсь.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121</w:t>
      </w:r>
      <w:r>
        <w:rPr>
          <w:lang w:val="ru_RU" w:bidi="ru_RU"/>
        </w:rPr>
        <w:t xml:space="preserve"> Я совершал суд и правду; не предай меня гонителям моим.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122</w:t>
      </w:r>
      <w:r>
        <w:rPr>
          <w:lang w:val="ru_RU" w:bidi="ru_RU"/>
        </w:rPr>
        <w:t xml:space="preserve"> Заступи раба Твоего ко благу его, чтобы не угнетали меня гордые.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123</w:t>
      </w:r>
      <w:r>
        <w:rPr>
          <w:lang w:val="ru_RU" w:bidi="ru_RU"/>
        </w:rPr>
        <w:t xml:space="preserve"> Истаевают очи мои, ожидая спасения Твоего и слова правды Твоей.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124</w:t>
      </w:r>
      <w:r>
        <w:rPr>
          <w:lang w:val="ru_RU" w:bidi="ru_RU"/>
        </w:rPr>
        <w:t xml:space="preserve"> Сотвори с рабом Твоим по милости Твоей, и уставам Твоим научи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125</w:t>
      </w:r>
      <w:r>
        <w:rPr>
          <w:lang w:val="ru_RU" w:bidi="ru_RU"/>
        </w:rPr>
        <w:t xml:space="preserve"> Я раб Твой: вразуми меня, и познаю откровения Твои.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126</w:t>
      </w:r>
      <w:r>
        <w:rPr>
          <w:lang w:val="ru_RU" w:bidi="ru_RU"/>
        </w:rPr>
        <w:t xml:space="preserve"> Время Господу действовать: закон Твой разорили.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127</w:t>
      </w:r>
      <w:r>
        <w:rPr>
          <w:lang w:val="ru_RU" w:bidi="ru_RU"/>
        </w:rPr>
        <w:t xml:space="preserve"> А я люблю заповеди Твои более золота, и золота чистого.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128</w:t>
      </w:r>
      <w:r>
        <w:rPr>
          <w:lang w:val="ru_RU" w:bidi="ru_RU"/>
        </w:rPr>
        <w:t xml:space="preserve"> Все повеления Твои – все признаю справедливыми; всякий путь лжи ненавижу.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129</w:t>
      </w:r>
      <w:r>
        <w:rPr>
          <w:lang w:val="ru_RU" w:bidi="ru_RU"/>
        </w:rPr>
        <w:t xml:space="preserve"> Дивны откровения Твои; потому хранит их душа моя.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130</w:t>
      </w:r>
      <w:r>
        <w:rPr>
          <w:lang w:val="ru_RU" w:bidi="ru_RU"/>
        </w:rPr>
        <w:t xml:space="preserve"> Откровение слов Твоих просвещает, вразумляет простых.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131</w:t>
      </w:r>
      <w:r>
        <w:rPr>
          <w:lang w:val="ru_RU" w:bidi="ru_RU"/>
        </w:rPr>
        <w:t xml:space="preserve"> Открываю уста мои и вздыхаю, ибо заповедей Твоих жажду. Слава: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132</w:t>
      </w:r>
      <w:r>
        <w:rPr>
          <w:lang w:val="ru_RU" w:bidi="ru_RU"/>
        </w:rPr>
        <w:t xml:space="preserve"> Призри на меня и помилуй меня, как поступаешь с любящими имя Твое.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133</w:t>
      </w:r>
      <w:r>
        <w:rPr>
          <w:lang w:val="ru_RU" w:bidi="ru_RU"/>
        </w:rPr>
        <w:t xml:space="preserve"> Утверди стопы мои в слове Твоем и не дай овладеть мною никакому беззаконию;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134</w:t>
      </w:r>
      <w:r>
        <w:rPr>
          <w:lang w:val="ru_RU" w:bidi="ru_RU"/>
        </w:rPr>
        <w:t xml:space="preserve"> избавь меня от угнетения человеческого, и буду хранить повеления Твои;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135</w:t>
      </w:r>
      <w:r>
        <w:rPr>
          <w:lang w:val="ru_RU" w:bidi="ru_RU"/>
        </w:rPr>
        <w:t xml:space="preserve"> осияй раба Твоего светом лица Твоего и научи меня уставам Твоим.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136</w:t>
      </w:r>
      <w:r>
        <w:rPr>
          <w:lang w:val="ru_RU" w:bidi="ru_RU"/>
        </w:rPr>
        <w:t xml:space="preserve"> Из глаз моих текут потоки вод оттого, что не хранят закона Твоего.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137</w:t>
      </w:r>
      <w:r>
        <w:rPr>
          <w:lang w:val="ru_RU" w:bidi="ru_RU"/>
        </w:rPr>
        <w:t xml:space="preserve"> Праведен Ты, Господи, и справедливы суды Твои.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138</w:t>
      </w:r>
      <w:r>
        <w:rPr>
          <w:lang w:val="ru_RU" w:bidi="ru_RU"/>
        </w:rPr>
        <w:t xml:space="preserve"> Откровения Твои, которые Ты заповедал, – правда и совершенная истина.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139</w:t>
      </w:r>
      <w:r>
        <w:rPr>
          <w:lang w:val="ru_RU" w:bidi="ru_RU"/>
        </w:rPr>
        <w:t xml:space="preserve"> Ревность моя снедает меня, потому что мои враги забыли слова Твои.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140</w:t>
      </w:r>
      <w:r>
        <w:rPr>
          <w:lang w:val="ru_RU" w:bidi="ru_RU"/>
        </w:rPr>
        <w:t xml:space="preserve"> Слово Твое весьма чисто, и раб Твой возлюбил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141</w:t>
      </w:r>
      <w:r>
        <w:rPr>
          <w:lang w:val="ru_RU" w:bidi="ru_RU"/>
        </w:rPr>
        <w:t xml:space="preserve"> Мал я и презрен, но повелений Твоих не забываю.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142</w:t>
      </w:r>
      <w:r>
        <w:rPr>
          <w:lang w:val="ru_RU" w:bidi="ru_RU"/>
        </w:rPr>
        <w:t xml:space="preserve"> Правда Твоя – правда вечная, и закон Твой – истина.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143</w:t>
      </w:r>
      <w:r>
        <w:rPr>
          <w:lang w:val="ru_RU" w:bidi="ru_RU"/>
        </w:rPr>
        <w:t xml:space="preserve"> Скорбь и горесть постигли меня; заповеди Твои – утешение мое.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144</w:t>
      </w:r>
      <w:r>
        <w:rPr>
          <w:lang w:val="ru_RU" w:bidi="ru_RU"/>
        </w:rPr>
        <w:t xml:space="preserve"> Правда откровений Твоих вечна: вразуми меня, и буду жить.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145</w:t>
      </w:r>
      <w:r>
        <w:rPr>
          <w:lang w:val="ru_RU" w:bidi="ru_RU"/>
        </w:rPr>
        <w:t xml:space="preserve"> Взываю всем сердцем [моим]: услышь меня, Господи, – и сохраню уставы Твои.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146</w:t>
      </w:r>
      <w:r>
        <w:rPr>
          <w:lang w:val="ru_RU" w:bidi="ru_RU"/>
        </w:rPr>
        <w:t xml:space="preserve"> Призываю Тебя: спаси меня, и буду хранить откровения Твои.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147</w:t>
      </w:r>
      <w:r>
        <w:rPr>
          <w:lang w:val="ru_RU" w:bidi="ru_RU"/>
        </w:rPr>
        <w:t xml:space="preserve"> Предваряю рассвет и взываю; на слово Твое уповаю.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148</w:t>
      </w:r>
      <w:r>
        <w:rPr>
          <w:lang w:val="ru_RU" w:bidi="ru_RU"/>
        </w:rPr>
        <w:t xml:space="preserve"> Очи мои предваряют утреннюю стражу, чтобы мне углубляться в слово Твое.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149</w:t>
      </w:r>
      <w:r>
        <w:rPr>
          <w:lang w:val="ru_RU" w:bidi="ru_RU"/>
        </w:rPr>
        <w:t xml:space="preserve"> Услышь голос мой по милости Твоей, Господи; по суду Твоему оживи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150</w:t>
      </w:r>
      <w:r>
        <w:rPr>
          <w:lang w:val="ru_RU" w:bidi="ru_RU"/>
        </w:rPr>
        <w:t xml:space="preserve"> Приблизились замышляющие лукавство; далеки они от закона Твоего.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151</w:t>
      </w:r>
      <w:r>
        <w:rPr>
          <w:lang w:val="ru_RU" w:bidi="ru_RU"/>
        </w:rPr>
        <w:t xml:space="preserve"> Близок Ты, Господи, и все заповеди Твои – истина.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152</w:t>
      </w:r>
      <w:r>
        <w:rPr>
          <w:lang w:val="ru_RU" w:bidi="ru_RU"/>
        </w:rPr>
        <w:t xml:space="preserve"> Издавна узнал я об откровениях Твоих, что Ты утвердил их навеки.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153</w:t>
      </w:r>
      <w:r>
        <w:rPr>
          <w:lang w:val="ru_RU" w:bidi="ru_RU"/>
        </w:rPr>
        <w:t xml:space="preserve"> Воззри на бедствие мое и избавь меня, ибо я не забываю закона Твоего.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154</w:t>
      </w:r>
      <w:r>
        <w:rPr>
          <w:lang w:val="ru_RU" w:bidi="ru_RU"/>
        </w:rPr>
        <w:t xml:space="preserve"> Вступись в дело мое и защити меня; по слову Твоему оживи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155</w:t>
      </w:r>
      <w:r>
        <w:rPr>
          <w:lang w:val="ru_RU" w:bidi="ru_RU"/>
        </w:rPr>
        <w:t xml:space="preserve"> Далеко от нечестивых спасение, ибо они уставов Твоих не ищут.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156</w:t>
      </w:r>
      <w:r>
        <w:rPr>
          <w:lang w:val="ru_RU" w:bidi="ru_RU"/>
        </w:rPr>
        <w:t xml:space="preserve"> Много щедрот Твоих, Господи; по суду Твоему оживи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157</w:t>
      </w:r>
      <w:r>
        <w:rPr>
          <w:lang w:val="ru_RU" w:bidi="ru_RU"/>
        </w:rPr>
        <w:t xml:space="preserve"> Много у меня гонителей и врагов, но от откровений Твоих я не удаляюсь.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158</w:t>
      </w:r>
      <w:r>
        <w:rPr>
          <w:lang w:val="ru_RU" w:bidi="ru_RU"/>
        </w:rPr>
        <w:t xml:space="preserve"> Вижу отступников и сокрушаюсь, ибо они не хранят слова Твоего.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159</w:t>
      </w:r>
      <w:r>
        <w:rPr>
          <w:lang w:val="ru_RU" w:bidi="ru_RU"/>
        </w:rPr>
        <w:t xml:space="preserve"> Зри, как я люблю повеления Твои; по милости Твоей, Господи, оживи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160</w:t>
      </w:r>
      <w:r>
        <w:rPr>
          <w:lang w:val="ru_RU" w:bidi="ru_RU"/>
        </w:rPr>
        <w:t xml:space="preserve"> Основание слова Твоего истинно, и вечен всякий суд правды Твоей.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161</w:t>
      </w:r>
      <w:r>
        <w:rPr>
          <w:lang w:val="ru_RU" w:bidi="ru_RU"/>
        </w:rPr>
        <w:t xml:space="preserve"> Князья гонят меня безвинно, но сердце мое боится слова Твоего.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162</w:t>
      </w:r>
      <w:r>
        <w:rPr>
          <w:lang w:val="ru_RU" w:bidi="ru_RU"/>
        </w:rPr>
        <w:t xml:space="preserve"> Радуюсь я слову Твоему, как получивший великую прибыль.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163</w:t>
      </w:r>
      <w:r>
        <w:rPr>
          <w:lang w:val="ru_RU" w:bidi="ru_RU"/>
        </w:rPr>
        <w:t xml:space="preserve"> Ненавижу ложь и гнушаюсь ею; закон же Твой люблю.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164</w:t>
      </w:r>
      <w:r>
        <w:rPr>
          <w:lang w:val="ru_RU" w:bidi="ru_RU"/>
        </w:rPr>
        <w:t xml:space="preserve"> Семикратно в день прославляю Тебя за суды правды Твоей.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165</w:t>
      </w:r>
      <w:r>
        <w:rPr>
          <w:lang w:val="ru_RU" w:bidi="ru_RU"/>
        </w:rPr>
        <w:t xml:space="preserve"> Велик мир у любящих закон Твой, и нет им преткновения.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166</w:t>
      </w:r>
      <w:r>
        <w:rPr>
          <w:lang w:val="ru_RU" w:bidi="ru_RU"/>
        </w:rPr>
        <w:t xml:space="preserve"> Уповаю на спасение Твое, Господи, и заповеди Твои исполняю.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167</w:t>
      </w:r>
      <w:r>
        <w:rPr>
          <w:lang w:val="ru_RU" w:bidi="ru_RU"/>
        </w:rPr>
        <w:t xml:space="preserve"> Душа моя хранит откровения Твои, и я люблю их крепко.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168</w:t>
      </w:r>
      <w:r>
        <w:rPr>
          <w:lang w:val="ru_RU" w:bidi="ru_RU"/>
        </w:rPr>
        <w:t xml:space="preserve"> Храню повеления Твои и откровения Твои, ибо все пути мои пред Тобою.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169</w:t>
      </w:r>
      <w:r>
        <w:rPr>
          <w:lang w:val="ru_RU" w:bidi="ru_RU"/>
        </w:rPr>
        <w:t xml:space="preserve"> Да приблизится вопль мой пред лицо Твое, Господи; по слову Твоему вразуми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170</w:t>
      </w:r>
      <w:r>
        <w:rPr>
          <w:lang w:val="ru_RU" w:bidi="ru_RU"/>
        </w:rPr>
        <w:t xml:space="preserve"> Да придет моление мое пред лицо Твое; по слову Твоему избавь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171</w:t>
      </w:r>
      <w:r>
        <w:rPr>
          <w:lang w:val="ru_RU" w:bidi="ru_RU"/>
        </w:rPr>
        <w:t xml:space="preserve"> Уста мои произнесут хвалу, когда Ты научишь меня уставам Твоим.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172</w:t>
      </w:r>
      <w:r>
        <w:rPr>
          <w:lang w:val="ru_RU" w:bidi="ru_RU"/>
        </w:rPr>
        <w:t xml:space="preserve"> Язык мой возгласит слово Твое, ибо все заповеди Твои праведны.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173</w:t>
      </w:r>
      <w:r>
        <w:rPr>
          <w:lang w:val="ru_RU" w:bidi="ru_RU"/>
        </w:rPr>
        <w:t xml:space="preserve"> Да будет рука Твоя в помощь мне, ибо я повеления Твои избрал.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174</w:t>
      </w:r>
      <w:r>
        <w:rPr>
          <w:lang w:val="ru_RU" w:bidi="ru_RU"/>
        </w:rPr>
        <w:t xml:space="preserve"> Жажду спасения Твоего, Господи, и закон Твой – утешение мое.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175</w:t>
      </w:r>
      <w:r>
        <w:rPr>
          <w:lang w:val="ru_RU" w:bidi="ru_RU"/>
        </w:rPr>
        <w:t xml:space="preserve"> Да живет душа моя и славит Тебя, и суды Твои да помогут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176</w:t>
      </w:r>
      <w:r>
        <w:rPr>
          <w:lang w:val="ru_RU" w:bidi="ru_RU"/>
        </w:rPr>
        <w:t xml:space="preserve"> Я заблудился, как овца потерянная: взыщи раба Твоего, ибо я заповедей Твоих не забыл. Слава: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119:1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Песнь восхождения. К Господу воззвал я в скорби моей, и Он услышал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Господи! избавь душу мою от уст лживых, от языка лукавого.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Что даст тебе и что прибавит тебе язык лукавый?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Изощренные стрелы сильного, с горящими углями дроковыми.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Горе мне, что я пребываю у Мосоха, живу у шатров Кидарских.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Долго жила душа моя с ненавидящими мир.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Я мирен: но только заговорю, они – к войне.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120:1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Песнь восхождения. Возвожу очи мои к горам, откуда придет помощь моя.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Помощь моя от Господа, сотворившего небо и землю.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Не даст Он поколебаться ноге твоей, не воздремлет хранящий тебя;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не дремлет и не спит хранящий Израиля.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Господь – хранитель твой; Господь – сень твоя с правой руки твоей.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Днем солнце не поразит тебя, ни луна ночью.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Господь сохранит тебя от всякого зла; сохранит душу твою [Господь].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Господь будет охранять выхождение твое и вхождение твое отныне и вовек.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121:1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Песнь восхождения. Давида. Возрадовался я, когда сказали мне: «пойдем в дом Господень».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Вот, стоят ноги наши во вратах твоих, Иерусалим,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Иерусалим, устроенный как город, слитый в одно,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куда восходят колена, колена Господни, по закону Израилеву, славить имя Господне.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Там стоят престолы суда, престолы дома Давидова.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Просите мира Иерусалиму: да благоденствуют любящие тебя!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Да будет мир в стенах твоих, благоденствие – в чертогах твоих!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Ради братьев моих и ближних моих говорю я: «мир тебе!»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Ради дома Господа, Бога нашего, желаю блага тебе.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122:1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Песнь восхождения. К Тебе возвожу очи мои, Живущий на небесах!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Вот, как очи рабов обращены на руку господ их, как очи рабы – на руку госпожи ее, так очи наши – к Господу, Богу нашему, доколе Он помилует нас.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Помилуй нас, Господи, помилуй нас, ибо довольно мы насыщены презрением;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довольно насыщена душа наша поношением от надменных и уничижением от гордых.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123:1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Песнь восхождения. Давида. Если бы не Господь был с нами, – да скажет Израиль,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если бы не Господь был с нами, когда восстали на нас люди,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то живых они поглотили бы нас, когда возгорелась ярость их на нас;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воды потопили бы нас, поток прошел бы над душою нашею;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прошли бы над душою нашею воды бурные.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Благословен Господь, Который не дал нас в добычу зубам их!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Душа наша избавилась, как птица, из сети ловящих: сеть расторгнута, и мы избавились.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Помощь наша – в имени Господа, сотворившего небо и землю. Слава: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124:1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Песнь восхождения. Надеющийся на Господа, как гора Сион, не подвигнется: пребывает вовек.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Горы окрест Иерусалима, а Господь окрест народа Своего отныне и вовек.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Ибо не оставит [Господь] жезла нечестивых над жребием праведных, дабы праведные не простерли рук своих к беззаконию.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Благотвори, Господи, добрым и правым в сердцах своих;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а совращающихся на кривые пути свои да оставит Господь ходить с делающими беззаконие. Мир на Израиля!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125:1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Песнь восхождения. Когда возвращал Господь плен Сиона, мы были как бы видящие во сне: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тогда уста наши были полны веселья, и язык наш – пения; тогда между народами говорили: «великое сотворил Господь над ними!»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Великое сотворил Господь над нами: мы радовались.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Возврати, Господи, пленников наших, как потоки на полдень.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Сеявшие со слезами будут пожинать с радостью.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С плачем несущий семена возвратится с радостью, неся снопы свои.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126:1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Песнь восхождения. Соломона. Если Господь не созиждет дома, напрасно трудятся строящие его; если Господь не охранит города, напрасно бодрствует страж.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Напрасно вы рано встаете, поздно просиживаете, едите хлеб печали, тогда как возлюбленному Своему Он дает сон.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Вот наследие от Господа: дети; награда от Него – плод чрева.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Что стрелы в руке сильного, то сыновья молодые.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Блажен человек, который наполнил ими колчан свой! Не останутся они в стыде, когда будут говорить с врагами в воротах.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127:1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Песнь восхождения. Блажен всякий боящийся Господа, ходящий путями Его!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Ты будешь есть от трудов рук твоих: блажен ты, и благо тебе!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Жена твоя, как плодовитая лоза, в доме твоем; сыновья твои, как масличные ветви, вокруг трапезы твоей: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так благословится человек, боящийся Господа!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Благословит тебя Господь с Сиона, и увидишь благоденствие Иерусалима во все дни жизни твоей;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увидишь сыновей у сыновей твоих. Мир на Израиля!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128:1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Песнь восхождения. Много теснили меня от юности моей, да скажет Израиль: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много теснили меня от юности моей, но не одолели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На хребте моем орали оратаи, проводили длинные борозды свои.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Но Господь праведен: Он рассек узы нечестивых.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Да постыдятся и обратятся назад все ненавидящие Сион!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Да будут как трава на кровлях, которая прежде, нежели будет исторгнута, засыхает,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которою жнец не наполнит руки своей, и вяжущий снопы – горсти своей;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проходящие мимо не скажут: «благословение Господне на вас; благословляем вас именем Господним!» Слава: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129:1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Песнь восхождения. Из глубины взываю к Тебе, Господи.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Господи! услышь голос мой. Да будут уши Твои внимательны к голосу молений моих.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Если Ты, Господи, будешь замечать беззакония, – Господи! кто устоит?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Но у Тебя прощение, да благоговеют пред Тобою.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Надеюсь на Господа, надеется душа моя; на слово Его уповаю.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Душа моя ожидает Господа более, нежели стражи – утра, более, нежели стражи – утра.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Да уповает Израиль на Господа, ибо у Господа милость и многое у Него избавление,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Он избавит Израиля от всех беззаконий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130:1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Песнь восхождения. Давида. Господи! не надмевалось сердце мое и не возносились очи мои, и я не входил в великое и для меня недосягаемое.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Не смирял ли я и не успокаивал ли души моей, как дитяти, отнятого от груди матери? душа моя была во мне, как дитя, отнятое от груди.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Да уповает Израиль на Господа отныне и вовек.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131:1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Песнь восхождения. Вспомни, Господи, Давида и все сокрушение его: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как он клялся Господу, давал обет Сильному Иакова: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«Не войду в шатер дома моего, не взойду на ложе мое;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не дам сна очам моим и веждам моим дремания,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доколе не найду места Господу, жилища – Сильному Иакова».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Вот, мы слышали о нем в Ефрафе, нашли его на полях Иарима.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Пойдем к жилищу Его, поклонимся подножию ног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Стань, Господи, на место покоя Твоего, – Ты и ковчег могущества Твоего.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Священники Твои облекутся правдою, и святые Твои возрадуются.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Ради Давида, раба Твоего, не отврати лица помазанника Твоего.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Клялся Господь Давиду в истине, и не отречется ее: «от плода чрева твоего посажу на престоле твоем.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Если сыновья твои будут сохранять завет Мой и откровения Мои, которым Я научу их, то и их сыновья вовеки будут сидеть на престоле твоем».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Ибо избрал Господь Сион, возжелал [его] в жилище Себе.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«Это покой Мой навеки: здесь вселюсь, ибо Я возжелал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Пищу его благословляя благословлю, нищих его насыщу хлебом;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священников его облеку во спасение, и святые его радостью возрадуются.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Там возращу рог Давиду, поставлю светильник помазаннику Моему.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Врагов его облеку стыдом, а на нем будет сиять венец его».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132:1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Песнь восхождения. Давида. Как хорошо и как приятно жить братьям вместе!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Это – как драгоценный елей на голове, стекающий на бороду, бороду Ааронову, стекающий на края одежды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как роса Ермонская, сходящая на горы Сионские, ибо там заповедал Господь благословение и жизнь навеки.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133:1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Песнь восхождения. Благословите ныне Господа все рабы Господни, стоящие в доме Господнем, [во дворах дома Бога нашего,] во время ночи.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Воздвигните руки ваши к святилищу и благословите Господа.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Благословит тебя Господь с Сиона, сотворивший небо и землю. Слава: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134:1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Аллилуия. Хвалите имя Господне, хвалите, рабы Господни,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стоящие в доме Господнем, во дворах дома Бога нашего.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Хвалите Господа, ибо Господь благ; пойте имени Его, ибо это сладостно,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ибо Господь избрал Себе Иакова, Израиля в собственность Свою.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Я познал, что велик Господь, и Господь наш превыше всех богов.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Господь творит все, что хочет, на небесах и на земле, на морях и во всех безднах;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возводит облака от края земли, творит молнии при дожде, изводит ветер из хранилищ Своих.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Он поразил первенцев Египта, от человека до скота,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послал знамения и чудеса среди тебя, Египет, на фараона и на всех рабов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поразил народы многие и истребил царей сильных: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Сигона, царя Аморрейского, и Ога, царя Васанского, и все царства Ханаанские;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отдал землю их в наследие, в наследие Израилю, народу Своему.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Господи! имя Твое вовек; Господи! память о Тебе в род и род.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Ибо Господь будет судить народ Свой и над рабами Своими умилосердится.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Идолы язычников – серебро и золото, дело рук человеческих: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есть у них уста, но не говорят; есть у них глаза, но не видят;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есть у них уши, но не слышат, и нет дыхания в устах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Подобны им будут делающие их и всякий, кто надеется на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Дом Израилев! благословите Господа. Дом Ааронов! благословите Господа.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Дом Левиин! благословите Господа. Боящиеся Господа! благословите Господа.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Благословен Господь от Сиона, живущий в Иерусалиме! Аллилуия!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135:1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[Аллилуия.] Славьте Господа, ибо Он благ, ибо вовек милость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Славьте Бога богов, ибо вовек милость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Славьте Господа господствующих, ибо вовек милость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Того, Который один творит чудеса великие, ибо вовек милость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Который сотворил небеса премудро, ибо вовек милость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утвердил землю на водах, ибо вовек милость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сотворил светила великие, ибо вовек милость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солнце – для управления днем, ибо вовек милость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луну и звезды – для управления ночью, ибо вовек милость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Поразил Египет в первенцах его, ибо вовек милость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вывел Израиля из среды его, ибо вовек милость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рукою крепкою и мышцею простертою, ибо вовек милость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разделил Чермное море, ибо вовек милость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провел Израиля посреди его, ибо вовек милость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низверг фараона и войско его в море Чермное, ибо вовек милость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Провел народ Свой чрез пустыню, ибо вовек милость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поразил царей великих, ибо вовек милость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убил царей сильных, ибо вовек милость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Сигона, царя Аморрейского, ибо вовек милость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Ога, царя Васанского, ибо вовек милость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отдал землю их в наследие, ибо вовек милость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в наследие Израилю, рабу Своему, ибо вовек милость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Вспомнил нас в унижении нашем, ибо вовек милость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избавил нас от врагов наших, ибо вовек милость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дает пищу всякой плоти, ибо вовек милость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Славьте Бога небес, ибо вовек милость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136:1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[Давида.] При реках Вавилона, там сидели мы и плакали, когда вспоминали о Сионе;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на вербах, посреди его, повесили мы наши арфы.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Там пленившие нас требовали от нас слов песней, и притеснители наши – веселья: «пропойте нам из песней Сионских».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Как нам петь песнь Господню на земле чужой?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Если я забуду тебя, Иерусалим, – забудь меня, десница моя;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прилипни язык мой к гортани моей, если не буду помнить тебя, если не поставлю Иерусалима во главе веселия моего.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Припомни, Господи, сынам Едомовым день Иерусалима, когда они говорили: «разрушайте, разрушайте до основания его».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Дочь Вавилона, опустошительница! блажен, кто воздаст тебе за то, что ты сделала нам!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Блажен, кто возьмет и разобьет младенцев твоих о камень! Слава: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137:1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Давида. Славлю Тебя всем сердцем моим, пред богами пою Тебе, [что Ты услышал все слова уст моих].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Поклоняюсь пред святым храмом Твоим и славлю имя Твое за милость Твою и за истину Твою, ибо Ты возвеличил слово Твое превыше всякого имени Твоего.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 день, когда я воззвал, Ты услышал меня, вселил в душу мою бодрость.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Прославят Тебя, Господи, все цари земные, когда услышат слова уст Твоих,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воспоют пути Господни, ибо велика слава Господня.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Высок Господь: и смиренного видит, и гордого узнает издали.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Если я пойду посреди напастей, Ты оживишь меня, прострешь на ярость врагов моих руку Твою, и спасет меня десница Твоя.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Господь совершит за меня! Милость Твоя, Господи, вовек: дело рук Твоих не оставляй.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138:1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Начальнику хора. Псалом Давида. Господи! Ты испытал меня и знаешь.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Ты знаешь, когда я сажусь и когда встаю; Ты разумеешь помышления мои издали.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Иду ли я, отдыхаю ли – Ты окружаешь меня, и все пути мои известны Тебе.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Еще нет слова на языке моем, – Ты, Господи, уже знаешь его совершенно.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Сзади и спереди Ты объемлешь меня, и полагаешь на мне руку Твою.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Дивно для меня ведение [Твое], – высоко, не могу постигнуть его!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Куда пойду от Духа Твоего, и от лица Твоего куда убегу?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Взойду ли на небо – Ты там; сойду ли в преисподнюю – и там Ты.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Возьму ли крылья зари и переселюсь на край моря,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там рука Твоя поведет меня, и удержит меня десница Твоя.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Скажу ли: «может быть, тьма скроет меня, и свет вокруг меня сделается ночью»;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но и тьма не затмит от Тебя, и ночь светла, как день: как тьма, так и свет.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Ибо Ты устроил внутренности мои и соткал меня во чреве матери моей.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Славлю Тебя, потому что я дивно устроен. Дивны дела Твои, и душа моя вполне сознает это.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Не сокрыты были от Тебя кости мои, когда я созидаем был в тайне, образуем был во глубине утробы.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Зародыш мой видели очи Твои; в Твоей книге записаны все дни, для меня назначенные, когда ни одного из них еще не было.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Как возвышенны для меня помышления Твои, Боже, и как велико число их!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Стану ли исчислять их, но они многочисленнее песка; когда я пробуждаюсь, я все еще с Тобою.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О, если бы Ты, Боже, поразил нечестивого! Удалитесь от меня, кровожадные!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Они говорят против Тебя нечестиво; суетное замышляют враги Твои.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Мне ли не возненавидеть ненавидящих Тебя, Господи, и не возгнушаться восстающими на Тебя?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Полною ненавистью ненавижу их: враги они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Испытай меня, Боже, и узнай сердце мое; испытай меня и узнай помышления мои;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зри, не на опасном ли я пути, и направь меня на путь вечный.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139:1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Псалом. Начальнику хора. Псалом Давида.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Избавь меня, Господи, от человека злого; сохрани меня от притеснителя: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они злое мыслят в сердце, всякий день ополчаются на брань,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изощряют язык свой, как змея; яд аспида под устами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Соблюди меня, Господи, от рук нечестивого, сохрани меня от притеснителей, которые замыслили поколебать стопы мои.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Гордые скрыли силки для меня и петли, раскинули сеть по дороге, тенета разложили для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Я сказал Господу: Ты Бог мой; услышь, Господи, голос молений моих!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Господи, Господи, сила спасения моего! Ты покрыл голову мою в день брани.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Не дай, Господи, желаемого нечестивому; не дай успеха злому замыслу его: они возгордятся.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Да покроет головы окружающих меня зло собственных уст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Да падут на них горящие угли; да будут они повержены в огонь, в пропасти, так, чтобы не встали.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Человек злоязычный не утвердится на земле; зло увлечет притеснителя в погибель.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Знаю, что Господь сотворит суд угнетенным и справедливость бедным.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Так! праведные будут славить имя Твое; непорочные будут обитать пред лицом Твоим. Слава: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140:1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Псалом Давида. Господи! К Тебе взываю: поспеши ко мне, внемли голосу моления моего, когда взываю к Тебе.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Да направится молитва моя, как фимиам, пред лицо Твое, воздеяние рук моих – как жертва вечерняя.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Положи, Господи, охрану устам моим, и огради двери уст моих;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не дай уклониться сердцу моему к словам лукавым для извинения дел греховных вместе с людьми, делающими беззаконие, и да не вкушу я от сластей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Пусть наказывает меня праведник: это милость; пусть обличает меня: это лучший елей, который не повредит голове моей; но мольбы мои – против злодейств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Вожди их рассыпались по утесам и слышат слова мои, что они кротки.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Как будто землю рассекают и дробят нас; сыплются кости наши в челюсти преисподней.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Но к Тебе, Господи, Господи, очи мои; на Тебя уповаю, не отринь души моей!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Сохрани меня от силков, поставленных для меня, от тенет беззаконников.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Падут нечестивые в сети свои, а я перейду.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141:1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Учение Давида. Молитва его, когда он был в пещере. Голосом моим к Господу воззвал я, голосом моим к Господу помолился;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излил пред Ним моление мое; печаль мою открыл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Когда изнемогал во мне дух мой, Ты знал стезю мою. На пути, которым я ходил, они скрытно поставили сети для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Смотрю на правую сторону, и вижу, что никто не признает меня: не стало для меня убежища, никто не заботится о душе моей.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Я воззвал к Тебе, Господи, я сказал: Ты прибежище мое и часть моя на земле живых.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Внемли воплю моему, ибо я очень изнемог; избавь меня от гонителей моих, ибо они сильнее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Выведи из темницы душу мою, чтобы мне славить имя Твое. Вокруг меня соберутся праведные, когда Ты явишь мне благодеяние.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142:1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Псалом Давида, [когда он преследуем был сыном своим Авессаломом]. Господи! услышь молитву мою, внемли молению моему по истине Твоей; услышь меня по правде Твоей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не входи в суд с рабом Твоим, потому что не оправдается пред Тобой ни один из живущих.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Враг преследует душу мою, втоптал в землю жизнь мою, принудил меня жить во тьме, как давно умерших,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уныл во мне дух мой, онемело во мне сердце мое.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Вспоминаю дни древние, размышляю о всех делах Твоих, рассуждаю о делах рук Твоих.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Простираю к Тебе руки мои; душа моя – к Тебе, как жаждущая земля.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Скоро услышь меня, Господи: дух мой изнемогает; не скрывай лица Твоего от меня, чтобы я не уподобился нисходящим в могилу.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Даруй мне рано услышать милость Твою, ибо я на Тебя уповаю. Укажи мне, [Господи,] путь, по которому мне идти, ибо к Тебе возношу я душу мою.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Избавь меня, Господи, от врагов моих; к Тебе прибегаю.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Научи меня исполнять волю Твою, потому что Ты Бог мой; Дух Твой благий да ведет меня в землю правды.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Ради имени Твоего, Господи, оживи меня; ради правды Твоей выведи из напасти душу мою.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по милости Твоей истреби врагов моих и погуби всех, угнетающих душу мою, ибо я Твой раб. Слава: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143:1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Давида. [Против Голиафа.] Благословен Господь, твердыня моя, научающий руки мои битве и персты мои – брани,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милость моя и ограждение мое, прибежище мое и Избавитель мой, щит мой, – и я на Него уповаю; Он подчиняет мне народ мой.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Господи! что есть человек, что Ты знаешь о нем, и сын человеческий, что обращаешь на него внимание?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Человек подобен дуновению; дни его – как уклоняющаяся тень.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Господи! Приклони небеса Твои и сойди; коснись гор, и воздымятся;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блесни молниею и рассей их; пусти стрелы Твои и расстрой 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простри с высоты руку Твою, избавь меня и спаси меня от вод многих, от руки сынов иноплеменных,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которых уста говорят суетное и которых десница – десница лжи.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Боже! новую песнь воспою Тебе, на десятиструнной псалтири воспою Тебе,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дарующему спасение царям и избавляющему Давида, раба Твоего, от лютого меча.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Избавь меня и спаси меня от руки сынов иноплеменных, которых уста говорят суетное и которых десница – десница лжи.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Да будут сыновья наши, как разросшиеся растения в их молодости; дочери наши – как искусно изваянные столпы в чертогах.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Да будут житницы наши полны, обильны всяким хлебом; да плодятся овцы наши тысячами и тьмами на пажитях наших;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да будут волы наши тучны; да не будет ни расхищения, ни пропажи, ни воплей на улицах наших.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Блажен народ, у которого это есть. Блажен народ, у которого Господь есть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144:1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Хвала Давида. Буду превозносить Тебя, Боже мой, Царь [мой], и благословлять имя Твое во веки и веки.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Всякий день буду благословлять Тебя и восхвалять имя Твое во веки и веки.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Велик Господь и достохвален, и величие Его неисследимо.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Род роду будет восхвалять дела Твои и возвещать о могуществе Твоем.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А я буду размышлять о высокой славе величия Твоего и о дивных делах Твоих.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Будут говорить о могуществе страшных дел Твоих, и я буду возвещать о величии Твоем.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Будут провозглашать память великой благости Твоей и воспевать правду Твою.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Щедр и милостив Господь, долготерпелив и многомилостив.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Благ Господь ко всем, и щедроты Его – на всех делах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Да славят Тебя, Господи, все дела Твои, и да благословляют Тебя святые Твои;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да проповедуют славу царства Твоего, и да повествуют о могуществе Твоем,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чтобы дать знать сынам человеческим о могуществе Твоем и о славном величии царства Твоего.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Царство Твое – царство всех веков, и владычество Твое во все роды. [Верен Господь во всех словах Своих и свят во всех делах Своих.]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Господь поддерживает всех падающих и восставляет всех низверженных.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Очи всех уповают на Тебя, и Ты даешь им пищу их в свое время;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открываешь руку Твою и насыщаешь все живущее по благоволению.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Праведен Господь во всех путях Своих и благ во всех делах Своих.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Близок Господь ко всем призывающим Его, ко всем призывающим Его в истине.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Желание боящихся Его Он исполняет, вопль их слышит и спасает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Хранит Господь всех любящих Его, а всех нечестивых истребит.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Уста мои изрекут хвалу Господню, и да благословляет всякая плоть святое имя Его во веки и веки. Слава: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145:1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[Аллилуия. Аггея и Захарии.]Хвали, душа моя, Господа.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Буду восхвалять Господа, доколе жив; буду петь Богу моему, доколе есмь.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Не надейтесь на князей, на сына человеческого, в котором нет спасения.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Выходит дух его, и он возвращается в землю свою: в тот день исчезают [все] помышления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Блажен, кому помощник Бог Иаковлев, у кого надежда на Господа Бога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сотворившего небо и землю, море и все, что в них, вечно хранящего верность,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творящего суд обиженным, дающего хлеб алчущим. Господь разрешает узников,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Господь отверзает очи слепым, Господь восставляет согбенных, Господь любит праведных.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Господь хранит пришельцев, поддерживает сироту и вдову, а путь нечестивых извращает.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Господь будет царствовать вовеки, Бог твой, Сион, в род и род. Аллилуия.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146:1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[Аллилуия.] Хвалите Господа, ибо благо петь Богу нашему, ибо это сладостно, – хвала подобающая.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Господь созидает Иерусалим, собирает изгнанников Израиля.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Он исцеляет сокрушенных сердцем и врачует скорби 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исчисляет количество звезд; всех их называет именами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Велик Господь наш, и велика крепость [Его], и разум Его неизмерим.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Смиренных возвышает Господь, а нечестивых унижает до земли.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Пойте поочередно славословие Господу; пойте Богу нашему на гуслях.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Он покрывает небо облаками, приготовляет для земли дождь, произращает на горах траву [и злак на пользу человеку];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дает скоту пищу его и птенцам ворона, взывающим к Нему.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Не на силу коня смотрит Он, не к быстроте ног человеческих благоволит,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благоволит Господь к боящимся Его, к уповающим на милость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147:1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[Аллилуия.] Хвали, Иерусалим, Господа; хвали, Сион, Бога твоего,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ибо Он укрепляет вереи ворот твоих, благословляет сынов твоих среди тебя;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утверждает в пределах твоих мир; туком пшеницы насыщает тебя;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посылает слово Свое на землю; быстро течет слово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дает снег, как волну; сыплет иней, как пепел;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бросает град Свой кусками; перед морозом Его кто устоит?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Пошлет слово Свое, и все растает; подует ветром Своим, и потекут воды.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Он возвестил слово Свое Иакову, уставы Свои и суды Свои Израилю.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Не сделал Он того никакому другому народу, и судов Его они не знают. Аллилуия. Слава: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148:1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[Аллилуия.]Хвалите Господа с небес, хвалите Его в вышних.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Хвалите Его, все Ангелы Его, хвалите Его, все воинства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Хвалите Его, солнце и луна, хвалите Его, все звезды света.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Хвалите Его, небеса небес и воды, которые превыше небес.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Да хвалят имя Господа, ибо [сказал, и они сделались,] Он повелел, и сотворились;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поставил их на веки и веки; дал устав, который не прейдет.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Хвалите Господа от земли, великие рыбы и все бездны,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огонь и град, снег и туман, бурный ветер, исполняющий слово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горы и все холмы, дерева плодоносные и все кедры,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звери и всякий скот, пресмыкающиеся и птицы крылатые,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цари земные и все народы, князья и все судьи земные,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юноши и девицы, старцы и отроки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да хвалят имя Господа, ибо имя Его единого превознесенно, слава Его на земле и на небесах.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Он возвысил рог народа Своего, славу всех святых Своих, сынов Израилевых, народа, близкого к Нему. Аллилуия.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149:1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[Аллилуия.] Пойте Господу песнь новую; хвала Ему в собрании святых.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Да веселится Израиль о Создателе своем; сыны Сиона да радуются о Царе своем.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Да хвалят имя Его с ликами, на тимпане и гуслях да поют Ему,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ибо благоволит Господь к народу Своему, прославляет смиренных спасением.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Да торжествуют святые во славе, да радуются на ложах своих.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Да будут славословия Богу в устах их, и меч обоюдоострый в руке 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для того, чтобы совершать мщение над народами, наказание над племенами,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заключать царей их в узы и вельмож их в оковы железные,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производить над ними суд писанный. Честь сия – всем святым Его. Аллилуия.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Psalms 150:1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[Аллилуия.]Хвалите Бога во святыне Его, хвалите Его на тверди силы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Хвалите Его по могуществу Его, хвалите Его по множеству величия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Хвалите Его со звуком трубным, хвалите Его на псалтири и гуслях.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Хвалите Его с тимпаном и ликами, хвалите Его на струнах и органе.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Хвалите Его на звучных кимвалах, хвалите Его на кимвалах громогласных.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Все дышащее да хвалит Господа! Аллилуия.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