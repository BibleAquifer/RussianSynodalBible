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Притчи Соломона, сына Давидова, царя Израильского,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чтобы познать мудрость и наставление, понять изречения разума;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усвоить правила благоразумия, правосудия, суда и правоты;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простым дать смышленость, юноше – знание и рассудительность;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(послушает мудрый – и умножит познания, и разумный найдет мудрые советы);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разуметь притчу и замысловатую речь, слова мудрецов и загадки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Начало мудрости – страх Господень; [доброе разумение у всех, водящихся им; а благоговение к Богу – начало разумения;] глупцы только презирают мудрость и наставление.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Слушай, сын мой, наставление отца твоего и не отвергай завета матери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 что это – прекрасный венок для головы твоей и украшение для шеи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 мой! если будут склонять тебя грешники, не соглашайся;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будут говорить: «иди с нами, сделаем засаду для убийства, подстережем непорочного без вины,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живых проглотим их, как преисподняя, и – целых, как нисходящих в могилу;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наберем всякого драгоценного имущества, наполним домы наши добычею;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жребий твой ты будешь бросать вместе с нами, склад один будет у всех нас»,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 мой! не ходи в путь с ними, удержи ногу твою от стези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потому что ноги их бегут ко злу и спешат на пролитие крови.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глазах всех птиц напрасно расставляется сеть,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делают засаду для их крови и подстерегают их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Таковы пути всякого, кто алчет чужого добра: оно отнимает жизнь у завладевшего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Премудрость возглашает на улице, на площадях возвышает голос свой,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главных местах собраний проповедует, при входах в городские ворота говорит речь свою: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«Доколе, невежды, будете любить невежество? доколе буйные будут услаждаться буйством? доколе глупцы будут ненавидеть знание?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Обратитесь к моему обличению: вот, я изолью на вас дух мой, возвещу вам слова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Я звала, и вы не послушались; простирала руку мою, и не было внимающего;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вы отвергли все мои советы, и обличений моих не приняли.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За то и я посмеюсь вашей погибели; порадуюсь, когда придет на вас ужас;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придет на вас ужас, как буря, и беда, как вихрь, принесется на вас; когда постигнет вас скорбь и теснота,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будут звать меня, и я не услышу; с утра будут искать меня, и не найдут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За то, что они возненавидели знание и не избрали для себя страха Господня,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 приняли совета моего, презрели все обличения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за то и будут они вкушать от плодов путей своих и насыщаться от помыслов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Потому что упорство невежд убьет их, и беспечность глупцов погубит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слушающий меня будет жить безопасно и спокойно, не страшась зла».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 мой! если ты примешь слова мои и сохранишь при себе заповеди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что ухо твое сделаешь внимательным к мудрости и наклонишь сердце твое к размышлению;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будешь призывать знание и взывать к разуму;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будешь искать его, как серебра, и отыскивать его, как сокровище,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 уразумеешь страх Господень и найдешь познание о Боге.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Господь дает мудрость; из уст Его – знание и разум;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сохраняет для праведных спасение; Он – щит для ходящих непорочно;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охраняет пути правды и оберегает стезю святых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ты уразумеешь правду и правосудие и прямоту, всякую добрую стезю.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мудрость войдет в сердце твое, и знание будет приятно душе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рассудительность будет оберегать тебя, разум будет охранять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дабы спасти тебя от пути злого, от человека, говорящего ложь,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тех, которые оставляют стези прямые, чтобы ходить путями тьмы;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тех, которые радуются, делая зло, восхищаются злым развратом,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которых пути кривы, и которые блуждают на стезях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дабы спасти тебя от жены другого, от чужой, которая умягчает речи свои,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которая оставила руководителя юности своей и забыла завет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Дом ее ведет к смерти, и стези ее – к мертвецам;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никто из вошедших к ней не возвращается и не вступает на путь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Посему ходи путем добрых и держись стезей праведников,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потому что праведные будут жить на земле, и непорочные пребудут на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беззаконные будут истреблены с земли, и вероломные искоренены из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 мой! наставления моего не забывай, и заповеди мои да хранит сердце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долготы дней, лет жизни и мира они приложат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Милость и истина да не оставляют тебя: обвяжи ими шею твою, напиши их на скрижали сердца твоего,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обретешь милость и благоволение в очах Бога и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Надейся на Господа всем сердцем твоим, и не полагайся на разум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 всех путях твоих познавай Его, и Он направит стези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будь мудрецом в глазах твоих; бойся Господа и удаляйся от зла: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это будет здравием для тела твоего и питанием для костей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Чти Господа от имения твоего и от начатков всех прибытков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наполнятся житницы твои до избытка, и точила твои будут переливаться новым вином.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Наказания Господня, сын мой, не отвергай, и не тяготись обличением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кого любит Господь, того наказывает и благоволит к тому, как отец к сыну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Блажен человек, который снискал мудрость, и человек, который приобрел разум,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потому что приобретение ее лучше приобретения серебра, и прибыли от нее больше, нежели от золота: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она дороже драгоценных камней; [никакое зло не может противиться ей; она хорошо известна всем, приближающимся к ней,] и ничто из желаемого тобою не сравнится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Долгоденствие – в правой руке ее, а в левой у нее – богатство и слава; [из уст ее выходит правда; закон и милость она на языке носит;]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пути ее – пути приятные, и все стези ее – мирные.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Она – древо жизни для тех, которые приобретают ее, – и блаженны, которые сохраняют ее!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Господь премудростью основал землю, небеса утвердил разумом;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Его премудростью разверзлись бездны, и облака кропят росою.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 мой! не упускай их из глаз твоих; храни здравомыслие и рассудительность,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они будут жизнью для души твоей и украшением для шеи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безопасно пойдешь по пути твоему, и нога твоя не споткнется.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ляжешь спать, – не будешь бояться; и когда уснешь, – сон твой приятен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убоишься внезапного страха и пагубы от нечестивых, когда она придет;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потому что Господь будет упованием твоим и сохранит ногу твою от уловления.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отказывай в благодеянии нуждающемуся, когда рука твоя в силе сделать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говори другу твоему: «пойди и приди опять, и завтра я дам», когда ты имеешь при себе. [Ибо ты не знаешь, что родит грядущий день.]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замышляй против ближнего твоего зла, когда он без опасения живет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 ссорься с человеком без причины, когда он не сделал зла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 соревнуй человеку, поступающему насильственно, и не избирай ни одного из путей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потому что мерзость пред Господом развратный, а с праведными у Него общение.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Проклятие Господне на доме нечестивого, а жилище благочестивых Он благословляет.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Если над кощунниками Он посмевается, то смиренным дает благодать.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Мудрые наследуют славу, а глупые – бесславие.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Слушайте, дети, наставление отца, и внимайте, чтобы научиться разуму,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потому что я преподал вам доброе учение. Не оставляйте заповеди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и я был сын у отца моего, нежно любимый и единственный у матери моей,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он учил меня и говорил мне: да удержит сердце твое слова мои; храни заповеди мои, и живи.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Приобретай мудрость, приобретай разум: не забывай этого и не уклоняйся от слов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оставляй ее, и она будет охранять тебя; люби ее, и она будет оберегать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Главное – мудрость: приобретай мудрость, и всем имением твоим приобретай разум.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Высоко цени ее, и она возвысит тебя; она прославит тебя, если ты прилепишься к 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возложит на голову твою прекрасный венок, доставит тебе великолепный венец.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Слушай, сын мой, и прими слова мои, – и умножатся тебе лета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указываю тебе путь мудрости, веду тебя по стезям прямым.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пойдешь, не будет стеснен ход твой, и когда побежишь, не споткнешься.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Крепко держись наставления, не оставляй, храни его, потому что оно – жизнь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вступай на стезю нечестивых и не ходи по пути злых;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оставь его, не ходи по нему, уклонись от него и пройди мимо;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потому что они не заснут, если не сделают зла; пропадает сон у них, если они не доведут кого до падения;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они едят хлеб беззакония и пьют вино хищения.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Стезя праведных – как светило лучезарное, которое более и более светлеет до полного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Путь же беззаконных – как тьма; они не знают, обо что споткнутся.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Сын мой! словам моим внимай, и к речам моим приклони ухо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 не отходят они от глаз твоих; храни их внутри сердца твоего: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потому что они жизнь для того, кто нашел их, и здравие для всего тела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Больше всего хранимого храни сердце твое, потому что из него источники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Отвергни от себя лживость уст, и лукавство языка удали от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Глаза твои пусть прямо смотрят, и ресницы твои да направлены будут прямо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Обдумай стезю для ноги твоей, и все пути твои да будут тверды.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уклоняйся ни направо, ни налево; удали ногу твою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 мой! внимай мудрости моей, и приклони ухо твое к разуму моему,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чтобы соблюсти рассудительность и чтобы уста твои сохранили знание. [Не внимай льстивой женщине;]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мед источают уста чужой жены, и мягче елея речь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последствия от нее горьки, как полынь, остры, как меч обоюдоострый;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ноги ее нисходят к смерти, стопы ее достигают преисподней.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бы ты захотел постигнуть стезю жизни ее, то пути ее непостоянны, и ты не узнаешь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дети, слушайте меня и не отступайте от слов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Держи дальше от нее путь твой и не подходи близко к дверям дома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чтобы здоровья твоего не отдать другим и лет твоих мучителю;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чтобы не насыщались силою твоею чужие, и труды твои не были для чужого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ты будешь стонать после, когда плоть твоя и тело твое будут истощены,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скажешь: «зачем я ненавидел наставление, и сердце мое пренебрегало обличением,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я не слушал голоса учителей моих, не приклонял уха моего к наставникам моим: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едва не впал я во всякое зло среди собрания и общества!»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Пей воду из твоего водоема и текущую из твоего колодезя.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Пусть [не] разливаются источники твои по улице, потоки вод – по площадям;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пусть они будут принадлежать тебе одному, а не чужим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Источник твой да будет благословен; и утешайся женою юности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любезною ланью и прекрасною серною: груди ее да упоявают тебя во всякое время, любовью ее услаждайся постоянно.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для чего тебе, сын мой, увлекаться постороннею и обнимать груди чужой?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пред очами Господа пути человека, и Он измеряет все стези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Беззаконного уловляют собственные беззакония его, и в узах греха своего он содержится: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умирает без наставления и от множества безумия своего теряется.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 мой! если ты поручился за ближнего твоего и дал руку твою за другого,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опутал себя словами уст твоих, пойман словами уст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Сделай же, сын мой, вот что, и избавь себя, так как ты попался в руки ближнего твоего: пойди, пади к ногам и умоляй ближнего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давай сна глазам твоим и дремания веждам твоим;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спасайся, как серна из руки и как птица из руки птицелова.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Пойди к муравью, ленивец, посмотри на действия его, и будь мудрым.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Нет у него ни начальника, ни приставника, ни повелителя;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 заготовляет летом хлеб свой, собирает во время жатвы пищу свою. [Или пойди к пчеле и познай, как она трудолюбива, какую почтенную работу она производит; ее труды употребляют во здравие и цари и простолюдины; любима же она всеми и славна; хотя силою она слаба, но мудростью почтена.]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Доколе ты, ленивец, будешь спать? когда ты встанешь от сна твоего?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Немного поспишь, немного подремлешь, немного, сложив руки, полежишь: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придет, как прохожий, бедность твоя, и нужда твоя, как разбойник. [Если же будешь не ленив, то, как источник, придет жатва твоя; скудость же далеко убежит от тебя.]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Человек лукавый, человек нечестивый ходит со лживыми устами,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мигает глазами своими, говорит ногами своими, дает знаки пальцами своими;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коварство в сердце его: он умышляет зло во всякое время, сеет раздоры.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За то внезапно придет погибель его, вдруг будет разбит – без исцеления.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шесть, что ненавидит Господь, даже семь, что мерзость душе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глаза гордые, язык лживый; и руки, проливающие кровь невинную,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сердце, кующее злые замыслы, ноги, быстро бегущие к злодейству,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лжесвидетель, наговаривающий ложь и сеющий раздор между братьями.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Сын мой! храни заповедь отца твоего и не отвергай наставления матери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навяжи их навсегда на сердце твое, обвяжи ими шею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ты пойдешь, они будут руководить тебя; когда ляжешь спать, будут охранять тебя; когда пробудишься, будут беседовать с тобою: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заповедь есть светильник, и наставление – свет, и назидательные поучения – путь к жизни,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чтобы остерегать тебя от негодной женщины, от льстивого языка чужой.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пожелай красоты ее в сердце твоем, [да не уловлен будешь очами твоими,] и да не увлечет она тебя ресницами своими;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потому что из-за жены блудной обнищевают до куска хлеба, а замужняя жена уловляет дорогую душу.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Может ли кто взять себе огонь в пазуху, чтобы не прогорело платье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Может ли кто ходить по горящим угольям, чтобы не обжечь ног своих?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 же бывает и с тем, кто входит к жене ближнего своего: кто прикоснется к ней, не останется без вины.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 спускают вору, если он крадет, чтобы насытить душу свою, когда он голоден;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но, будучи пойман, он заплатит всемеро, отдаст все имущество дома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Кто же прелюбодействует с женщиною, у того нет ума; тот губит душу свою, кто делает это: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побои и позор найдет он, и бесчестие его не изгладится,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потому что ревность – ярость мужа, и не пощадит он в день мщения,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не примет никакого выкупа и не удовольствуется, сколько бы ты ни умножал даров.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Сын мой! храни слова мои и заповеди мои сокрой у себя. [Сын мой! чти Господа, – и укрепишься, и кроме Его не бойся никого.]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Храни заповеди мои, и живи, и учение мое, как зрачок глаз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Навяжи их на персты твои, напиши их на скрижали сердца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Скажи мудрости: «Ты сестра моя!» и разум назови родным твоим,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 они охраняли тебя от жены другого, от чужой, которая умягчает слова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однажды смотрел я в окно дома моего, сквозь решетку мою,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увидел среди неопытных, заметил между молодыми людьми неразумного юношу,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переходившего площадь близ угла ее и шедшего по дороге к дому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сумерки, в вечер дня, в ночной темноте и во мраке.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вот – навстречу к нему женщина, в наряде блудницы, с коварным сердцем,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шумливая и необузданная; ноги ее не живут в доме ее: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 на улице, то на площадях, и у каждого угла строит она ковы.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Она схватила его, целовала его, и с бесстыдным лицом говорила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«Мирная жертва у меня: сегодня я совершила обеты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поэтому и вышла навстречу тебе, чтобы отыскать тебя, и – нашла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коврами я убрала постель мою, разноцветными тканями Египетскими;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спальню мою надушила смирною, алоем и корицею;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зайди, будем упиваться нежностями до утра, насладимся любовью,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потому что мужа нет дома: он отправился в дальнюю дорогу;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кошелек серебра взял с собою; придет домой ко дню полнолуния».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Множеством ласковых слов она увлекла его, мягкостью уст своих овладела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Тотчас он пошел за нею, как вол идет на убой, [и как пес – на цепь,] и как олень – на выстрел,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доколе стрела не пронзит печени его; как птичка кидается в силки и не знает, что они – на погибель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дети, слушайте меня и внимайте словам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 не уклоняется сердце твое на пути ее, не блуждай по стезям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потому что многих повергла она ранеными и много сильных убиты 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дом ее – пути в преисподнюю, нисходящие во внутренние жилища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премудрость ли взывает? и не разум ли возвышает голос свой?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Она становится на возвышенных местах, при дороге, на распутиях;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она взывает у ворот при входе в город, при входе в двери: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«К вам, люди, взываю я, и к сынам человеческим голос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Научитесь, неразумные, благоразумию, и глупые – разуму.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Слушайте, потому что я буду говорить важное, и изречение уст моих – правда;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истину произнесет язык мой, и нечестие – мерзость для уст моих;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слова уст моих справедливы; нет в них коварства и лукавства;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они ясны для разумного и справедливы для приобретших знание.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Примите учение мое, а не серебро; лучше знание, нежели отборное золото;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мудрость лучше жемчуга, и ничто из желаемого не сравнится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Я, премудрость, обитаю с разумом и ищу рассудительного знания.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Страх Господень – ненавидеть зло; гордость и высокомерие и злой путь и коварные уста я ненавижу.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 меня совет и правда; я – разум, у меня сила.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Мною цари царствуют и повелители узаконяют правду;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мною начальствуют начальники и вельможи и все судьи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Любящих меня я люблю, и ищущие меня найдут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богатство и слава у меня, сокровище непогибающее и правда;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плоды мои лучше золота, и золота самого чистого, и пользы от меня больше, нежели от отборного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Я хожу по пути правды, по стезям правосудия,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чтобы доставить любящим меня существенное благо, и сокровищницы их я наполняю. [Когда я возвещу то, что бывает ежедневно, то не забуду исчислить то, что от века.]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Господь имел меня началом пути Своего, прежде созданий Своих, искони;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 века я помазана, от начала, прежде бытия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Я родилась, когда еще не существовали бездны, когда еще не было источников, обильных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родилась прежде, нежели водружены были горы, прежде холмов,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когда еще Он не сотворил ни земли, ни полей, ни начальных пылинок вселенной.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Он уготовлял небеса, я была там. Когда Он проводил круговую черту по лицу бездны,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утверждал вверху облака, когда укреплял источники бездны,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давал морю устав, чтобы воды не переступали пределов его, когда полагал основания земли: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я была при Нем художницею, и была радостью всякий день, веселясь пред лицом Его во все время,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веселясь на земном кругу Его, и радость моя была с сынами человеческими.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Итак, дети, послушайте меня; и блаженны те, которые хранят пути мои!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Послушайте наставления и будьте мудры, и не отступайте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Блажен человек, который слушает меня, бодрствуя каждый день у ворот моих и стоя на страже у дверей моих!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Потому что, кто нашел меня, тот нашел жизнь и получит благодать от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согрешающий против меня наносит вред душе своей: все, ненавидящие меня, любят смерть».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Премудрость построила себе дом, вытесала семь столбов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заколола жертву, растворила вино свое и приготовила у себя трапезу;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послала слуг своих провозгласить с возвышенностей городских: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«Кто неразумен, обратись сюда!» И скудоумному она сказала: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«Идите, ешьте хлеб мой и пейте вино, мною растворенное;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оставьте неразумие, и живите, и ходите путем разума».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Поучающий кощунника наживет себе бесславие, и обличающий нечестивого – пятно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обличай кощунника, чтобы он не возненавидел тебя; обличай мудрого, и он возлюбит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дай наставление мудрому, и он будет еще мудрее; научи правдивого, и он приумножит знание.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Начало мудрости – страх Господень, и познание Святого – разум;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чрез меня умножатся дни твои, и прибавится тебе лет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[Сын мой!] если ты мудр, то мудр для себя [и для ближних твоих]; и если буен, то один потерпишь. [Кто утверждается на лжи, тот пасет ветры, тот гоняется за птицами летающими: ибо он оставил пути своего виноградника и блуждает по тропинкам поля своего; проходит чрез безводную пустыню и землю, обреченную на жажду; собирает руками бесплодие.]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Женщина безрассудная, шумливая, глупая и ничего не знающая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садится у дверей дома своего на стуле, на возвышенных местах города,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чтобы звать проходящих дорогою, идущих прямо своими путями: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«Кто глуп, обратись сюда!» И скудоумному сказала она: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«Воды краденые сладки, и утаенный хлеб приятен».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он не знает, что мертвецы там и что в глубине преисподней зазванные ею. [Но ты отскочи, не медли на месте, не останавливай взгляда твоего на ней; ибо таким образом ты пройдешь воду чужую. От воды чужой удаляйся, и из источника чужого не пей, чтобы пожить многое время, и чтобы прибавились тебе лета жизни.]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Притчи Соломона. Сын мудрый радует отца, а сын глупый – огорчение для его матери.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доставляют пользы сокровища неправедные, правда же избавляет от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допустит Господь терпеть голод душе праведного, стяжание же нечестивых исторгнет.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Ленивая рука делает бедным, а рука прилежных обогащает.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Собирающий во время лета – сын разумный, спящий же во время жатвы – сын беспутный.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Благословения – на голове праведника, уста же беззаконных заградит насилие.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Память праведника пребудет благословенна, а имя нечестивых омерзеет.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Мудрый сердцем принимает заповеди, а глупый устами преткнется.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ходит в непорочности, тот ходит безопасно; а кто превращает пути свои, тот будет наказан.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мигает глазами, тот причиняет досаду, а глупый устами преткнется.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Уста праведника – источник жизни, уста же беззаконных заградит насилие.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Ненависть возбуждает раздоры, но любовь покрывает все грехи.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устах разумного находится мудрость, но на теле глупого – розга.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Мудрые сберегают знание, но уста глупого – близкая погибель.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Имущество богатого – крепкий город его, беда для бедных – скудость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Труды праведного – к жизни, успех нечестивого – ко греху.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хранит наставление, тот на пути к жизни; а отвергающий обличение – блуждает.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Кто скрывает ненависть, у того уста лживые; и кто разглашает клевету, тот глуп.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 многословии не миновать греха, а сдерживающий уста свои – разумен.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Отборное серебро – язык праведного, сердце же нечестивых – ничтожество.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Уста праведного пасут многих, а глупые умирают от недостатка разума.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Благословение Господне – оно обогащает и печали с собою не приносит.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Для глупого преступное деяние как бы забава, а человеку разумному свойственна мудрость.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Чего страшится нечестивый, то и постигнет его, а желание праведников исполнится.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Как проносится вихрь, так нет более нечестивого; а праведник – на вечном основании.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Что уксус для зубов и дым для глаз, то ленивый для посылающих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Страх Господень прибавляет дней, лета же нечестивых сократятся.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Ожидание праведников – радость, а надежда нечестивых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Путь Господень – твердыня для непорочного и страх для делающих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Праведник вовеки не поколеблется, нечестивые же не поживут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Уста праведника источают мудрость, а язык зловредный отсечется.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Уста праведного знают благоприятное, а уста нечестивых – развращенное.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Неверные весы – мерзость пред Господом, но правильный вес угоден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Придет гордость, придет и посрамление; но со смиренными – мудрость. [Праведник, умирая, оставляет сожаление; но внезапна и радостна бывает погибель нечестивых.]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Непорочность прямодушных будет руководить их, а лукавство коварных погубит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поможет богатство в день гнева, правда же спасет от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Правда непорочного уравнивает путь его, а нечестивый падет от нечестия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Правда прямодушных спасет их, а беззаконники будут уловлены беззаконием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 смертью человека нечестивого исчезает надежда, и ожидание беззаконных погибает.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Праведник спасается от беды, а вместо него попадает в нее нечестивый.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Устами лицемер губит ближнего своего, но праведники прозорливостью спасаются.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 благоденствии праведников веселится город, и при погибели нечестивых бывает торжество.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Благословением праведных возвышается город, а устами нечестивых разрушается.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Скудоумный высказывает презрение к ближнему своему; но разумный человек молчит.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ходит переносчиком, тот открывает тайну; но верный человек таит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 недостатке попечения падает народ, а при многих советниках благоденствует.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Зло причиняет себе, кто ручается за постороннего; а кто ненавидит ручательство, тот безопасен.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Благонравная жена приобретает славу [мужу, а жена, ненавидящая правду, есть верх бесчестия. Ленивцы бывают скудны], а трудолюбивые приобретают богатство.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Человек милосердый благотворит душе своей, а жестокосердый разрушает плоть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Нечестивый делает дело ненадежное, а сеющему правду – награда верная.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Праведность ведет к жизни, а стремящийся к злу стремится к смерти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Мерзость пред Господом – коварные сердцем; но благоугодны Ему непорочные в пути.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Можно поручиться, что порочный не останется ненаказанным; семя же праведных спасется.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Что золотое кольцо в носу у свиньи, то женщина красивая и – безрассудная.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Желание праведных есть одно добро, ожидание нечестивых – гнев.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Иной сыплет щедро, и ему еще прибавляется; а другой сверх меры бережлив, и, однако же, беднеет.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Благотворительная душа будет насыщена, и кто напояет других, тот и сам напоен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Кто удерживает у себя хлеб, того клянет народ; а на голове продающего –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Кто стремится к добру, тот ищет благоволения; а кто ищет зла, к тому оно и приходит.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Надеющийся на богатство свое упадет; а праведники, как лист, будут зеленеть.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Расстроивающий дом свой получит в удел ветер, и глупый будет рабом мудрого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Плод праведника – древо жизни, и мудрый привлекает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 праведнику воздается на земле, тем паче нечестивому и грешнику.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Кто любит наставление, тот любит знание; а кто ненавидит обличение, тот невежда.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Добрый приобретает благоволение от Господа; а человека коварного Он осудит.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утвердит себя человек беззаконием; корень же праведников неподвижен.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Добродетельная жена – венец для мужа своего; а позорная – как гниль в костях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Помышления праведных – правда, а замыслы нечестивых – коварство.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Речи нечестивых – засада для пролития крови, уста же праведных спасают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Коснись нечестивых несчастие – и нет их, а дом праведных стоит.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Хвалят человека по мере разума его, а развращенный сердцем будет в презрении.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Лучше простой, но работающий на себя, нежели выдающий себя за знатного, но нуждающийся в хлебе.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Праведный печется и о жизни скота своего, сердце же нечестивых жестоко.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возделывает землю свою, тот будет насыщаться хлебом; а кто идет по следам празднолюбцев, тот скудоумен. [Кто находит удовольствие в трате времени за вином, тот в своем доме оставит бесславие.]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Нечестивый желает уловить в сеть зла; но корень праведных тверд.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Нечестивый уловляется грехами уст своих; но праведник выйдет из беды. [Смотрящий кротко помилован будет, а встречающийся в воротах стеснит других.]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плода уст своих человек насыщается добром, и воздаяние человеку – по делам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Путь глупого прямой в его глазах; но кто слушает совета, тот мудр.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 глупого тотчас же выкажется гнев его, а благоразумный скрывает оскорбление.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говорит то, что знает, тот говорит правду; а у свидетеля ложного – обман.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Иной пустослов уязвляет как мечом, а язык мудрых – врачует.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Уста правдивые вечно пребывают, а лживый язык – только на мгновение.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Коварство – в сердце злоумышленников, радость – у миротворцев.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приключится праведнику никакого зла, нечестивые же будут преисполнены зол.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Мерзость пред Господом – уста лживые, а говорящие истину благоугодны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Человек рассудительный скрывает знание, а сердце глупых высказывает глупость.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Рука прилежных будет господствовать, а ленивая будет под данью.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Тоска на сердце человека подавляет его, а доброе слово развеселяет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Праведник указывает ближнему своему путь, а путь нечестивых вводит их в заблуждение.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Ленивый не жарит своей дичи; а имущество человека прилежного многоценно.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На пути правды – жизнь, и на стезе ее нет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Мудрый сын слушает наставление отца, а буйный не слушает обличения.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 плода уст своих человек вкусит добро, душа же законопреступников –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хранит уста свои, тот бережет душу свою; а кто широко раскрывает свой рот, тому беда.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Душа ленивого желает, но тщетно; а душа прилежных насытится.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Праведник ненавидит ложное слово, а нечестивый срамит и бесчестит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Правда хранит непорочного в пути, а нечестие губит грешника.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Иной выдает себя за богатого, а у него ничего нет; другой выдает себя за бедного, а у него богатства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Богатством своим человек выкупает жизнь свою, а бедный и угрозы не слышит.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Свет праведных весело горит, светильник же нечестивых угасает. [Души коварные блуждают в грехах, а праведники сострадают и милуют.]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высокомерия происходит раздор, а у советующихся – мудрость.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Богатство от суетности истощается, а собирающий трудами умножает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Надежда, долго не сбывающаяся, томит сердце, а исполнившееся желание – как древо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пренебрегает словом, тот причиняет вред себе; а кто боится заповеди, тому воздается.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Учение мудрого – источник жизни, удаляющий от сетей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Добрый разум доставляет приятность, путь же беззаконных жесток.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Всякий благоразумный действует с знанием, а глупый выставляет напоказ глупость.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Худой посол попадает в беду, а верный посланник – спасение.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Нищета и посрамление отвергающему учение; а кто соблюдает наставление, будет в чести.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Желание исполнившееся – приятно для души; но несносно для глупых уклоняться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Общающийся с мудрыми будет мудр, а кто дружит с глупыми, развратится.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Грешников преследует зло, а праведникам воздается добром.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Добрый оставляет наследство и внукам, а богатство грешника сберегается для праведного.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Много хлеба бывает и на ниве бедных; но некоторые гибнут от беспорядка.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жалеет розги своей, тот ненавидит сына; а кто любит, тот с детства наказывает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Праведник ест до сытости, а чрево беззаконных терпит лишение.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Мудрая жена устроит дом свой, а глупая разрушит его своими руками.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Идущий прямым путем боится Господа; но чьи пути кривы, тот небрежет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устах глупого – бич гордости; уста же мудрых охраняют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Где нет волов, там ясли пусты; а много прибыли от силы волов.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Верный свидетель не лжет, а свидетель ложный наговорит много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Распутный ищет мудрости, и не находит; а для разумного знание легко.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Отойди от человека глупого, у которого ты не замечаешь разумных уст.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Мудрость разумного – знание пути своего, глупость же безрассудных – заблуждение.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Глупые смеются над грехом, а посреди праведных – благоволение.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Сердце знает горе души своей, и в радость его не вмешается чужой.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Дом беззаконных разорится, а жилище праведных процветет.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Есть пути, которые кажутся человеку прямыми; но конец их – путь к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 смехе иногда болит сердце, и концом радости бывает печаль.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Человек с развращенным сердцем насытится от путей своих, и добрый – от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Глупый верит всякому слову, благоразумный же внимателен к путям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Мудрый боится и удаляется от зла, а глупый раздражителен и самонадеян.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Вспыльчивый может сделать глупость; но человек, умышленно делающий зло, ненавистен.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Невежды получают в удел себе глупость, а благоразумные увенчаются знанием.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Преклонятся злые пред добрыми и нечестивые – у ворот праведника.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Бедный ненавидим бывает даже близким своим, а у богатого много друзей.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Кто презирает ближнего своего, тот грешит; а кто милосерд к бедным, тот блажен.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заблуждаются ли умышляющие зло? [не знают милости и верности делающие зло;] но милость и верность у благомыслящих.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 всякого труда есть прибыль, а от пустословия только ущерб.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Венец мудрых – богатство их, а глупость невежд глупость и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Верный свидетель спасает души, а лживый наговорит много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страхе пред Господом – надежда твердая, и сынам Своим Он прибежище.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Страх Господень – источник жизни, удаляющий от сетей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 множестве народа – величие царя, а при малолюдстве народа беда государю.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 терпеливого человека много разума, а раздражительный выказывает глупость.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Кроткое сердце – жизнь для тела, а зависть – гниль для костей.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Кто теснит бедного, тот хулит Творца его; чтущий же Его благотворит нуждающемуся.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За зло свое нечестивый будет отвергнут, а праведный и при смерти своей имеет надежду.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Мудрость почиет в сердце разумного, и среди глупых дает знать о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Праведность возвышает народ, а беззаконие – бесчестие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Благоволение царя – к рабу разумному, а гнев его – против того, кто позорит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[Гнев губит и разумных.] Кроткий ответ отвращает гнев, а оскорбительное слово возбуждает ярость.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Язык мудрых сообщает добрые знания, а уста глупых изрыгают глупость.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 всяком месте очи Господни: они видят злых и добрых.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Кроткий язык – древо жизни, но необузданный – сокрушение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Глупый пренебрегает наставлением отца своего; а кто внимает обличениям, тот благоразумен. [В обилии правды великая сила, а нечестивые искоренятся из земли.]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доме праведника – обилие сокровищ, а в прибытке нечестивого – расстройство.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Уста мудрых распространяют знание, а сердце глупых не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Жертва нечестивых – мерзость пред Господом, а молитва праведных благоугодна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Мерзость пред Господом – путь нечестивого, а идущего путем правды Он любит.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Злое наказание – уклоняющемуся от пути, и ненавидящий обличение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Преисподняя и Аваддон открыты пред Господом, тем более – сердца сынов человеческих.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любит распутный обличающих его, и к мудрым не пойдет.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Веселое сердце делает лицо веселым, а при сердечной скорби дух унывает.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Сердце разумного ищет знания, уста же глупых питаются глупостью.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 дни несчастного печальны; а у кого сердце весело, у того всегда пир.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Лучше немногое при страхе Господнем, нежели большое сокровище, и при нем тревога.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Лучше блюдо зелени, и при нем любовь, нежели откормленный бык, и при нем ненависть.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Вспыльчивый человек возбуждает раздор, а терпеливый утишает распрю.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Путь ленивого – как терновый плетень, а путь праведных – гладкий.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Мудрый сын радует отца, а глупый человек пренебрегает мать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Глупость – радость для малоумного, а человек разумный идет прямою дорогою.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Без совета предприятия расстроятся, а при множестве советников они состоятся.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Радость человеку в ответе уст его, и как хорошо слово вовремя!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Путь жизни мудрого вверх, чтобы уклониться от преисподней внизу.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Дом надменных разорит Господь, а межу вдовы укрепит.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Мерзость пред Господом – помышления злых, слова же непорочных угодны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Корыстолюбивый расстроит дом свой, а ненавидящий подарки будет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Сердце праведного обдумывает ответ, а уста нечестивых изрыгают зло. [Приятны пред Господом пути праведных; чрез них и враги делаются друзьями.]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Далек Господь от нечестивых, а молитву праведников слышит.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Светлый взгляд радует сердце, добрая весть утучняет кости.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Ухо, внимательное к учению жизни, пребывает между мудрыми.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Отвергающий наставление не радеет о своей душе; а кто внимает обличению, тот приобретает разум.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Страх Господень научает мудрости, и славе предшествует смирение.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Человеку принадлежат предположения сердца, но от Господа ответ языка.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Все пути человека чисты в его глазах, но Господь взвешивает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Предай Господу дела твои, и предприятия твои совершатся.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Все сделал Господь ради Себя; и даже нечестивого блюдет на день бедствия.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Мерзость пред Господом всякий надменный сердцем; можно поручиться, что он не останется ненаказанным. [Начало доброго пути – делать правду; это угоднее пред Богом, нежели приносить жертвы. Ищущий Господа найдет знание с правдою; истинно ищущие Его найдут мир.]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Милосердием и правдою очищается грех, и страх Господень отводит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Господу угодны пути человека, Он и врагов его примиряет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Лучше немногое с правдою, нежели множество прибытков с неправдою.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Сердце человека обдумывает свой путь, но Господь управляет шествием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устах царя – слово вдохновенное; уста его не должны погрешать на суде.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Верные весы и весовые чаши – от Господа; от Него же все гири в суме.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Мерзость для царей – дело беззаконное, потому что правдою утверждается престол.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Приятны царю уста правдивые, и говорящего истину он любит.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Царский гнев – вестник смерти; но мудрый человек умилостивит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светлом взоре царя – жизнь, и благоволение его – как облако с поздним дождем.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Приобретение мудрости гораздо лучше золота, и приобретение разума предпочтительнее отборного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Путь праведных – уклонение от зла: тот бережет душу свою, кто хранит путь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Погибели предшествует гордость, и падению – надменность.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Лучше смиряться духом с кроткими, нежели разделять добычу с гордыми.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Кто ведет дело разумно, тот найдет благо, и кто надеется на Господа, тот блажен.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Мудрый сердцем прозовется благоразумным, и сладкая речь прибавит к учению.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Разум для имеющих его – источник жизни, а ученость глупых – глупость.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Сердце мудрого делает язык его мудрым и умножает знание в устах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Приятная речь – сотовый мед, сладка для души и целебна для костей.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Есть пути, которые кажутся человеку прямыми, но конец их – путь к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Трудящийся трудится для себя, потому что понуждает его к тому рот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Человек лукавый замышляет зло, и на устах его как бы огонь палящий.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Человек коварный сеет раздор, и наушник разлучает друзей.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Человек неблагонамеренный развращает ближнего своего и ведет его на путь недобрый;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прищуривает глаза свои, чтобы придумать коварство; закусывая себе губы, совершает злодейство; [он – печь злобы].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Венец славы – седина, которая находится на пути 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Долготерпеливый лучше храброго, и владеющий собою лучше завоевателя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 полу бросается жребий, но все решение его –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Лучше кусок сухого хлеба, и с ним мир, нежели дом, полный заколотого скота, с раздором.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Разумный раб господствует над беспутным сыном и между братьями разделит наследство.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Плавильня – для серебра, и горнило – для золота, а сердца испытывает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Злодей внимает устам беззаконным, лжец слушается языка пагубного.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ругается над нищим, тот хулит Творца его; кто радуется несчастью, тот не останется ненаказанным, [а милосердый помилован будет].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Венец стариков – сыновья сыновей, и слава детей – родители их. [У верного целый мир богатства, а у неверного – ни обола.]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Неприлична глупому важная речь, тем паче знатному – уста лживые.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Подарок – драгоценный камень в глазах владеющего им: куда ни обратится он, успеет.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Прикрывающий проступок ищет любви; а кто снова напоминает о нем, тот удаляет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 разумного сильнее действует выговор, нежели на глупого сто ударов.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Возмутитель ищет только зла; поэтому жестокий ангел будет послан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Лучше встретить человеку медведицу, лишенную детей, нежели глупца с его глупостью.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за добро воздает злом, от дома того не отойдет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Начало ссоры – как прорыв воды; оставь ссору прежде, нежели разгорелась 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Оправдывающий нечестивого и обвиняющий праведного – оба мерзость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 чему сокровище в руках глупца? Для приобретения мудрости у него нет разума. [Кто высоким делает свой дом, тот ищет разбиться; а уклоняющийся от учения впадет в беды.]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Друг любит во всякое время и, как брат, явится во время несчастья.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Человек малоумный дает руку и ручается за ближнего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Кто любит ссоры, любит грех, и кто высоко поднимает ворота свои, тот ищет падения.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Коварное сердце не найдет добра, и лукавый язык попадет в беду.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Родил кто глупого, – себе на горе, и отец глупого не порадуется.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Веселое сердце благотворно, как врачевство, а унылый дух сушит кости.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Нечестивый берет подарок из пазухи, чтобы извратить пути правосудия.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Мудрость – пред лицом у разумного, а глаза глупца – на конце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Глупый сын – досада отцу своему и огорчение для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Нехорошо и обвинять правого, и бить вельмож за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Разумный воздержан в словах своих, и благоразумный хладнокровен.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глупец, когда молчит, может показаться мудрым, и затворяющий уста свои – благоразумным.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Прихоти ищет своенравный, восстает против всего умного.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Глупый не любит знания, а только бы выказать свой 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 приходом нечестивого приходит и презрение, а с бесславием – поношение.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Слова уст человеческих – глубокие воды; источник мудрости – струящийся поток.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Нехорошо быть лицеприятным к нечестивому, чтобы ниспровергнуть праведного на суде.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Уста глупого идут в ссору, и слова его вызывают побои.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Язык глупого – гибель для него, и уста его – сеть для души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Слова наушника – как лакомства, и они входят во внутренность чрева.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Нерадивый в работе своей – брат расточителю.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Имя Господа – крепкая башня: убегает в нее праведник – и безопасен.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Имение богатого – крепкий город его, и как высокая ограда в его воображении.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Перед падением возносится сердце человека, а смирение предшествует славе.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дает ответ, не выслушав, тот глуп, и стыд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Дух человека переносит его немощи; а пораженный дух – кто может подкрепить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Сердце разумного приобретает знание, и ухо мудрых ищет знания.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Подарок у человека дает ему простор и до вельмож доведет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Первый в тяжбе своей прав, но приходит соперник его и исследует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Жребий прекращает споры и решает между сильными.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Озлобившийся брат неприступнее крепкого города, и ссоры подобны запорам замка.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 плода уст человека наполняется чрево его; произведением уст своих он насыщается.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Смерть и жизнь – во власти языка, и любящие его вкусят от плодов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Кто нашел [добрую] жену, тот нашел благо и получил благодать от Господа. [Кто изгоняет добрую жену, тот изгоняет счастье, а содержащий прелюбодейку – безумен и нечестив.]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 мольбою говорит нищий, а богатый отвечает грубо.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хочет иметь друзей, тот и сам должен быть дружелюбным; и бывает друг более привязанный, нежели брат.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Лучше бедный, ходящий в своей непорочности, нежели [богатый] со лживыми устами, и притом глупый.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Нехорошо душе без знания, и торопливый ногами оступится.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Глупость человека извращает путь его, а сердце его негодует на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Богатство прибавляет много друзей, а бедный оставляется и другом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Лжесвидетель не останется ненаказанным, и кто говорит ложь, не спасется.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Многие заискивают у знатных, и всякий – друг человеку, делающему подарки.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Бедного ненавидят все братья его, тем паче друзья его удаляются от него: гонится за ними, чтобы поговорить, но и этого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приобретает разум, тот любит душу свою; кто наблюдает благоразумие, тот находит благо.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Лжесвидетель не останется ненаказанным, и кто говорит ложь,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Неприлична глупцу пышность, тем паче рабу господство над князьями.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Благоразумие делает человека медленным на гнев, и слава для него – быть снисходительным к проступкам.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Гнев царя – как рев льва, а благоволение его – как роса на траву.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Глупый сын – сокрушение для отца своего, и сварливая жена – сточная труба.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Дом и имение – наследство от родителей, а разумная жена –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Леность погружает в сонливость, и нерадивая душа будет терпеть голод.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Хранящий заповедь хранит душу свою, а нерадящий о путях своих погибнет.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Благотворящий бедному дает взаймы Господу, и Он воздаст ему за благодеяние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Наказывай сына своего, доколе есть надежда, и не возмущайся криком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Гневливый пусть терпит наказание, потому что, если пощадишь его, придется тебе еще больше наказывать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Слушайся совета и принимай обличение, чтобы сделаться тебе впоследствии мудрым.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Много замыслов в сердце человека, но состоится только определенное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Радость человеку – благотворительность его, и бедный человек лучше, нежели лживый.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Страх Господень ведет к жизни, и кто имеет его, всегда будет доволен, и зло не постигнет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Ленивый опускает руку свою в чашу и не хочет донести ее до рта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ты накажешь кощунника, то и простой сделается благоразумным; и если обличишь разумного, то он поймет наставление.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Разоряющий отца и выгоняющий мать – сын срамной и бесчестный.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Перестань, сын мой, слушать внушения об уклонении от изречений разума.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Лукавый свидетель издевается над судом, и уста беззаконных глотают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Готовы для кощунствующих суды, и побои – на тело глупых.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Вино – глумливо, сикера – буйна; и всякий, увлекающийся ими, неразумен.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Гроза царя – как бы рев льва: кто раздражает его, тот грешит против самого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Честь для человека – отстать от ссоры; а всякий глупец задорен.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Ленивец зимою не пашет: поищет летом – и нет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Помыслы в сердце человека – глубокие воды, но человек разумный вычерпывает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Многие хвалят человека за милосердие, но правдивого человека кто находит?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Праведник ходит в своей непорочности: блаженны дети его после него!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Царь, сидящий на престоле суда, разгоняет очами своими все злое.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может сказать: «я очистил мое сердце, я чист от греха моего»?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Неодинаковые весы, неодинаковая мера, то и другое – мерзость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Можно узнать даже отрока по занятиям его, чисто ли и правильно ли будет поведение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Ухо слышащее и глаз видящий – и то и другое создал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люби спать, чтобы тебе не обеднеть; держи открытыми глаза твои, и будешь досыта есть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«Дурно, дурно», – говорит покупатель, а когда отойдет, хвалится.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Есть золото и много жемчуга, но драгоценная утварь – уста разумные.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Возьми платье его, так как он поручился за чужого; и за стороннего возьми от него залог.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Сладок для человека хлеб, приобретенный неправдою; но после рот его наполнится дресвою.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Предприятия получают твердость чрез совещание, и по совещании веди войну.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Кто ходит переносчиком, тот открывает тайну; и кто широко раскрывает рот, с тем не сообщайся.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Кто злословит отца своего и свою мать, того светильник погаснет среди глубокой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Наследство, поспешно захваченное вначале, не благословится впоследствии.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говори: «я отплачу за зло»; предоставь Господу, и Он сохранит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Мерзость пред Господом – неодинаковые гири, и неверные весы – не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 Господа направляются шаги человека; человеку же как узнать путь свой?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Сеть для человека – поспешно давать обет, и после обета обдумывать.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Мудрый царь вывеет нечестивых и обратит на них колесо.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Светильник Господень – дух человека, испытывающий все глубины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Милость и истина охраняют царя, и милостью он поддерживает престол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Слава юношей – сила их, а украшение стариков – седина.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Раны от побоев – врачевство против зла и удары, проникающие во внутренности чрева.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Сердце царя – в руке Господа, как потоки вод: куда захочет, Он направляет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Всякий путь человека прям в глазах его; но Господь взвешивает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Соблюдение правды и правосудия более угодно Господу, нежели жертва.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Гордость очей и надменность сердца, отличающие нечестивых, –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Помышления прилежного стремятся к изобилию, а всякий торопливый терпит лишение.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Приобретение сокровища лживым языком – мимолетное дуновение ищущих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Насилие нечестивых обрушится на них, потому что они отреклись соблюдать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Превратен путь человека развращенного; а кто чист, того действие прямо.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Лучше жить в углу на кровле, нежели со сварливою женою в пространном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Душа нечестивого желает зла: не найдет милости в глазах его и друг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наказывается кощунник, простой делается мудрым; и когда вразумляется мудрый, то он приобретает знание.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Праведник наблюдает за домом нечестивого: как повергаются нечестивые в несчастие.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 затыкает ухо свое от вопля бедного, тот и сам будет вопить – и не будет услышан.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Подарок тайный тушит гнев, и дар в пазуху – сильную ярость.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Соблюдение правосудия – радость для праведника и страх для делающих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Человек, сбившийся с пути разума, водворится в собрании мертвецов.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любит веселье, обеднеет; а кто любит вино и тук, не разбогатеет.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Выкупом будет за праведного нечестивый и за прямодушного – лукавый.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Лучше жить в земле пустынной, нежели с женою сварливою и сердитою.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Вожделенное сокровище и тук – в доме мудрого; а глупый человек расточает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Соблюдающий правду и милость найдет жизнь, правду и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Мудрый входит в город сильных и ниспровергает крепость, на которую они надеялись.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Кто хранит уста свои и язык свой, тот хранит от бед душу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Надменный злодей – кощунник имя ему – действует в пылу гордости.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Алчба ленивца убьет его, потому что руки его отказываются работать;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всякий день он сильно алчет, а праведник дает и не жалеет.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Жертва нечестивых – мерзость, особенно когда с лукавством приносят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Лжесвидетель погибнет; а человек, который говорит, что знает, будет говорить 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Человек нечестивый дерзок лицом своим, а праведный держит прямо путь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Нет мудрости, и нет разума, и нет совета вопреки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Коня приготовляют на день битвы, но победа –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Доброе имя лучше большого богатства, и добрая слава лучше серебра и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Богатый и бедный встречаются друг с другом: того и другого создал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Благоразумный видит беду и укрывается; а неопытные идут вперед и наказываются.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смирением следует страх Господень, богатство и слава и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Терны и сети на пути коварного; кто бережет душу свою, удались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Наставь юношу при начале пути его: он не уклонится от него, когда и состарится.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Богатый господствует над бедным, и должник делается рабом заимодавца.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Сеющий неправду пожнет беду, и трости гнева его не станет. [Человека, доброхотно дающего, любит Бог, и недостаток дел его восполнит.]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Милосердый будет благословляем, потому что дает бедному от хлеба своего. [Победу и честь приобретает дающий дары, и даже овладевает душою получающих оные.]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Прогони кощунника, и удалится раздор, и прекратятся ссора и брань.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любит чистоту сердца, у того приятность на устах, тому царь – друг.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Очи Господа охраняют знание, а слова законопреступника Он ниспровергает.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Ленивец говорит: «лев на улице! посреди площади убьют меня!»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Глубокая пропасть – уста блудниц: на кого прогневается Господь, тот упадет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Глупость привязалась к сердцу юноши, но исправительная розга удалит ее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Кто обижает бедного, чтобы умножить свое богатство, и кто дает богатому, тот обеднеет.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Приклони ухо твое, и слушай слова мудрых, и сердце твое обрати к моему знанию;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потому что утешительно будет, если ты будешь хранить их в сердце твоем, и они будут также в устах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Чтобы упование твое было на Господа, я учу тебя и сегодня, и ты помни.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писал ли я тебе трижды в советах и наставлении,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чтобы научить тебя точным словам истины, дабы ты мог передавать слова истины посылающим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будь грабителем бедного, потому что он беден, и не притесняй несчастного у ворот,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потому что Господь вступится в дело их и исхитит душу у грабителей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дружись с гневливым и не сообщайся с человеком вспыльчивым,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чтобы не научиться путям его и не навлечь петли на душу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 будь из тех, которые дают руки и поручаются за долги: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тебе нечем заплатить, то для чего доводить себя, чтобы взяли постель твою из-под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передвигай межи давней, которую провели отцы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Видел ли ты человека проворного в своем деле? Он будет стоять перед царями, он не будет стоять перед простыми.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сядешь вкушать пищу с властелином, то тщательно наблюдай, что перед тобою,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поставь преграду в гортани твоей, если ты алчен.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прельщайся лакомыми яствами его; это – обманчивая пища.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заботься о том, чтобы нажить богатство; оставь такие мысли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Устремишь глаза твои на него, и – его уже нет; потому что оно сделает себе крылья и, как орел, улетит к небу.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вкушай пищи у человека завистливого и не прельщайся лакомыми яствами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потому что, каковы мысли в душе его, таков и он; «ешь и пей», – говорит он тебе, а сердце его не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Кусок, который ты съел, изблюешь, и добрые слова твои ты потратишь напрасно.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уши глупого не говори, потому что он презрит разумные слова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передвигай межи давней и на поля сирот не заходи,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Защитник их силен; Он вступится в дело их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Приложи сердце твое к учению и уши твои – к умным словам.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оставляй юноши без наказания: если накажешь его розгою, он не умрет;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накажешь его розгою и спасешь душу его от преисподней.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 мой! если сердце твое будет мудро, то порадуется и мое сердце;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внутренности мои будут радоваться, когда уста твои будут говорить правое.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 не завидует сердце твое грешникам, но да пребудет оно во все дни в страхе Господнем;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потому что есть будущность, и надежда твоя не потеряна.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Слушай, сын мой, и будь мудр, и направляй сердце твое на прямой путь.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будь между упивающимися вином, между пресыщающимися мясом: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потому что пьяница и пресыщающийся обеднеют, и сонливость оденет в рубище.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Слушайся отца твоего: он родил тебя; и не пренебрегай матери твоей, когда она и состарится.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Купи истину и не продавай мудрости и учения и разума.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Торжествует отец праведника, и родивший мудрого радуется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 веселится отец твой и да торжествует мать твоя, родившая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Сын мой! отдай сердце твое мне, и глаза твои да наблюдают пути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потому что блудница – глубокая пропасть, и чужая жена – тесный колодезь;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она, как разбойник, сидит в засаде и умножает между людьми законопреступников.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 кого вой? у кого стон? у кого ссоры? у кого горе? у кого раны без причины? у кого багровые глаза?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 тех, которые долго сидят за вином, которые приходят отыскивать вина приправленного.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 смотри на вино, как оно краснеет, как оно искрится в чаше, как оно ухаживается ровно: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впоследствии, как змей, оно укусит, и ужалит, как аспид;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глаза твои будут смотреть на чужих жен, и сердце твое заговорит развратное,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ты будешь, как спящий среди моря и как спящий на верху мачты.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[И скажешь:] «били меня, мне не было больно; толкали меня, я не чувствовал. Когда проснусь, опять буду искать того же».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ревнуй злым людям и не желай быть с ними,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потому что о насилии помышляет сердце их, и о злом говорят уста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Мудростью устрояется дом и разумом утверждается,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 уменьем внутренности его наполняются всяким драгоценным и прекрасным имуществом.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Человек мудрый силен, и человек разумный укрепляет силу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Поэтому с обдуманностью веди войну твою, и успех будет при множестве совещаний.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Для глупого слишком высока мудрость; у ворот не откроет он уст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замышляет сделать зло, того называют злоумышленником.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Помысел глупости – грех, и кощунник – мерзость для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ты в день бедствия оказался слабым, то бедна сила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Спасай взятых на смерть, и неужели откажешься от обреченных на убиение?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Скажешь ли: «вот, мы не знали этого»? А Испытующий сердца разве не знает? Наблюдающий над душою твоею знает это, и воздаст человеку по делам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Ешь, сын мой, мед, потому что он приятен, и сот, который сладок для гортани твоей: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таково и познание мудрости для души твоей. Если ты нашел ее, то есть будущность, и надежда твоя не потеряна.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злоумышляй, нечестивый, против жилища праведника, не опустошай места покоя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семь раз упадет праведник и встанет; а нечестивые впадут в погибель.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радуйся, когда упадет враг твой, и да не веселится сердце твое, когда он споткнется.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Иначе увидит Господь, и неугодно будет это в очах Его, и Он отвратит от него гнев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негодуй на злодеев и не завидуй нечестивым,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потому что злой не имеет будущности, – светильник нечестивых угаснет.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Бойся, сын мой, Господа и царя; с мятежниками не сообщайся,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потому что внезапно придет погибель от них, и беду от них обоих кто предузнает?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Сказано также мудрыми: иметь лицеприятие на суде – нехорошо.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говорит виновному: «ты прав», того будут проклинать народы, того будут ненавидеть племена;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обличающие будут любимы, и на них придет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уста целует, кто отвечает словами верными.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Соверши дела твои вне дома, окончи их на поле твоем, и потом устрояй и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будь лжесвидетелем на ближнего твоего: к чему тебе обманывать устами твоими?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говори: «как он поступил со мною, так и я поступлю с ним, воздам человеку по делам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Проходил я мимо поля человека ленивого и мимо виноградника человека скудоумного: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вот, все это заросло терном, поверхность его покрылась крапивою, и каменная ограда его обрушилась.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посмотрел я, и обратил сердце мое, и посмотрел и получил урок: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«Немного поспишь, немного подремлешь, немного, сложив руки, полежишь,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придет, как прохожий, бедность твоя, и нужда твоя – как человек вооруженный».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это притчи Соломона, которые собрали мужи Езекии, царя Иудейского.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Слава Божия – облекать тайною дело, а слава царей – исследовать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 небо в высоте и земля в глубине, так сердце царей – неисследимо.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Отдели примесь от серебра, и выйдет у серебряника сосуд: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дали неправедного от царя, и престол его утвердится правдою.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величайся пред лицом царя, и на месте великих не становись;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потому что лучше, когда скажут тебе: «пойди сюда повыше», нежели когда понизят тебя пред знатным, которого видели глаза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вступай поспешно в тяжбу: иначе что будешь делать при окончании, когда соперник твой осрамит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Веди тяжбу с соперником твоим, но тайны другого не открывай,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дабы не укорил тебя услышавший это, и тогда бесчестие твое не отойдет от тебя. [Любовь и дружба освобождают: сбереги их для себя, чтобы не сделаться тебе достойным поношения; сохрани пути твои благоустроенными.]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Золотые яблоки в серебряных прозрачных сосудах – слово, сказанное прилично.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Золотая серьга и украшение из чистого золота – мудрый обличитель для внимательного 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 прохлада от снега во время жатвы, то верный посол для посылающего его: он доставляет душе господина своего отраду.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 тучи и ветры без дождя, то человек, хвастающий ложными подарками.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Кротостью склоняется к милости вельможа, и мягкий язык переламывает кость.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Нашел ты мед – ешь, сколько тебе потребно, чтобы не пресытиться им и не изблевать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учащай входить в дом друга твоего, чтобы он не наскучил тобою и не возненавидел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 молот и меч и острая стрела, то человек, произносящий ложное свидетельство против ближнего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Что сломанный зуб и расслабленная нога, то надежда на ненадежного [человека] в день бедствия.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Что снимающий с себя одежду в холодный день, что уксус на рану, то поющий песни печальному сердцу. [Как моль одежде и червь дереву, так печаль вредит сердцу человека.]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голоден враг твой, накорми его хлебом; и если он жаждет, напой его водою: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ибо, [делая сие,] ты собираешь горящие угли на голову его, и Господь воздаст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Северный ветер производит дождь, а тайный язык – недовольные лица.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Лучше жить в углу на кровле, нежели со сварливою женою в пространном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Что холодная вода для истомленной жаждой души, то добрая весть из дальней страны.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Что возмущенный источник и поврежденный родник, то праведник, падающий пред нечестивым.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Как нехорошо есть много меду, так домогаться славы не есть слава.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Что город разрушенный, без стен, то человек, не владеющий духом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Как снег летом и дождь во время жатвы, так честь неприлична глупому.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воробей вспорхнет, как ласточка улетит, так незаслуженное проклятие не сбудется.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Бич – для коня, узда – для осла, а палка – для глупых.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отвечай глупому по глупости его, чтобы и тебе не сделаться подобным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отвечай глупому по глупости его, чтобы он не стал мудрецом в глазах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Подрезывает себе ноги, терпит неприятность тот, кто дает словесное поручение глупцу.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Неровно поднимаются ноги у хромого, – и притча в устах глупцов.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Что влагающий драгоценный камень в пращу, то воздающий глупому честь.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колючий терн в руке пьяного, то притча в устах глупцов.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Сильный делает все произвольно: и глупого награждает, и всякого прохожего награждает.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 пес возвращается на блевотину свою, так глупый повторяет глупость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Видал ли ты человека, мудрого в глазах его? На глупого больше надежды, нежели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Ленивец говорит: «лев на дороге! лев на площадях!»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Дверь ворочается на крючьях своих, а ленивец на постели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Ленивец опускает руку свою в чашу, и ему тяжело донести ее до рта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Ленивец в глазах своих мудрее семерых, отвечающих обдуманно.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Хватает пса за уши, кто, проходя мимо, вмешивается в чужую ссору.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притворяющийся помешанным бросает огонь, стрелы и смерть,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 – человек, который коварно вредит другу своему и потом говорит: «я только пошутил».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Где нет больше дров, огонь погасает, и где нет наушника, раздор утихает.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Уголь – для жара, и дрова – для огня, а человек сварливый – для разжжения ссоры.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Слова наушника – как лакомства, и они входят во внутренность чрева.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Что нечистым серебром обложенный глиняный сосуд, то пламенные уста и сердце злобное.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Устами своими притворяется враг, а в сердце своем замышляет коварство.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он говорит и нежным голосом, не верь ему, потому что семь мерзостей в сердце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ненависть прикрывается наедине, то откроется злоба его в народном собрании.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Кто роет яму, тот упадет в нее, и кто покатит вверх камень, к тому он воротится.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Лживый язык ненавидит уязвляемых им, и льстивые уста готовят падение.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хвались завтрашним днем, потому что не знаешь, что родит тот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Пусть хвалит тебя другой, а не уста твои, – чужой, а не язык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Тяжел камень, весок и песок; но гнев глупца тяжелее их обоих.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Жесток гнев, неукротима ярость; но кто устоит против ревности?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Лучше открытое обличение, нежели скрытая любовь.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Искренни укоризны от любящего, и лживы поцелуи ненавидящего.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Сытая душа попирает и сот, а голодной душе все горькое сладко.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птица, покинувшая гнездо свое, так человек, покинувший место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Масть и курение радуют сердце; так сладок всякому друг сердечным советом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покидай друга твоего и друга отца твоего, и в дом брата твоего не ходи в день несчастья твоего: лучше сосед вблизи, нежели брат вдали.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Будь мудр, сын мой, и радуй сердце мое; и я буду иметь, что отвечать злословящему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Благоразумный видит беду и укрывается; а неопытные идут вперед и наказываются.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Возьми у него платье его, потому что он поручился за чужого, и за стороннего возьми от него залог.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Кто громко хвалит друга своего с раннего утра, того сочтут за злословящего.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Непрестанная капель в дождливый день и сварливая жена – равны: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кто хочет скрыть ее, тот хочет скрыть ветер и масть в правой руке своей, дающую знать о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Железо железо острит, и человек изощряет взгляд друга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Кто стережет смоковницу, тот будет есть плоды ее; и кто бережет господина своего, тот будет в чести.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Как в воде лицо – к лицу, так сердце человека – к человеку.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Преисподняя и Аваддон – ненасытимы; так ненасытимы и глаза человеческие. [Мерзость пред Господом дерзко поднимающий глаза, и неразумны невоздержанные языком.]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 плавильня – для серебра, горнило – для золота, то для человека уста, которые хвалят его. [Сердце беззаконника ищет зла, сердце же правое ищет знания.]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Толки глупого в ступе пестом вместе с зерном, не отделится от него глупость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Хорошо наблюдай за скотом твоим, имей попечение о стадах;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потому что богатство не навек, да и власть разве из рода в род?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Прозябает трава, и является зелень, и собирают горные травы.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Овцы – на одежду тебе, и козлы – на покупку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довольно козьего молока в пищу тебе, в пищу домашним твоим и на продовольствие служанкам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Нечестивый бежит, когда никто не гонится за ним; а праведник смел, как 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страна отступит от закона, тогда много в ней начальников; а при разумном и знающем муже она долговечна.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Человек бедный и притесняющий слабых то же, что проливной дождь, смывающий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Отступники от закона хвалят нечестивых, а соблюдающие закон негодуют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Злые люди не разумеют справедливости, а ищущие Господа разумеют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Лучше бедный, ходящий в своей непорочности, нежели тот, кто извращает пути свои, хотя он и богат.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Хранящий закон – сын разумный, а знающийся с расточителями срамит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Умножающий имение свое ростом и лихвою соберет его для благотворителя бедных.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отклоняет ухо свое от слушания закона, того и молитва – мерзость.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Совращающий праведных на путь зла сам упадет в свою яму, а непорочные наследуют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Человек богатый – мудрец в глазах своих, но умный бедняк обличит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торжествуют праведники, великая слава, но когда возвышаются нечестивые, люди укрываются.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Скрывающий свои преступления не будет иметь успеха; а кто сознается и оставляет их, тот будет помилован.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Блажен человек, который всегда пребывает в благоговении; а кто ожесточает сердце свое, тот попадет в беду.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рыкающий лев и голодный медведь, так нечестивый властелин над бедным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Неразумный правитель много делает притеснений, а ненавидящий корысть продолжит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Человек, виновный в пролитии человеческой крови, будет бегать до могилы, чтобы кто не схватил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Кто ходит непорочно, тот будет невредим; а ходящий кривыми путями упадет на одном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Кто возделывает землю свою, тот будет насыщаться хлебом, а кто подражает праздным, тот насытится нищетою.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Верный человек богат благословениями, а кто спешит разбогатеть, тот не останется ненаказанным.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Быть лицеприятным – нехорошо: такой человек и за кусок хлеба сделает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Спешит к богатству завистливый человек, и не думает, что нищета постигнет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Обличающий человека найдет после большую приязнь, нежели тот, кто льстит языком.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обкрадывает отца своего и мать свою и говорит: «это не грех», тот – сообщник грабителям.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Надменный разжигает ссору, а надеющийся на Господа будет благоденствовать.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Кто надеется на себя, тот глуп; а кто ходит в мудрости, тот будет цел.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Дающий нищему не обеднеет; а кто закрывает глаза свои от него, на том много проклятий.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возвышаются нечестивые, люди укрываются, а когда они падают, умножаются праведники.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Человек, который, будучи обличаем, ожесточает выю свою, внезапно сокрушится, и не будет ему исцеления.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умножаются праведники, веселится народ, а когда господствует нечестивый, народ стенает.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Человек, любящий мудрость, радует отца своего; а кто знается с блудницами, тот расточает имение.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Царь правосудием утверждает землю, а любящий подарки разоряет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Человек, льстящий другу своему, расстилает сеть ногам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грехе злого человека – сеть для него, а праведник веселится и радуется.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Праведник тщательно вникает в тяжбу бедных, а нечестивый не разбирает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Люди развратные возмущают город, а мудрые утишают мятеж.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Умный человек, судясь с человеком глупым, сердится ли, смеется ли, – не имеет покоя.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Кровожадные люди ненавидят непорочного, а праведные заботятся о его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Глупый весь гнев свой изливает, а мудрый сдерживает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правитель слушает ложные речи, то и все служащие у него нечестивы.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Бедный и лихоимец встречаются друг с другом; но свет глазам того и другого дает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царь судит бедных по правде, то престол его навсегда утвердится.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Розга и обличение дают мудрость; но отрок, оставленный в небрежении, делает стыд своей матери.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 умножении нечестивых умножается беззаконие; но праведники увидят падение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Наказывай сына твоего, и он даст тебе покой, и доставит радость душе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Без откровения свыше народ необуздан, а соблюдающий закон блажен.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Словами не научится раб, потому что, хотя он понимает их, но не слушается.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Видал ли ты человека опрометчивого в словах своих? на глупого больше надежды, нежели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с детства воспитывать раба в неге, то впоследствии он захочет быть сыном.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Человек гневливый заводит ссору, и вспыльчивый много грешит.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Гордость человека унижает его, а смиренный духом приобретает честь.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делится с вором, тот ненавидит душу свою; слышит он проклятие, но не объявляет о 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Боязнь пред людьми ставит сеть; а надеющийся на Господа будет безопасен.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Многие ищут благосклонного лица правителя, но судьба человека –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Мерзость для праведников – человек неправедный, и мерзость для нечестивого – идущий прямым путем.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Слова Агура, сына Иакеева. Вдохновенные изречения, которые сказал этот человек Ифиилу, Ифиилу и Укалу: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подлинно, я более невежда, нежели кто-либо из людей, и разума человеческого нет у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не научился я мудрости, и познания святых не имею.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восходил на небо и нисходил? кто собрал ветер в пригоршни свои? кто завязал воду в одежду? кто поставил все пределы земли? какое имя ему? и какое имя сыну его? знаешь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Всякое слово Бога чисто; Он – щит уповающим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прибавляй к словам Его, чтобы Он не обличил тебя и ты не оказался лжецом.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Двух вещей я прошу у Тебя, не откажи мне, прежде нежели я умру: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суету и ложь удали от меня, нищеты и богатства не давай мне, питай меня насущным хлебом,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дабы, пресытившись, я не отрекся Тебя и не сказал: «кто Господь?» и чтобы, обеднев, не стал красть и употреблять имя Бога моего всуе.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злословь раба пред господином его, чтобы он не проклял тебя и ты не остался виноватым.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Есть род, который проклинает отца своего и не благословляет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Есть род, который чист в глазах своих, тогда как не омыт от нечистот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Есть род – о, как высокомерны глаза его и как подняты ресницы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Есть род, у которого зубы – мечи, и челюсти – ножи, чтобы пожирать бедных на земле и нищих между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 ненасытимости две дочери: «давай, давай!» Вот три ненасытимых, и четыре, которые не скажут: «довольно!»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преисподняя и утроба бесплодная – земля, которая не насыщается водою, и огонь, который не говорит: «довольно!»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Глаз, насмехающийся над отцом и пренебрегающий покорностью к матери, выклюют вороны дольные и сожрут птенцы орлиные!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Три вещи непостижимы для меня, и четырех я не понимаю: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пути орла на небе, пути змея на скале, пути корабля среди моря и пути мужчины к девице.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Таков путь и жены прелюбодейной; поела и обтерла рот свой, и говорит: «я ничего худого не сделала».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 трех трясется земля, четырех она не может носить: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раба, когда он делается царем; глупого, когда он досыта ест хлеб;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позорную женщину, когда она выходит замуж, и служанку, когда она занимает место госпожи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 четыре малых на земле, но они мудрее мудрых: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муравьи – народ не сильный, но летом заготовляют пищу свою;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горные мыши – народ слабый, но ставят домы свои на скале;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 саранчи нет царя, но выступает вся она стройно;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паук лапками цепляется, но бывает в царских чертогах.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 трое имеют стройную походку, и четверо стройно выступают: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лев, силач между зверями, не посторонится ни перед кем;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конь и козел, [предводитель стада,] и царь среди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ты в заносчивости своей сделал глупость и помыслил злое, то положи руку на уста;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потому что, как сбивание молока производит масло, толчок в нос производит кровь, так и возбуждение гнева производит ссору.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Proverbs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Слова Лемуила царя. Наставление, которое преподала ему мать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что, сын мой? что, сын чрева моего? что, сын обетов моих?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отдавай женщинам сил твоих, ни путей твоих губительницам царей.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царям, Лемуил, не царям пить вино, и не князьям – сикеру,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чтобы, напившись, они не забыли закона и не превратили суда всех угнетаемых.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Дайте сикеру погибающему и вино огорченному душою;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пусть он выпьет и забудет бедность свою и не вспомнит больше о своем страдании.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Открывай уста твои за безгласного и для защиты всех сирот.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Открывай уста твои для правосудия и для дела бедного и нищего.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найдет добродетельную жену? цена ее выше жемчугов;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уверено в ней сердце мужа ее, и он не останется без прибытка;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она воздает ему добром, а не злом, во все дни жизни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Добывает шерсть и лен, и с охотою работает своими руками.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Она, как купеческие корабли, издалека добывает хлеб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Она встает еще ночью и раздает пищу в доме своем и урочное служанкам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Задумает она о поле, и приобретает его; от плодов рук своих насаждает виноградник.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Препоясывает силою чресла свои и укрепляет мышцы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Она чувствует, что занятие ее хорошо, и – светильник ее не гаснет и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Протягивает руки свои к прялке, и персты ее берутся за веретено.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Длань свою она открывает бедному, и руку свою подает нуждающемуся.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боится стужи для семьи своей, потому что вся семья ее одета в двойные одежды.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Она делает себе ковры; виссон и пурпур – одежда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Муж ее известен у ворот, когда сидит со старейшинами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Она делает покрывала и продает, и поясы доставляет купцам Финикийским.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Крепость и красота – одежда ее, и весело смотрит она на будущее.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Уста свои открывает с мудростью, и кроткое наставление на языке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Она наблюдает за хозяйством в доме своем и не ест хлеба праздности.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Встают дети и ублажают ее, – муж, и хвалит ее: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«Много было жен добродетельных, но ты превзошла всех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Миловидность обманчива, и красота суетна; но жена, боящаяся Господа, достойна хвалы.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Дайте ей от плода рук ее, и да прославят ее у ворот дела ее!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