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Ecclesiastes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Слова Екклесиаста, сына Давидова, царя в Иерусалиме.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Суета сует, сказал Екклесиаст, суета сует, – все суета!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Что пользы человеку от всех трудов его, которыми трудится он под солнцем?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Род проходит, и род приходит, а земля пребывает вовеки.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Восходит солнце, и заходит солнце, и спешит к месту своему, где оно восходит.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Идет ветер к югу, и переходит к северу, кружится, кружится на ходу своем, и возвращается ветер на круги свои.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Все реки текут в море, но море не переполняется: к тому месту, откуда реки текут, они возвращаются, чтобы опять течь.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Все вещи – в труде: не может человек пересказать всего; не насытится око зрением, не наполнится ухо слушанием.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Что было, то и будет; и что делалось, то и будет делаться, и нет ничего нового под солнцем.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Бывает нечто, о чем говорят: «смотри, вот, это новое»; но это было уже в веках, бывших прежде нас.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Нет памяти о прежнем; да и о том, что будет, не останется памяти у тех, которые будут после.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Я, Екклесиаст, был царем над Израилем в Иерусалиме;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предал я сердце мое тому, чтобы исследовать и испытать мудростью все, что делается под небом: это тяжелое занятие дал Бог сынам человеческим, чтобы они упражнялись в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Видел я все дела, какие делаются под солнцем, и вот, все – суета и томление духа!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Кривое не может сделаться прямым, и чего нет, того нельзя считать.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Говорил я с сердцем моим так: вот, я возвеличился и приобрел мудрости больше всех, которые были прежде меня над Иерусалимом, и сердце мое видело много мудрости и знания.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предал я сердце мое тому, чтобы познать мудрость и познать безумие и глупость: узнал, что и это – томление духа;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потому что во многой мудрости много печали; и кто умножает познания, умножает скорбь.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Ecclesiastes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Сказал я в сердце моем: «дай, испытаю я тебя весельем, и насладись добром»; но и это – суета!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 смехе сказал я: «глупость!», а о веселье: «что оно делает?»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Вздумал я в сердце моем услаждать вином тело мое и, между тем, как сердце мое руководилось мудростью, придержаться и глупости, доколе не увижу, что хорошо для сынов человеческих, что должны были бы они делать под небом в немногие дни жизни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Я предпринял большие дела: построил себе домы, посадил себе виноградники,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устроил себе сады и рощи и насадил в них всякие плодовитые дерева;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сделал себе водоемы для орошения из них рощей, произращающих деревья;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приобрел себе слуг и служанок, и домочадцы были у меня; также крупного и мелкого скота было у меня больше, нежели у всех, бывших прежде меня в Иерусалиме;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собрал себе серебра и золота и драгоценностей от царей и областей; завел у себя певцов и певиц и услаждения сынов человеческих – разные музыкальные орудия.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сделался я великим и богатым больше всех, бывших прежде меня в Иерусалиме; и мудрость моя пребыла со мною.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Чего бы глаза мои ни пожелали, я не отказывал им, не возбранял сердцу моему никакого веселья, потому что сердце мое радовалось во всех трудах моих, и это было моею долею от всех трудов моих.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оглянулся я на все дела мои, которые сделали руки мои, и на труд, которым трудился я, делая их: и вот, все – суета и томление духа, и нет от них пользы под солнцем!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обратился я, чтобы взглянуть на мудрость и безумие и глупость: ибо что может сделать человек после царя сверх того, что уже сделано?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увидел я, что преимущество мудрости перед глупостью такое же, как преимущество света перед тьмою: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у мудрого глаза его – в голове его, а глупый ходит во тьме; но узнал я, что одна участь постигает их всех.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сказал я в сердце моем: «и меня постигнет та же участь, как и глупого: к чему же я сделался очень мудрым?» И сказал я в сердце моем, что и это – суета;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потому что мудрого не будут помнить вечно, как и глупого; в грядущие дни все будет забыто, и увы! мудрый умирает наравне с глупым.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возненавидел я жизнь, потому что противны стали мне дела, которые делаются под солнцем; ибо все – суета и томление духа!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возненавидел я весь труд мой, которым трудился под солнцем, потому что должен оставить его человеку, который будет после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кто знает: мудрый ли будет он, или глупый? А он будет распоряжаться всем трудом моим, которым я трудился и которым показал себя мудрым под солнцем. И это – суета!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обратился я, чтобы внушить сердцу моему отречься от всего труда, которым я трудился под солнцем,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потому что иной человек трудится мудро, с знанием и успехом, и должен отдать все человеку, не трудившемуся в том, как бы часть его. И это – суета и зло великое!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Ибо что будет иметь человек от всего труда своего и заботы сердца своего, что трудится он под солнцем?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Потому что все дни его – скорби, и его труды – беспокойство; даже и ночью сердце его не знает покоя. И это – суета!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Не во власти человека и то благо, чтобы есть и пить и услаждать душу свою от труда своего. Я увидел, что и это – от руки Божией;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потому что кто может есть и кто может наслаждаться без Него?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Ибо человеку, который добр пред лицом Его, Он дает мудрость и знание и радость; а грешнику дает заботу собирать и копить, чтобы после отдать доброму пред лицом Божиим. И это – суета и томление духа!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Ecclesiastes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Всему свое время, и время всякой вещи под небом: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время рождаться, и время умирать; время насаждать, и время вырывать посаженное;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время убивать, и время врачевать; время разрушать, и время строить;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время плакать, и время смеяться; время сетовать, и время плясать;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время разбрасывать камни, и время собирать камни; время обнимать, и время уклоняться от объятий;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время искать, и время терять; время сберегать, и время бросать;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время раздирать, и время сшивать; время молчать, и время говорить;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время любить, и время ненавидеть; время войне, и время миру.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Что пользы работающему от того, над чем он трудится?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Видел я эту заботу, которую дал Бог сынам человеческим, чтобы они упражнялись в том.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Все соделал Он прекрасным в свое время, и вложил мир в сердце их, хотя человек не может постигнуть дел, которые Бог делает, от начала до конца.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Познал я, что нет для них ничего лучшего, как веселиться и делать доброе в жизни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если какой человек ест и пьет, и видит доброе во всяком труде своем, то это – дар Божий.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Познал я, что все, что делает Бог, пребывает вовек: к тому нечего прибавлять и от того нечего убавить, – и Бог делает так, чтобы благоговели пред лицом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Что было, то и теперь есть, и что будет, то уже было, – и Бог воззовет прошедшее.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Еще видел я под солнцем: место суда, а там беззаконие; место правды, а там неправда.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сказал я в сердце своем: «праведного и нечестивого будет судить Бог; потому что время для всякой вещи и суд над всяким делом там».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Сказал я в сердце своем о сынах человеческих, чтобы испытал их Бог, и чтобы они видели, что они сами по себе животные;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потому что участь сынов человеческих и участь животных – участь одна: как те умирают, так умирают и эти, и одно дыхание у всех, и нет у человека преимущества перед скотом, потому что все – суета!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Все идет в одно место: все произошло из праха и все возвратится в прах.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Кто знает: дух сынов человеческих восходит ли вверх, и дух животных сходит ли вниз, в землю?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Итак, увидел я, что нет ничего лучше, как наслаждаться человеку делами своими: потому что это – доля его; ибо кто приведет его посмотреть на то, что будет после него?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Ecclesiastes 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обратился я и увидел всякие угнетения, какие делаются под солнцем: и вот слезы угнетенных, а утешителя у них нет; и в руке угнетающих их – сила, а утешителя у них нет.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ублажил я мертвых, которые давно умерли, более живых, которые живут доселе;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а блаженнее их обоих тот, кто еще не существовал, кто не видал злых дел, какие делаются под солнцем.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Видел я также, что всякий труд и всякий успех в делах производят взаимную между людьми зависть. И это – суета и томление духа!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Глупый сидит, сложив свои руки, и съедает плоть свою.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Лучше горсть с покоем, нежели пригоршни с трудом и томлением духа.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обратился я и увидел еще суету под солнцем;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человек одинокий, и другого нет; ни сына, ни брата нет у него; а всем трудам его нет конца, и глаз его не насыщается богатством. «Для кого же я тружусь и лишаю душу мою блага?» И это – суета и недоброе дело!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Двоим лучше, нежели одному; потому что у них есть доброе вознаграждение в труде их: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ибо если упадет один, то другой поднимет товарища своего. Но горе одному, когда упадет, а другого нет, который поднял бы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Также, если лежат двое, то тепло им; а одному как согреться?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если станет преодолевать кто-либо одного, то двое устоят против него: и нитка, втрое скрученная, не скоро порвется.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Лучше бедный, но умный юноша, нежели старый, но неразумный царь, который не умеет принимать советы;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ибо тот из темницы выйдет на царство, хотя родился в царстве своем бедным.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Видел я всех живущих, которые ходят под солнцем, с этим другим юношею, который займет место того.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Не было числа всему народу, который был перед ним, хотя позднейшие не порадуются им. И это – суета и томление духа!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Наблюдай за ногою твоею, когда идешь в дом Божий, и будь готов более к слушанию, нежели к жертвоприношению; ибо они не думают, что худо делают.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Ecclesiastes 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Не торопись языком твоим, и сердце твое да не спешит произнести слово пред Богом; потому что Бог на небе, а ты на земле; поэтому слова твои да будут немноги.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Ибо, как сновидения бывают при множестве забот, так голос глупого познается при множестве слов.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Когда даешь обет Богу, то не медли исполнить его, потому что Он не благоволит к глупым: что обещал, исполни.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Лучше тебе не обещать, нежели обещать и не исполнить.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Не дозволяй устам твоим вводить в грех плоть твою, и не говори пред Ангелом [Божиим] «это – ошибка!» Для чего тебе делать, чтобы Бог прогневался на слово твое и разрушил дело рук твоих?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Ибо во множестве сновидений, как и во множестве слов, – много суеты; но ты бойся Бога.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Если ты увидишь в какой области притеснение бедному и нарушение суда и правды, то не удивляйся этому: потому что над высоким наблюдает высший, а над ними еще высший;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превосходство же страны в целом есть царь, заботящийся о стране.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Кто любит серебро, тот не насытится серебром, и кто любит богатство, тому нет пользы от того. И это – суета!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Умножается имущество, умножаются и потребляющие его; и какое благо для владеющего им: разве только смотреть своими глазами?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Сладок сон трудящегося, мало ли, много ли он съест; но пресыщение богатого не дает ему уснуть.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Есть мучительный недуг, который видел я под солнцем: богатство, сберегаемое владетелем его во вред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гибнет богатство это от несчастных случаев: родил он сына, и ничего нет в руках у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Как вышел он нагим из утробы матери своей, таким и отходит, каким пришел, и ничего не возьмет от труда своего, что мог бы он понести в руке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это тяжкий недуг: каким пришел он, таким и отходит. Какая же польза ему, что он трудился на ветер?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А он во все дни свои ел впотьмах, в большом раздражении, в огорчении и досаде.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Вот еще, что я нашел доброго и приятного: есть и пить и наслаждаться добром во всех трудах своих, какими кто трудится под солнцем во все дни жизни своей, которые дал ему Бог; потому что это его доля.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если какому человеку Бог дал богатство и имущество, и дал ему власть пользоваться от них и брать свою долю и наслаждаться от трудов своих, то это – дар Божий.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Недолго будут у него в памяти дни жизни его; поэтому Бог и вознаграждает его радостью сердца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Ecclesiastes 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Есть зло, которое видел я под солнцем, и оно часто бывает между людьми: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Бог дает человеку богатство и имущество и славу, и нет для души его недостатка ни в чем, чего не пожелал бы он; но не дает ему Бог пользоваться этим, а пользуется тем чужой человек: это – суета и тяжкий недуг!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Если бы какой человек родил сто детей, и прожил многие годы, и еще умножились дни жизни его, но душа его не наслаждалась бы добром и не было бы ему и погребения, то я сказал бы: выкидыш счастливее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потому что он напрасно пришел и отошел во тьму, и его имя покрыто мраком.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Он даже не видел и не знал солнца: ему покойнее, нежели тому.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А тот, хотя бы прожил две тысячи лет и не наслаждался добром, не все ли пойдет в одно место?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Все труды человека – для рта его, а душа его не насыщается.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Какое же преимущество мудрого перед глупым, какое – бедняка, умеющего ходить перед живущими?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Лучше видеть глазами, нежели бродить душою. И это – также суета и томление духа!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Что существует, тому уже наречено имя, и известно, что это – человек, и что он не может препираться с тем, кто сильнее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Много таких вещей, которые умножают суету: что же для человека лучше?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Ибо кто знает, что хорошо для человека в жизни, во все дни суетной жизни его, которые он проводит как тень? И кто скажет человеку, что будет после него под солнцем?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Ecclesiastes 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Доброе имя лучше дорогой масти, и день смерти – дня рождения.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Лучше ходить в дом плача об умершем, нежели ходить в дом пира; ибо таков конец всякого человека, и живой приложит это к своему сердцу.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Сетование лучше смеха; потому что при печали лица сердце делается лучше.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Сердце мудрых – в доме плача, а сердце глупых – в доме веселья.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Лучше слушать обличения от мудрого, нежели слушать песни глупых;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потому что смех глупых то же, что треск тернового хвороста под котлом. И это – суета!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Притесняя других, мудрый делается глупым, и подарки портят сердце.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Конец дела лучше начала его; терпеливый лучше высокомерного.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Не будь духом твоим поспешен на гнев, потому что гнев гнездится в сердце глупых.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Не говори: «отчего это прежние дни были лучше нынешних?», потому что не от мудрости ты спрашиваешь об этом.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Хороша мудрость с наследством, и особенно для видящих солнце: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потому что под сенью ее то же, что под сенью серебра; но превосходство знания в том, что мудрость дает жизнь владеющему 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Смотри на действование Божие: ибо кто может выпрямить то, что Он сделал кривым?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Во дни благополучия пользуйся благом, а во дни несчастья размышляй: то и другое соделал Бог для того, чтобы человек ничего не мог сказать против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Всего насмотрелся я в суетные дни мои: праведник гибнет в праведности своей; нечестивый живет долго в нечестии своем.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Не будь слишком строг, и не выставляй себя слишком мудрым; зачем тебе губить себя?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Не предавайся греху, и не будь безумен: зачем тебе умирать не в свое время?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Хорошо, если ты будешь держаться одного и не отнимать руки от другого; потому что кто боится Бога, тот избежит всего того.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Мудрость делает мудрого сильнее десяти властителей, которые в городе.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Нет человека праведного на земле, который делал бы добро и не грешил бы;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поэтому не на всякое слово, которое говорят, обращай внимание, чтобы не услышать тебе раба твоего, когда он злословит тебя;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ибо сердце твое знает много случаев, когда и сам ты злословил других.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Все это испытал я мудростью; я сказал: «буду я мудрым»; но мудрость далека от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Далеко то, что было, и глубоко-глубоко: кто постигнет 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Обратился я сердцем моим к тому, чтобы узнать, исследовать и изыскать мудрость и разум, и познать нечестие глупости, невежества и безумия,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нашел я, что горше смерти женщина, потому что она – сеть, и сердце ее – силки, руки ее – оковы; добрый пред Богом спасется от нее, а грешник уловлен будет 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Вот это нашел я, сказал Екклесиаст, испытывая одно за другим.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Чего еще искала душа моя, и я не нашел? – Мужчину одного из тысячи я нашел, а женщину между всеми ими не нашел.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Только это я нашел, что Бог сотворил человека правым, а люди пустились во многие помыслы.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Ecclesiastes 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Кто – как мудрый, и кто понимает значение вещей? Мудрость человека просветляет лицо его, и суровость лица его изменяется.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Я говорю: слово царское храни, и это ради клятвы пред Богом.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Не спеши уходить от лица его, и не упорствуй в худом деле; потому что он, что захочет, все может сделать.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Где слово царя, там власть; и кто скажет ему: «что ты делаешь?»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Соблюдающий заповедь не испытает никакого зла: сердце мудрого знает и время и устав;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потому что для всякой вещи есть свое время и устав; а человеку великое зло оттого,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что он не знает, что будет; и как это будет – кто скажет ему?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Человек не властен над духом, чтобы удержать дух, и нет власти у него над днем смерти, и нет избавления в этой борьбе, и не спасет нечестие нечестивого.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Все это я видел, и обращал сердце мое на всякое дело, какое делается под солнцем. Бывает время, когда человек властвует над человеком во вред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Видел я тогда, что хоронили нечестивых, и приходили и отходили от святого места, и они забываемы были в городе, где они так поступали. И это – суета!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Не скоро совершается суд над худыми делами; от этого и не страшится сердце сынов человеческих делать зло.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Хотя грешник сто раз делает зло и коснеет в нем, но я знаю, что благо будет боящимся Бога, которые благоговеют пред лицом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а нечестивому не будет добра, и, подобно тени, недолго продержится тот, кто не благоговеет пред Богом.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Есть и такая суета на земле: праведников постигает то, чего заслуживали бы дела нечестивых, а с нечестивыми бывает то, чего заслуживали бы дела праведников. И сказал я: и это – суета!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похвалил я веселье; потому что нет лучшего для человека под солнцем, как есть, пить и веселиться: это сопровождает его в трудах во дни жизни его, которые дал ему Бог под солнцем.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Когда я обратил сердце мое на то, чтобы постигнуть мудрость и обозреть дела, которые делаются на земле, и среди которых человек ни днем, ни ночью не знает сна,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тогда я увидел все дела Божии и нашел, что человек не может постигнуть дел, которые делаются под солнцем. Сколько бы человек ни трудился в исследовании, он все-таки не постигнет этого; и если бы какой мудрец сказал, что он знает, он не может постигнуть этого.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Ecclesiastes 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 все это я обратил сердце мое для исследования, что праведные и мудрые и деяния их – в руке Божией, и что человек ни любви, ни ненависти не знает во всем том, что перед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Всему и всем – одно: одна участь праведнику и нечестивому, доброму и [злому], чистому и нечистому, приносящему жертву и не приносящему жертвы; как добродетельному, так и грешнику; как клянущемуся, так и боящемуся клятвы.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Это-то и худо во всем, что делается под солнцем, что одна участь всем, и сердце сынов человеческих исполнено зла, и безумие в сердце их, в жизни их; а после того они отходят к умершим.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Кто находится между живыми, тому есть еще надежда, так как и псу живому лучше, нежели мертвому льву.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Живые знают, что умрут, а мертвые ничего не знают, и уже нет им воздаяния, потому что и память о них предана забвению,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любовь их и ненависть их и ревность их уже исчезли, и нет им более части вовеки ни в чем, что делается под солнцем.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Итак иди, ешь с весельем хлеб твой, и пей в радости сердца вино твое, когда Бог благоволит к делам твоим.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Да будут во всякое время одежды твои светлы, и да не оскудевает елей на голове твоей.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Наслаждайся жизнью с женою, которую любишь, во все дни суетной жизни твоей, и которую дал тебе Бог под солнцем на все суетные дни твои; потому что это – доля твоя в жизни и в трудах твоих, какими ты трудишься под солнцем.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Все, что может рука твоя делать, по силам делай; потому что в могиле, куда ты пойдешь, нет ни работы, ни размышления, ни знания, ни мудрости.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обратился я, и видел под солнцем, что не проворным достается успешный бег, не храбрым – победа, не мудрым – хлеб, и не у разумных – богатство, и не искусным – благорасположение, но время и случай для всех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Ибо человек не знает своего времени. Как рыбы попадаются в пагубную сеть, и как птицы запутываются в силках, так сыны человеческие уловляются в бедственное время, когда оно неожиданно находит на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Вот еще какую мудрость видел я под солнцем, и она показалась мне важною: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город небольшой, и людей в нем немного; к нему подступил великий царь и обложил его и произвел против него большие осадные работы;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но в нем нашелся мудрый бедняк, и он спас своею мудростью этот город; и, однако же, никто не вспоминал об этом бедном человеке.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сказал я: мудрость лучше силы, и, однако же, мудрость бедняка пренебрегается, и слов его не слушают.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Слова мудрых, высказанные спокойно, выслушиваются лучше, нежели крик властелина между глупыми.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Мудрость лучше воинских орудий; но один погрешивший погубит много доброго.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Ecclesiastes 10:1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Мертвые мухи портят и делают зловонною благовонную масть мироварника: то же делает небольшая глупость уважаемого человека с его мудростью и честью.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Сердце мудрого – на правую сторону, а сердце глупого – на левую.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По какой бы дороге ни шел глупый, у него всегда недостает смысла, и всякому он выскажет, что он глуп.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Если гнев начальника вспыхнет на тебя, то не оставляй места твоего; потому что кротость покрывает и большие проступки.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Есть зло, которое видел я под солнцем, это – как бы погрешность, происходящая от властелина;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невежество поставляется на большой высоте, а богатые сидят низко.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Видел я рабов на конях, а князей, ходящих, подобно рабам, пешком.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Кто копает яму, тот упадет в нее, и кто разрушает ограду, того ужалит змей.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Кто передвигает камни, тот может надсадить себя, и кто колет дрова, тот может подвергнуться опасности от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Если притупится топор, и если лезвие его не будет отточено, то надобно будет напрягать силы; мудрость умеет это исправить.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Если змей ужалит без заговаривания, то не лучше его и злоязычный.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Слова из уст мудрого – благодать, а уста глупого губят его же: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начало слов из уст его – глупость, а конец речи из уст его – безумие.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Глупый наговорит много, хотя человек не знает, что будет, и кто скажет ему, что будет после него?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Труд глупого утомляет его, потому что не знает даже дороги в город.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Горе тебе, земля, когда царь твой отрок, и когда князья твои едят рано!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Благо тебе, земля, когда царь у тебя из благородного рода, и князья твои едят вовремя, для подкрепления, а не для пресыщения!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От лености обвиснет потолок, и когда опустятся руки, то протечет 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Пиры устраиваются для удовольствия, и вино веселит жизнь; а за все отвечает серебро.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Даже и в мыслях твоих не злословь царя, и в спальной комнате твоей не злословь богатого; потому что птица небесная может перенести слово твое, и крылатая – пересказать речь твою.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Ecclesiastes 11:1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Отпускай хлеб твой по водам, потому что по прошествии многих дней опять найдешь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Давай часть семи и даже восьми, потому что не знаешь, какая беда будет на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Когда облака будут полны, то они прольют на землю дождь; и если упадет дерево на юг или на север, то оно там и останется, куда упадет.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Кто наблюдает ветер, тому не сеять; и кто смотрит на облака, тому не жать.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Как ты не знаешь путей ветра и того, как образуются кости во чреве беременной, так не можешь знать дело Бога, Который делает все.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Утром сей семя твое, и вечером не давай отдыха руке твоей, потому что ты не знаешь, то или другое будет удачнее, или то и другое равно хорошо будет.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Сладок свет, и приятно для глаз видеть солнце.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Если человек проживет и много лет, то пусть веселится он в продолжение всех их, и пусть помнит о днях темных, которых будет много: все, что будет, – суета!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Веселись, юноша, в юности твоей, и да вкушает сердце твое радости во дни юности твоей, и ходи по путям сердца твоего и по видению очей твоих; только знай, что за все это Бог приведет тебя на суд.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удаляй печаль от сердца твоего, и уклоняй злое от тела твоего, потому что детство и юность – суета.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Ecclesiastes 12:1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помни Создателя твоего в дни юности твоей, доколе не пришли тяжелые дни и не наступили годы, о которых ты будешь говорить: «нет мне удовольствия в них!»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Доколе не померкли солнце и свет и луна и звезды, и не нашли новые тучи вслед за дождем.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 тот день, когда задрожат стерегущие дом и согнутся мужи силы; и перестанут молоть мелющие, потому что их немного осталось; и помрачатся смотрящие в окно;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запираться будут двери на улицу; когда замолкнет звук жернова, и будет вставать человек по крику петуха и замолкнут дщери пения;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высоты будут им страшны, и на дороге ужасы; и зацветет миндаль, и отяжелеет кузнечик, и рассыплется каперс. Ибо отходит человек в вечный дом свой, и готовы окружить его по улице плакальщицы;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доколе не порвалась серебряная цепочка, и не разорвалась золотая повязка, и не разбился кувшин у источника, и не обрушилось колесо над колодезем.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возвратится прах в землю, чем он и был; а дух возвратится к Богу, Который дал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Суета сует, сказал Екклесиаст, все – суета!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Кроме того, что Екклесиаст был мудр, он учил еще народ знанию. Он все испытывал, исследовал, и составил много притчей.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Старался Екклесиаст приискивать изящные изречения, и слова истины написаны им верно.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Слова мудрых – как иглы и как вбитые гвозди, и составители их – от Единого Пастыря.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А что сверх всего этого, сын мой, того берегись: составлять много книг – конца не будет, и много читать – утомительно для тела.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Выслушаем сущность всего: бойся Бога и заповеди Его соблюдай, потому что в этом все для человека;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ибо всякое дело Бог приведет на суд, и все тайное, хорошо ли оно, или худо.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