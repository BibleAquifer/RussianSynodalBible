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Да лобзает он меня лобзанием уст своих! Ибо ласки твои лучше 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благовония мастей твоих имя твое – как разлитое миро; поэтому девицы любят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Влеки меня, мы побежим за тобою; – царь ввел меня в чертоги свои, – будем восхищаться и радоваться тобою, превозносить ласки твои больше, нежели вино; достойно любят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– Дщери Иерусалимские! черна я, но красива, как шатры Кидарские, как завесы Соломоновы.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смотрите на меня, что я смугла, ибо солнце опалило меня: сыновья матери моей разгневались на меня, поставили меня стеречь виноградники, – моего собственного виноградника я не стерегла.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– Скажи мне, ты, которого любит душа моя: где пасешь ты? где отдыхаешь в полдень? к чему мне быть скиталицею возле стад товарищей твоих?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– Если ты не знаешь этого, прекраснейшая из женщин, то иди себе по следам овец и паси козлят твоих подле шатров пастушеских.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– Кобылице моей в колеснице фараоновой я уподобил тебя, возлюбленная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Прекрасны ланиты твои под подвесками, шея твоя в ожерельях;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золотые подвески мы сделаем тебе с серебряными блестками.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– Доколе царь был за столом своим, нард мой издавал благовоние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Мирровый пучок – возлюбленный мой у меня, у грудей моих пребывает.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кисть кипера, возлюбленный мой у меня в виноградниках Енгедских.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– О, ты прекрасна, возлюбленная моя, ты прекрасна! глаза твои голубиные.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– О, ты прекрасен, возлюбленный мой, и любезен! и ложе у нас – зелень;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кровли домов наших – кедры, потолки наши – кипарисы.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– Я нарцисс Саронский, лилия долин!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– Что лилия между тернами, то возлюбленная моя между девицами.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– Что яблоня между лесными деревьями, то возлюбленный мой между юношами. В тени ее люблю я сидеть, и плоды ее сладки для гортани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ввел меня в дом пира, и знамя его надо мною –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Подкрепите меня вином, освежите меня яблоками, ибо я изнемогаю от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Левая рука его у меня под головою, а правая обнимает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Заклинаю вас, дщери Иерусалимские, сернами или полевыми ланями: не будите и не тревожьте возлюбленной, доколе ей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– Голос возлюбленного моего! вот, он идет, скачет по горам, прыгает по холмам.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Друг мой похож на серну или на молодого оленя. Вот, он стоит у нас за стеною, заглядывает в окно, мелькает сквозь решетку.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Возлюбленный мой начал говорить мне: встань, возлюбленная моя, прекрасная моя, выйди!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зима уже прошла; дождь миновал, перестал;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цветы показались на земле; время пения настало, и голос горлицы слышен в стране нашей;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смоковницы распустили свои почки, и виноградные лозы, расцветая, издают благовоние. Встань, возлюбленная моя, прекрасная моя, выйди!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Голубица моя в ущелье скалы под кровом утеса! покажи мне лицо твое, дай мне услышать голос твой, потому что голос твой сладок и лицо твое приятно.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– Ловите нам лисиц, лисенят, которые портят виноградники, а виноградники наши в цвете.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– Возлюбленный мой принадлежит мне, а я ему; он пасет между лилиями.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Доколе день дышит прохладою, и убегают тени, возвратись, будь подобен серне или молодому оленю на расселинах гор.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– На ложе моем ночью искала я того, которого любит душа моя, искала его и не нашла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Встану же я, пойду по городу, по улицам и площадям, и буду искать того, которого любит душа моя; искала я его и не нашла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Встретили меня стражи, обходящие город: «не видали ли вы того, которого любит душа моя?»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едва я отошла от них, как нашла того, которого любит душа моя, ухватилась за него, и не отпустила его, доколе не привела его в дом матери моей и во внутренние комнаты родительницы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Заклинаю вас, дщери Иерусалимские, сернами или полевыми ланями: не будите и не тревожьте возлюбленной, доколе ей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– Кто эта, восходящая от пустыни как бы столбы дыма, окуриваемая миррою и фимиамом, всякими порошками мироварника?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 одр его – Соломона: шестьдесят сильных вокруг него, из сильных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они держат по мечу, опытны в бою; у каждого меч при бедре его ради страха ночного.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Носильный одр сделал себе царь Соломон из дерев Ливанских;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столпцы его сделал из серебра, локотники его из золота, седалище его из пурпуровой ткани; внутренность его убрана с любовью дщерями Иерусалимскими.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Пойдите и посмотрите, дщери Сионские, на царя Соломона в венце, которым увенчала его мать его в день бракосочетания его, в день, радостный для сердца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– О, ты прекрасна, возлюбленная моя, ты прекрасна! глаза твои голубиные под кудрями твоими; волосы твои – как стадо коз, сходящих с горы Галаадской;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зубы твои – как стадо выстриженных овец, выходящих из купальни, из которых у каждой пара ягнят, и бесплодной нет между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лента алая губы твои, и уста твои любезны; как половинки гранатового яблока – ланиты твои под кудрями твоими;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шея твоя – как столп Давидов, сооруженный для оружий, тысяча щитов висит на нем – все щиты сильных;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два сосца твои – как двойни молодой серны, пасущиеся между лилиями.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Доколе день дышит прохладою, и убегают тени, пойду я на гору мирровую и на холм фимиама.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Вся ты прекрасна, возлюбленная моя, и пятна нет на тебе!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 мною с Ливана, невеста! со мною иди с Ливана! спеши с вершины Аманы, с вершины Сенира и Ермона, от логовищ львиных, от гор барсовых!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Пленила ты сердце мое, сестра моя, невеста! пленила ты сердце мое одним взглядом очей твоих, одним ожерельем на шее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О, как любезны ласки твои, сестра моя, невеста! о, как много ласки твои лучше вина, и благовоние мастей твоих лучше всех ароматов!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Сотовый мед каплет из уст твоих, невеста; мед и молоко под языком твоим, и благоухание одежды твоей подобно благоуханию Ливана!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Запертый сад – сестра моя, невеста, заключенный колодезь, запечатанный источник: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рассадники твои – сад с гранатовыми яблоками, с превосходными плодами, киперы с нардами,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нард и шафран, аир и корица со всякими благовонными деревами, мирра и алой со всякими лучшими ароматами;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садовый источник – колодезь живых вод и потоки с Ливана.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Поднимись, ветер, с севера и принесись с юга, повей на сад мой, – и польются ароматы его! – Пусть придет возлюбленный мой в сад свой и вкушает сладкие плоды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Пришел я в сад мой, сестра моя, невеста; набрал мирры моей с ароматами моими, поел сотов моих с медом моим, напился вина моего с молоком моим. – Ешьте, друзья, пейте и насыщайтесь, возлюбленные!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– Я сплю, а сердце мое бодрствует; вот, голос моего возлюбленного, который стучится: «отвори мне, сестра моя, возлюбленная моя, голубица моя, чистая моя! потому что голова моя вся покрыта росою, кудри мои – ночною влагою».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скинула хитон мой; как же мне опять надевать его? Я вымыла ноги мои; как же мне марать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Возлюбленный мой протянул руку свою сквозь скважину, и внутренность моя взволновалась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встала, чтобы отпереть возлюбленному моему, и с рук моих капала мирра, и с перстов моих мирра капала на ручки замка.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Отперла я возлюбленному моему, а возлюбленный мой повернулся и ушел. Души во мне не стало, когда он говорил; я искала его и не находила его; звала его, и он не отзывался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Встретили меня стражи, обходящие город, избили меня, изранили меня; сняли с меня покрывало стерегущие стены.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Заклинаю вас, дщери Иерусалимские: если вы встретите возлюбленного моего, что скажете вы ему? что я изнемогаю от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– Чем возлюбленный твой лучше других возлюбленных, прекраснейшая из женщин? Чем возлюбленный твой лучше других, что ты так заклинаешь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– Возлюбленный мой бел и румян, лучше десяти тысяч других: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голова его – чистое золото; кудри его волнистые, черные, как ворон;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глаза его – как голуби при потоках вод, купающиеся в молоке, сидящие в довольстве;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щеки его – цветник ароматный, гряды благовонных растений; губы его – лилии, источают текучую мирру;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руки его – золотые кругляки, усаженные топазами; живот его – как изваяние из слоновой кости, обложенное сапфирами;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голени его – мраморные столбы, поставленные на золотых подножиях; вид его подобен Ливану, величествен, как кедры;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уста его – сладость, и весь он – любезность. Вот кто возлюбленный мой, и вот кто друг мой, дщери Иерусалимские!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– Куда пошел возлюбленный твой, прекраснейшая из женщин? куда обратился возлюбленный твой? мы поищем его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– Мой возлюбленный пошел в сад свой, в цветники ароматные, чтобы пасти в садах и собирать лилии.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принадлежу возлюбленному моему, а возлюбленный мой – мне; он пасет между лилиями.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– Прекрасна ты, возлюбленная моя, как Фирца, любезна, как Иерусалим, грозна, как полки со знаменами.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Уклони очи твои от меня, потому что они волнуют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Волосы твои – как стадо коз, сходящих с Галаада; зубы твои – как стадо овец, выходящих из купальни, из которых у каждой пара ягнят, и бесплодной нет между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половинки гранатового яблока – ланиты твои под кудрями твоими.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Есть шестьдесят цариц и восемьдесят наложниц и девиц без числа,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единственная – она, голубица моя, чистая моя; единственная она у матери своей, отличенная у родительницы своей. Увидели ее девицы, и – превознесли ее, царицы и наложницы, и – восхвалили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эта, блистающая, как заря, прекрасная, как луна, светлая, как солнце, грозная, как полки со знаменами?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– Я сошла в ореховый сад посмотреть на зелень долины, поглядеть, распустилась ли виноградная лоза, расцвели ли гранатовые яблоки?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знаю, как душа моя влекла меня к колесницам знатных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– «Оглянись, оглянись, Суламита! оглянись, оглянись, – и мы посмотрим на тебя». – Что вам смотреть на Суламиту, как на хоровод Манаимский?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– О, как прекрасны ноги твои в сандалиях, дщерь именитая! Округление бедр твоих, как ожерелье, дело рук искусного художника;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живот твой – круглая чаша, в которой не истощается ароматное вино; чрево твое – ворох пшеницы, обставленный лилиями;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два сосца твои – как два козленка, двойни серны;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шея твоя – как столп из слоновой кости; глаза твои – озерки Есевонские, что у ворот Батраббима; нос твой – башня Ливанская, обращенная к Дамаску;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голова твоя на тебе, как Кармил, и волосы на голове твоей, как пурпур; царь увлечен твоими кудрями.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ты прекрасна, как привлекательна, возлюбленная, твоею миловидностью!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Этот стан твой похож на пальму, и груди твои – на виноградные кисти.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Подумал я: влез бы я на пальму, ухватился бы за ветви ее; и груди твои были бы вместо кистей винограда, и запах от ноздрей твоих, как от яблок;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уста твои – как отличное вино. Оно течет прямо к другу моему, услаждает уста утомленных.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– Я принадлежу другу моему, и ко мне обращено желание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Приди, возлюбленный мой, выйдем в поле, побудем в селах;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поутру пойдем в виноградники, посмотрим, распустилась ли виноградная лоза, раскрылись ли почки, расцвели ли гранатовые яблони; там я окажу ласки мои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Мандрагоры уже пустили благовоние, и у дверей наших всякие превосходные плоды, новые и старые: это сберегла я для тебя, мой возлюбленный!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Song of Songs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О, если бы ты был мне брат, сосавший груди матери моей! тогда я, встретив тебя на улице, целовала бы тебя, и меня не осуждали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Повела бы я тебя, привела бы тебя в дом матери моей. Ты учил бы меня, а я поила бы тебя ароматным вином, соком гранатовых яблок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Левая рука его у меня под головою, а правая обнимает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Заклинаю вас, дщери Иерусалимские, не будите и не тревожьте возлюбленной, доколе ей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– Кто это восходит от пустыни, опираясь на своего возлюбленного? – Под яблоней разбудила я тебя: там родила тебя мать твоя, там родила тебя родительница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Положи меня, как печать, на сердце твое, как перстень, на руку твою: ибо крепка, как смерть, любовь; люта, как преисподняя, ревность; стрелы ее – стрелы огненные; она пламень весьма сильный.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Большие воды не могут потушить любви, и реки не зальют ее. Если бы кто давал все богатство дома своего за любовь, то он был бы отвергнут с презреньем.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– Есть у нас сестра, которая еще мала, и сосцов нет у нее; что нам будет делать с сестрою нашею, когда будут свататься за нее?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бы она была стена, то мы построили бы на ней палаты из серебра; если бы она была дверь, то мы обложили бы ее кедровыми досками.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– Я стена, и сосцы у меня, как башни; потому я буду в глазах его, как достигшая полноты.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– Виноградник был у Соломона в Ваал-Гамоне; он отдал этот виноградник сторожам; каждый должен был доставлять за плоды его тысячу сребреников.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мой виноградник у меня при себе. Тысяча пусть тебе, Соломон, а двести – стерегущим плоды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– Жительница садов! товарищи внимают голосу твоему, дай и мне послушать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– Беги, возлюбленный мой; будь подобен серне или молодому оленю на горах бальзамических!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