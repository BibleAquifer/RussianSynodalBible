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Видение Исаии, сына Амосова, которое он видел об Иудее и Иерусалиме, во дни Озии, Иоафама, Ахаза, Езекии –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Слушайте, небеса, и внимай, земля, потому что Господь говорит: Я воспитал и возвысил сыновей, а они возмутились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Вол знает владетеля своего, и осел – ясли господина своего; а Израиль не знает [Меня], народ Мой не разумеет.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Увы, народ грешный, народ, обремененный беззакониями, племя злодеев, сыны погибельные! Оставили Господа, презрели Святого Израилева, – повернулись назад.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 что вас бить еще, продолжающие свое упорство? Вся голова в язвах, и все сердце исчахло.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 подошвы ноги до темени головы нет у него здорового места: язвы, пятна, гноящиеся раны, неочищенные и необвязанные и не смягченные елеем.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Земля ваша опустошена; города ваши сожжены огнем; поля ваши в ваших глазах съедают чужие; все опустело, как после разорения чужими.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осталась дщерь Сиона, как шатер в винограднике, как шалаш в огороде, как осажденный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бы Господь Саваоф не оставил нам небольшого остатка, то мы были бы то же, что Содом, уподобились бы Гоморре.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Слушайте слово Господне, князья Содомские; внимай закону Бога нашего, народ Гоморрский!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 чему Мне множество жертв ваших? говорит Господь. Я пресыщен всесожжениями овнов и туком откормленного скота, и крови тельцов и агнцев и козлов не хочу.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вы приходите являться пред лицо Мое, кто требует от вас, чтобы вы топтали дворы Мои?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носите больше даров тщетных: курение отвратительно для Меня; новомесячий и суббот, праздничных собраний не могу терпеть: беззаконие – и празднование!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Новомесячия ваши и праздники ваши ненавидит душа Моя: они бремя для Меня; Мне тяжело нести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когда вы простираете руки ваши, Я закрываю от вас очи Мои; и когда вы умножаете моления ваши, Я не слышу: ваши руки полны крови.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Омойтесь, очиститесь; удалите злые деяния ваши от очей Моих; перестаньте делать зло;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научитесь делать добро, ищите правды, спасайте угнетенного, защищайте сироту, вступайтесь за вдову.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Тогда придите – и рассудим, говорит Господь. Если будут грехи ваши, как багряное, – как снег убелю; если будут красны, как пурпур, – как волну убелю.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Если захотите и послушаетесь, то будете вкушать блага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же отречетесь и будете упорствовать, то меч пожрет вас: ибо уста Господни говорят.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Как сделалась блудницею верная столица, исполненная правосудия! Правда обитала в ней, а теперь – убийцы.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Серебро твое стало изгарью, вино твое испорчено водою;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князья твои – законопреступники и сообщники воров; все они любят подарки и гоняются за мздою; не защищают сироты, и дело вдовы не доходит до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Посему говорит Господь, Господь Саваоф, Сильный Израилев: о, удовлетворю Я Себя над противниками Моими и отмщу врагам Моим!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обращу на тебя руку Мою и, как в щелочи, очищу с тебя примесь, и отделю от тебя все свинцовое;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опять буду поставлять тебе судей, как прежде, и советников, как в начале; тогда будут говорить о тебе: «город правды, столица верная».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Сион спасется правосудием, и обратившиеся сыны его – правдою;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всем же отступникам и грешникам – погибель, и оставившие Господа истребятся.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Они будут постыжены за дубравы, которые столь вожделенны для вас, и посрамлены за сады, которые вы избрали себе;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вы будете, как дуб, которого лист опал, и как сад, в котором нет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сильный будет отрепьем, и дело его – искрою; и будут гореть вместе, – и никто не потушит.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в видении к Исаии, сыну Амосову, об Иудее и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будет в последние дни, гора дома Господня будет поставлена во главу гор и возвысится над холмами, и потекут к ней все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пойдут многие народы и скажут: придите, и взойдем на гору Господню, в дом Бога Иаковлева, и научит Он нас Своим путям, и будем ходить по стезям Его; ибо от Сиона выйдет закон, и слово Господне – из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будет Он судить народы, и обличит многие племена; и перекуют мечи свои на орала, и копья свои – на серпы: не поднимет народ на народ меча, и не будут более учиться воевать.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О, дом Иакова! Придите, и будем ходить во свете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Ты отринул народ Твой, дом Иакова, потому что они многое переняли от Востока: и чародеи у них, как у Филистимлян, и с сынами чужих они в общении.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наполнилась земля его серебром и золотом, и нет числа сокровищам его; и наполнилась земля его конями, и нет числа колесницам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наполнилась земля его идолами: они поклоняются делу рук своих, тому, что сделали персты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преклонился человек, и унизился муж, – и Ты не простишь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Иди в скалу и сокройся в землю от страха Господа и от славы величия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Поникнут гордые взгляды человека, и высокое людское унизится; и один Господь будет высок в тот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грядет день Господа Саваофа на все гордое и высокомерное и на все превознесенное, – и оно будет унижено,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на все кедры Ливанские, высокие и превозносящиеся, и на все дубы Васанские,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 все высокие горы, и на все возвышающиеся холмы,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на всякую высокую башню, и на всякую крепкую стену,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на все корабли Фарсисские, и на все вожделенные украшения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падет величие человеческое, и высокое людское унизится; и один Господь будет высок в тот день,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идолы совсем исчезнут.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войдут люди в расселины скал и в пропасти земли от страха Господа и от славы величия Его, когда Он восстанет сокрушить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тот день человек бросит кротам и летучим мышам серебряных своих идолов и золотых своих идолов, которых сделал себе для поклонения 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чтобы войти в ущелья скал и в расселины гор от страха Господа и от славы величия Его, когда Он восстанет сокрушить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Перестаньте вы надеяться на человека, которого дыхание в ноздрях его, ибо что он значит?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Вот, Господь, Господь Саваоф, отнимет у Иерусалима и у Иуды посох и трость, всякое подкрепление хлебом и всякое подкрепление водою,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храброго вождя и воина, судью и пророка, и прозорливца и старца,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пятидесятника и вельможу и советника, и мудрого художника и искусного в слове.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дам им отроков в начальники, и дети будут господствовать над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 народе один будет угнетаем другим, и каждый – ближним своим; юноша будет нагло превозноситься над старцем, и простолюдин над вельможею.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ухватится человек за брата своего, в семействе отца своего, и скажет: «у тебя есть одежда, будь нашим вождем, и да будут эти развалины под рукою твоею».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он с клятвою скажет: «не могу исцелить ран общества; и в моем доме нет ни хлеба, ни одежды; не делайте меня вождем народа».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 рушился Иерусалим, и пал Иуда, потому что язык их и дела их – против Господа, оскорбительны для очей славы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Выражение лиц их свидетельствует против них, и о грехе своем они рассказывают открыто, как Содомляне, не скрывают: горе душе их! ибо сами на себя навлекают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Скажите праведнику, что благо ему, ибо он будет вкушать плоды дел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беззаконнику – горе, ибо будет ему возмездие за дела рук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Притеснители народа Моего – дети, и женщины господствуют над ним. Народ Мой! вожди твои вводят тебя в заблуждение и путь стезей твоих испортили.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Восстал Господь на суд – и стоит, чтобы судить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Господь вступает в суд со старейшинами народа Своего и с князьями его: вы опустошили виноградник; награбленное у бедного – в ваших домах;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 вы тесните народ Мой и угнетаете бедных? говорит Господь,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Господь: за то, что дочери Сиона надменны и ходят, подняв шею и обольщая взорами, и выступают величавою поступью и гремят цепочками на ногах,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оголит Господь темя дочерей Сиона и обнажит Господь срамоту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 тот день отнимет Господь красивые цепочки на ногах и звездочки, и луночки,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серьги, и ожерелья, и опахала, увясла и запястья, и пояса, и сосудцы с духами, и привески волшебные,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перстни и кольца в носу,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верхнюю одежду и нижнюю, и платки, и кошельки,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светлые тонкие епанчи и повязки, и покрывала.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будет вместо благовония зловоние, и вместо пояса будет веревка, и вместо завитых волос – плешь, и вместо широкой епанчи – узкое вретище, вместо красоты – клеймо.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Мужи твои падут от меча, и храбрые твои – на войне.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будут воздыхать и плакать ворота столицы, и будет она сидеть на земле опустошенная.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ухватятся семь женщин за одного мужчину в тот день, и скажут: «свой хлеб будем есть и свою одежду будем носить, только пусть будем называться твоим именем, – сними с нас позор».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тот день отрасль Господа явится в красоте и чести, и плод земли – в величии и славе, для уцелевших сынов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оставшиеся на Сионе и уцелевшие в Иерусалиме будут именоваться святыми, все, вписанные в книгу для житья в Иерусалиме,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Господь омоет скверну дочерей Сиона и очистит кровь Иерусалима из среды его духом суда и духом огня.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сотворит Господь над всяким местом горы Сиона и над собраниями ее облако и дым во время дня и блистание пылающего огня во время ночи; ибо над всем чтимым будет покров.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будет шатер для осенения днем от зноя и для убежища и защиты от непогод и дождя.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Воспою Возлюбленному моему песнь Возлюбленного моего о винограднике Его. У Возлюбленного моего был виноградник на вершине утучненной горы,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Он обнес его оградою, и очистил его от камней, и насадил в нем отборные виноградные лозы, и построил башню посреди его, и выкопал в нем точило, и ожидал, что он принесет добрые грозды, а он принес дикие ягоды.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ныне, жители Иерусалима и мужи Иуды, рассудите Меня с виноградником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 еще надлежало бы сделать для виноградника Моего, чего Я не сделал ему? Почему, когда Я ожидал, что он принесет добрые грозды, он принес дикие ягоды?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Итак Я скажу вам, что сделаю с виноградником Моим: отниму у него ограду, и будет он опустошаем; разрушу стены его, и будет попираем,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оставлю его в запустении: не будут ни обрезывать, ни вскапывать его, – и зарастет он тернами и волчцами, и повелю облакам не проливать на него дождя.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Виноградник Господа Саваофа есть дом Израилев, и мужи Иуды – любимое насаждение Его. И ждал Он правосудия, но вот – кровопролитие; ждал правды, и вот – вопль.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Горе вам, прибавляющие дом к дому, присоединяющие поле к полю, так что другим не остается места, как будто вы одни поселены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уши мои сказал Господь Саваоф: многочисленные домы эти будут пусты, большие и красивые – без жителей;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десять участков в винограднике дадут один бат, и хомер посеянного зерна едва принесет ефу.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Горе тем, которые с раннего утра ищут сикеры и до позднего вечера разгорячают себя вином;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цитра и гусли, тимпан и свирель и вино на пиршествах их; а на дела Господа они не взирают и о деяниях рук Его не помышляют.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За то народ мой пойдет в плен непредвиденно, и вельможи его будут голодать, и богачи его будут томиться жаждою.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За то преисподняя расширилась и без меры раскрыла пасть свою: и сойдет туда слава их и богатство их, и шум их и все, что веселит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преклонится человек, и смирится муж, и глаза гордых поникнут;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Господь Саваоф превознесется в суде, и Бог Святой явит святость Свою в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будут пастись овцы по своей воле, и чужие будут питаться оставленными жирными пажитями богатых.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Горе тем, которые влекут на себя беззаконие вервями суетности, и грех – как бы ремнями колесничными;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которые говорят: «пусть Он поспешит и ускорит дело Свое, чтобы мы видели, и пусть приблизится и придет в исполнение совет Святого Израилева, чтобы мы узнали!»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Горе тем, которые зло называют добром и добро – злом, тьму почитают светом и свет – тьмою, горькое почитают сладким и сладкое – горьким!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Горе тем, которые мудры в своих глазах и разумны пред самими собою!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Горе тем, которые храбры пить вино и сильны приготовлять крепкий напиток,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которые за подарки оправдывают виновного и правых лишают законного!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За то, как огонь съедает солому и пламя истребляет сено, так истлеет корень их, и цвет их разнесется, как прах; потому что они отвергли закон Господа Саваофа и презрели слово Святого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За то возгорится гнев Господа на народ Его, и прострет Он руку Свою на него и поразит его, так что содрогнутся горы, и трупы их будут как помет на улицах. И при всем этом гнев Его не отвратится, и рука Его еще будет простерта.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поднимет знамя народам дальним, и даст знак живущему на краю земли, – и вот, он легко и скоро придет;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не будет у него ни усталого, ни изнемогающего; ни один не задремлет и не заснет, и не снимется пояс с чресл его, и не разорвется ремень у обуви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стрелы его заострены, и все луки его натянуты; копыта коней его подобны кремню, и колеса его – как вихрь;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рев его – как рев львицы; он рыкает подобно скимнам, и заревет, и схватит добычу и унесет, и никто не отнимет.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заревет на него в тот день как бы рев разъяренного моря; и взглянет он на землю, и вот – тьма, горе, и свет померк в облаках.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год смерти царя Озии видел я Господа, сидящего на престоле высоком и превознесенном, и края риз Его наполняли весь храм.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Вокруг Него стояли Серафимы; у каждого из них по шести крыл: двумя закрывал каждый лицо свое, и двумя закрывал ноги свои, и двумя летал.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взывали они друг ко другу и говорили: Свят, Свят, Свят Господь Саваоф! вся земля полна славы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поколебались верхи врат от гласа восклицающих, и дом наполнился курениями.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я: горе мне! погиб я! ибо я человек с нечистыми устами, и живу среди народа также с нечистыми устами, – и глаза мои видели Царя, Господа Саваофа.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прилетел ко мне один из Серафимов, и в руке у него горящий уголь, который он взял клещами с жертвенника,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коснулся уст моих и сказал: вот, это коснулось уст твоих, и беззаконие твое удалено от тебя, и грех твой очищен.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услышал я голос Господа, говорящего: кого Мне послать? и кто пойдет для Нас? И я сказал: вот я, пошли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Он: пойди и скажи этому народу: слухом услышите – и не уразумеете, и очами смотреть будете – и не увидите.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огрубело сердце народа сего, и ушами с трудом слышат, и очи свои сомкнули, да не узрят очами, и не услышат ушами, и не уразумеют сердцем, и не обратятся, чтобы Я исцелил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я: надолго ли, Господи? Он сказал: доколе не опустеют города, и останутся без жителей, и домы без людей, и доколе земля эта совсем не опустеет.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удалит Господь людей, и великое запустение будет на этой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если еще останется десятая часть на ней и возвратится, и она опять будет разорена; но как от теревинфа и как от дуба, когда они и срублены, остается корень их, так святое семя будет корнем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во дни Ахаза, сына Иоафамова, сына Озии, царя Иудейского, Рецин, царь Сирийский, и Факей, сын Ремалиин, царь Израильский, пошли против Иерусалима, чтобы завоевать его, но не могли завоевать.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было возвещено дому Давидову и сказано: Сирияне расположились в земле Ефремовой; и всколебалось сердце его и сердце народа его, как колеблются от ветра дерева в лесу.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Господь Исаии: выйди ты и сын твой Шеар-ясув навстречу Ахазу, к концу водопровода верхнего пруда, на дорогу к полю белильничьему,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скажи ему: наблюдай и будь спокоен; не страшись, и да не унывает сердце твое от двух концов этих дымящихся головней, от разгоревшегося гнева Рецина и Сириян и сына Ремалиина.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Сирия, Ефрем и сын Ремалиин умышляют против тебя зло,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пойдем на Иудею и возмутим ее, и овладеем ею и поставим в ней царем сына Тавеилова.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Господь Бог так говорит: это не состоится и не сбудется;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глава Сирии – Дамаск, и глава Дамаска – Рецин; а чрез шестьдесят пять лет Ефрем перестанет быть народом;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глава Ефрема – Самария, и глава Самарии – сын Ремалиин. Если вы не верите, то потому, что вы не удостоверены.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продолжал Господь говорить к Ахазу,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проси себе знамения у Господа, Бога твоего: проси или в глубине, или на высоте.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Ахаз: не буду просить и не буду искушать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сказал Исаия: слушайте же, дом Давидов! разве мало для вас затруднять людей, что вы хотите затруднять и Бога моего?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 Сам Господь даст вам знамение: се, Дева во чреве приимет и родит Сына, и нарекут имя Ему: Еммануил.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будет питаться молоком и медом, доколе не будет разуметь отвергать худое и избирать доброе;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прежде нежели этот младенец будет разуметь отвергать худое и избирать доброе, земля та, которой ты страшишься, будет оставлена обоими царями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наведет Господь на тебя и на народ твой и на дом отца твоего дни, какие не приходили со времени отпадения Ефрема от Иуды, наведет царя Ассирийского.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будет в тот день: даст знак Господь мухе, которая при устье реки Египетской, и пчеле, которая в земле Ассирийской,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прилетят и усядутся все они по долинам опустелым и по расселинам скал, и по всем колючим кустарникам, и по всем деревам.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тот день обреет Господь бритвою, нанятою по ту сторону реки, царем Ассирийским, голову и волоса на ногах, и даже отнимет бороду.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будет в тот день: кто будет содержать корову и двух овец,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 изобилию молока, которое они дадут, будет есть масло; маслом и медом будут питаться все, оставшиеся в этой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будет в тот день: на всяком месте, где росла тысяча виноградных лоз на тысячу сребреников, будет терновник и колючий кустарник.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Со стрелами и луками будут ходить туда, ибо вся земля будет терновником и колючим кустарником.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ни на одну из гор, которые расчищались бороздниками, не пойдешь, боясь терновника и колючего кустарника: туда будут выгонять волов, и мелкий скот будет топтать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мне Господь: возьми себе большой свиток и начертай на нем человеческим письмом: Магер-шелал-хаш-баз.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я взял себе верных свидетелей: Урию священника и Захарию, сына Варахиина,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приступил я к пророчице, и она зачала и родила сына. И сказал мне Господь: нареки ему имя: Магер-шелал-хаш-баз,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прежде нежели дитя будет уметь выговорить: «отец мой», «мать моя», – богатства Дамаска и добычи Самарийские понесут перед царем Ассирийским.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продолжал Господь говорить ко мне и сказал еще: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то, что этот народ пренебрегает водами Силоама, текущими тихо, и восхищается Рецином и сыном Ремалииным,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наведет на него Господь воды реки бурные и большие – царя Ассирийского со всею славою его; и поднимется она во всех протоках своих и выступит из всех берегов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пойдет по Иудее, наводнит ее и высоко поднимется – дойдет до шеи; и распростертие крыльев ее будет во всю широту земли Твоей, Еммануил!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Враждуйте, народы, но трепещите, и внимайте, все отдаленные земли! Вооружайтесь, но трепещите; вооружайтесь, но трепещите!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Замышляйте замыслы, но они рушатся; говорите слово, но оно не состоится: ибо с нами Бог!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так говорил мне Господь, держа на мне крепкую руку и внушая мне не ходить путем сего народа,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«Не называйте заговором всего того, что народ сей называет заговором; и не бойтесь того, чего он боится, и не страшитесь.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Господа Саваофа – Его чтите свято, и Он – страх ваш, и Он – трепет ваш!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будет Он освящением и камнем преткновения, и скалою соблазна для обоих домов Израиля, петлею и сетью для жителей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многие из них преткнутся и упадут, и разобьются, и запутаются в сети, и будут уловлены».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«Завяжи свидетельство, и запечатай откровение при учениках Моих».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 я надеюсь на Господа, сокрывшего лицо Свое от дома Иаковлева, и уповаю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 я и дети, которых дал мне Господь, как указания и предзнаменования в Израиле от Господа Саваофа, живущего на горе Сионе.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когда скажут вам: «обратитесь к вызывателям умерших и к чародеям, к шептунам и чревовещателям», – тогда отвечайте: не должен ли народ обращаться к своему Богу? спрашивают ли мертвых о живых?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Обращайтесь к закону и откровению. Если они не говорят, как это слово, то нет в них света.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будут они бродить по земле, жестоко угнетенные и голодные; и во время голода будут злиться, хулить царя своего и Бога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взглянут вверх, и посмотрят на землю; и вот – горе и мрак, густая тьма, и будут повержены во тьму. Но не всегда будет мрак там, где теперь он огустел.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Прежнее время умалило землю Завулонову и землю Неффалимову; но последующее возвеличит приморский путь, Заиорданскую страну, Галилею языческую.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Народ, ходящий во тьме, увидит свет великий; на живущих в стране тени смертной свет воссияет.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умножишь народ, увеличишь радость его. Он будет веселиться пред Тобою, как веселятся во время жатвы, как радуются при разделе добычи.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ярмо, тяготившее его, и жезл, поражавший его, и трость притеснителя его Ты сокрушишь, как в день Мадиама.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всякая обувь воина во время брани и одежда, обагренная кровью, будут отданы на сожжение, в пищу огню.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младенец родился нам – Сын дан нам; владычество на раменах Его, и нарекут имя Ему: Чудный, Советник, Бог крепкий, Отец вечности, Князь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Умножению владычества Его и мира нет предела на престоле Давида и в царстве его, чтобы Ему утвердить его и укрепить его судом и правдою отныне и до века. Ревность Господа Саваофа соделает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Слово посылает Господь на Иакова, и оно нисходит на Израиля,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чтобы знал весь народ, Ефрем и жители Самарии, которые с гордостью и надменным сердцем говорят: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«Кирпичи пали – построим из тесаного камня; сикоморы вырублены – заменим их кедрами».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воздвигнет Господь против него врагов Рецина, и неприятелей его вооружит: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Сириян с востока, а Филистимлян с запада; и будут они пожирать Израиля полным ртом. При всем этом не отвратится гнев Его, и рука Его еще простерта.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народ не обращается к Биющему его, и к Господу Саваофу не прибегает.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отсечет Господь у Израиля голову и хвост, пальму и трость, в один день: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старец и знатный – это голова; а пророк-лжеучитель есть хвост.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вожди сего народа введут его в заблуждение, и водимые ими погибнут.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Поэтому о юношах его не порадуется Господь, и сирот его и вдов его не помилует: ибо все они – лицемеры и злодеи, и уста всех говорят нечестиво. При всем этом не отвратится гнев Его, и рука Его еще простерта.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беззаконие, как огонь, разгорелось, пожирает терновник и колючий кустарник и пылает в чащах леса, и поднимаются столбы дыма.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Ярость Господа Саваофа опалит землю, и народ сделается как бы пищею огня; не пощадит человек брата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будут резать по правую сторону, и останутся голодны; и будут есть по левую, и не будут сыты; каждый будет пожирать плоть мышцы своей: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Манассия – Ефрема, и Ефрем – Манассию, оба вместе – Иуду. При всем этом не отвратится гнев Его, и рука Его еще простерта.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тем, которые постановляют несправедливые законы и пишут жестокие решения,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чтобы устранить бедных от правосудия и похитить права у малосильных из народа Моего, чтобы вдов сделать добычею своею и ограбить сирот.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что вы будете делать в день посещения, когда придет гибель издалека? К кому прибегнете за помощью? И где оставите богатство ваше?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Без Меня согнутся между узниками и падут между убитыми. При всем этом не отвратится гнев Его, и рука Его еще простерта.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О, Ассур, жезл гнева Моего! и бич в руке его – Мое негодование!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пошлю его против народа нечестивого и против народа гнева Моего, дам ему повеление ограбить грабежом и добыть добычу и попирать его, как грязь на улицах.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он не так подумает, и не так помыслит сердце его; у него будет на сердце – разорить и истребить немало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он скажет: «не все ли цари князья мои?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Халне не то же ли, что Кархемис? Емаф не то же ли, что Арпад? Самария не то же ли, что Дамаск?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как рука моя овладела царствами идольскими, в которых кумиров более, нежели в Иерусалиме и Самарии,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 не сделаю ли того же с Иерусалимом и изваяниями его, что сделал с Самариею и идолами ее?»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будет, когда Господь совершит все Свое дело на горе Сионе и в Иерусалиме, скажет: посмотрю на успех надменного сердца царя Ассирийского и на тщеславие высоко поднятых глаз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говорит: «силою руки моей и моею мудростью я сделал это, потому что я умен: и переставляю пределы народов, и расхищаю сокровища их, и низвергаю с престолов, как исполин;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рука моя захватила богатство народов, как гнезда; и как забирают оставленные в них яйца, так забрал я всю землю, и никто не пошевелил крылом, и не открыл рта, и не пискнул».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Величается ли секира пред тем, кто рубит ею? Пила гордится ли пред тем, кто двигает ее? Как будто жезл восстает против того, кто поднимает его; как будто палка поднимается на того, кто не дерево!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 то Господь, Господь Саваоф, пошлет чахлость на тучных его, и между знаменитыми его возжжет пламя, как пламя огня.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Свет Израиля будет огнем, и Святой его – пламенем, которое сожжет и пожрет терны его и волчцы его в один 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славный лес его и сад его, от души до тела, истребит; и он будет как чахлый умирающий.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остаток дерев леса его так будет малочислен, что дитя в состоянии будет сделать опись.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будет в тот день: остаток Израиля и спасшиеся из дома Иакова не будут более полагаться на того, кто поразил их, но возложат упование на Господа, Святого Израилева, чистосердечно.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Остаток обратится, остаток Иакова – к Богу сильному.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Ибо, хотя бы народа у тебя, Израиль, было столько, сколько песку морского, только остаток его обратится; истребление определено изобилующею правдою;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определенное истребление совершит Господь, Господь Саваоф, во всей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Посему так говорит Господь, Господь Саваоф: народ Мой, живущий на Сионе! не бойся Ассура. Он поразит тебя жезлом и трость свою поднимет на тебя, как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Еще немного, очень немного, и пройдет Мое негодование, и ярость Моя обратится на истребление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поднимет Господь Саваоф бич на него, как во время поражения Мадиама у скалы Орива, или как простер на море жезл, и поднимет его, как на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будет в тот день: снимется с рамен твоих бремя его, и ярмо его – с шеи твоей; и распадется ярмо от тука.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 идет на Аиаф, проходит Мигрон, в Михмасе складывает свои запасы.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Проходят теснины; в Геве ночлег их; Рама трясется; Гива Саулова разбежалась.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Вой голосом твоим, дочь Галима; пусть услышит тебя Лаис, бедный Анафоф!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Мадмена разбежалась, жители Гевима спешат уходить.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Еще день простоит он в Нове; грозит рукою своею горе Сиону, холму Иерусалимскому.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Вот, Господь, Господь Саваоф, страшною силою сорвет ветви дерев, и величающиеся ростом будут срублены, высокие – повержены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посечет чащу леса железом, и Ливан падет от Всемогущего.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произойдет отрасль от корня Иессеева, и ветвь произрастет от корня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почиет на нем Дух Господень, дух премудрости и разума, дух совета и крепости, дух ведения и благочестия;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страхом Господним исполнится, и будет судить не по взгляду очей Своих и не по слуху ушей Своих решать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будет судить бедных по правде, и дела страдальцев земли решать по истине; и жезлом уст Своих поразит землю, и духом уст Своих убьет нечестивого.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будет препоясанием чресл Его правда, и препоясанием бедр Его – истина.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волк будет жить вместе с ягненком, и барс будет лежать вместе с козленком; и теленок, и молодой лев, и вол будут вместе, и малое дитя будет водить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корова будет пастись с медведицею, и детеныши их будут лежать вместе, и лев, как вол, будет есть солому.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младенец будет играть над норою аспида, и дитя протянет руку свою на гнездо змеи.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будут делать зла и вреда на всей святой горе Моей, ибо земля будет наполнена ведением Господа, как воды наполняют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будет в тот день: к корню Иессееву, который станет как знамя для народов, обратятся язычники, – и покой его будет слава.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будет в тот день: Господь снова прострет руку Свою, чтобы возвратить Себе остаток народа Своего, какой останется у Ассура, и в Египте, и в Патросе, и у Хуса, и у Елама, и в Сеннааре, и в Емафе, и на островах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поднимет знамя язычникам, и соберет изгнанников Израиля, и рассеянных Иудеев созовет от четырех концов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прекратится зависть Ефрема, и враждующие против Иуды будут истреблены. Ефрем не будет завидовать Иуде, и Иуда не будет притеснять Ефрема.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полетят на плечи Филистимлян к западу, ограбят всех детей Востока; на Едома и Моава наложат руку свою, и дети Аммона будут подданными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иссушит Господь залив моря Египетского, и прострет руку Свою на реку в сильном ветре Своем, и разобьет ее на семь ручьев, так что в сандалиях могут переходить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для остатка народа Его, который останется у Ассура, будет большая дорога, как это было для Израиля, когда он выходил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скажешь в тот день: славлю Тебя, Господи; Ты гневался на меня, но отвратил гнев Твой и утешил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Бог – спасение мое: уповаю на Него и не боюсь; ибо Господь – сила моя, и пение мое – Господь; и Он был мне во спасение.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 радости будете почерпать воду из источников спасения,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скажете в тот день: славьте Господа, призывайте имя Его; возвещайте в народах дела Его; напоминайте, что велико имя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пойте Господу, ибо Он соделал великое, – да знают это по всей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Веселись и радуйся, жительница Сиона, ибо велик посреди тебя Святой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Пророчество о Вавилоне, которое изрек Исаия, сын Амосов.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Поднимите знамя на открытой горе, возвысьте голос; махните им рукою, чтобы шли в ворота властелинов.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дал повеление избранным Моим и призвал для совершения гнева Моего сильных Моих, торжествующих в величии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Большой шум на горах, как бы от многолюдного народа, мятежный шум царств и народов, собравшихся вместе: Господь Саваоф обозревает боевое войско.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Идут из отдаленной страны, от края неба, Господь и орудия гнева Его, чтобы сокрушить всю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Рыдайте, ибо день Господа близок, идет как разрушительная сила от Всемогущего.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Оттого руки у всех опустились, и сердце у каждого человека растаяло.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Ужаснулись, судороги и боли схватили их; мучатся, как рождающая, с изумлением смотрят друг на друга, лица у них разгорелись.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Вот, приходит день Господа лютый, с гневом и пылающею яростью, чтобы сделать землю пустынею и истребить с нее грешников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Звезды небесные и светила не дают от себя света; солнце меркнет при восходе своем, и луна не сияет светом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накажу мир за зло, и нечестивых – за беззакония их, и положу конец высокоумию гордых, и уничижу надменность притеснителей;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сделаю то, что люди будут дороже чистого золота, и мужи – дороже золота Офирского.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Для сего потрясу небо, и земля сдвинется с места своего от ярости Господа Саваофа, в день пылающего гнева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каждый, как преследуемая серна и как покинутые овцы, обратится к народу своему, и каждый побежит в свою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кто попадется, будет пронзен, и кого схватят, тот падет от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младенцы их будут разбиты пред глазами их; домы их будут разграблены и жены их обесчещены.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Вот, Я подниму против них Мидян, которые не ценят серебра и не пристрастны к золоту.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Луки их сразят юношей и не пощадят плода чрева: глаз их не сжалится над детьми.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Вавилон, краса царств, гордость Халдеев, будет ниспровержен Богом, как Содом и Гоморра,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заселится никогда, и в роды родов не будет жителей в нем; не раскинет Аравитянин шатра своего, и пастухи со стадами не будут отдыхать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будут обитать в нем звери пустыни, и домы наполнятся филинами; и страусы поселятся, и косматые будут скакать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Шакалы будут выть в чертогах их, и гиены – в увеселительных домах.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Близко время его, и не замедлят дни его, ибо помилует Господь Иакова и снова возлюбит Израиля; и поселит их на земле их, и присоединятся к ним иноземцы и прилепятся к дому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возьмут их народы, и приведут на место их, и дом Израиля усвоит их себе на земле Господней рабами и рабынями, и возьмет в плен пленивших его, и будет господствовать над угнетателями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будет в тот день: когда Господь устроит тебя от скорби твоей и от страха и от тяжкого рабства, которому ты порабощен был,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ты произнесешь победную песнь на царя Вавилонского и скажешь: как не стало мучителя, пресеклось грабительство!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Сокрушил Господь жезл нечестивых, скипетр владык,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поражавший народы в ярости ударами неотвратимыми, во гневе господствовавший над племенами с неудержимым преследованием.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Вся земля отдыхает, покоится, восклицает от радости;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кипарисы радуются о тебе, и кедры ливанские, говоря: «с тех пор, как ты заснул, никто не приходит рубить нас».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Ад преисподний пришел в движение ради тебя, чтобы встретить тебя при входе твоем; пробудил для тебя Рефаимов, всех вождей земли; поднял всех царей языческих с престолов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Все они будут говорить тебе: и ты сделался бессильным, как мы! и ты стал подобен нам!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преисподнюю низвержена гордыня твоя со всем шумом твоим; под тобою подстилается червь, и черви – покров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Как упал ты с неба, денница, сын зари! разбился о землю, попиравший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говорил в сердце своем: «взойду на небо, выше звезд Божиих вознесу престол мой и сяду на горе в сонме богов, на краю севера;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взойду на высоты облачные, буду подобен Всевышнему».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ты низвержен в ад, в глубины преисподней.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Видящие тебя всматриваются в тебя, размышляют о тебе: «тот ли это человек, который колебал землю, потрясал царства,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вселенную сделал пустынею и разрушал города ее, пленников своих не отпускал домой?»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Все цари народов, все лежат с честью, каждый в своей усыпальнице;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ты повержен вне гробницы своей, как презренная ветвь, как одежда убитых, сраженных мечом, которых опускают в каменные рвы, – ты, как попираемый труп,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соединишься с ними в могиле; ибо ты разорил землю твою, убил народ твой: вовеки не помянется племя злодеев.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Готовьте заклание сыновьям его за беззаконие отца их, чтобы не восстали и не завладели землею и не наполнили вселенной неприятелями.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восстану на них, говорит Господь Саваоф, и истреблю имя Вавилона и весь остаток, и сына и внука,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сделаю его владением ежей и болотом, и вымету его метлою истребительною,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 клятвою говорит Господь Саваоф: как Я помыслил, так и будет; как Я определил, так и состоится,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чтобы сокрушить Ассура в земле Моей и растоптать его на горах Моих; и спадет с них ярмо его, и снимется бремя его с рамен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Таково определение, постановленное о всей земле, и вот рука, простертая на все народы,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Господь Саваоф определил, и кто может отменить это? рука Его простерта, – и кто отвратит 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 год смерти царя Ахаза было такое пророческое слово: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 радуйся, земля Филистимская, что сокрушен жезл, который поражал тебя, ибо из корня змеиного выйдет аспид, и плодом его будет летучий дракон.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беднейшие будут накормлены, и нищие будут покоиться в безопасности; а твой корень уморю голодом, и он убьет остаток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Рыдайте, ворота! вой голосом, город! Распадешься ты, вся земля Филистимская, ибо от севера дым идет, и нет отсталого в полчищах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Что же скажут вестники народа? – То, что Господь утвердил Сион, и в нем найдут убежище бедные из народа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Пророчество о Моаве. Так! ночью будет разорен Ар-Моав и уничтожен; так! ночью будет разорен Кир-Моав и уничтожен!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восходит к Баиту и Дивону, восходит на высоты, чтобы плакать; Моав рыдает над Нево и Медевою; у всех их острижены головы, у всех обриты бороды.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 улицах его препоясываются вретищем; на кровлях его и площадях его все рыдает, утопает в слезах.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вопит Есевон и Елеала; голос их слышится до самой Иаацы; за ними и воины Моава рыдают; душа его возмущена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Рыдает сердце мое о Моаве; бегут из него к Сигору, до третьей Эглы; восходят на Лухит с плачем; по дороге Хоронаимской поднимают страшный крик;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потому что воды Нимрима иссякли, луга засохли, трава выгорела, не стало зелени.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Поэтому они остатки стяжания и что сбережено ими переносят за реку Аравийскую.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вопль по всем пределам Моава, до Эглаима плач его и до Беэр-Елима плач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потому что воды Димона наполнились кровью, и Я наведу на Димон еще новое львов на убежавших из Моава и на оставшихся в стране.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Посылайте агнцев владетелю земли из Селы в пустыне на гору дочери Сиона;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блуждающей птице, выброшенной из гнезда, будут подобны дочери Моава у бродов Арнонских.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«Составь совет, постанови решение; осени нас среди полудня, как ночью, тенью твоею, укрой изгнанных, не выдай скитающихся.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Пусть поживут у тебя мои изгнанные Моавитяне; будь им покровом от грабителя: ибо притеснителя не станет, грабеж прекратится, попирающие исчезнут с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утвердится престол милостью, и воссядет на нем в истине, в шатре Давидовом, судия, ищущий правды и стремящийся к правосудию».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«Слыхали мы о гордости Моава, гордости чрезмерной, о надменности его и высокомерии и неистовстве его: неискренна речь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Поэтому возрыдает Моав о Моаве, все будут рыдать; стенайте о твердынях Кирхарешета: они совершенно разрушены.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Поля Есевонские оскудели, также и виноградник Севамский; властители народов истребили лучшие лозы его, которые достигали до Иазера, расстилались по пустыне; побеги их расширялись, переходили за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Посему и я буду плакать о лозе Севамской плачем Иазера, буду обливать тебя слезами моими, Есевон и Елеала; ибо во время собирания винограда твоего и во время жатвы твоей нет более шумной радости.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Исчезло с плодоносной земли веселье и ликование, и в виноградниках не поют, не ликуют; виноградарь не топчет винограда в точилах: Я прекратил ликование.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Оттого внутренность моя стонет о Моаве, как гусли, и сердце мое о Кирхарешете.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Хотя и явится Моав, и будет до утомления подвизаться на высотах, и придет к святилищу своему помолиться, но ничто не поможет.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 слово, которое изрек Господь о Моаве издавна.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Ныне же так говорит Господь: чрез три года, считая годами наемничьими, величие Моава будет унижено со всем великим многолюдством, и остаток будет очень малый и незначительный.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Пророчество о Дамаске. Вот, Дамаск исключается из числа городов и будет грудою развалин.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Города Ароерские будут покинуты, останутся для стад, которые будут отдыхать там, и некому будет пугать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станет твердыни Ефремовой и царства Дамасского с остальною Сириею; с ними будет то же, что со славою сынов Израиля,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будет в тот день: умалится слава Иакова, и тучное тело его сделается тощим.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 же будет, что по собрании хлеба жнецом, когда рука его пожнет колосья, и когда соберут колосья в долине Рефаимской.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останутся у него, как бывает при обивании маслин, две-три ягоды на самой вершине, или четыре-пять на плодоносных ветвях, говорит Господь, Бог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тот день обратит человек взор свой к Творцу своему, и глаза его будут устремлены к Святому Израилеву;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не взглянет на жертвенники, на дело рук своих, и не посмотрит на то, что сделали персты его, на кумиры Астарты и Ваала.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тот день укрепленные города его будут как развалины в лесах и на вершинах гор, оставленные пред сынами Израиля, и будет пусто.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ты забыл Бога спасения твоего, и не воспоминал о скале прибежища твоего; оттого развел увеселительные сады и насадил черенки от чужой лозы.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день насаждения твоего ты заботился, чтобы оно росло и чтобы посеянное тобою рано расцвело; но в день собирания не куча жатвы будет, но скорбь жестокая.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Увы! шум народов многих! шумят они, как шумит море. Рев племен! они ревут, как ревут сильные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Ревут народы, как ревут сильные воды; но Он погрозил им, и они далеко побежали, и были гонимы, как прах по горам от ветра и как пыль от вихря.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Вечер и вот ужас! и прежде утра уже нет его. Такова участь грабителей наших, жребий разорителей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земле, осеняющей крыльями по ту сторону рек Ефиопских,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посылающей послов по морю, и в папировых суднах по водам! Идите, быстрые послы, к народу крепкому и бодрому, к народу страшному от начала и доныне, к народу рослому и все попирающему, которого землю разрезывают 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Все вы, населяющие вселенную и живущие на земле! смотрите, когда знамя поднимется на горах, и, когда загремит труба, слушайте!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так Господь сказал мне: Я спокойно смотрю из жилища Моего, как светлая теплота после дождя, как облако росы во время жатвенного зноя.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прежде собирания винограда, когда он отцветет, и грозд начнет созревать, Он отрежет ножом ветви и отнимет, и отрубит отрасли.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оставят все хищным птицам на горах и зверям полевым; и птицы будут проводить там лето, а все звери полевые будут зимовать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то время будет принесен дар Господу Саваофу от народа крепкого и бодрого, от народа страшного от начала и доныне, от народа рослого и все попирающего, которого землю разрезывают реки, к месту имени Господа Саваофа, на гору Сион.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Пророчество о Египте. Вот, Господь восседит на облаке легком и грядет в Египет. И потрясутся от лица Его идолы Египетские, и сердце Египта растает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вооружу Египтян против Египтян; и будут сражаться брат против брата и друг против друга, город с городом, царство с царством.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дух Египта изнеможет в нем, и разрушу совет его, и прибегнут они к идолам и к чародеям, и к вызывающим мертвых и к гадателям.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предам Египтян в руки властителя жестокого, и свирепый царь будет господствовать над ними, говорит Господь,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истощатся воды в море, и река иссякнет и высохнет;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оскудеют реки, и каналы Египетские обмелеют и высохнут; камыш и тростник завянут.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Поля при реке, по берегам реки, и все, посеянное при реке, засохнет, развеется и исчезнет.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восплачут рыбаки, и возрыдают все, бросающие уду в реку, и ставящие сети в воде впадут в уныние;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будут в смущении обрабатывающие лен и ткачи белых полотен;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будут сокрушены сети, и все, которые содержат садки для живой рыбы, упадут в духе.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Так! обезумели князья Цоанские; совет мудрых советников фараоновых стал бессмысленным. Как скажете вы фараону: «я сын мудрецов, сын царей древних»?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Где они? где твои мудрецы? пусть они теперь скажут тебе; пусть узнают, что Господь Саваоф определил о Египте.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Обезумели князья Цоанские; обманулись князья Мемфисские, и совратили Египет с пути главы племен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Господь послал в него дух опьянения; и они ввели Египет в заблуждение во всех делах его, подобно тому, как пьяный бродит по блевотине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не будет в Египте такого дела, которое совершить умели бы голова и хвост, пальма и трость.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тот день Египтяне будут подобны женщинам, и вострепещут и убоятся движения руки Господа Саваофа, которую Он поднимет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Земля Иудина сделается ужасом для Египта; кто вспомнит о ней, тот затрепещет от определения Господа Саваофа, которое Он постановил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 тот день пять городов в земле Египетской будут говорить языком Ханаанским и клясться Господом Саваофом; один назовется городом солнца.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 тот день жертвенник Господу будет посреди земли Египетской, и памятник Господу у пределов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будет он знамением и свидетельством о Господе Саваофе в земле Египетской, потому что они воззовут к Господу по причине притеснителей, и Он пошлет им спасителя и заступника, и избавит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Господь явит Себя в Египте; и Египтяне в тот день познают Господа и принесут жертвы и дары, и дадут обеты Господу, и исполнят.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поразит Господь Египет; поразит и исцелит; они обратятся к Господу, и Он услышит их, и исцелит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тот день из Египта в Ассирию будет большая дорога, и будет приходить Ассур в Египет, и Египтяне в Ассирию; и Египтяне вместе с Ассириянами будут служить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 тот день Израиль будет третьим с Египтом и Ассириею; благословение будет посреди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которую благословит Господь Саваоф, говоря: благословен народ Мой Египтяне, и дело рук Моих Ассирияне, и наследие Мое Израиль.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год, когда Тартан пришел к Азоту, быв послан от Саргона, царя Ассирийского, и воевал против Азота, и взял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то самое время Господь сказал Исаии, сыну Амосову, так: пойди и сними вретище с чресл твоих и сбрось сандалии твои с ног твоих. Он так и сделал: ходил нагой и босой.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Господь: как раб Мой Исаия ходил нагой и босой три года, в указание и предзнаменование о Египте и Ефиопии,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поведет царь Ассирийский пленников из Египта и переселенцев из Ефиопии, молодых и старых, нагими и босыми и с обнаженными чреслами, в посрамление Египту.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ужаснутся и устыдятся из-за Ефиопии, надежды своей, и из-за Египта, которым хвалились.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скажут в тот день жители этой страны: «вот каковы те, на которых мы надеялись и к которым прибегали за помощью, чтобы спастись от царя Ассирийского! и как спаслись бы мы?»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Пророчество о пустыне приморской. Как бури на юге носятся, идет он от пустыни, из земли страшной.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Грозное видение показано мне: грабитель грабит, опустошитель опустошает; восходи, Елам, осаждай, Мид! всем стенаниям я положу конец.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 этого чресла мои трясутся; муки схватили меня, как муки рождающей. Я взволнован от того, что слышу; я смущен от того, что вижу.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Сердце мое трепещет; дрожь бьет меня; отрадная ночь моя превратилась в ужас для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Приготовляют стол, расстилают покрывала едят, пьют. «Вставайте, князья, мажьте щиты!»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так сказал мне Господь: пойди, поставь сторожа; пусть он сказывает, что увидит.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увидел он едущих попарно всадников на конях, всадников на ослах, всадников на верблюдах; и вслушивался он прилежно, с большим вниманием.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закричал, как лев: господин мой! на страже стоял я весь день, и на месте моем оставался целые ночи: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вот, едут люди, всадники на конях попарно. Потом он возгласил и сказал: пал, пал Вавилон, и все идолы богов его лежат на земле разбитые.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О, измолоченный мой и сын гумна моего! Что слышал я от Господа Саваофа, Бога Израилева, то и возвестил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Пророчество о Думе. Кричат мне с Сеира: сторож! сколько ночи? сторож! сколько ночи?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Сторож отвечает: приближается утро, но еще ночь. Если вы настоятельно спрашиваете, то обратитесь и приходите.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Пророчество об Аравии. В лесу Аравийском ночуйте, караваны Деданские!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Живущие в земле Фемайской! несите воды навстречу жаждущим; с хлебом встречайте бегущих,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они от мечей бегут, от меча обнаженного и от лука натянутого, и от лютости войны.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так сказал мне Господь: еще год, равный году наемничьему, и вся слава Кидарова исчезнет,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луков у храбрых сынов Кидара останется немного: так сказал Господь, Бог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Пророчество о долине видения. Что с тобою, что ты весь взошел на кровли?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Город шумный, волнующийся, город ликующий! Пораженные твои не мечом убиты и не в битве умерли;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все вожди твои бежали вместе, но были связаны стрелками; все найденные у тебя связаны вместе, как ни далеко бежали.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Потому говорю: оставьте меня, я буду плакать горько; не усиливайтесь утешать меня в разорении дочери народа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день смятения и попрания и замешательства в долине видения от Господа, Бога Саваофа. Ломают стену, и крик восходит на горы.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Елам несет колчан; люди на колесницах и всадники, и Кир обнажает щит.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вот, лучшие долины твои полны колесницами, и всадники выстроились против ворот,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снимают покров с Иудеи; и ты в тот день обращаешь взор на запас оружия в доме кедровом.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вы видите, что много проломов в стене города Давидова, и собираете воды в нижнем пруду;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отмечаете дома в Иерусалиме, и разрушаете дома, чтобы укрепить стену;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устрояете между двумя стенами хранилище для вод старого пруда. А на Того, Кто это делает, не взираете, и не смотрите на Того, Кто издавна определил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Господь, Господь Саваоф, призывает вас в этот день плакать и сетовать, и остричь волоса и препоясаться вретищем.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вот, веселье и радость! Убивают волов, и режут овец; едят мясо, и пьют вино: «будем есть и пить, ибо завтра умрем!»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открыл мне в уши Господь Саваоф: не будет прощено вам это нечестие, доколе не умрете, сказал Господь,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сказал Господь, Господь Саваоф: ступай, пойди к этому царедворцу, к Севне, начальнику дворца, [и скажи ему]: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что у тебя здесь, и кто здесь у тебя, что ты здесь высекаешь себе гробницу? Он высекает себе гробницу на возвышенности, вырубает в скале жилище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Вот, Господь перебросит тебя, как бросает сильный человек, и сожмет тебя в ком;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свернув тебя в сверток, бросит тебя, как меч, в землю обширную; там ты умрешь, и там великолепные колесницы твои будут поношением для дома господина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столкну тебя с места твоего, и свергну тебя со степени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будет в тот день, призову раба Моего Елиакима, сына Хелкиина,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одену его в одежду твою, и поясом твоим опояшу его, и власть твою передам в руки его; и будет он отцом для жителей Иерусалима и для дома Иудина.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ключ дома Давидова возложу на рамена его; отворит он, и никто не запрет; запрет он, и никто не отворит.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укреплю его как гвоздь в твердом месте; и будет он как седалище славы для дома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будет висеть на нем вся слава дома отца его, детей и внуков, всей домашней утвари до последних музыкальных орудий.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тот день, говорит Господь Саваоф, пошатнется гвоздь, укрепленный в твердом месте, и будет выбит, и упадет, и распадется вся тяжесть, которая на нем: ибо Господь говорит.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Пророчество о Тире. Рыдайте, корабли Фарсиса, ибо он разрушен; нет домов, и некому входить в дома. Так им возвещено из земли Киттийской.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Умолкните, обитатели острова, который наполняли купцы Сидонские, плавающие по морю.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 великим водам привозились в него семена Сихора, жатва большой реки, и был он торжищем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Устыдись, Сидон; ибо вот что говорит море, крепость морская: «как бы ни мучилась я родами и ни рождала, и ни воспитывала юношей, ни возращала девиц».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весть дойдет до Египтян, содрогнутся они, услышав о Тире.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Переселяйтесь в Фарсис, рыдайте, обитатели острова!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Это ли ваш ликующий город, которого начало от дней древних? Ноги его несут его скитаться в стране далекой.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определил это Тиру, который раздавал венцы, которого купцы были князья, торговцы знаменитости земли?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Господь Саваоф определил это, чтобы посрамить надменность всякой славы, чтобы унизить все знаменитости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Ходи по земле твоей, дочь Фарсиса, как река: нет более препоны.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простер руку Свою на море, потряс царства; Господь дал повеление о Ханаане разрушить крепости 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сказал: ты не будешь более ликовать, посрамленная девица, дочь Сидона! Вставай, иди в Киттим, но и там не будет тебе покоя.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 земля Халдеев. Этого народа прежде не было; Ассур положил ему начало из обитателей пустынь. Они ставят башни свои, разрушают чертоги его, превращают его в развалины.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Рыдайте, корабли Фарсисские! Ибо твердыня ваша разорена.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будет в тот день, забудут Тир на семьдесят лет, в мере дней одного царя. По окончании же семидесяти лет с Тиром будет то же, что поют о блуднице: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«Возьми цитру, ходи по городу, забытая блудница! Играй складно, пой много песен, чтобы вспомнили о тебе».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будет, по истечении семидесяти лет, Господь посетит Тир; и он снова начнет получать прибыль свою и будет блудодействовать со всеми царствами земными по всей вселенной.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торговля его и прибыль его будут посвящаемы Господу; не будут заперты и уложены в кладовые, ибо к живущим пред лицом Господа будет переходить прибыль от торговли его, чтобы они ели до сытости и имели одежду прочную.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Вот, Господь опустошает землю и делает ее бесплодною; изменяет вид ее и рассевает живущих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что будет с народом, то и со священником; что со слугою, то и с господином его; что со служанкою, то и с госпожою ее; что с покупающим, то и с продающим; что с заемщиком, то и с заимодавцем; что с ростовщиком, то и с дающим рост.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Земля опустошена вконец и совершенно разграблена, ибо Господь изрек слово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Сетует, уныла земля; поникла, уныла вселенная; поникли возвышавшиеся над народом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земля осквернена под живущими на ней, ибо они преступили законы, изменили устав, нарушили вечный завет.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 проклятие поедает землю, и несут наказание живущие на ней; за то сожжены обитатели земли, и немного осталось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Плачет сок грозда; болит виноградная лоза; воздыхают все, веселившиеся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Прекратилось веселье с тимпанами; умолк шум веселящихся; затихли звуки гуслей;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уже не пьют вина с песнями; горька сикера для пьющих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Разрушен опустевший город, все дома заперты, нельзя войти.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Плачут о вине на улицах; помрачилась всякая радость; изгнано всякое веселие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городе осталось запустение, и ворота развалились.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посреди земли, между народами, будет то же, что бывает при обивании маслин, при обирании винограда, когда кончена уборка.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Они возвысят голос свой, восторжествуют в величии Господа, громко будут восклицать с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Итак славьте Господа на востоке, на островах морских имя Господа, Бога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 края земли мы слышим песнь: «Слава Праведному!» И сказал я: беда мне, беда мне! увы мне! злодеи злодействуют, и злодействуют злодеи злодейски.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Ужас и яма и петля для тебя, житель земли!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Тогда побежавший от крика ужаса упадет в яму; и кто выйдет из ямы, попадет в петлю; ибо окна с небесной высоты растворятся, и основания земли потрясутся.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Земля сокрушается, земля распадается, земля сильно потрясена;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шатается земля, как пьяный, и качается, как колыбель, и беззаконие ее тяготеет на ней; она упадет, и уже не встанет.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будет в тот день: посетит Господь воинство выспреннее на высоте и царей земных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будут собраны вместе, как узники, в ров, и будут заключены в темницу, и после многих дней будут наказаны.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покраснеет луна, и устыдится солнце, когда Господь Саваоф воцарится на горе Сионе и в Иерусалиме, и пред старейшинами его будет слава.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Господи! Ты Бог мой; превознесу Тебя, восхвалю имя Твое, ибо Ты совершил дивное; предопределения древние истинны,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Ты превратил город в груду камней, твердую крепость в развалины; чертогов иноплеменников уже не стало в городе; вовек не будет он восстановлен.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Посему будут прославлять Тебя народы сильные; города страшных племен будут бояться Тебя,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Ты был убежищем бедного, убежищем нищего в тесное для него время, защитою от бури, тенью от зноя; ибо гневное дыхание тиранов было подобно буре против стены.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Как зной в месте безводном, Ты укротил буйство врагов; как зной тенью облака, подавлено ликование притеснителей.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сделает Господь Саваоф на горе сей для всех народов трапезу из тучных яств, трапезу из чистых вин, из тука костей и самых чистых вин;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уничтожит на горе сей покрывало, покрывающее все народы, покрывало, лежащее на всех племенах.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Поглощена будет смерть навеки, и отрет Господь Бог слезы со всех лиц, и снимет поношение с народа Своего по всей земле; ибо так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скажут в тот день: вот Он, Бог наш! на Него мы уповали, и Он спас нас! Сей есть Господь; на Него уповали мы; возрадуемся и возвеселимся во спасении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рука Господа почиет на горе сей, и Моав будет попран на месте своем, как попирается солома в навозе.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хотя он распрострет посреди его руки свои, как плавающий распростирает их для плавания; но Бог унизит гордость его вместе с лукавством рук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твердыню высоких стен твоих обрушит, низвергнет, повергнет на землю, в прах.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тот день будет воспета песнь сия в земле Иудиной: город крепкий у нас; спасение дал Он вместо стены и вала.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Отворите ворота; да войдет народ праведный, хранящий истину.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Твердого духом Ты хранишь в совершенном мире, ибо на Тебя уповает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Уповайте на Господа вовеки, ибо Господь Бог есть твердыня вечная: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ниспроверг живших на высоте, высоко стоявший город; поверг его, поверг на землю, бросил его в прах.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Нога попирает его, ноги бедного, стопы нищих.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Путь праведника прям; Ты уравниваешь стезю праведника.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 пути судов Твоих, Господи, мы уповали на Тебя; к имени Твоему и к воспоминанию о Тебе стремилась душа наша.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Душою моею я стремился к Тебе ночью, и духом моим я буду искать Тебя во внутренности моей с раннего утра: ибо когда суды Твои совершаются на земле, тогда живущие в мире научаются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нечестивый будет помилован, то не научится он правде, будет злодействовать в земле правых и не будет взирать на величие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Господи! рука Твоя была высоко поднята, но они не видали ее; увидят и устыдятся ненавидящие народ Твой; огонь пожрет врагов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Господи! Ты даруешь нам мир; ибо и все дела наши Ты устрояешь для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Господи Боже наш! другие владыки, кроме Тебя, господствовали над нами; но чрез Тебя только мы славим имя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Мертвые не оживут; Рефаимы не встанут, потому что Ты посетил и истребил их, и уничтожил всякую память о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Ты умножил народ, Господи, умножил народ, – прославил Себя, распространил все пределы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Господи! в бедствии он искал Тебя; изливал тихие моления, когда наказание Твое постигало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Как беременная женщина, при наступлении родов, мучится, вопит от болей своих, так были мы пред Тобою, Господи.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Были беременны, мучились – и рождали как бы ветер; спасения не доставили земле, и прочие жители вселенной не пали.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Оживут мертвецы Твои, восстанут мертвые тела! Воспряните и торжествуйте, поверженные в прахе: ибо роса Твоя – роса растений, и земля извергнет мертвецов.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Пойди, народ мой, войди в покои твои и запри за собой двери твои, укройся на мгновение, доколе не пройдет гнев;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вот, Господь выходит из жилища Своего наказать обитателей земли за их беззаконие, и земля откроет поглощенную ею кровь и уже не скроет убитых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тот день поразит Господь мечом Своим тяжелым, и большим и крепким, левиафана, змея, прямо бегущего, и левиафана, змея изгибающегося, и убьет чудовище морское.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тот день воспойте о нем – о возлюбленном винограднике: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Я, Господь, хранитель его, в каждое мгновение напояю его; ночью и днем стерегу его, чтобы кто не ворвался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Гнева нет во Мне. Но если бы кто противопоставил Мне в нем волчцы и терны, Я войною пойду против него, выжгу его совсем.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Разве прибегнет к защите Моей и заключит мир со Мною? тогда пусть заключит мир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грядущие дни укоренится Иаков, даст отпрыск и расцветет Израиль; и наполнится плодами вселенная.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ли Он поражал его, как поражал поражавших его? Так ли убивал его, как убиты убивавшие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Мерою Ты наказывал его, когда отвергал его; выбросил его сильным дуновением Своим как бы в день восточного ветра.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чрез это загладится беззаконие Иакова; и плодом сего будет снятие греха с него, когда все камни жертвенников он обратит в куски извести, и не будут уже стоять дубравы и истуканы солнца.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укрепленный город опустеет, жилища будут покинуты и заброшены, как пустыня. Там будет пастись теленок, и там он будет покоиться и объедать ветви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ветви его засохнут, их обломают; женщины придут и сожгут их. Так как это народ безрассудный, то не сжалится над ним Творец его, и не помилует его Создатель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будет в тот день: Господь потрясет все от великой реки до потока Египетского, и вы, сыны Израиля, будете собраны один к другому;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будет в тот день: вострубит великая труба, и придут затерявшиеся в Ассирийской земле и изгнанные в землю Египетскую и поклонятся Господу на горе святой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венку гордости пьяных Ефремлян, увядшему цветку красивого убранства его, который на вершине тучной долины сраженных вином!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крепкий и сильный у Господа, как ливень с градом и губительный вихрь, как разлившееся наводнение бурных вод, с силою повергает его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Ногами попирается венок гордости пьяных Ефремлян.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 увядшим цветком красивого убранства его, который на вершине тучной долины, делается то же, что бывает с созревшею прежде времени смоквою, которую, как скоро кто увидит, тотчас берет в руку и проглатывает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тот день Господь Саваоф будет великолепным венцом и славною диадемою для остатка народа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духом правосудия для сидящего в судилище и мужеством для отражающих неприятеля до ворот.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и эти шатаются от вина и сбиваются с пути от сикеры; священник и пророк спотыкаются от крепких напитков; побеждены вином, обезумели от сикеры, в видении ошибаются, в суждении спотыкаются.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все столы наполнены отвратительною блевотиною, нет чистого места.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говорят: «кого хочет он учить ведению? и кого вразумлять проповедью? отнятых от грудного молока, отлученных от сосцов матери?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все заповедь на заповедь, заповедь на заповедь, правило на правило, правило на правило, тут немного, и там немного».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За то лепечущими устами и на чужом языке будут говорить к этому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Им говорили: «вот – покой, дайте покой утружденному, и вот – успокоение». Но они не хотели слушать.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стало у них словом Господа: заповедь на заповедь, заповедь на заповедь, правило на правило, правило на правило, тут немного, там немного, – так что они пойдут, и упадут навзничь, и разобьются, и попадут в сеть и будут уловлены.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 слушайте слово Господне, хульники, правители народа сего, который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как вы говорите: «мы заключили союз со смертью и с преисподнею сделали договор: когда всепоражающий бич будет проходить, он не дойдет до нас, – потому что ложь сделали мы убежищем для себя, и обманом прикроем себя».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так говорит Господь Бог: вот, Я полагаю в основание на Сионе камень – камень испытанный, краеугольный, драгоценный, крепко утвержденный: верующий в него не постыдится.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поставлю суд мерилом и правду весами; и градом истребится убежище лжи, и воды потопят место укрывательства.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союз ваш со смертью рушится, и договор ваш с преисподнею не устоит. Когда пойдет всепоражающий бич, вы будете попраны.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Как скоро он пойдет, схватит вас; ходить же будет каждое утро, день и ночь, и один слух о нем будет внушать ужас.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Слишком коротка будет постель, чтобы протянуться; слишком узко и одеяло, чтобы завернуться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восстанет Господь, как на горе Перациме; разгневается, как на долине Гаваонской, чтобы сделать дело Свое, необычайное дело, и совершить действие Свое, чудное Свое действие.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Итак не кощунствуйте, чтобы узы ваши не стали крепче; ибо я слышал от Господа, Бога Саваофа, что истребление определено для всей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Приклоните ухо, и послушайте моего голоса; будьте внимательны, и выслушайте речь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Всегда ли земледелец пашет для посева, бороздит и боронит землю свою?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Нет; когда уровняет поверхность ее, он сеет чернуху, или рассыпает тмин, или разбрасывает пшеницу рядами, и ячмень в определенном месте, и полбу рядом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такому порядку учит его Бог его; Он наставляет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не молотят чернухи катком зубчатым, и колес молотильных не катают по тмину; но палкою выколачивают чернуху, и тмин – палкою.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Зерновой хлеб вымолачивают, но не разбивают его; и водят по нему молотильные колеса с конями их, но не растирают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это происходит от Господа Саваофа: дивны судьбы Его, велика премудрость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Ариилу, Ариилу, городу, в котором жил Давид! приложите год к году; пусть закалают жертвы.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Я стесню Ариил, и будет плач и сетование; и он останется у Меня, как Ариил.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расположусь станом вокруг тебя и стесню тебя стражею наблюдательною, и воздвигну против тебя укрепления.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будешь унижен, с земли будешь говорить, и глуха будет речь твоя из-под праха, и голос твой будет, как голос чревовещателя, и из-под праха шептать будет речь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Множество врагов твоих будет как мелкая пыль, и полчище лютых, как разлетающаяся плева; и это совершится внезапно, в одно мгновение.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Господь Саваоф посетит тебя громом и землетрясением, и сильным гласом, бурею и вихрем, и пламенем всепожирающего огня.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как сон, как ночное сновидение будет множество всех народов, воюющих против Ариила, и всех, выступивших против него и укреплений его и стеснивших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как голодному снится, будто он ест, но пробуждается, и душа его тоща; и как жаждущему снится, будто он пьет, но пробуждается, и вот он томится, и душа его жаждет: то же будет и множеству всех народов, воюющих против горы Сиона.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Изумляйтесь и дивитесь: они ослепили других, и сами ослепли; они пьяны, но не от вина, – шатаются, но не от сикеры;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навел на вас Господь дух усыпления и сомкнул глаза ваши, пророки, и закрыл ваши головы, прозорливцы.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всякое пророчество для вас то же, что слова в запечатанной книге, которую подают умеющему читать книгу и говорят: «прочитай ее»; и тот отвечает: «не могу, потому что она запечатана».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передают книгу тому, кто читать не умеет, и говорят: «прочитай ее»; и тот отвечает: «я не умею читать».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Господь: так как этот народ приближается ко Мне устами своими, и языком своим чтит Меня, сердце же его далеко отстоит от Меня, и благоговение их предо Мною есть изучение заповедей человеческих;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 вот, Я еще необычайно поступлю с этим народом, чудно и дивно, так что мудрость мудрецов его погибнет, и разума у разумных его не станет.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Горе тем, которые думают скрыться в глубину, чтобы замысл свой утаить от Господа, которые делают дела свои во мраке и говорят: «кто увидит нас? и кто узнает нас?»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Какое безрассудство! Разве можно считать горшечника, как глину? Скажет ли изделие о сделавшем его: «не он сделал меня»? и скажет ли произведение о художнике своем: «он не разумеет»?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Еще немного, очень немного, и Ливан не превратится ли в сад, а сад не будут ли почитать, как лес?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 тот день глухие услышат слова книги, и прозрят из тьмы и мрака глаза слепых.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страждущие более и более будут радоваться о Господе, и бедные люди будут торжествовать о Святом Израиля,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потому что не будет более обидчика, и хульник исчезнет, и будут истреблены все поборники неправды,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которые запутывают человека в словах, и требующему суда у ворот расставляют сети, и отталкивают правого.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Посему так говорит о доме Иакова Господь, Который искупил Авраама: тогда Иаков не будет в стыде, и лицо его более не побледнеет.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когда увидит у себя детей своих, дело рук Моих, то они свято будут чтить имя Мое и свято чтить Святого Иаковлева, и благоговеть пред Богом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Тогда блуждающие духом познают мудрость, и непокорные научатся послушанию.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непокорным сынам, говорит Господь, которые делают совещания, но без Меня, и заключают союзы, но не по духу Моему, чтобы прилагать грех ко греху: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вопросив уст Моих, идут в Египет, чтобы подкрепить себя силою фараона и укрыться под тенью Египта.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сила фараона будет для вас стыдом, и убежище под тенью Египта – бесчестием;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потому что князья его уже в Цоане, и послы его дошли до Ханеса.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Все они будут постыжены из-за народа, который бесполезен для них; не будет от него ни помощи, ни пользы, но – стыд и срам.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Тяжести на животных, идущих на юг, по земле угнетения и тесноты, откуда выходят львицы и львы, аспиды и летучие змеи; они несут на хребтах ослов богатства свои и на горбах верблюдов сокровища свои к народу, который не принесет им пользы.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помощь Египта будет тщетна и напрасна; потому Я сказал им: сила их – сидеть спокойно.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Теперь пойди, начертай это на доске у них, и впиши это в книгу, чтобы осталось на будущее время, навсегда,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это народ мятежный, дети лживые, дети, которые не хотят слушать закона Господня,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которые провидящим говорят: «перестаньте провидеть», и пророкам: «не пророчествуйте нам правды, говорите нам лестное, предсказывайте приятное;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сойдите с дороги, уклонитесь от пути; устраните от глаз наших Святого Израилева».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 так говорит Святой Израилев: так как вы отвергаете слово сие, а надеетесь на обман и неправду, и опираетесь на то: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 беззаконие это будет для вас, как угрожающая падением трещина, обнаружившаяся в высокой стене, которой разрушение настанет внезапно, в одно мгновение.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Он разрушит ее, как сокрушают глиняный сосуд, разбивая его без пощады, так что в обломках его не найдется и черепка, чтобы взять огня с очага или зачерпнуть воды из водоема.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так говорит Господь Бог, Святой Израилев: оставаясь на месте и в покое, вы спаслись бы; в тишине и уповании крепость ваша; но вы не хотели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говорили: «нет, мы на конях убежим», – за то и побежите; «мы на быстрых ускачем», – за то и преследующие вас будут быстры.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угрозы одного побежит тысяча, от угрозы пятерых побежите так, что остаток ваш будет как веха на вершине горы и как знамя на холме.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потому Господь медлит, чтобы помиловать вас, и потому еще удерживается, чтобы сжалиться над вами; ибо Господь есть Бог правды: блаженны все уповающие на Него!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Народ будет жить на Сионе в Иерусалиме; ты не будешь много плакать, – Он помилует тебя, по голосу вопля твоего, и как только услышит его, ответит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даст вам Господь хлеб в горести и воду в нужде; и учители твои уже не будут скрываться, и глаза твои будут видеть учителей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уши твои будут слышать слово, говорящее позади тебя: «вот путь, идите по нему», если бы вы уклонились направо и если бы вы уклонились налево.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вы будете считать скверною оклад идолов из серебра твоего и оклад истуканов из золота твоего; ты бросишь их, как нечистоту; ты скажешь им: «прочь отсюда».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Он даст дождь на семя твое, которым засеешь поле, и хлеб, плод земли, и он будет обилен и сочен; стада твои в тот день будут пастись на обширных пастбищах.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волы и ослы, возделывающие поле, будут есть корм соленый, очищенный лопатою и веялом.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на всякой горе высокой и на всяком холме возвышенном потекут ручьи, потоки вод, в день великого поражения, когда упадут башни.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свет луны будет как свет солнца, а свет солнца будет светлее всемеро, как свет семи дней, в тот день, когда Господь обвяжет рану народа Своего и исцелит нанесенные ему язвы.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Вот, имя Господа идет издали, горит гнев Его, и пламя его сильно, уста Его исполнены негодования, и язык Его, как огонь поядающий,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дыхание Его, как разлившийся поток, который поднимается даже до шеи, чтобы развеять народы до истощания; и будет в челюстях народов узда, направляющая к заблуждению.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у вас будут песни, как в ночь священного праздника, и веселие сердца, как у идущего со свирелью на гору Господню, к твердыне Израилевой.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возгремит Господь величественным гласом Своим и явит тяготеющую мышцу Свою в сильном гневе и в пламени поядающего огня, в буре и в наводнении и в каменном граде.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от гласа Господа содрогнется Ассур, жезлом поражаемый.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всякое движение определенного ему жезла, который Господь направит на него, будет с тимпанами и цитрами, и Он пойдет против него войною опустошительною.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Ибо Тофет давно уже устроен; он приготовлен и для царя, глубок и широк; в костре его много огня и дров; дуновение Господа, как поток серы, зажжет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тем, которые идут в Египет за помощью, надеются на коней и полагаются на колесницы, потому что их много, и на всадников, потому что они весьма сильны, а на Святого Израилева не взирают и к Господу не прибегают!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премудр Он; и наведет бедствие, и не отменит слов Своих; восстанет против дома нечестивых и против помощи делающих беззаконие.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Египтяне – люди, а не Бог; и кони их – плоть, а не дух. И прострет руку Свою Господь, и споткнется защитник, и упадет защищаемый, и все вместе погибнут.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так сказал мне Господь: как лев, как скимен, ревущий над своею добычею, хотя бы множество пастухов кричало на него, от крика их не содрогнется и множеству их не уступит, – так Господь Саваоф сойдет сразиться за гору Сион и за холм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Как птицы – птенцов, так Господь Саваоф покроет Иерусалим, защитит и избавит, пощадит и спасет.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Обратитесь к Тому, от Которого вы столько отпали, сыны Израиля!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тот день отбросит каждый человек своих серебряных идолов и золотых своих идолов, которых руки ваши сделали вам на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Ассур падет не от человеческого меча, и не человеческий меч потребит его, – он избежит от меча, и юноши его будут податью.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 страха пробежит мимо крепости своей; и князья его будут пугаться знамени, говорит Господь, Которого огонь на Сионе и горнило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Вот, Царь будет царствовать по правде, и князья будут править по закону;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каждый из них будет как защита от ветра и покров от непогоды, как источники вод в степи, как тень от высокой скалы в земле жаждущей.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очи видящих не будут закрываемы, и уши слышащих будут внимать.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сердце легкомысленных будет уметь рассуждать; и косноязычные будут говорить ясно.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Невежду уже не будут называть почтенным, и о коварном не скажут, что он честный.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невежда говорит глупое, и сердце его помышляет о беззаконном, чтобы действовать лицемерно и произносить хулу на Господа, душу голодного лишать хлеба и отнимать питье у жаждущего.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 коварного и действования гибельные: он замышляет ковы, чтобы погубить бедного словами лжи, хотя бы бедный был и прав.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честный и мыслит о честном и твердо стоит во всем, что честно.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Женщины беспечные! встаньте, послушайте голоса моего; дочери беззаботные! приклоните слух к моим словам.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Еще несколько дней сверх года, и ужаснетесь, беспечные! ибо не будет обирания винограда, и время жатвы не настанет.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Содрогнитесь, беззаботные! ужаснитесь, беспечные! сбросьте одежды, обнажитесь и препояшьте чресла.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Будут бить себя в грудь о прекрасных полях, о виноградной лозе плодовитой.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 земле народа моего будут расти терны и волчцы, равно и на всех домах веселья в ликующем городе;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чертоги будут оставлены; шумный город будет покинут; Офел и башня навсегда будут служить, вместо пещер, убежищем диких ослов и пасущихся стад,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Доколе не излиется на нас Дух свыше, и пустыня не сделается садом, а сад не будут считать лесом.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суд водворится в этой пустыне, и правосудие будет пребывать на плодоносном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делом правды будет мир, и плодом правосудия – спокойствие и безопасность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Тогда народ мой будет жить в обители мира и в селениях безопасных, и в покоищах блаженных.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град будет падать на лес, и город спустится в долину.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Блаженны вы, сеющие при всех водах и посылающие туда вола и осла.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тебе, опустошитель, который не был опустошаем, и грабитель, которого не грабили! Когда кончишь опустошение, будешь опустошен и ты; когда прекратишь грабительства, разграбят и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помилуй нас; на Тебя уповаем мы; будь нашею мышцею с раннего утра и спасением нашим во время тесное.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 грозного гласа Твоего побегут народы; когда восстанешь, рассеются племена,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будут собирать добычу вашу, как собирает гусеница; бросятся на нее, как бросается саранча.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Высок Господь, живущий в вышних; Он наполнит Сион судом и правдою.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настанут безопасные времена твои, изобилие спасения, мудрости и ведения; страх Господень будет сокровищем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Вот, сильные их кричат на улицах; послы для мира горько плачут.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Опустели дороги; не стало путешествующих; он нарушил договор, разрушил города, – ни во что ставит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Земля сетует, сохнет; Ливан постыжен, увял; Сарон похож стал на пустыню, и обнажены от листьев своих Васан и Кармил.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Ныне Я восстану, говорит Господь, ныне поднимусь, ныне вознесусь.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Вы беременны сеном, разродитесь соломою; дыхание ваше – огонь, который пожрет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будут народы, как горящая известь, как срубленный терновник, будут сожжены в огне.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Слушайте, дальние, что сделаю Я; и вы, ближние, познайте могущество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Устрашились грешники на Сионе; трепет овладел нечестивыми: «кто из нас может жить при огне пожирающем? кто из нас может жить при вечном пламени?»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Тот, кто ходит в правде и говорит истину; кто презирает корысть от притеснения, удерживает руки свои от взяток, затыкает уши свои, чтобы не слышать о кровопролитии, и закрывает глаза свои, чтобы не видеть зла;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тот будет обитать на высотах; убежище его – неприступные скалы; хлеб будет дан ему; вода у него не иссякнет.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Глаза твои увидят Царя в красоте Его, узрят землю отдаленную;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сердце твое будет только вспоминать об ужасах: «где делавший перепись? где весивший дань? где осматривающий башни?»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увидишь более народа свирепого, народа с глухою, невнятною речью, с языком странным, непонятным.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Взгляни на Сион, город праздничных собраний наших; глаза твои увидят Иерусалим, жилище мирное, непоколебимую скинию; столпы ее никогда не исторгнутся, и ни одна вервь ее не порвется.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Там у нас великий Господь будет вместо рек, вместо широких каналов; туда не войдет ни одно весельное судно, и не пройдет большой корабль.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Господь – судия наш, Господь – законодатель наш, Господь – царь наш; Он спасет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Ослабли веревки твои, не могут удержать мачты и натянуть паруса. Тогда будет большой раздел добычи, так что и хромые пойдут на грабеж.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ни один из жителей не скажет: «я болен»; народу, живущему там, будут отпущены согрешения.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Приступите, народы, слушайте и внимайте, племена! да слышит земля и все, что наполняет ее, вселенная и все, рождающееся в ней!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гнев Господа на все народы, и ярость Его на все воинство их. Он предал их заклятию, отдал их на заклание.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убитые их будут разбросаны, и от трупов их поднимется смрад, и горы размокнут от крови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истлеет все небесное воинство; и небеса свернутся, как свиток книжный; и все воинство их падет, как спадает лист с виноградной лозы, и как увядший лист – со смоковницы.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упился меч Мой на небесах: вот, для суда нисходит он на Едом и на народ, преданный Мною заклятию.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Меч Господа наполнится кровью, утучнеет от тука, от крови агнцев и козлов, от тука с почек овнов: ибо жертва у Господа в Восоре и большое заклание в земле Едома.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буйволы падут с ними и тельцы вместе с волами, и упьется земля их кровью, и прах их утучнеет от тука.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день мщения у Господа, год возмездия за Сион.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превратятся реки его в смолу, и прах его – в серу, и будет земля его горящею смолою: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будет гаснуть ни днем, ни ночью; вечно будет восходить дым ее; будет от рода в род оставаться опустелою; во веки веков никто не пройдет по 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завладеют ею пеликан и еж; и филин и ворон поселятся в ней; и протянут по ней вервь разорения и отвес уничтожения.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Никого не останется там из знатных ее, кого можно было бы призвать на царство, и все князья ее будут ничто.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зарастут дворцы ее колючими растениями, крапивою и репейником – твердыни ее; и будет она жилищем шакалов, пристанищем страусов.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звери пустыни будут встречаться с дикими кошками, и лешие будут перекликаться один с другим; там будет отдыхать ночное привидение и находить себе покой.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Там угнездится летучий змей, будет класть яйца и выводить детей и собирать их под тень свою; там и коршуны будут собираться один к другому.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Отыщите в книге Господней и прочитайте; ни одно из сих не преминет прийти, и одно другим не заменится. Ибо сами уста Его повелели, и сам дух Его соберет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Сам Он бросил им жребий, и Его рука разделила им ее мерою; вовеки будут они владеть ею, из рода в род будут жить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Возвеселится пустыня и сухая земля, и возрадуется страна необитаемая и расцветет как нарцисс;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великолепно будет цвести и радоваться, будет торжествовать и ликовать; слава Ливана дастся ей, великолепие Кармила и Сарона; они увидят славу Господа, величие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Укрепите ослабевшие руки и утвердите колени дрожащие;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скажите робким душою: будьте тверды, не бойтесь; вот Бог ваш, придет отмщение, воздаяние Божие; Он придет и спасет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откроются глаза слепых, и уши глухих отверзутся.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хромой вскочит, как олень, и язык немого будет петь; ибо пробьются воды в пустыне, и в степи – потоки.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превратится призрак вод в озеро, и жаждущая земля – в источники вод; в жилище шакалов, где они покоятся, будет место для тростника и камыша.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будет там большая дорога, и путь по ней назовется путем святым: нечистый не будет ходить по нему; но он будет для них одних; идущие этим путем, даже и неопытные, не заблудятся.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Льва не будет там, и хищный зверь не взойдет на него; его не найдется там, а будут ходить искупленные.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возвратятся избавленные Господом, придут на Сион с радостным восклицанием; и радость вечная будет над головою их; они найдут радость и веселье, а печаль и воздыхание удалятся.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в четырнадцатый год царя Езекии, пошел Сеннахирим, царь Ассирийский, против всех укрепленных городов Иудеи и взял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 царь Ассирийский из Лахиса в Иерусалим к царю Езекии Рабсака с большим войском; и он остановился у водопровода верхнего пруда на дороге поля белильничьего.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вышел к нему Елиаким, сын Хелкиин, начальник дворца, и Севна писец, и Иоах, сын Асафов, дееписатель.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им Рабсак: скажите Езекии: так говорит царь великий, царь Ассирийский: что это за упование, на которое ты уповаешь?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думаю, что это одни пустые слова, а для войны нужны совет и сила: итак на кого ты уповаешь, что отложился от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ты думаешь опереться на Египет, на эту трость надломленную, которая, если кто опрется на нее, войдет тому в руку и проколет ее! Таков фараон, царь Египетский, для всех уповающих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если скажешь мне: «на Господа, Бога нашего, мы уповаем», то на Того ли, Которого высоты и жертвенники отменил Езекия и сказал Иуде и Иерусалиму: «пред сим только жертвенником поклоняйтесь»?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Итак вступи в союз с господином моим, царем Ассирийским; я дам тебе две тысячи коней; можешь ли достать себе всадников на них?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как ты хочешь заставить отступить вождя, одного из малейших рабов господина моего, надеясь на Египет, ради колесниц и коней?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 разве я без воли Господней пошел на землю сию, чтобы разорить ее? Господь сказал мне: «пойди на землю сию и разори ее».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Елиаким и Севна и Иоах Рабсаку: говори рабам твоим по-арамейски, потому что мы понимаем, а не говори с нами по-иудейски, вслух народа, который на стене.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Рабсак: разве только к господину твоему и к тебе послал меня господин мой сказать слова сии? Нет, также и к людям, которые сидят на стене, чтобы есть помет свой и пить мочу свою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встал Рабсак, и возгласил громким голосом по-иудейски, и сказал: слушайте слово царя великого, царя Ассирийского!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говорит царь: пусть не обольщает вас Езекия, ибо он не может спасти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пусть не обнадеживает вас Езекия Господом, говоря: «спасет нас Господь; не будет город сей отдан в руки царя Ассирийского».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слушайте Езекии, ибо так говорит царь Ассирийский: примиритесь со мною и выйдите ко мне, и пусть каждый ест плоды виноградной лозы своей и смоковницы своей, и пусть каждый пьет воду из своего колодезя,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доколе я не приду и не возьму вас в землю такую же, как и ваша земля, в землю хлеба и вина, в землю плодов и виноградников.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Итак да не обольщает вас Езекия, говоря: «Господь спасет нас». Спасли ли боги народов, каждый свою землю, от руки царя Ассирийского?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Где боги Емафа и Арпада? Где боги Сепарваима? Спасли ли они Самарию от руки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Который из всех богов земель сих спас землю свою от руки моей? Так неужели спасет Господь Иерусалим от руки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они молчали и не отвечали ему ни слова, потому что от царя дано было приказание: «не отвечайте 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пришел Елиаким, сын Хелкиин, начальник дворца, и Севна писец, и Иоах, сын Асафов, дееписатель, к Езекии в разодранных одеждах и пересказали ему слова Рабсака.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услышал это царь Езекия, то разодрал одежды свои и покрылся вретищем, и пошел в дом Господень;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 Елиакима, начальника дворца, и Севну писца, и старших священников, покрытых вретищами, к пророку Исаии, сыну Амосову.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они сказали ему: так говорит Езекия: день скорби и наказания и посрамления день сей, ибо младенцы дошли до отверстия утробы матерней, а силы нет родить.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Может быть, услышит Господь Бог твой слова Рабсака, которого послал царь Ассирийский, господин его, хулить Бога живого и поносить словами, какие слышал Господь, Бог твой; вознеси же молитву об оставшихся, которые находятся еще в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пришли слуги царя Езекии к Исаии.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им Исаия: так скажите господину вашему: так говорит Господь: не бойся слов, которые слышал ты, которыми поносили Меня слуги царя Ассирийского.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Вот, Я пошлю в него дух, и он услышит весть, и возвратится в землю свою, и Я поражу его мечом в земле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возвратился Рабсак и нашел царя Ассирийского воюющим против Ливны; ибо он слышал, что тот отошел от Лахиса.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услышал он о Тиргаке, царе Ефиопском; ему сказали: вот, он вышел сразиться с тобою. Услышав это, он послал послов к Езекии, сказав: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скажите Езекии, царю Иудейскому: пусть не обманывает тебя Бог твой, на Которого ты уповаешь, думая: «не будет отдан Иерусалим в руки царя Ассирийского».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ты слышал, что сделали цари Ассирийские со всеми землями, положив на них заклятие; ты ли уцелеешь?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Боги народов, которых разорили отцы мои, спасли ли их, спасли ли Гозан и Харан, и Рецеф, и сынов Едена, что в Фалассаре?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Где царь Емафа и царь Арпада, и царь города Сепарваима, Ены и Иввы?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взял Езекия письмо из руки послов и прочитал его, и пошел в дом Господень, и развернул его Езекия пред лицом Господним;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молился Езекия пред лицом Господним и говорил: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Господи Саваоф, Боже Израилев, сидящий на херувимах! Ты один Бог всех царств земли; Ты сотворил небо и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Приклони, Господи, ухо Твое и услышь; открой, Господи, очи Твои и воззри, и услышь слова Сеннахирима, который послал поносить Тебя, Бога живого.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Правда, о, Господи! цари Ассирийские опустошили все страны и земли их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побросали богов их в огонь; но это были не боги, а изделие рук человеческих, дерево и камень, потому и истребили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ныне, Господи, Боже наш, спаси нас от руки его; и узнают все царства земли, что Ты, Господи, Бог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послал Исаия, сын Амосов, к Езекии сказать: так говорит Господь, Бог Израилев: о чем ты молился Мне против Сеннахирима, царя Ассирийского,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вот слово, которое Господь изрек о нем: презрит тебя, посмеется над тобою девствующая дочь Сиона, покачает вслед тебя головою дочь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Кого ты порицал и поносил? и на кого возвысил голос и поднял так высоко глаза твои? на Святого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Чрез рабов твоих ты порицал Господа и сказал: «со множеством колесниц моих я взошел на высоту гор, на ребра Ливана, и срубил рослые кедры его, отличные кипарисы его, и пришел на самую вершину его, в рощу сада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откапывал я, и пил воду; и осушу ступнями ног моих все реки Египетские».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Разве не слышал ты, что Я издавна сделал это, в древние дни предначертал это, а ныне выполнил тем, что ты опустошаешь крепкие города, превращая их в груды развалин?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жители их сделались маломощны, трепещут и остаются в стыде; они стали как трава на поле и нежная зелень, как порост на кровлях и опаленный хлеб, прежде нежели выколосился.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Сядешь ли ты, выйдешь ли, войдешь ли, Я знаю все, знаю и дерзость твою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За твою дерзость против Меня и за то, что надмение твое дошло до ушей Моих, Я вложу кольцо Мое в ноздри твои и удила Мои в рот твой, и возвращу тебя назад тою же дорогою, которою ты пришел.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вот тебе, Езекия, знамение: ешьте в этот год выросшее от упавшего зерна, и на другой год – самородное; а на третий год сейте и жните, и садите виноградные сады, и ешьте плоды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уцелевший в доме Иудином остаток пустит опять корень внизу и принесет плод вверху,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из Иерусалима произойдет остаток, и спасенное – от горы Сиона. Ревность Господа Саваофа соделает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Посему так говорит Господь о царе Ассирийском: «не войдет он в этот город и не бросит туда стрелы, и не приступит к нему со щитом, и не насыплет против него вала.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 той же дороге, по которой пришел, возвратится, а в город сей не войдет,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Я буду охранять город сей, чтобы спасти его ради Себя и ради Давида, раба Моего».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вышел Ангел Господень и поразил в стане Ассирийском сто восемьдесят пять тысяч человек. И встали поутру, и вот, все тела мертвые.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отступил, и пошел, и возвратился Сеннахирим, царь Ассирийский, и жил в Ниневии.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когда он поклонялся в доме Нисроха, бога своего, Адрамелех и Шарецер, сыновья его, убили его мечом, а сами убежали в землю Араратскую. И воцарился Асардан,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те дни Езекия заболел смертельно. И пришел к нему пророк Исаия, сын Амосов, и сказал ему: так говорит Господь: сделай завещание для дома твоего, ибо ты умрешь, не выздоровеешь.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Езекия отворотился лицом к стене и молился Господу,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«О, Господи! вспомни, что я ходил пред лицом Твоим верно и с преданным Тебе сердцем и делал угодное в очах Твоих». И заплакал Езекия сильно.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было слово Господне к Исаии, и сказано: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пойди и скажи Езекии: так говорит Господь, Бог Давида, отца твоего: Я услышал молитву твою, увидел слезы твои, и вот, Я прибавлю к дням твоим пятнадцать 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от руки царя Ассирийского спасу тебя и город сей и защищу город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вот тебе знамение от Господа, что Господь исполнит слово, которое Он изрек.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я возвращу назад на десять ступеней солнечную тень, которая прошла по ступеням Ахазовым. И возвратилось солнце на десять ступеней по ступеням, по которым оно сходило.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Молитва Езекии, царя Иудейского, когда он болен был и выздоровел от болезни: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«Я сказал в себе: в преполовение дней моих должен я идти во врата преисподней; я лишен остатка лет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говорил: не увижу я Господа, Господа на земле живых; не увижу больше человека между живущими в мире;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жилище мое снимается с места и уносится от меня, как шалаш пастушеский; я должен отрезать подобно ткачу жизнь мою; Он отрежет меня от основы; день и ночь я ждал, что Ты пошлешь мне кончину.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ждал до утра; подобно льву, Он сокрушал все кости мои; день и ночь я ждал, что Ты пошлешь мне кончину.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Как журавль, как ласточка издавал я звуки, тосковал как голубь; уныло смотрели глаза мои к небу: Господи! тесно мне; спаси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 скажу я? Он сказал мне, Он и сделал. Тихо буду проводить все годы жизни моей, помня горесть души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Господи! так живут, и во всем этом жизнь моего духа; Ты исцелишь меня, даруешь мне жизнь.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Вот, во благо мне была сильная горесть, и Ты избавил душу мою от рва погибели, бросил все грехи мои за хребет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не преисподняя славит Тебя, не смерть восхваляет Тебя, не нисшедшие в могилу уповают на истину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Живой, только живой прославит Тебя, как я ныне: отец возвестит детям истину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Господь спасет меня; и мы во все дни жизни нашей со звуками струн моих будем воспевать песни в доме Господнем».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Исаия: пусть принесут пласт смокв и обложат им нарыв; и он выздоровеет.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Езекия сказал: какое знамение, что я буду ходить в дом Господень?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39:1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 Меродах Валадан, сын Валадана, царь Вавилонский, прислал к Езекии письмо и дары, ибо слышал, что он был болен и выздоровел.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обрадовался посланным Езекия, и показал им дом сокровищ своих, серебро и золото, и ароматы, и драгоценные масти, весь оружейный свой дом и все, что находилось в сокровищницах его; ничего не осталось, чего не показал бы им Езекия в доме своем и во всем владении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пришел пророк Исаия к царю Езекии и сказал ему: что говорили эти люди? и откуда они приходили к тебе? Езекия сказал: из далекой земли приходили они ко мне, из Вавилона.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Исаия: что видели они в доме твоем? Езекия сказал: видели все, что есть в доме моем; ничего не осталось в сокровищницах моих, чего я не показал бы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Исаия Езекии: выслушай слово Господа Саваофа: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придут дни, и все, что есть в доме твоем и что собрали отцы твои до сего дня, будет унесено в Вавилон; ничего не останется,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возьмут из сыновей твоих, которые произойдут от тебя, которых ты родишь, – и они будут евнухами во дворце царя Вавилонского.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Езекия Исаии: благо слово Господне, которое ты изрек; потому что, присовокупил он, мир и благосостояние пребудут во дни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Утешайте, утешайте народ Мой, говорит Бог ваш;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говорите к сердцу Иерусалима и возвещайте ему, что исполнилось время борьбы его, что за неправды его сделано удовлетворение, ибо он от руки Господней принял вдвое за все грехи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Глас вопиющего в пустыне: приготовьте путь Господу, прямыми сделайте в степи стези Богу нашему;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всякий дол да наполнится, и всякая гора и холм да понизятся, кривизны выпрямятся, и неровные пути сделаются гладкими;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явится слава Господня, и узрит всякая плоть [спасение Божие]; ибо уста Господни изрекли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Голос говорит: возвещай! И сказал: что мне возвещать? Всякая плоть – трава, и вся красота ее – как цвет полевой.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Засыхает трава, увядает цвет, когда дунет на него дуновение Господа: так и народ – трава.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Трава засыхает, цвет увядает, а слово Бога нашего пребудет вечно.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Взойди на высокую гору, благовествующий Сион! возвысь с силою голос твой, благовествующий Иерусалим! возвысь, не бойся; скажи городам Иудиным: вот Бог ваш!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Вот, Господь Бог грядет с силою, и мышца Его со властью. Вот, награда Его с Ним и воздаяние Его пред лицом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Как пастырь Он будет пасти стадо Свое; агнцев будет брать на руки и носить на груди Своей, и водить дойных.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Кто исчерпал воды горстью своею и пядью измерил небеса, и вместил в меру прах земли, и взвесил на весах горы и на чашах весовых холмы?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Кто уразумел дух Господа, и был советником у Него и учил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 кем советуется Он, и кто вразумляет Его и наставляет Его на путь правды, и учит Его знанию, и указывает Ему путь мудрости?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 народы – как капля из ведра, и считаются как пылинка на весах. Вот, острова как порошинку поднимает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Ливана недостаточно для жертвенного огня, и животных на нем – для всесожжения.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Все народы пред Ним как ничто, – менее ничтожества и пустоты считаются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Итак кому уподобите вы Бога? И какое подобие найдете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Идола выливает художник, и золотильщик покрывает его золотом и приделывает серебряные цепочки.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кто беден для такого приношения, выбирает негниющее дерево, приискивает себе искусного художника, чтобы сделать идола, который стоял бы твердо.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Разве не знаете? разве вы не слышали? разве вам не говорено было от начала? разве вы не уразумели из оснований земли?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есть Тот, Который восседает над кругом земли, и живущие на ней – как саранча пред Ним; Он распростер небеса, как тонкую ткань, и раскинул их, как шатер для жилья.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обращает князей в ничто, делает чем-то пустым судей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Едва они посажены, едва посеяны, едва укоренился в земле ствол их, и как только Он дохнул на них, они высохли, и вихрь унес их, как солому.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Кому же вы уподобите Меня и с кем сравните? говорит Святой.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Поднимите глаза ваши на высоту небес и посмотрите, кто сотворил их? Кто выводит воинство их счетом? Он всех их называет по имени: по множеству могущества и великой силе у Него ничто не выбывает.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Как же говоришь ты, Иаков, и высказываешь, Израиль: «путь мой сокрыт от Господа, и дело мое забыто у Бога моего»?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Разве ты не знаешь? разве ты не слышал, что вечный Господь Бог, сотворивший концы земли, не утомляется и не изнемогает? разум Его неисследим.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 дает утомленному силу, и изнемогшему дарует крепость.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Утомляются и юноши и ослабевают, и молодые люди падают,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 надеющиеся на Господа обновятся в силе: поднимут крылья, как орлы, потекут – и не устанут, пойдут – и не утомятся.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Умолкните предо Мною, острова, и народы да обновят свои силы; пусть они приблизятся и скажут: «станем вместе на суд».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Кто воздвиг от Востока мужа правды, призвал его следовать за собою, предал ему народы и покорил царей? Он обратил их мечом его в прах, луком его в солому, разносимую ветром.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гонит их, идет спокойно дорогою, по которой никогда не ходил ногами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сделал и совершил это? Тот, Кто от начала вызывает роды; Я – Господь первый, и в последних – Я тот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Увидели острова и ужаснулись, концы земли затрепетали. Они сблизились и сошлись.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Каждый помогает своему товарищу и говорит своему брату: «крепись!»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Кузнец ободряет плавильщика, разглаживающий листы молотом – кующего на наковальне, говоря о спайке: «хороша»; и укрепляет гвоздями, чтобы было твердо.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ты, Израиль, раб Мой, Иаков, которого Я избрал, семя Авраама, друга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ты, которого Я взял от концов земли и призвал от краев ее, и сказал тебе: «ты Мой раб, Я избрал тебя и не отвергну тебя»: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бойся, ибо Я с тобою; не смущайся, ибо Я Бог твой; Я укреплю тебя, и помогу тебе, и поддержу тебя десницею правды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в стыде и посрамлении останутся все, раздраженные против тебя; будут как ничто и погибнут препирающиеся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Будешь искать их, и не найдешь их, враждующих против тебя; борющиеся с тобою будут как ничто, совершенно ничто;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Я Господь, Бог твой; держу тебя за правую руку твою, говорю тебе: «не бойся, Я помогаю тебе».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бойся, червь Иаков, малолюдный Израиль, – Я помогаю тебе, говорит Господь и Искупитель твой, Святой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Вот, Я сделал тебя острым молотилом, новым, зубчатым; ты будешь молотить и растирать горы, и холмы сделаешь как мякину.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Ты будешь веять их, и ветер разнесет их, и вихрь развеет их; а ты возрадуешься о Господе, будешь хвалиться Святым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Бедные и нищие ищут воды, и нет ее; язык их сохнет от жажды: Я, Господь, услышу их, Я, Бог Израилев, не оставлю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Открою на горах реки и среди долин источники; пустыню сделаю озером и сухую землю – источниками воды;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посажу в пустыне кедр, ситтим и мирту и маслину; насажу в степи кипарис, явор и бук вместе,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чтобы увидели и познали, и рассмотрели и уразумели, что рука Господня соделала это, и Святой Израилев сотворил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Представьте дело ваше, говорит Господь; приведите ваши доказательства, говорит Царь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Пусть они представят и скажут нам, что произойдет; пусть возвестят что-либо прежде, нежели оно произошло, и мы вникнем умом своим и узнаем, как оно кончилось, или пусть предвозвестят нам о будущем.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Скажите, что произойдет в будущем, и мы будем знать, что вы боги, или сделайте что-нибудь, доброе ли, худое ли, чтобы мы изумились и вместе с вами увидели.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вы ничто, и дело ваше ничтожно; мерзость тот, кто избирает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Я воздвиг его от севера, и он придет; от восхода солнца будет призывать имя Мое и попирать владык, как грязь, и топтать, как горшечник глину.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Кто возвестил об этом изначала, чтобы нам знать, и задолго пред тем, чтобы нам можно было сказать: «правда»? Но никто не сказал, никто не возвестил, никто не слыхал слов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Я первый сказал Сиону: «вот оно!» и дал Иерусалиму благовестника.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 Я смотрел, и не было никого, и между ними не нашлось советника, чтоб Я мог спросить их, и они дали ответ.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Вот, все они ничто, ничтожны и дела их; ветер и пустота истуканы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Вот, Отрок Мой, Которого Я держу за руку, избранный Мой, к которому благоволит душа Моя. Положу дух Мой на Него, и возвестит народам суд;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возопиет и не возвысит голоса Своего, и не даст услышать его на улицах;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трости надломленной не переломит, и льна курящегося не угасит; будет производить суд по истине;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ослабеет и не изнеможет, доколе на земле не утвердит суда, и на закон Его будут уповать острова.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говорит Господь Бог, сотворивший небеса и пространство их, распростерший землю с произведениями ее, дающий дыхание народу на ней и дух ходящим по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Я, Господь, призвал Тебя в правду, и буду держать Тебя за руку и хранить Тебя, и поставлю Тебя в завет для народа, во свет для язычников,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чтобы открыть глаза слепых, чтобы узников вывести из заключения и сидящих во тьме – из темницы.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Господь, это – Мое имя, и не дам славы Моей иному и хвалы Моей истуканам.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Вот, предсказанное прежде сбылось, и новое Я возвещу; прежде нежели оно произойдет, Я возвещу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Пойте Господу новую песнь, хвалу Ему от концов земли, вы, плавающие по морю, и все, наполняющее его, острова и живущие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Да возвысит голос пустыня и города ее, селения, где обитает Кидар; да торжествуют живущие на скалах, да возглашают с вершин гор.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воздадут Господу славу, и хвалу Его да возвестят на островах.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Господь выйдет, как исполин, как муж браней возбудит ревность; воззовет и поднимет воинский крик, и покажет Себя сильным против врагов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Долго молчал Я, терпел, удерживался; теперь буду кричать, как рождающая, буду разрушать и поглощать все;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опустошу горы и холмы, и всю траву их иссушу; и реки сделаю островами, и осушу озера;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поведу слепых дорогою, которой они не знают, неизвестными путями буду вести их; мрак сделаю светом пред ними, и кривые пути – прямыми: вот что Я сделаю для них и не оставлю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обратятся вспять и великим стыдом покроются надеющиеся на идолов, говорящие истуканам: «вы наши боги».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Слушайте, глухие, и смотрите, слепые, чтобы видеть.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Кто так слеп, как раб Мой, и глух, как вестник Мой, Мною посланный? Кто так слеп, как возлюбленный, так слеп, как раб Господа?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Ты видел многое, но не замечал; уши были открыты, но не слышал.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Господу угодно было, ради правды Своей, возвеличить и прославить закон.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это народ разоренный и разграбленный; все они связаны в подземельях и сокрыты в темницах; сделались добычею, и нет избавителя; ограблены, и никто не говорит: «отдай назад!»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Кто из вас приклонил к этому ухо, вникнул и выслушал это для будущего?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Кто предал Иакова на разорение и Израиля грабителям? не Господь ли, против Которого мы грешили? Не хотели они ходить путями Его и не слушали закона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Он излил на них ярость гнева Своего и лютость войны: она окружила их пламенем со всех сторон, но они не примечали; и горела у них, но они не уразумели этого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Ныне же так говорит Господь, сотворивший тебя, Иаков, и устроивший тебя, Израиль: не бойся, ибо Я искупил тебя, назвал тебя по имени твоему; ты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Будешь ли переходить через воды, Я с тобою, – через реки ли, они не потопят тебя; пойдешь ли через огонь, не обожжешься, и пламя не опалит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Я Господь, Бог твой, Святой Израилев, Спаситель твой; в выкуп за тебя отдал Египет, Ефиопию и Савею за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как ты дорог в очах Моих, многоценен, и Я возлюбил тебя, то отдам других людей за тебя, и народы за душу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бойся, ибо Я с тобою; от востока приведу племя твое и от запада соберу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Северу скажу: «отдай»; и югу: «не удерживай; веди сыновей Моих издалека и дочерей Моих от концов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каждого, кто называется Моим именем, кого Я сотворил для славы Моей, образовал и устроил.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Выведи народ слепой, хотя у него есть глаза, и глухой, хотя у него есть уши».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Пусть все народы соберутся вместе, и совокупятся племена. Кто между ними предсказал это? пусть возвестят, что было от начала; пусть представят свидетелей от себя и оправдаются, чтобы можно было услышать и сказать: «правда!»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Мои свидетели, говорит Господь, вы и раб Мой, которого Я избрал, чтобы вы знали и верили Мне, и разумели, что это Я: прежде Меня не было Бога и после Меня не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Я, Я Господь, и нет Спасителя кроме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предрек и спас, и возвестил; а иного нет у вас, и вы – свидетели Мои, говорит Господь, что Я Бог;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 начала дней Я тот же, и никто не спасет от руки Моей; Я сделаю, и кто отменит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говорит Господь, Искупитель ваш, Святой Израилев: ради вас Я послал в Вавилон и сокрушил все запоры и Халдеев, величавшихся кораблями.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Господь, Святой ваш, Творец Израиля, Царь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говорит Господь, открывший в море дорогу, в сильных водах стезю,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выведший колесницы и коней, войско и силу; все легли вместе, не встали; потухли как светильня, погасли.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вы не вспоминаете прежнего и о древнем не помышляете.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Вот, Я делаю новое; ныне же оно явится; неужели вы и этого не хотите знать? Я проложу дорогу в степи, реки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Полевые звери прославят Меня, шакалы и страусы, потому что Я в пустынях дам воду, реки в сухой степи, чтобы поить избранный народ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Этот народ Я образовал для Себя; он будет возвещать славу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ты, Иаков, не взывал ко Мне; ты, Израиль, не трудился для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Ты не приносил Мне агнцев твоих во всесожжение и жертвами твоими не чтил Меня. Я не заставлял тебя служить Мне хлебным приношением и не отягощал тебя фимиамом.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Ты не покупал Мне благовонной трости за серебро и туком жертв твоих не насыщал Меня; но ты грехами твоими затруднял Меня, беззакониями твоими отягощал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Я, Я Сам изглаживаю преступления твои ради Себя Самого и грехов твоих не помяну: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припомни Мне; станем судиться; говори ты, чтоб оправдаться.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Праотец твой согрешил, и ходатаи твои отступили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За то Я предстоятелей святилища лишил священства и Иакова предал на заклятие и Израиля на поругание.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 ныне слушай, Иаков, раб Мой, и Израиль, которого Я избрал.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Господь, создавший тебя и образовавший тебя, помогающий тебе от утробы матерней: не бойся, раб Мой, Иаков, и возлюбленный [Израиль], которого Я избрал;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Я изолью воды на жаждущее и потоки на иссохшее; излию дух Мой на племя твое и благословение Мое на потомков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будут расти между травою, как ивы при потоках вод.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Один скажет: «я Господень», другой назовется именем Иакова; а иной напишет рукою своею: «я Господень», и прозовется именем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говорит Господь, Царь Израиля, и Искупитель его, Господь Саваоф: Я первый и Я последний, и кроме Меня нет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кто как Я? Пусть он расскажет, возвестит и в порядке представит Мне все с того времени, как Я устроил народ древний, или пусть возвестят наступающее и будущее.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бойтесь и не страшитесь: не издавна ли Я возвестил тебе и предсказал? И вы Мои свидетели. Есть ли Бог кроме Меня? нет другой твердыни, никакой не знаю.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Делающие идолов все ничтожны, и вожделеннейшие их не приносят никакой пользы, и они сами себе свидетели в том. Они не видят и не разумеют, и потому будут посрамлены.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сделал бога и вылил идола, не приносящего никакой пользы?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 участвующие в этом будут постыжены, ибо и художники сами из людей же; пусть все они соберутся и станут; они устрашатся, и все будут постыжены.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Кузнец делает из железа топор и работает на угольях, молотами обделывает его и трудится над ним сильною рукою своею до того, что становится голоден и бессилен, не пьет воды и изнемогает.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Плотник, [выбрав дерево], протягивает по нему линию, остроконечным орудием делает на нем очертание, потом обделывает его резцом и округляет его, и выделывает из него образ человека красивого вида, чтобы поставить его в доме.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рубит себе кедры, берет сосну и дуб, которые выберет между деревьями в лесу, садит ясень, а дождь возращает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это служит человеку топливом, и часть из этого употребляет он на то, чтобы ему было тепло, и разводит огонь, и печет хлеб. И из того же делает бога, и поклоняется ему, делает идола, и повергается перед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Часть дерева сожигает в огне, другою частью варит мясо в пищу, жарит жаркое и ест досыта, а также греется и говорит: «хорошо, я согрелся; почувствовал огонь».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из остатков от того делает бога, идола своего, поклоняется ему, повергается перед ним и молится ему, и говорит: «спаси меня, ибо ты бог мой».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знают и не разумеют они: Он закрыл глаза их, чтобы не видели, и сердца их, чтобы не разумели.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не возьмет он этого к своему сердцу, и нет у него столько знания и смысла, чтобы сказать: «половину его я сжег в огне и на угольях его испек хлеб, изжарил мясо и съел; а из остатка его сделаю ли я мерзость? буду ли поклоняться куску дерева?»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 гоняется за пылью; обманутое сердце ввело его в заблуждение, и он не может освободить души своей и сказать: «не обман ли в правой руке моей?»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Помни это, Иаков и Израиль, ибо ты раб Мой; Я образовал тебя: раб Мой ты, Израиль, не забывай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Изглажу беззакония твои, как туман, и грехи твои, как облако; обратись ко Мне, ибо Я искупил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Торжествуйте, небеса, ибо Господь соделал это. Восклицайте, глубины земли; шумите от радости, горы, лес и все деревья в нем; ибо искупил Господь Иакова и прославится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Так говорит Господь, искупивший тебя и образовавший тебя от утробы матерней: Я Господь, Который сотворил все, один распростер небеса и Своею силою разостлал землю,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Который делает ничтожными знамения лжепророков и обнаруживает безумие волшебников, мудрецов прогоняет назад и знание их делает глупостью,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Который утверждает слово раба Своего и приводит в исполнение изречение Своих посланников, Который говорит Иерусалиму: «ты будешь населен», и городам Иудиным: «вы будете построены, и развалины его Я восстановлю»,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Который бездне говорит: «иссохни!» и реки твои Я иссушу,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Который говорит о Кире: пастырь Мой, и он исполнит всю волю Мою и скажет Иерусалиму: «ты будешь построен!» и храму: «ты будешь основан!»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говорит Господь помазаннику Своему Киру: Я держу тебя за правую руку, чтобы покорить тебе народы, и сниму поясы с чресл царей, чтоб отворялись для тебя двери, и ворота не затворялись;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пойду пред тобою и горы уровняю, медные двери сокрушу и запоры железные сломаю;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отдам тебе хранимые во тьме сокровища и сокрытые богатства, дабы ты познал, что Я Господь, называющий тебя по имени, Бог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Ради Иакова, раба Моего, и Израиля, избранного Моего, Я назвал тебя по имени, почтил тебя, хотя ты не знал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Господь, и нет иного; нет Бога кроме Меня; Я препоясал тебя, хотя ты не знал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дабы узнали от восхода солнца и от запада, что нет кроме Меня; Я Господь, и нет иного.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образую свет и творю тьму, делаю мир и произвожу бедствия; Я, Господь, делаю все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Кропите, небеса, свыше, и облака да проливают правду; да раскроется земля и приносит спасение, и да произрастает вместе правда. Я, Господь, творю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Горе тому, кто препирается с Создателем своим, черепок из черепков земных! Скажет ли глина горшечнику: «что ты делаешь?» и твое дело скажет ли о тебе: «у него нет рук»?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Горе тому, кто говорит отцу: «зачем ты произвел меня на свет?», а матери: «зачем ты родила меня?»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говорит Господь, Святой Израиля и Создатель его: вы спрашиваете Меня о будущем сыновей Моих и хотите Мне указывать в деле рук Моих?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создал землю и сотворил на ней человека; Я – Мои руки распростерли небеса, и всему воинству их дал закон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воздвиг его в правде и уровняю все пути его. Он построит город Мой и отпустит пленных Моих, не за выкуп и не за дары,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говорит Господь: труды Египтян и торговля Ефиоплян, и Савейцы, люди рослые, к тебе перейдут и будут твоими; они последуют за тобою, в цепях придут и повергнутся пред тобою, и будут умолять тебя, говоря: «у тебя только Бог, и нет иного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Истинно Ты Бог сокровенный, Бог Израилев, Спаситель».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Все они будут постыжены и посрамлены; вместе с ними со стыдом пойдут и все, делающие идолов.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Израиль же будет спасен спасением вечным в Господе; вы не будете постыжены и посрамлены во веки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так говорит Господь, сотворивший небеса, Он, Бог, образовавший землю и создавший ее; Он утвердил ее, не напрасно сотворил ее; Он образовал ее для жительства: Я Господь, и нет иного.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тайно Я говорил, не в темном месте земли; не говорил Я племени Иакова: «напрасно ищете Меня». Я Господь, изрекающий правду, открывающий истину.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Соберитесь и придите, приблизьтесь все, уцелевшие из народов. Невежды те, которые носят деревянного своего идола и молятся богу, который не спасает.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Объявите и скажите, посоветовавшись между собою: кто возвестил это из древних времен, наперед сказал это? Не Я ли, Господь? и нет иного Бога кроме Меня, Бога праведного и спасающего нет кроме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 Мне обратитесь, и будете спасены, все концы земли, ибо я Бог, и нет иного.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Мною клянусь: из уст Моих исходит правда, слово неизменное, что предо Мною преклонится всякое колено, Мною будет клясться всякий язык.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Только у Господа, будут говорить о Мне, правда и сила; к Нему придут и устыдятся все, враждовавшие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Господом будет оправдано и прославлено все племя Израилево.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Пал Вил, низвергся Нево; истуканы их – на скоте и вьючных животных; ваша ноша сделалась бременем для усталых животных.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Низверглись, пали вместе; не могли защитить носивших, и сами пошли в плен.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Послушайте меня, дом Иаковлев и весь остаток дома Израилева, принятые Мною от чрева, носимые Мною от утробы матерней: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до старости вашей Я тот же буду, и до седины вашей Я же буду носить вас; Я создал и буду носить, поддерживать и охранять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Кому уподобите Меня, и с кем сравните, и с кем сличите, чтобы мы были сходны?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Высыпают золото из кошелька и весят серебро на весах, и нанимают серебряника, чтобы он сделал из него бога; кланяются ему и повергаются перед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поднимают его на плечи, несут его и ставят его на свое место; он стоит, с места своего не двигается; кричат к нему, – он не отвечает, не спасает от беды.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Вспомните это и покажите себя мужами; примите это, отступники, к сердцу;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вспомните прежде бывшее, от начала века, ибо Я Бог, и нет иного Бога, и нет подобного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возвещаю от начала, что будет в конце, и от древних времен то, что еще не сделалось, говорю: Мой совет состоится, и все, что Мне угодно, Я сделаю.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воззвал орла от востока, из дальней страны, исполнителя определения Моего. Я сказал, и приведу это в исполнение; предначертал, и сделаю.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Послушайте Меня, жестокие сердцем, далекие от правды: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приблизил правду Мою, она не далеко, и спасение Мое не замедлит; и дам Сиону спасение, Израилю славу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Сойди и сядь на прах, девица, дочь Вавилона; сиди на земле: престола нет, дочь Халдеев, и вперед не будут называть тебя нежною и роскошною.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Возьми жернова и мели муку; сними покрывало твое, подбери подол, открой голени, переходи через реки: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откроется нагота твоя, и даже виден будет стыд твой. Совершу мщение и не пощажу никого.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Искупитель наш – Господь Саваоф имя Ему, Святой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Сиди молча и уйди в темноту, дочь Халдеев: ибо вперед не будут называть тебя госпожою царств.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прогневался на народ Мой, уничижил наследие Мое и предал их в руки твои; а ты не оказала им милосердия, на старца налагала крайне тяжкое иго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ты говорила: «вечно буду госпожою», а не представляла того в уме твоем, не помышляла, что будет после.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ныне выслушай это, изнеженная, живущая беспечно, говорящая в сердце своем: «я, и другой подобной мне нет; не буду сидеть вдовою и не буду знать потери детей».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внезапно, в один день, придет к тебе то и другое, потеря детей и вдовство; в полной мере придут они на тебя, несмотря на множество чародейств твоих и на великую силу волшебств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ты надеялась на злодейство твое, говорила: «никто не видит меня». Мудрость твоя и знание твое – они сбили тебя с пути; и ты говорила в сердце твоем: «я, и никто кроме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придет на тебя бедствие: ты не узнаешь, откуда оно поднимется; и нападет на тебя беда, которой ты не в силах будешь отвратить, и внезапно придет на тебя пагуба, о которой ты и не думаешь.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Оставайся же с твоими волшебствами и со множеством чародейств твоих, которыми ты занималась от юности твоей: может быть, пособишь себе, может быть, устоишь.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 утомлена множеством советов твоих; пусть же выступят наблюдатели небес и звездочеты и предвещатели по новолуниям, и спасут тебя от того, что должно приключиться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 они, как солома: огонь сожег их, не избавили души своей от пламени; не осталось угля, чтобы погреться, ни огня, чтобы посидеть перед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Такими стали для тебя те, с которыми ты трудилась, с которыми вела торговлю от юности твоей. Каждый побрел в свою сторону; никто не спасает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 это, дом Иакова, называющиеся именем Израиля и происшедшие от источника Иудина, клянущиеся именем Господа и исповедующие Бога Израилева, хотя не по истине и не по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они называют себя происходящими от святого города и опираются на Бога Израилева; Господь Саваоф – имя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Прежнее Я задолго объявлял; из Моих уст выходило оно, и Я возвещал это и внезапно делал, и все сбывалось.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знал, что ты упорен, и что в шее твоей жилы железные, и лоб твой – медный;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поэтому и объявлял тебе задолго, прежде нежели это приходило, и предъявлял тебе, чтобы ты не сказал: «идол мой сделал это, и истукан мой и изваянный мой повелел этому быть».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слышал, – посмотри на все это! и неужели вы не признаете этого? А ныне Я возвещаю тебе новое и сокровенное, и ты не знал этого.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Оно произошло ныне, а не задолго и не за день, и ты не слыхал о том, чтобы ты не сказал: «вот! я знал это».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и не слыхал и не знал об этом, и ухо твое не было прежде открыто; ибо Я знал, что ты поступишь вероломно, и от самого чрева матернего ты прозван отступником.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Ради имени Моего отлагал гнев Мой, и ради славы Моей удерживал Себя от истребления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Вот, Я расплавил тебя, но не как серебро; испытал тебя в горниле страдания.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Ради Себя, ради Себя Самого делаю это, – ибо какое было бы нарекание на имя Мое! славы Моей не дам иному.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Послушай Меня, Иаков и Израиль, призванный Мой: Я тот же, Я первый и Я последний.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Моя рука основала землю, и Моя десница распростерла небеса; призову их, и они предстанут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Соберитесь все и слушайте: кто между ними предсказал это? Господь возлюбил его, и он исполнит волю Его над Вавилоном и явит мышцу Его над Халдеями.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Я, Я сказал, и призвал его; Я привел его, и путь его будет благоуспешен.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Приступите ко Мне, слушайте это: Я и сначала говорил не тайно; с того времени, как это происходит, Я был там; и ныне послал Меня Господь Бог и Дух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говорит Господь, Искупитель твой, Святой Израилев: Я Господь, Бог твой, научающий тебя полезному, ведущий тебя по тому пути, по которому должно тебе идти.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О, если бы ты внимал заповедям Моим! тогда мир твой был бы как река, и правда твоя – как волны морские.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семя твое было бы как песок, и происходящие из чресл твоих – как песчинки: не изгладилось бы, не истребилось бы имя его предо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Выходите из Вавилона, бегите от Халдеев, со гласом радости возвещайте и проповедуйте это, распространяйте эту весть до пределов земли; говорите: «Господь искупил раба Своего Иакова».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не жаждут они в пустынях, чрез которые Он ведет их: Он источает им воду из камня; рассекает скалу, и льются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Нечестивым же нет мира,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49:1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 Меня, острова, и внимайте, народы дальние: Господь призвал Меня от чрева, от утробы матери Моей называл имя Мое;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соделал уста Мои как острый меч; тенью руки Своей покрывал Меня, и соделал Меня стрелою изостренною; в колчане Своем хранил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Мне: Ты раб Мой, Израиль, в Тебе Я прославлюсь.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Я сказал: напрасно Я трудился, ни на что и вотще истощал силу Свою. Но Мое право у Господа, и награда Моя у Бога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ныне говорит Господь, образовавший Меня от чрева в раба Себе, чтобы обратить к Нему Иакова и чтобы Израиль собрался к Нему; Я почтен в очах Господа, и Бог Мой – сила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Он сказал: мало того, что Ты будешь рабом Моим для восстановления колен Иаковлевых и для возвращения остатков Израиля, но Я сделаю Тебя светом народов, чтобы спасение Мое простерлось до концов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говорит Господь, Искупитель Израиля, Святой Его, презираемому всеми, поносимому народом, рабу властелинов: цари увидят и встанут; князья поклонятся ради Господа, Который верен, ради Святого Израилева, Который избрал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 говорит Господь: во время благоприятное Я услышал Тебя, и в день спасения помог Тебе; и Я буду охранять Тебя, и сделаю Тебя заветом народа, чтобы восстановить землю, чтобы возвратить наследникам наследия опустошенные,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сказать узникам: «выходите», и тем, которые во тьме: «покажитесь». Они при дорогах будут пасти, и по всем холмам будут пажити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будут терпеть голода и жажды, и не поразит их зной и солнце; ибо Милующий их будет вести их и приведет их к источникам вод.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все горы Мои сделаю путем, и дороги Мои будут подняты.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Вот, одни придут издалека; и вот, одни от севера и моря, а другие из земли Синим.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Радуйтесь, небеса, и веселись, земля, и восклицайте, горы, от радости; ибо утешил Господь народ Свой и помиловал страдальцев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Сион говорил: «оставил меня Господь, и Бог мой забыл меня!»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Забудет ли женщина грудное дитя свое, чтобы не пожалеть сына чрева своего? но если бы и она забыла, то Я не забуду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Вот, Я начертал тебя на дланях Моих; стены твои всегда предо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Сыновья твои поспешат к тебе, а разорители и опустошители твои уйдут от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Возведи очи твои и посмотри вокруг, – все они собираются, идут к тебе. Живу Я! говорит Господь, – всеми ими ты облечешься, как убранством, и нарядишься ими, как невеста.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развалины твои и пустыни твои, и разоренная земля твоя будут теперь слишком тесны для жителей, и поглощавшие тебя удалятся от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Дети, которые будут у тебя после потери прежних, будут говорить вслух тебе: «тесно для меня место; уступи мне, чтобы я мог жить».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ты скажешь в сердце твоем: «кто мне родил их? я была бездетна и бесплодна, отведена в плен и удалена; кто же возрастил их? вот, я оставалась одинокою; где же они были?»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Так говорит Господь Бог: вот, Я подниму руку Мою к народам, и выставлю знамя Мое племенам, и принесут сыновей твоих на руках и дочерей твоих на плечах.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будут цари питателями твоими, и царицы их кормилицами твоими; лицом до земли будут кланяться тебе и лизать прах ног твоих, и узнаешь, что Я Господь, что надеющиеся на Меня не постыдятся.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Может ли быть отнята у сильного добыча, и могут ли быть отняты у победителя взятые в плен?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Да! так говорит Господь: и плененные сильным будут отняты, и добыча тирана будет избавлена; потому что Я буду состязаться с противниками твоими и сыновей твоих Я спасу;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притеснителей твоих накормлю собственною их плотью, и они будут упоены кровью своею, как молодым вином; и всякая плоть узнает, что Я Господь, Спаситель твой и Искупитель твой, Сильный Иаковлев.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говорит Господь: где разводное письмо вашей матери, с которым Я отпустил ее? или которому из Моих заимодавцев Я продал вас? Вот, вы проданы за грехи ваши, и за преступления ваши отпущена мать ваша.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Почему, когда Я приходил, никого не было, и когда Я звал, никто не отвечал? Разве рука Моя коротка стала для того, чтобы избавлять, или нет силы во Мне, чтобы спасать? Вот, прещением Моим Я иссушаю море, превращаю реки в пустыню; рыбы в них гниют от недостатка воды и умирают от жажды.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облекаю небеса мраком, и вретище делаю покровом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Господь Бог дал Мне язык мудрых, чтобы Я мог словом подкреплять изнемогающего; каждое утро Он пробуждает, пробуждает ухо Мое, чтобы Я слушал, подобно учащимся.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Господь Бог открыл Мне ухо, и Я не воспротивился, не отступил назад.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предал хребет Мой биющим и ланиты Мои поражающим; лица Моего не закрывал от поруганий и оплевания.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Господь Бог помогает Мне: поэтому Я не стыжусь, поэтому Я держу лицо Мое, как кремень, и знаю, что не останусь в стыде.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Близок оправдывающий Меня: кто хочет состязаться со Мною? станем вместе. Кто хочет судиться со Мною? пусть подойдет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Вот, Господь Бог помогает Мне: кто осудит Меня? Вот, все они, как одежда, обветшают; моль съест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из вас боится Господа, слушается гласа Раба Его? Кто ходит во мраке, без света, да уповает на имя Господа и да утверждается в Боге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все вы, которые возжигаете огонь, вооруженные зажигательными стрелами, – идите в пламень огня вашего и стрел, раскаленных вами! Это будет вам от руки Моей; в мучении умрете.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Послушайте Меня, стремящиеся к правде, ищущие Господа! Взгляните на скалу, из которой вы иссечены, и в глубину рва, из которого вы извлечены.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Посмотрите на Авраама, отца вашего, и на Сарру, родившую вас: ибо Я призвал его одного и благословил его, и размножил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Так, Господь утешит Сион, утешит все развалины его и сделает пустыни его, как рай, и степь его, как сад Господа; радость и веселие будет в нем, славословие и песнопение.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Послушайте Меня, народ Мой, и племя Мое, приклоните ухо ко Мне! ибо от Меня произойдет закон, и суд Мой поставлю во свет для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Правда Моя близка; спасение Мое восходит, и мышца Моя будет судить народы; острова будут уповать на Меня и надеяться на мышцу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Поднимите глаза ваши к небесам, и посмотрите на землю вниз: ибо небеса исчезнут, как дым, и земля обветшает, как одежда, и жители ее также вымрут; а Мое спасение пребудет вечным, и правда Моя не престанет.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Послушайте Меня, знающие правду, народ, у которого в сердце закон Мой! Не бойтесь поношения от людей, и злословия их не страшитесь.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Ибо, как одежду, съест их моль и, как волну, съест их червь; а правда Моя пребудет вовек, и спасение Мое – в роды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Восстань, восстань, облекись крепостью, мышца Господня! Восстань, как в дни древние, в роды давние! Не ты ли сразила Раава, поразила крокодила?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ты ли иссушила море, воды великой бездны, превратила глубины моря в дорогу, чтобы прошли искупленные?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возвратятся избавленные Господом и придут на Сион с пением, и радость вечная над головою их; они найдут радость и веселье: печаль и вздохи удалятся.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Я, Я Сам – Утешитель ваш. Кто ты, что боишься человека, который умирает, и сына человеческого, который то же, что трава,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забываешь Господа, Творца своего, распростершего небеса и основавшего землю; и непрестанно, всякий день страшишься ярости притеснителя, как бы он готов был истребить? Но где ярость притеснителя?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Скоро освобожден будет пленный, и не умрет в яме и не будет нуждаться в хлебе.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Господь, Бог твой, возмущающий море, так что волны его ревут: Господь Саваоф –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Я вложу слова Мои в уста твои, и тенью руки Моей покрою тебя, чтобы устроить небеса и утвердить землю и сказать Сиону: «ты Мой народ».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Воспряни, воспряни, восстань, Иерусалим, ты, который из руки Господа выпил чашу ярости Его, выпил до дна чашу опьянения, осушил.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Некому было вести его из всех сыновей, рожденных им, и некому было поддержать его за руку из всех сыновей, которых он возрастил.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Тебя постигли два бедствия, кто пожалеет о тебе? – опустошение и истребление, голод и меч: кем я утешу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Сыновья твои изнемогли, лежат по углам всех улиц, как серна в тенетах, исполненные гнева Господа, прещения Бога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 выслушайте это, страдалец и опьяневший, но не от вина.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Так говорит Господь твой, Господь и Бог твой, отмщающий за Свой народ: вот, Я беру из руки твоей чашу опьянения, дрожжи из чаши ярости Моей: ты не будешь уже пить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подам ее в руки мучителям твоим, которые говорили тебе: «пади ниц, чтобы нам пройти по тебе»; и ты хребет твой делал как бы землею и улицею для проходящих.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Восстань, восстань, облекись в силу твою, Сион! Облекись в одежды величия твоего, Иерусалим, город святой! ибо уже не будет более входить в тебя необрезанный и нечистый.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Отряси с себя прах; встань, пленный Иерусалим! сними цепи с шеи твоей, пленная дочь Сиона!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так говорит Господь: за ничто были вы проданы, и без серебра будете выкуплены;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так говорит Господь Бог: народ Мой ходил прежде в Египет, чтобы там пожить, и Ассур теснил его ни за что.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теперь что у Меня здесь? говорит Господь; народ Мой взят даром, властители их неистовствуют, говорит Господь, и постоянно, всякий день имя Мое бесславится.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Поэтому народ Мой узнает имя Мое; поэтому узнает в тот день, что Я тот же, Который сказал: «вот 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прекрасны на горах ноги благовестника, возвещающего мир, благовествующего радость, проповедующего спасение, говорящего Сиону: «воцарился Бог твой!»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Голос сторожей твоих – они возвысили голос, и все вместе ликуют, ибо своими глазами видят, что Господь возвращается в Сион.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Торжествуйте, пойте вместе, развалины Иерусалима, ибо утешил Господь народ Свой, искупил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Обнажил Господь святую мышцу Свою пред глазами всех народов; и все концы земли увидят спасение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Идите, идите, выходите оттуда; не касайтесь нечистого; выходите из среды его, очистите себя, носящие сосуды Господни!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вы выйдете неторопливо, и не побежите; потому что впереди вас пойдет Господь, и Бог Израилев будет стражем позади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Вот, Раб Мой будет благоуспешен, возвысится и вознесется, и возвеличится.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Как многие изумлялись, смотря на Тебя, – столько был обезображен паче всякого человека лик Его, и вид Его – паче сынов человеческих!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многие народы приведет Он в изумление; цари закроют пред Ним уста свои, ибо они увидят то, о чем не было говорено им, и узнают то, чего не слыхали.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[Господи!] кто поверил слышанному от нас, и кому открылась мышца Господня?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Он взошел пред Ним, как отпрыск и как росток из сухой земли; нет в Нем ни вида, ни величия; и мы видели Его, и не было в Нем вида, который привлекал бы нас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был презрен и умален пред людьми, муж скорбей и изведавший болезни, и мы отвращали от Него лицо свое; Он был презираем, и мы ни во что ставили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Он взял на Себя наши немощи и понес наши болезни; а мы думали, что Он был поражаем, наказуем и уничижен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Он изъязвлен был за грехи наши и мучим за беззакония наши; наказание мира нашего было на Нем, и ранами Его мы исцелились.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Все мы блуждали, как овцы, совратились каждый на свою дорогу: и Господь возложил на Него грехи всех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истязуем был, но страдал добровольно и не открывал уст Своих; как овца, веден был Он на заклание, и как агнец пред стригущим его безгласен, так Он не отверзал уст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 уз и суда Он был взят; но род Его кто изъяснит? ибо Он отторгнут от земли живых; за преступления народа Моего претерпел казнь.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Ему назначали гроб со злодеями, но Он погребен у богатого, потому что не сделал греха, и не было лжи в устах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Господу угодно было поразить Его, и Он предал Его мучению; когда же душа Его принесет жертву умилостивления, Он узрит потомство долговечное, и воля Господня благоуспешно будет исполняться рукою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 подвиг души Своей Он будет смотреть с довольством; чрез познание Его Он, Праведник, Раб Мой, оправдает многих и грехи их на Себе понесет.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 Я дам Ему часть между великими, и с сильными будет делить добычу, за то, что предал душу Свою на смерть, и к злодеям причтен был, тогда как Он понес на Себе грех многих и за преступников сделался ходатаем.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Возвеселись, неплодная, нерождающая; воскликни и возгласи, не мучившаяся родами; потому что у оставленной гораздо более детей, нежели у имеющей мужа,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Распространи место шатра твоего, расширь покровы жилищ твоих; не стесняйся, пусти длиннее верви твои и утверди колья твои;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ты распространишься направо и налево, и потомство твое завладеет народами и населит опустошенные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бойся, ибо не будешь постыжена; не смущайся, ибо не будешь в поругании: ты забудешь посрамление юности твоей и не будешь более вспоминать о бесславии вдовства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твой Творец есть супруг твой; Господь Саваоф – имя Его; и Искупитель твой – Святой Израилев: Богом всей земли назовется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как жену, оставленную и скорбящую духом, призывает тебя Господь, и как жену юности, которая была отвержена, говорит Бог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 малое время Я оставил тебя, но с великою милостью восприму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жару гнева Я сокрыл от тебя лицо Мое на время, но вечною милостью помилую тебя, говорит Искупитель твой,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это для Меня как воды Ноя: как Я поклялся, что воды Ноя не придут более на землю, так поклялся не гневаться на тебя и не укорять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Горы сдвинутся, и холмы поколеблются, – а милость Моя не отступит от тебя, и завет мира Моего не поколеблется, говорит милующий тебя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Бедная, бросаемая бурею, безутешная! Вот, Я положу камни твои на рубине и сделаю основание твое из сапфиров;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сделаю окна твои из рубинов и ворота твои – из жемчужин, и всю ограду твою – из драгоценных камней.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все сыновья твои будут научены Господом, и великий мир будет у сыновей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утвердишься правдою, будешь далека от угнетения, ибо тебе бояться нечего, и от ужаса, ибо он не приблизится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Вот, будут вооружаться против тебя, но не от Меня; кто бы ни вооружился против тебя, падет.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Вот, Я сотворил кузнеца, который раздувает угли в огне и производит орудие для своего дела, – и Я творю губителя для истребления.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Ни одно орудие, сделанное против тебя, не будет успешно; и всякий язык, который будет состязаться с тобою на суде, – ты обвинишь. Это есть наследие рабов Господа, оправдание их от Меня,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Жаждущие! идите все к водам; даже и вы, у которых нет серебра, идите, покупайте и ешьте; идите, покупайте без серебра и без платы вино и молоко.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Для чего вам отвешивать серебро за то, что не хлеб, и трудовое свое за то, что не насыщает? Послушайте Меня внимательно и вкушайте благо, и душа ваша да насладится туком.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Приклоните ухо ваше и придите ко Мне: послушайте, и жива будет душа ваша, и дам вам завет вечный, неизменные милости, обещанные Давиду.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Вот, Я дал Его свидетелем для народов, вождем и наставником народам.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Вот, ты призовешь народ, которого ты не знал, и народы, которые тебя не знали, поспешат к тебе ради Господа, Бога твоего, и ради Святого Израилева, ибо Он прославил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Ищите Господа, когда можно найти Его; призывайте Его, когда Он близко.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 оставит нечестивый путь свой и беззаконник – помыслы свои, и да обратится к Господу, и Он помилует его, и к Богу нашему, ибо Он многомилостив.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Мои мысли – не ваши мысли, ни ваши пути – пути Мои,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как небо выше земли, так пути Мои выше путей ваших, и мысли Мои выше мыслей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Как дождь и снег нисходит с неба и туда не возвращается, но напояет землю и делает ее способною рождать и произращать, чтобы она давала семя тому, кто сеет, и хлеб тому, кто ест,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и слово Мое, которое исходит из уст Моих, – оно не возвращается ко Мне тщетным, но исполняет то, что Мне угодно, и совершает то, для чего Я послал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 вы выйдете с веселием и будете провожаемы с миром; горы и холмы будут петь пред вами песнь, и все дерева в поле рукоплескать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Вместо терновника вырастет кипарис; вместо крапивы возрастет мирт; и это будет во славу Господа, в знамение вечное, несокрушимое.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говорит Господь: сохраняйте суд и делайте правду; ибо близко спасение Мое и откровение правды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Блажен муж, который делает это, и сын человеческий, который крепко держится этого, который хранит субботу от осквернения и оберегает руку свою, чтобы не сделать никакого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не говорит сын иноплеменника, присоединившийся к Господу: «Господь совсем отделил меня от Своего народа», и да не говорит евнух: «вот я сухое дерево».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Господь так говорит об евнухах: которые хранят Мои субботы и избирают угодное Мне, и крепко держатся завета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тем дам Я в доме Моем и в стенах Моих место и имя лучшее, нежели сыновьям и дочерям; дам им вечное имя, которое не истребится.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сыновей иноплеменников, присоединившихся к Господу, чтобы служить Ему и любить имя Господа, быть рабами Его, всех, хранящих субботу от осквернения ее и твердо держащихся завета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приведу на святую гору Мою и обрадую их в Моем доме молитвы; всесожжения их и жертвы их будут благоприятны на жертвеннике Моем, ибо дом Мой назовется домом молитвы для всех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Господь Бог, собирающий рассеянных Израильтян, говорит: к собранным у него Я буду еще собирать других.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Все звери полевые, все звери лесные! идите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Стражи их слепы все и невежды: все они немые псы, не могущие лаять, бредящие лежа, любящие спать.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это псы, жадные душою, не знающие сытости; и это пастыри бессмысленные: все смотрят на свою дорогу, каждый до последнего, на свою корысть;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приходите, говорят, я достану вина, и мы напьемся сикеры; и завтра то же будет, что сегодня, да еще и больше.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Праведник умирает, и никто не принимает этого к сердцу; и мужи благочестивые восхищаются от земли, и никто не помыслит, что праведник восхищается от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отходит к миру; ходящие прямым путем будут покоиться на ложах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приблизьтесь сюда вы, сыновья чародейки, семя прелюбодея и блудницы!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Над кем вы глумитесь? против кого расширяете рот, высовываете язык? не дети ли вы преступления, семя лжи,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разжигаемые похотью к идолам под каждым ветвистым деревом, закалающие детей при ручьях, между расселинами скал?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гладких камнях ручьев доля твоя; они, они жребий твой; им ты делаешь возлияние и приносишь жертвы: могу ли Я быть доволен этим?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 высокой и выдающейся горе ты ставишь ложе твое и туда восходишь приносить жертву.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За дверью также и за косяками ставишь памяти твои; ибо, отвратившись от Меня, ты обнажаешься и восходишь; распространяешь ложе твое и договариваешься с теми из них, с которыми любишь лежать, высматриваешь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 ходила также к царю с благовонною мастью и умножила масти твои, и далеко посылала послов твоих, и унижалась до преисподней.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 долгого пути твоего утомлялась, но не говорила: «надежда потеряна!»; все еще находила живость в руке твоей, и потому не чувствовала ослабления.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Кого же ты испугалась и устрашилась, что сделалась неверною и Меня перестала помнить и хранить в твоем сердце? не оттого ли, что Я молчал, и притом долго, ты перестала бояться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покажу правду твою и дела твои, – и они будут не в пользу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ты будешь вопить, спасет ли тебя сборище твое? – всех их унесет ветер, развеет дуновение; а надеющийся на Меня наследует землю и будет владеть святою горою Моею.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сказал: поднимайте, поднимайте, ровняйте путь, убирайте преграду с пути народа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так говорит Высокий и Превознесенный, вечно Живущий, – Святой имя Его: Я живу на высоте небес и во святилище, и также с сокрушенными и смиренными духом, чтобы оживлять дух смиренных и оживлять сердца сокрушенных.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не вечно буду Я вести тяжбу и не до конца гневаться; иначе изнеможет предо Мною дух и всякое дыхание, Мною сотворенное.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За грех корыстолюбия его Я гневался и поражал его, скрывал лицо и негодовал; но он, отвратившись, пошел по пути своего сердца.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Я видел пути его, и исцелю его, и буду водить его и утешать его и сетующих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Я исполню слово: мир, мир дальнему и ближнему, говорит Господь, и исцелю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нечестивые – как море взволнованное, которое не может успокоиться и которого воды выбрасывают ил и грязь.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Нет мира нечестивым, говорит Бог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Взывай громко, не удерживайся; возвысь голос твой, подобно трубе, и укажи народу Моему на беззакония его, и дому Иаковлеву – на грехи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Они каждый день ищут Меня и хотят знать пути Мои, как бы народ, поступающий праведно и не оставляющий законов Бога своего; они вопрошают Меня о судах правды, желают приближения к Богу: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«Почему мы постимся, а Ты не видишь? смиряем души свои, а Ты не знаешь?» – Вот, в день поста вашего вы исполняете волю вашу и требуете тяжких трудов от других.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Вот, вы поститесь для ссор и распрей и для того, чтобы дерзкою рукою бить других; вы не поститесь в это время так, чтобы голос ваш был услышан на высоте.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Таков ли тот пост, который Я избрал, день, в который томит человек душу свою, когда гнет голову свою, как тростник, и подстилает под себя рубище и пепел? Это ли назовешь постом и днем, угодным Господу?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 пост, который Я избрал: разреши оковы неправды, развяжи узы ярма, и угнетенных отпусти на свободу, и расторгни всякое ярмо;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раздели с голодным хлеб твой, и скитающихся бедных введи в дом; когда увидишь нагого, одень его, и от единокровного твоего не укрывайся.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откроется, как заря, свет твой, и исцеление твое скоро возрастет, и правда твоя пойдет пред тобою, и слава Господня будет сопровождать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ты воззовешь, и Господь услышит; возопиешь, и Он скажет: «вот Я!» Когда ты удалишь из среды твоей ярмо, перестанешь поднимать перст и говорить оскорбительное,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отдашь голодному душу твою и напитаешь душу страдальца: тогда свет твой взойдет во тьме, и мрак твой будет как полдень;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будет Господь вождем твоим всегда, и во время засухи будет насыщать душу твою и утучнять кости твои, и ты будешь, как напоенный водою сад и как источник, которого воды никогда не иссякают.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застроятся потомками твоими пустыни вековые: ты восстановишь основания многих поколений, и будут называть тебя восстановителем развалин, возобновителем путей для населения.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ты удержишь ногу твою ради субботы от исполнения прихотей твоих во святой день Мой, и будешь называть субботу отрадою, святым днем Господним, чествуемым, и почтишь ее тем, что не будешь заниматься обычными твоими делами, угождать твоей прихоти и пустословить,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 будешь иметь радость в Господе, и Я возведу тебя на высоты земли и дам вкусить тебе наследие Иакова, отца твоего: уста Господни изрекли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59:1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Вот, рука Господа не сократилась на то, чтобы спасать, и ухо Его не отяжелело для того, чтобы слышать.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беззакония ваши произвели разделение между вами и Богом вашим, и грехи ваши отвращают лицо Его от вас, чтобы не слышать.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руки ваши осквернены кровью и персты ваши – беззаконием; уста ваши говорят ложь, язык ваш произносит неправду.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Никто не возвышает голоса за правду, и никто не вступается за истину; надеются на пустое и говорят ложь, зачинают зло и рождают злодейство;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высиживают змеиные яйца и ткут паутину; кто поест яиц их, – умрет, а если раздавит, – выползет ехидна.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Паутины их для одежды негодны, и они не покроются своим произведением; дела их – дела неправедные, и насилие в руках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Ноги их бегут ко злу, и они спешат на пролитие невинной крови; мысли их – мысли нечестивые; опустошение и гибель на стезях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Пути мира они не знают, и нет суда на стезях их; пути их искривлены, и никто, идущий по ним, не знает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Потому-то и далек от нас суд, и правосудие не достигает до нас; ждем света, и вот, тьма, – озарения, и ходим во мраке.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Осязаем, как слепые стену, и, как без глаз, ходим ощупью; спотыкаемся в полдень, как в сумерки, между живыми – как мертвые.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 мы ревем, как медведи, и стонем, как голуби; ожидаем суда, и нет его, – спасения, но оно далеко от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преступления наши многочисленны пред Тобою, и грехи наши свидетельствуют против нас; ибо преступления наши с нами, и беззакония наши мы знаем.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Мы изменили и солгали пред Господом, и отступили от Бога нашего; говорили клевету и измену, зачинали и рождали из сердца лживые слова.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суд отступил назад, и правда стала вдали, ибо истина преткнулась на площади, и честность не может войти.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не стало истины, и удаляющийся от зла подвергается оскорблению. И Господь увидел это, и противно было очам Его, что нет суда.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видел, что нет человека, и дивился, что нет заступника; и помогла Ему мышца Его, и правда Его поддержала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Он возложил на Себя правду, как броню, и шлем спасения на главу Свою; и облекся в ризу мщения, как в одежду, и покрыл Себя ревностью, как плащом.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 мере возмездия, по этой мере Он воздаст противникам Своим – яростью, врагам Своим – местью, островам воздаст должное.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убоятся имени Господа на западе и славы Его – на восходе солнца. Если враг придет как река, дуновение Господа прогонит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придет Искупитель Сиона и сынов Иакова, обратившихся от нечестия,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вот, завет Мой с ними, говорит Господь: Дух Мой, Который на тебе, и слова Мои, которые вложил Я в уста твои, не отступят от уст твоих и от уст потомства твоего, и от уст потомков потомства твоего, говорит Господь, отныне и до 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60:1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Восстань, светись, [Иерусалим], ибо пришел свет твой, и слава Господня взошла над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вот, тьма покроет землю, и мрак – народы; а над тобою воссияет Господь, и слава Его явится над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придут народы к свету твоему, и цари – к восходящему над тобою сиянию.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Возведи очи твои и посмотри вокруг: все они собираются, идут к тебе; сыновья твои издалека идут и дочерей твоих на руках несут.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увидишь, и возрадуешься, и затрепещет и расширится сердце твое, потому что богатство моря обратится к тебе, достояние народов придет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Множество верблюдов покроет тебя – дромадеры из Мадиама и Ефы; все они из Савы придут, принесут золото и ладан и возвестят славу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 овцы Кидарские будут собраны к тебе; овны Неваиофские послужат тебе: взойдут на алтарь Мой жертвою благоугодною, и Я прославлю дом славы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это летят, как облака, и как голуби – к голубятням своим?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Так, Меня ждут острова и впереди их – корабли Фарсисские, чтобы перевезти сынов твоих издалека и с ними серебро их и золото их, во имя Господа, Бога твоего, и Святого Израилева, потому что Он прославил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сыновья иноземцев будут строить стены твои, и цари их – служить тебе; ибо во гневе Моем Я поражал тебя, но в благоволении Моем буду милостив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будут всегда отверсты врата твои, не будут затворяться ни днем, ни ночью, чтобы приносимо было к тебе достояние народов и приводимы были цари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народ и царства, которые не захотят служить тебе, – погибнут, и такие народы совершенно истребятся.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Слава Ливана придет к тебе, кипарис и певг и вместе кедр, чтобы украсить место святилища Моего, и Я прославлю подножие ног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придут к тебе с покорностью сыновья угнетавших тебя, и падут к стопам ног твоих все, презиравшие тебя, и назовут тебя городом Господа, Сионом Святого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Вместо того, что ты был оставлен и ненавидим, так что никто не проходил чрез тебя, Я соделаю тебя величием навеки, радостью в роды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Ты будешь насыщаться молоком народов, и груди царские сосать будешь, и узнаешь, что Я Господь – Спаситель твой и Искупитель твой, Сильный Иаковлев.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Вместо меди буду доставлять тебе золото, и вместо железа серебро, и вместо дерева медь, и вместо камней железо; и поставлю правителем твоим мир и надзирателями твоими – 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слышно будет более насилия в земле твоей, опустошения и разорения – в пределах твоих; и будешь называть стены твои спасением и ворота твои – славою.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будет уже солнце служить тебе светом дневным, и сияние луны – светить тебе; но Господь будет тебе вечным светом, и Бог твой – славою твоею.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зайдет уже солнце твое, и луна твоя не сокроется, ибо Господь будет для тебя вечным светом, и окончатся дни сетования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народ твой весь будет праведный, навеки наследует землю, – отрасль насаждения Моего, дело рук Моих, к прославлению Моему.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От малого произойдет тысяча, и от самого слабого – сильный народ. Я, Господь, ускорю совершить это в свое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61:1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Дух Господа Бога на Мне, ибо Господь помазал Меня благовествовать нищим, послал Меня исцелять сокрушенных сердцем, проповедовать пленным освобождение и узникам открытие темницы,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проповедовать лето Господне благоприятное и день мщения Бога нашего, утешить всех сетующих,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возвестить сетующим на Сионе, что им вместо пепла дастся украшение, вместо плача – елей радости, вместо унылого духа – славная одежда, и назовут их сильными правдою, насаждением Господа во славу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застроят пустыни вековые, восстановят древние развалины и возобновят города разоренные, остававшиеся в запустении с давних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придут иноземцы и будут пасти стада ваши; и сыновья чужестранцев будут вашими земледельцами и вашими виноградарями.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вы будете называться священниками Господа, служителями Бога нашего будут именовать вас; будете пользоваться достоянием народов и славиться славою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За посрамление вам будет вдвое; за поношение они будут радоваться своей доле, потому что в земле своей вдвое получат; веселие вечное будет у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Я, Господь, люблю правосудие, ненавижу грабительство с насилием, и воздам награду им по истине, и завет вечный поставлю с ними;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будет известно между народами семя их, и потомство их – среди племен; все видящие их познают, что они семя, благословенное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Радостью буду радоваться о Господе, возвеселится душа моя о Боге моем; ибо Он облек меня в ризы спасения, одеждою правды одел меня, как на жениха возложил венец и, как невесту, украсил убранством.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Ибо, как земля производит растения свои, и как сад произращает посеянное в нем, так Господь Бог проявит правду и славу пред всеми народами.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62:1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умолкну ради Сиона, и ради Иерусалима не успокоюсь, доколе не взойдет, как свет, правда его и спасение его – как горящий светильник.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увидят народы правду твою и все цари – славу твою, и назовут тебя новым именем, которое нарекут уста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будешь венцом славы в руке Господа и царскою диадемою на длани Бога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будут уже называть тебя «оставленным», и землю твою не будут более называть «пустынею», но будут называть тебя: «Мое благоволение к нему», а землю твою – «замужнею», ибо Господь благоволит к тебе, и земля твоя сочетается.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Как юноша сочетается с девою, так сочетаются с тобою сыновья твои; и как жених радуется о невесте, так будет радоваться о тебе Бог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 стенах твоих, Иерусалим, Я поставил сторожей, которые не будут умолкать ни днем, ни ночью. О, вы, напоминающие о Господе! не умолкайте,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умолкайте пред Ним, доколе Он не восстановит и доколе не сделает Иерусалима славою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Господь поклялся десницею Своею и крепкою мышцею Своею: не дам зерна твоего более в пищу врагам твоим, и сыновья чужих не будут пить вина твоего, над которым ты трудился;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собирающие его будут есть его и славить Господа, и обирающие виноград будут пить вино его во дворах святилища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Проходите, проходите в ворота, приготовляйте путь народу! Ровняйте, ровняйте дорогу, убирайте камни, поднимите знамя для народов!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Господь объявляет до конца земли: скажите дщери Сиона: грядет Спаситель твой; награда Его с Ним и воздаяние Его пред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назовут их народом святым, искупленным от Господа, а тебя назовут взысканным городом, неоставленным.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63:1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Кто это идет от Едома, в червленых ризах от Восора, столь величественный в Своей одежде, выступающий в полноте силы Своей? «Я – изрекающий правду, сильный, чтобы спасать».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Отчего же одеяние Твое красно, и ризы у Тебя, как у топтавшего в точиле?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«Я топтал точило один, и из народов никого не было со Мною; и Я топтал их во гневе Моем и попирал их в ярости Моей; кровь их брызгала на ризы Мои, и Я запятнал все одеяние Свое;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день мщения – в сердце Моем, и год Моих искупленных настал.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смотрел, и не было помощника; дивился, что не было поддерживающего; но помогла Мне мышца Моя, и ярость Моя – она поддержала Меня: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попрал Я народы во гневе Моем, и сокрушил их в ярости Моей, и вылил на землю кровь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Воспомяну милости Господни и славу Господню за все, что Господь даровал нам, и великую благость Его к дому Израилеву, какую оказал Он ему по милосердию Своему и по множеству щедрот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сказал: «подлинно они народ Мой, дети, которые не солгут», и Он был для них Спасителем.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 всякой скорби их Он не оставлял их, и Ангел лица Его спасал их; по любви Своей и благосердию Своему Он искупил их, взял и носил их во все дни древние.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они возмутились и огорчили Святого Духа Его; поэтому Он обратился в неприятеля их: Сам воевал против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народ Его вспомнил древние дни, Моисеевы: где Тот, Который вывел их из моря с пастырем овец Своих? где Тот, Который вложил в сердце его Святого Духа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Который вел Моисея за правую руку величественною мышцею Своею, разделил пред ними воды, чтобы сделать Себе вечное имя,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Который вел их чрез бездны, как коня по степи, и они не спотыкались?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Как стадо сходит в долину, Дух Господень вел их к покою. Так вел Ты народ Твой, чтобы сделать Себе славное имя.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Призри с небес и посмотри из жилища святыни Твоей и славы Твоей: где ревность Твоя и могущество Твое? – благоутробие Твое и милости Твои ко мне удержаны.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Только Ты – Отец наш; ибо Авраам не узнает нас, и Израиль не признает нас своими; Ты, Господи, Отец наш, от века имя Твое: «Искупитель наш».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Для чего, Господи, Ты попустил нам совратиться с путей Твоих, ожесточиться сердцу нашему, чтобы не бояться Тебя? обратись ради рабов Твоих, ради колен наследия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Короткое время владел им народ святыни Твоей: враги наши попрали святилище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Мы сделались такими, над которыми Ты как бы никогда не владычествовал и над которыми не именовалось имя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64:1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О, если бы Ты расторг небеса и сошел! горы растаяли бы от лица Твоего,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от плавящего огня, как от кипятящего воду, чтобы имя Твое сделать известным врагам Твоим; от лица Твоего содрогнулись бы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Ты совершал страшные дела, нами неожиданные, и нисходил, – горы таяли от лица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от века не слыхали, не внимали ухом, и никакой глаз не видал другого бога, кроме Тебя, который столько сделал бы для надеющихся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Ты милостиво встречал радующегося и делающего правду, поминающего Тебя на путях Твоих. Но вот, Ты прогневался, потому что мы издавна грешили; и как же мы будем спасены?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Все мы сделались – как нечистый, и вся праведность наша – как запачканная одежда; и все мы поблекли, как лист, и беззакония наши, как ветер, уносят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нет призывающего имя Твое, который положил бы крепко держаться за Тебя; поэтому Ты сокрыл от нас лицо Твое и оставил нас погибать от беззаконий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ныне, Господи, Ты – Отец наш; мы – глина, а Ты – образователь наш, и все мы – дело руки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гневайся, Господи, без меры, и не вечно помни беззаконие. Воззри же: мы все народ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Города святыни Твоей сделались пустынею; пустынею стал Сион; Иерусалим опустошен.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Дом освящения нашего и славы нашей, где отцы наши прославляли Тебя, сожжен огнем, и все драгоценности наши разграблены.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После этого будешь ли еще удерживаться, Господи, будешь ли молчать и карать нас без меры?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65:1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Я открылся не вопрошавшим обо Мне; Меня нашли не искавшие Меня. «Вот Я! вот Я!» – говорил Я народу, не именовавшемуся именем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Всякий день простирал Я руки Мои к народу непокорному, ходившему путем недобрым, по своим помышлениям,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 народу, который постоянно оскорбляет Меня в лицо, приносит жертвы в рощах и сожигает фимиам на черепках,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сидит в гробах и ночует в пещерах; ест свиное мясо, и мерзкое варево в сосудах у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который говорит: «остановись, не подходи ко мне, потому что я свят для тебя». Они – дым для обоняния Моего, огонь, горящий всякий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 что написано пред лицом Моим: не умолчу, но воздам, воздам в недро их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беззакония ваши, говорит Господь, и вместе беззакония отцов ваших, которые воскуряли фимиам на горах, и на холмах поносили Меня; и отмерю в недра их прежние деяния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 говорит Господь: когда в виноградной кисти находится сок, тогда говорят: «не повреди ее, ибо в ней благословение»; то же сделаю Я и ради рабов Моих, чтобы не всех погубить.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произведу от Иакова семя, и от Иуды наследника гор Моих, и наследуют это избранные Мои, и рабы Мои будут жить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будет Сарон пастбищем для овец и долина Ахор – местом отдыха для волов народа Моего, который взыскал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вас, которые оставили Господа, забыли святую гору Мою, приготовляете трапезу для Гада и растворяете полную чашу для Мени,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вас обрекаю Я мечу, и все вы преклонитесь на заклание: потому что Я звал, и вы не отвечали; говорил, и вы не слушали, но делали злое в очах Моих и избирали то, что было неугодно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Посему так говорит Господь Бог: вот, рабы Мои будут есть, а вы будете голодать; рабы Мои будут пить, а вы будете томиться жаждою;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рабы Мои будут веселиться, а вы будете в стыде; рабы Мои будут петь от сердечной радости, а вы будете кричать от сердечной скорби и рыдать от сокрушения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оставите имя ваше избранным Моим для проклятия; и убьет тебя Господь Бог, а рабов Своих назовет иным именем,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которым кто будет благословлять себя на земле, будет благословляться Богом истины; и кто будет клясться на земле, будет клясться Богом истины, – потому что прежние скорби будут забыты и сокрыты от очей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вот, Я творю новое небо и новую землю, и прежние уже не будут воспоминаемы и не придут на сердце.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вы будете веселиться и радоваться вовеки о том, что Я творю: ибо вот, Я творю Иерусалим веселием и народ его радостью.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буду радоваться о Иерусалиме и веселиться о народе Моем; и не услышится в нем более голос плача и голос вопля.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Там не будет более малолетнего и старца, который не достигал бы полноты дней своих; ибо столетний будет умирать юношею, но столетний грешник будет проклинаем.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будут строить домы и жить в них, и насаждать виноградники и есть плоды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 будут строить, чтобы другой жил, не будут насаждать, чтобы другой ел; ибо дни народа Моего будут, как дни дерева, и избранные Мои долго будут пользоваться изделием рук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 будут трудиться напрасно и рождать детей на горе; ибо будут семенем, благословенным от Господа, и потомки их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будет, прежде нежели они воззовут, Я отвечу; они еще будут говорить, и Я уже услышу.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Волк и ягненок будут пастись вместе, и лев, как вол, будет есть солому, а для змея прах будет пищею: они не будут причинять зла и вреда на всей святой горе Моей,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Isaiah 66:1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говорит Господь: небо – престол Мой, а земля – подножие ног Моих; где же построите вы дом для Меня, и где место покоя Моего?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все это соделала рука Моя, и все сие было, говорит Господь. А вот на кого Я призрю: на смиренного и сокрушенного духом и на трепещущего пред словом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[Беззаконник же,] закалающий вола – то же, что убивающий человека; приносящий агнца в жертву – то же, что задушающий пса; приносящий семидал – то же, что приносящий свиную кровь; воскуряющий фимиам [в память] – то же, что молящийся идолу; и как они избрали собственные свои пути, и душа их находит удовольствие в мерзостях их,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и Я употреблю их обольщение и наведу на них ужасное для них: потому что Я звал, и не было отвечающего, говорил, и они не слушали, а делали злое в очах Моих и избирали то, что неугодно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Выслушайте слово Господа, трепещущие пред словом Его: ваши братья, ненавидящие вас и изгоняющие вас за имя Мое, говорят: «пусть явит Себя в славе Господь, и мы посмотрим на веселие ваше». Но они будут постыжены.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шум из города, голос из храма, голос Господа, воздающего возмездие врагам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Еще не мучилась родами, а родила; прежде нежели наступили боли ее, разрешилась сыном.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слыхал таковое? кто видал подобное этому? возникала ли страна в один день? рождался ли народ в один раз, как Сион, едва начал родами мучиться, родил сынов своих?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Доведу ли Я до родов, и не дам родить? говорит Господь. Или, давая силу родить, заключу ли утробу? говорит Бог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Возвеселитесь с Иерусалимом и радуйтесь о нем, все любящие его! возрадуйтесь с ним радостью, все сетовавшие о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чтобы вам питаться и насыщаться от сосцов утешений его, упиваться и наслаждаться преизбытком славы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так говорит Господь: вот, Я направляю к нему мир как реку, и богатство народов – как разливающийся поток для наслаждения вашего; на руках будут носить вас и на коленях ласкать.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Как утешает кого-либо мать его, так утешу Я вас, и вы будете утешены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увидите это, и возрадуется сердце ваше, и кости ваши расцветут, как молодая зелень, и откроется рука Господа рабам Его, а на врагов Своих Он разгневается.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вот, придет Господь в огне, и колесницы Его – как вихрь, чтобы излить гнев Свой с яростью и прещение Свое с пылающим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Господь с огнем и мечом Своим произведет суд над всякою плотью, и много будет пораженных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Те, которые освящают и очищают себя в рощах, один за другим, едят свиное мясо и мерзость и мышей, – все погибнут,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Я знаю деяния их и мысли их; и вот, приду собрать все народы и языки, и они придут и увидят славу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положу на них знамение, и пошлю из спасенных от них к народам: в Фарсис, к Пулу и Луду, к натягивающим лук, к Тубалу и Явану, на дальние острова, которые не слышали обо Мне и не видели славы Моей: и они возвестят народам славу Мою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представят всех братьев ваших от всех народов в дар Господу на конях и колесницах, и на носилках, и на мулах, и на быстрых верблюдах, на святую гору Мою, в Иерусалим, говорит Господь, – подобно тому, как сыны Израилевы приносят дар в дом Господа в чистом сосуде.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Из них буду брать также в священники и левиты,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Ибо, как новое небо и новая земля, которые Я сотворю, всегда будут пред лицом Моим, говорит Господь, так будет и семя ваше и имя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Тогда из месяца в месяц и из субботы в субботу будет приходить всякая плоть пред лицо Мое на поклонение,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будут выходить и увидят трупы людей, отступивших от Меня: ибо червь их не умрет, и огонь их не угаснет; и будут они мерзостью для всякой плоти.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