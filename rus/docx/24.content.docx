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Иеремии, сына Хелкиина, из священников в Анафофе, в земле Вениаминовой,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 которому было слово Господне во дни Иосии, сына Амонова, царя Иудейского, в тринадцатый год царствования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также во дни Иоакима, сына Иосиина, царя Иудейского, до конца одиннадцатого года Седекии, сына Иосиина, царя Иудейского, до переселения Иерусалима в пятом месяце.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прежде нежели Я образовал тебя во чреве, Я познал тебя, и прежде нежели ты вышел из утробы, Я освятил тебя: пророком для народов поставил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я сказал: о, Господи Боже! я не умею говорить, ибо я еще молод.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Господь сказал мне: не говори: «я молод»; ибо ко всем, к кому пошлю тебя, пойдешь, и все, что повелю тебе, скажешь.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бойся их; ибо Я с тобою, чтобы избавлять тебя,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простер Господь руку Свою, и коснулся уст моих, и сказал мне Господь: вот, Я вложил слова Мои в уста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Смотри, Я поставил тебя в сей день над народами и царствами, чтобы искоренять и разорять, губить и разрушать, созидать и насаждать.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было слово Господне ко мне: что видишь ты, Иеремия? Я сказал: вижу жезл миндального дерева.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Господь сказал мне: ты верно видишь; ибо Я бодрствую над словом Моим, чтоб оно скоро исполнилось.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было слово Господне ко мне в другой раз: что видишь ты? Я сказал: вижу поддуваемый ветром кипящий котел, и лицо его со стороны севера.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мне Господь: от севера откроется бедствие на всех обитателей 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вот, Я призову все племена царств северных, говорит Господь, и придут они, и поставят каждый престол свой при входе в ворота Иерусалима, и вокруг всех стен его, и во всех городах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произнесу над ними суды Мои за все беззакония их, за то, что они оставили Меня, и воскуряли фимиам чужеземным богам, и поклонялись делам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ты препояшь чресла твои, и встань, и скажи им все, что Я повелю тебе; не малодушествуй пред ними, чтобы Я не поразил тебя в глазах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вот, Я поставил тебя ныне укрепленным городом, и железным столбом, и медною стеною на всей этой земле, против царей Иуды, против князей его, против священников его и против народа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будут ратовать против тебя, но не превозмогут тебя; ибо Я с тобою, говорит Господь, чтобы избавлять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Господне ко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иди и возгласи в уши дщери Иерусалима: так говорит Господь: Я вспоминаю о дружестве юности твоей, о любви твоей, когда ты была невестою, когда последовала за Мною в пустыню, в землю незасеянную.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Израиль был святынею Господа, начатком плодов Его; все поедавшие его были осуждаемы, бедствие постигало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Выслушайте слово Господне, дом Иаковлев и все роды дома Израилева!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Господь: какую неправду нашли во Мне отцы ваши, что удалились от Меня и пошли за суетою, и осуетились,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сказали: «где Господь, Который вывел нас из земли Египетской, вел нас по пустыне, по земле пустой и необитаемой, по земле сухой, по земле тени смертной, по которой никто не ходил и где не обитал человек?»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ввел вас в землю плодоносную, чтобы вы питались плодами ее и добром ее; а вы вошли и осквернили землю Мою, и достояние Мое сделали мерзостью.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Священники не говорили: «где Господь?», и учители закона не знали Меня, и пастыри отпали от Меня, и пророки пророчествовали во имя Ваала и ходили вослед тех, которые не помогают.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Поэтому Я еще буду судиться с вами, говорит Господь, и с сыновьями сыновей ваших буду судиться.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пойдите на острова Хиттимские и посмотрите, и пошлите в Кидар, и разведайте прилежно, и рассмотрите: было ли там что-нибудь подобное сему?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Переменил ли какой народ богов своих, хотя они и не боги? а Мой народ променял славу свою на то, что не помогает.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Подивитесь сему, небеса, и содрогнитесь, и ужаснитесь,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два зла сделал народ Мой: Меня, источник воды живой, оставили и высекли себе водоемы разбитые, которые не могут держать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Разве Израиль раб? или он домочадец? почему он сделался добычею?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Зарыкали на него молодые львы, подали голос свой и сделали землю его пустынею; города его сожжены, без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сыновья Мемфиса и Тафны объели темя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причинил ли ты себе это тем, что оставил Господа Бога твоего в то время, когда Он путеводил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ныне для чего тебе путь в Египет, чтобы пить воду из Нила? и для чего тебе путь в Ассирию, чтобы пить воду из реки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Накажет тебя нечестие твое, и отступничество твое обличит тебя; итак познай и размысли, как худо и горько то, что ты оставил Господа Бога твоего и страха Моего нет в тебе, говорит Господь Бог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издавна Я сокрушил ярмо твое, разорвал узы твои, и ты говорил: «не буду служить идолам», а между тем на всяком высоком холме и под всяким ветвистым деревом ты блудодействовал.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насадил тебя как благородную лозу, – самое чистое семя; как же ты превратилась у Меня в дикую отрасль чужой лозы?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Посему, хотя бы ты умылся мылом и много употребил на себя щелоку, нечестие твое отмечено предо Мною,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Как можешь ты сказать: «я не осквернил себя, я не ходил вослед Ваала»? Посмотри на поведение твое в долине, познай, что делала ты, резвая верблюдица, рыщущая по путям твоим!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Привыкшую к пустыне дикую ослицу, в страсти души своей глотающую воздух, кто может удержать? Все, ищущие ее, не утомятся: в ее месяце они найдут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давай ногам твоим истаптывать обувь и гортани твоей – томиться жаждою. Но ты сказал: «не надейся, нет! ибо люблю чужих и буду ходить вослед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Как вор, когда поймают его, бывает осрамлен, так осрамил себя дом Израилев: они, цари их, князья их, и священники их, и пророки 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говоря дереву: «ты мой отец», и камню: «ты родил меня»; ибо они оборотили ко Мне спину, а не лицо; а во время бедствия своего будут говорить: «встань и спаси нас!»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Где же боги твои, которых ты сделал себе? – пусть они встанут, если могут спасти тебя во время бедствия твоего; ибо сколько у тебя городов, столько и богов у тебя, Иуда.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Для чего вам состязаться со Мною? – все вы [нечестиво поступали и] согрешали против Меня,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Вотще поражал Я детей ваших: они не приняли вразумления; пророков ваших поедал меч ваш, как истребляющий лев, [ и вы не убоялись].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О, род! внемлите вы слову Господню: был ли Я пустынею для Израиля? был ли Я страною мрака? Зачем же народ Мой говорит: «мы сами себе господа; мы уже не придем к Тебе»?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Забывает ли девица украшение свое и невеста – наряд свой? а народ Мой забыл Меня, – нет числа дням.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Как искусно направляешь ты пути твои, чтобы снискать любовь! и для того даже к преступлениям приспособляла ты пути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Даже на полах одежды твоей находится кровь людей бедных, невинных, которых ты не застала при взломе, и, несмотря на все это,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говоришь: «так как я невинна, то, верно, гнев Его отвратится от меня». Вот, Я буду судиться с тобою за то, что говоришь: «я не согрешила».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Зачем ты так много бродишь, меняя путь твой? Ты так же будешь посрамлена и Египтом, как была посрамлена Ассириею;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от него ты выйдешь, положив руки на голову, потому что отверг Господь надежды твои, и не будешь иметь с ними успеха.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Говорят: «если муж отпустит жену свою и она отойдет от него и сделается женою другого мужа, то может ли она возвратиться к нему? Не осквернилась ли бы этим страна та?» А ты со многими любовниками блудодействовала, – и, однако же, возвратись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Подними глаза твои на высоты и посмотри, где не блудодействовали с тобою? У дороги сидела ты для них, как Аравитянин в пустыне, и осквернила землю блудом твоим и лукавством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то были удержаны дожди, и не было дождя позднего; но у тебя был лоб блудницы, ты отбросила стыд.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будешь ли ты отныне взывать ко Мне: «Отец мой! Ты был путеводителем юности моей!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Неужели всегда будет Он во гневе? и неужели вечно будет удерживать его в Себе?» Вот что говоришь ты, а делаешь зло и преуспеваешь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сказал мне во дни Иосии царя: видел ли ты, что делала отступница, дочь Израиля? Она ходила на всякую высокую гору и под всякое ветвистое дерево и там блудодействовала.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после того, как она все это делала, Я говорил: «возвратись ко Мне»; но она не возвратилась; и видела это вероломная сестра ее Иудея.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Я видел, что, когда за все прелюбодейные действия отступницы, дочери Израиля, Я отпустил ее и дал ей разводное письмо, вероломная сестра ее Иудея не убоялась, а пошла и сама блудодействовала.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явным блудодейством она осквернила землю, и прелюбодействовала с камнем и деревом.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при всем этом вероломная сестра ее Иудея не обратилась ко Мне всем сердцем своим, а только притворно,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мне Господь: отступница, дочь Израилева, оказалась правее, нежели вероломная Иудея.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Иди и провозгласи слова сии к северу, и скажи: возвратись, отступница, дочь Израилева, говорит Господь. Я не изолью на вас гнева Моего; ибо Я милостив, говорит Господь, – не вечно буду негодовать.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Признай только вину твою: ибо ты отступила от Господа Бога твоего и распутствовала с чужими под всяким ветвистым деревом, а гласа Моего вы не слушали,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Возвратитесь, дети-отступники, говорит Господь, потому что Я сочетался с вами, и возьму вас по одному из города, по два из племени, и приведу вас на Сион.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дам вам пастырей по сердцу Моему, которые будут пасти вас с знанием и благоразумием.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будет, когда вы размножитесь и сделаетесь многоплодными на земле, в те дни, говорит Господь, не будут говорить более: «ковчег завета Господня»; он и на ум не придет, и не вспомнят о нем, и не будут приходить к нему, и его уже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то время назовут Иерусалим престолом Господа; и все народы ради имени Господа соберутся в Иерусалим и не будут более поступать по упорству злого сердца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те дни придет дом Иудин к дому Израилеву, и пойдут вместе из земли северной в землю, которую Я дал в наследие отцам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говорил Я: как поставлю тебя в число детей и дам тебе вожделенную землю, прекраснейшее наследие множества народов? И сказал: ты будешь называть Меня отцом твоим и не отступишь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поистине, как жена вероломно изменяет другу своему, так вероломно поступили со Мною вы, дом Израилев,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Голос слышен на высотах, жалобный плач сынов Израиля о том, что они извратили путь свой, забыли Господа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Возвратитесь, мятежные дети: Я исцелю вашу непокорность. – Вот, мы идем к Тебе, ибо Ты – Господь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Поистине, напрасно надеялись мы на холмы и на множество гор; поистине, в Господе Боге нашем спасение Израилево!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 юности нашей эта мерзость пожирала труды отцов наших, овец их и волов их, сыновей их и дочерей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Мы лежим в стыде своем, и срам наш покрывает нас, потому что мы грешили пред Господом Богом нашим, – мы и отцы наши, от юности нашей и до сего дня, и не слушались голоса Господа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хочешь обратиться, Израиль, говорит Господь, ко Мне обратись; и если удалишь мерзости твои от лица Моего, то не будешь скитаться.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будешь клясться: «жив Господь!» в истине, суде и правде; и народы Им будут благословляться и Им хвалиться.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так говорит Господь к мужам Иуды и Иерусалима: распашите себе новые нивы и не сейте между тернами.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Обрежьте себя для Господа и снимите крайнюю плоть с сердца вашего, мужи Иуды и жители Иерусалима, чтобы гнев Мой не открылся, как огонь, и не воспылал неугасимо по причине злых наклонностей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Объявите в Иудее и разгласите в Иерусалиме, и говорите, и трубите трубою по земле; взывайте громко и говорите: «соберитесь, и пойдем в укрепленные города».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Выставьте знамя к Сиону, бегите, не останавливайтесь, ибо Я приведу от севера бедствие и великую 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Выходит лев из своей чащи, и выступает истребитель народов: он выходит из своего места, чтобы землю твою сделать пустынею; города твои будут разорены, останутся без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препояшьтесь вретищем, плачьте и рыдайте, ибо ярость гнева Господня не отвратится от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в тот день, говорит Господь, замрет сердце у царя и сердце у князей; и ужаснутся священники, и изумятся пророки.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я: о, Господи Боже! Неужели Ты обольщал только народ сей и Иерусалим, говоря: «мир будет у вас»; а между тем меч доходит до души?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 время сказано будет народу сему и Иерусалиму: жгучий ветер несется с высот пустынных на путь дочери народа Моего, не для веяния и не для очищения;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придет ко Мне оттуда ветер сильнее сего, и Я произнесу суд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поднимается он подобно облакам, и колесницы его – как вихрь, кони его быстрее орлов; горе нам! ибо мы будем разорены.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Смой злое с сердца твоего, Иерусалим, чтобы спастись тебе: доколе будут гнездиться в тебе злочестивые мысли?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уже несется голос от Дана и гибельная весть с горы Ефремовой: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объявите народам, известите Иерусалим, что идут из дальней страны осаждающие и криками своими оглашают города Иудеи.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сторожа полей, они обступают его кругом, ибо он возмутился против Меня,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Пути твои и деяния твои причинили тебе это; от твоего нечестия тебе так горько, что доходит до сердца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Утроба моя! утроба моя! скорблю во глубине сердца моего, волнуется во мне сердце мое, не могу молчать; ибо ты слышишь, душа моя, звук трубы, тревогу брани.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Беда за бедою: вся земля опустошается, внезапно разорены шатры мои, мгновенно – палатки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Долго ли мне видеть знамя, слушать звук трубы?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Это оттого, что народ Мой глуп, не знает Меня: неразумные они дети, и нет у них смысла; они умны на зло, но добра делать не умеют.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Смотрю на землю, и вот, она разорена и пуста, – на небеса, и нет на них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Смотрю на горы, и вот, они дрожат, и все холмы колеблются.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Смотрю, и вот, нет человека, и все птицы небесные разлетелись.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Смотрю, и вот, Кармил – пустыня, и все города его разрушены от лица Господа, от ярости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так сказал Господь: вся земля будет опустошена, но совершенного истребления не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Восплачет о сем земля, и небеса помрачатся вверху, потому что Я сказал, Я определил, и не раскаюсь в том, и не отступлю от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От шума всадников и стрелков разбегутся все города: они уйдут в густые леса и влезут на скалы; все города будут оставлены, и не будет в них ни одного жителя.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ты, опустошенная, что станешь делать? Хотя ты одеваешься в пурпур, хотя украшаешь себя золотыми нарядами, обрисовываешь глаза твои красками, но напрасно украшаешь себя: презрели тебя любовники, они ищут души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Я слышу голос как бы женщины в родах, стон как бы рождающей в первый раз, голос дочери Сиона; она стонет, простирая руки свои: «о, горе мне! душа моя изнывает пред убийцами».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Походите по улицам Иерусалима, и посмотрите, и разведайте, и поищите на площадях его, не найдете ли человека, нет ли соблюдающего правду, ищущего истины? Я пощадил бы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Хотя и говорят они: «жив Господь!», но клянутся ложно.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О, Господи! очи Твои не к истине ли обращены? Ты поражаешь их, а они не чувствуют боли; Ты истребляешь их, а они не хотят принять вразумления; лица свои сделали они крепче камня, не хотят обратиться.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я сам в себе: это, может быть, бедняки; они глупы, потому что не знают пути Господня, закона Бога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пойду я к знатным и поговорю с ними, ибо они знают путь Господень, закон Бога своего. Но и они все сокрушили ярмо, расторгли узы.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поразит их лев из леса, волк пустынный опустошит их, барс будет подстерегать у городов их: кто выйдет из них, будет растерзан; ибо умножились преступления их, усилились отступничества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же Мне простить тебя за это? Сыновья твои оставили Меня и клянутся теми, которые не боги. Я насыщал их, а они прелюбодействовали и толпами ходили в дома блудниц.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Это откормленные кони: каждый из них ржет на жену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Неужели Я не накажу за это? говорит Господь; и не отмстит ли душа Моя такому народу, как этот?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Восходите на стены его и разрушайте, но не до конца; уничтожьте зубцы их, потому что они не Господни;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дом Израилев и дом Иудин поступили со Мною очень вероломно, говорит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 солгали на Господа и сказали: «нет Его, и беда не придет на нас, и мы не увидим ни меча, ни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пророки станут ветром, и слова [Господня] нет в них; над ними самими пусть это будет».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так говорит Господь Бог Саваоф: за то, что вы говорите такие слова, вот, Я сделаю слова Мои в устах твоих огнем, а этот народ – дровами, и этот огонь пожрет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Я приведу на вас, дом Израилев, народ издалека, говорит Господь, народ сильный, народ древний, народ, которого языка ты не знаешь, и не будешь понимать, что он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Колчан его – как открытый гроб; все они люди храбрые.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съедят они жатву твою и хлеб твой, съедят сыновей твоих и дочерей твоих, съедят овец твоих и волов твоих, съедят виноград твой и смоквы твои; разрушат мечом укрепленные города твои, на которые ты надеешься.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и в те дни, говорит Господь, не истреблю вас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вы скажете: «за что Господь Бог наш делает нам все это?», то отвечай: так как вы оставили Меня и служили чужим богам в земле своей, то будете служить чужим в земле не вашей.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Объявите это в доме Иакова и возвестите в Иудее,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выслушай это, народ глупый и неразумный, у которого есть глаза, а не видит, у которого есть уши, а не слышит: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Меня ли вы не боитесь, говорит Господь, предо Мною ли не трепещете? Я положил песок границею морю, вечным пределом, которого не перейдет; и хотя волны его устремляются, но превозмочь не могут; хотя они бушуют, но переступить его не 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у народа сего сердце буйное и мятежное; они отступили и пошли;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не сказали в сердце своем: «убоимся Господа Бога нашего, Который дает нам дождь ранний и поздний в свое время, хранит для нас седмицы, назначенные для жатвы».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Беззакония ваши отвратили это, и грехи ваши удалили от вас это 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между народом Моим находятся нечестивые: сторожат, как птицеловы, припадают к земле, ставят ловушки и уловляют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Как клетка, наполненная птицами, дома их полны обмана; чрез это они и возвысились и разбогатели,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сделались тучны, жирны, переступили даже всякую меру во зле, не разбирают судебных дел, дел сирот; благоденствуют и справедливому делу нищих не дают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Неужели Я не накажу за это? говорит Господь; и не отмстит ли душа Моя такому народу, как этот?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Изумительное и ужасное совершается в сей земле: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пророки пророчествуют ложь, и священники господствуют при посредстве их, и народ Мой любит это. Что же вы будете делать после всего этого?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Бегите, дети Вениаминовы, из среды Иерусалима, и в Фекое трубите трубою, и дайте знать огнем в Бефкареме, ибо от севера появляется беда и великая 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Разорю Я дочь Сиона, красивую и изнеженную.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Пастухи со своими стадами придут к ней, раскинут палатки вокруг нее; каждый будет пасти свой участок.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Приготовляйте против нее войну; вставайте, и пойдем в полдень. Горе нам! день уже склоняется, распростираются вечерние тени.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Вставайте, пойдем и ночью, и разорим чертоги ее!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так говорит Господь Саваоф: рубите дерева и делайте насыпь против Иерусалима: этот город должен быть наказан; в нем всякое угнетение.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источник извергает из себя воду, так он источает из себя зло: в нем слышно насилие и грабительство, пред лицом Моим всегда обиды и 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Вразумись, Иерусалим, чтобы душа Моя не удалилась от тебя, чтоб Я не сделал тебя пустынею, землею необитаемою.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 Саваоф: до конца доберут остаток Израиля, как виноград; работай рукою твоею, как обиратель винограда, наполняя корзины.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 кому мне говорить и кого увещевать, чтобы слушали? Вот, ухо у них необрезанное, и они не могут слушать; вот, слово Господне у них в посмеянии; оно неприятно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Поэтому я преисполнен яростью Господнею, не могу держать ее в себе; изолью ее на детей на улице и на собрание юношей; взяты будут муж с женою, пожилой с отжившим лета.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дома их перейдут к другим, равно поля и жены; потому что Я простру руку Мою на обитателей сей земли,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от малого до большого, – каждый из них предан корысти, и от пророка до священника – все действуют лживо;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врачуют раны народа Моего легкомысленно, говоря: «мир! мир!», а мира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Стыдятся ли они, делая мерзости? нет, нисколько не стыдятся и не краснеют. За то падут между падшими и во время посещения Моего будут повержены,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Господь: остановитесь на путях ваших, и рассмотрите, и расспросите о путях древних, где путь добрый, и идите по нему, и найдете покой душам вашим. Но они сказали: «не пойдем».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поставил Я стражей над вами, сказав: «слушайте звука трубы». Но они сказали: «не будем слушать».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 слушайте, народы, и знай, собрание, что с ними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Слушай, земля: вот, Я приведу на народ сей пагубу, плод помыслов их; ибо они слов Моих не слушали и закон Мой отвергли.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чего Мне ладан, который идет из Савы, и благовонный тростник из дальней страны? Всесожжения ваши неугодны и жертвы ваши неприятны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Посему так говорит Господь: вот, Я полагаю пред народом сим преткновения, и преткнутся о них отцы и дети вместе, сосед и друг его, и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говорит Господь: вот, идет народ от страны северной, и народ великий поднимается от краев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держат в руках лук и копье; они жестоки и немилосердны, голос их шумит, как море, и несутся на конях, выстроены, как один человек, чтобы сразиться с тобою, дочь Сиона.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Мы услышали весть о них, и руки у нас опустились, скорбь объяла нас, муки, как женщину в 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выходите в поле и не ходите по дороге, ибо меч неприятелей, ужас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Дочь народа моего! опояшь себя вретищем и посыпь себя пеплом; сокрушайся, как бы о смерти единственного сына, горько плачь; ибо внезапно придет на нас губитель.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Башнею поставил Я тебя среди народа Моего, столпом, чтобы ты знал и следил путь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Все они – упорные отступники, живут клеветою; это медь и железо; все они развратители.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Раздувальный мех обгорел, свинец истлел от огня: плавильщик плавил напрасно, ибо злые не отделились;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отверженным серебром назовут их, ибо Господь отверг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стань во вратах дома Господня и провозгласи там слово сие и скажи: слушайте слово Господне, все Иудеи, входящие сими вратами на поклонение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 Саваоф, Бог Израилев: исправьте пути ваши и деяния ваши, и Я оставлю вас жить на сем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надейтесь на обманчивые слова: «здесь храм Господень, храм Господень, храм Господень».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если совсем исправите пути ваши и деяния ваши, если будете верно производить суд между человеком и соперником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будете притеснять иноземца, сироты и вдовы, и проливать невинной крови на месте сем, и не пойдете вослед иных богов на беду себе,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Я оставлю вас жить на месте сем, на этой земле, которую дал отцам вашим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вы надеетесь на обманчивые слова, которые не принесут вам пользы.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Как! вы крадете, убиваете и прелюбодействуете, и клянетесь во лжи, и кадите Ваалу, и ходите вослед иных богов, которых вы не знаете,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потом приходите и становитесь пред лицом Моим в доме сем, над которым наречено имя Мое, и говорите: «мы спасены», чтобы впредь делать все эти мерзости.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сделался ли вертепом разбойников в глазах ваших дом сей, над которым наречено имя Мое? Вот, Я видел это,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Пойдите же на место Мое в Силом, где Я прежде назначил пребывать имени Моему, и посмотрите, что сделал Я с ним за нечестие народа Моего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ныне, так как вы делаете все эти дела, говорит Господь, и Я говорил вам с раннего утра, а вы не слушали, и звал вас, а вы не отвечали,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Я так же поступлю с домом сим, над которым наречено имя Мое, на который вы надеетесь, и с местом, которое Я дал вам и отцам вашим, как поступил с Силомом.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отвергну вас от лица Моего, как отверг всех братьев ваших, все семя Ефремово.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же не проси за этот народ, и не возноси за них молитвы и прошения, и не ходатайствуй предо Мною, ибо Я не услышу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видишь ли, что они делают в городах Иудеи и на улицах Иерусалима?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Дети собирают дрова, а отцы разводят огонь, и женщины месят тесто, чтобы делать пирожки для богини неба и совершать возлияния иным богам, чтобы огорчать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Меня ли огорчают они? говорит Господь; не себя ли самих, к стыду своему?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Посему так говорит Господь Бог: вот, изливается гнев Мой и ярость Моя на место сие, на людей и на скот, и на дерева полевые и на плоды земли, и возгорится и не погаснет.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говорит Господь Саваоф, Бог Израилев: всесожжения ваши прилагайте к жертвам вашим и ешьте мясо;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отцам вашим Я не говорил и не давал им заповеди в тот день, в который Я вывел их из земли Египетской, о всесожжении и жертве;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такую заповедь дал им: «слушайтесь гласа Моего, и Я буду вашим Богом, а вы будете Моим народом, и ходите по всякому пути, который Я заповедаю вам, чтобы вам было хорошо».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они не послушали и не приклонили уха своего, и жили по внушению и упорству злого сердца своего, и стали ко Мне спиною, а не лицом.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 того дня, как отцы ваши вышли из земли Египетской, до сего дня Я посылал к вам всех рабов Моих – пророков, посылал всякий день с раннего утра;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но они не слушались Меня и не приклонили уха своего, а ожесточили выю свою, поступали хуже отцов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когда ты будешь говорить им все эти слова, они тебя не послушают; и когда будешь звать их, они тебе не ответят.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скажи им: вот народ, который не слушает гласа Господа Бога своего и не принимает наставления! Не стало у них истины, она отнята от уст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Остриги волосы твои и брось, и подними плач на горах, ибо отверг Господь и оставил род, навлекший гнев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сыновья Иуды делают злое пред очами Моими, говорит Господь; поставили мерзости свои в доме, над которым наречено имя Мое, чтобы осквернить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устроили высоты Тофета в долине сыновей Енномовых, чтобы сожигать сыновей своих и дочерей своих в огне, чего Я не повелевал и что Мне на сердце не приходило.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 то вот, приходят дни, говорит Господь, когда не будут более называть место сие Тофетом и долиною сыновей Енномовых, но долиною убийства, и в Тофете будут хоронить по недостатку места.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будут трупы народа сего пищею птицам небесным и зверям земным, и некому будет отгонять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прекращу в городах Иудеи и на улицах Иерусалима голос торжества и голос веселия, голос жениха и голос невесты; потому что земля эта будет пустынею.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время, говорит Господь, выбросят кости царей Иуды, и кости князей его, и кости священников, и кости пророков, и кости жителей Иерусалима из гробов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раскидают их пред солнцем и луною и пред всем воинством небесным, которых они любили и которым служили и вслед которых ходили, которых искали и которым поклонялись; не уберут их и не похоронят: они будут навозом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будут смерть предпочитать жизни все остальные, которые останутся от этого злого племени во всех местах, куда Я изгоню их,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скажи им: так говорит Господь: разве, упав, не встают и, совратившись с дороги, не возвращаются?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Для чего этот народ, Иерусалим, находится в упорном отступничестве? они крепко держатся обмана и не хотят обратиться.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наблюдал и слушал: не говорят они правды, никто не раскаивается в своем нечестии, никто не говорит: «что я сделал?»; каждый обращается на свой путь, как конь, бросающийся в сражение.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аист под небом знает свои определенные времена, и горлица, и ласточка, и журавль наблюдают время, когда им прилететь; а народ Мой не знает определения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вы говорите: «мы мудры, и закон Господень у нас»? А вот, лживая трость книжников и его превращает в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Посрамились мудрецы, смутились и запутались в сеть: вот, они отвергли слово Господне; в чем же мудрость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 жен их отдам другим, поля их – иным владетелям; потому что все они, от малого до большого, предались корыстолюбию; от пророка до священника – все действуют лживо.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врачуют рану дочери народа Моего легкомысленно, говоря: «мир, мир!», а мира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Стыдятся ли они, делая мерзости? нет, они нисколько не стыдятся и не краснеют. За то падут они между падшими; во время посещения их будут повержены,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До конца оберу их, говорит Господь, не останется ни одной виноградины на лозе, ни смоквы на смоковнице, и лист опадет, и что Я дал им, отойдет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«Что мы сидим? собирайтесь, пойдем в укрепленные города и там погибнем; ибо Господь Бог наш определил нас на погибель и дает нам пить воду с желчью за то, что мы грешили пред Господом».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Ждем мира, а ничего доброго нет, – времени исцеления, и вот, ужасы.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 Дана слышен храп коней его, от громкого ржания жеребцов его дрожит вся земля; и придут и истребят землю и все, что на ней, город и живущих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вот, Я пошлю на вас змеев, василисков, против которых нет заговариванья, и они будут уязвлять вас,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утешусь я в горести моей! сердце мое изныло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слышу вопль дщери народа Моего из дальней страны: разве нет Господа на Сионе? разве нет Царя его на нем? – Зачем они подвигли Меня на гнев своими идолами, чужеземными, ничтожными?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Прошла жатва, кончилось лето, а мы не спасены.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 сокрушении дщери народа моего я сокрушаюсь, хожу мрачен, ужас объял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Разве нет бальзама в Галааде? разве нет там врача? Отчего же нет исцеления дщери народа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О, кто даст голове моей воду и глазам моим – источник слез! я плакал бы день и ночь о пораженных дщери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О, кто дал бы мне в пустыне пристанище путников! оставил бы я народ мой и ушел бы от них: ибо все они прелюбодеи, скопище вероломных.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лук, напрягают язык свой для лжи, усиливаются на земле неправдою; ибо переходят от одного зла к другому и Меня не знают,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Берегитесь каждый своего друга и не доверяйте ни одному из своих братьев; ибо всякий брат ставит преткновение другому, и всякий друг разносит клеветы.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Каждый обманывает своего друга, и правды не говорят: приучили язык свой говорить ложь, лукавствуют до усталости.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живешь среди коварства; по коварству они отрекаются знать Меня,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так говорит Господь Саваоф: вот, Я расплавлю и испытаю их; ибо как иначе Мне поступать со дщерью народа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Язык их – убийственная стрела, говорит коварно; устами своими говорят с ближним своим дружелюбно, а в сердце своем строят ему ковы.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Неужели Я не накажу их за это? говорит Господь; не отмстит ли душа Моя такому народу, как этот?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 горах подниму плач и вопль и о степных пастбищах – рыдание, потому что они выжжены, так что никто там не проходит, и не слышно блеяния стад: от птиц небесных до скота – все рассеялись, ушли.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сделаю Иерусалим грудою камней, жилищем шакалов, и города Иудеи сделаю пустынею, без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Есть ли такой мудрец, который понял бы это? И к кому говорят уста Господни – объяснил бы, за что погибла страна и выжжена, как пустыня, так что никто не проходит по 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Господь: за то, что они оставили закон Мой, который Я постановил для них, и не слушали гласа Моего и не поступали по нему;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ходили по упорству сердца своего и вослед Ваалов, как научили их отцы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Посему так говорит Господь Саваоф, Бог Израилев: вот, Я накормлю их, этот народ, полынью, и напою их водою с желчью;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рассею их между народами, которых не знали ни они, ни отцы их, и пошлю вслед их меч, доколе не истреблю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говорит Господь Саваоф: подумайте и позовите плакальщиц, чтобы они пришли; пошлите за искусницами в этом деле, чтобы они пришли.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Пусть они поспешат и поднимут плач о нас, чтобы из глаз наших лились слезы и с ресниц наших текла вода.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голос плача слышен с Сиона: «как мы ограблены! мы жестоко посрамлены, ибо оставляем землю, потому что разрушили жилища наши».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слушайте, женщины, слово Господа, и да внимает ухо ваше слову уст Его; и учите дочерей ваших плачу, и одна другую – плачевным песням.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смерть входит в наши окна, вторгается в чертоги наши, чтобы истребить детей с улицы, юношей с площадей.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Скажи: так говорит Господь: и будут повержены трупы людей, как навоз на поле и как снопы позади жнеца, и некому будет собрать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говорит Господь: да не хвалится мудрый мудростью своею, да не хвалится сильный силою своею, да не хвалится богатый богатством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хвалящийся хвались тем, что разумеет и знает Меня, что Я – Господь, творящий милость, суд и правду на земле; ибо только это благоугодно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Вот, приходят дни, говорит Господь, когда Я посещу всех обрезанных и необрезанных: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Египет и Иудею, и Едома и сыновей Аммоновых, и Моава и всех стригущих волосы на висках, обитающих в пустыне; ибо все эти народы не обрезаны, а весь дом Израилев с необрезанным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слово, которое Господь говорит вам, дом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Господь: не учитесь путям язычников и не страшитесь знамений небесных, которых язычники страшатся.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уставы народов – пустота: вырубают дерево в лесу, обделывают его руками плотника при помощи топора,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покрывают серебром и золотом, прикрепляют гвоздями и молотом, чтобы не шаталось.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– как обточенный столп, и не говорят; их носят, потому что ходить не могут. Не бойтесь их, ибо они не могут причинить зла, но и добра делать не в силах.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Нет подобного Тебе, Господи! Ты велик, и имя Твое велико могуществом.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Кто не убоится Тебя, Царь народов? ибо Тебе единому принадлежит это; потому что между всеми мудрецами народов и во всех царствах их нет подобного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до одного они бессмысленны и глупы; пустое учение – это дерево.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Разбитое в листы серебро привезено из Фарсиса, золото – из Уфаза, дело художника и рук плавильщика; одежда на них – гиацинт и пурпур: все это – дело людей искусных.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Господь Бог есть истина; Он есть Бог живой и Царь вечный. От гнева Его дрожит земля, и народы не могут выдержать негодования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говорите им: боги, которые не сотворили неба и земли, исчезнут с земли и из-под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сотворил землю силою Своею, утвердил вселенную мудростью Своею и разумом Своим распростер небеса.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 гласу Его шумят воды на небесах, и Он возводит облака от краев земли, творит молнии среди дождя и изводит ветер из хранилищ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Безумствует всякий человек в своем знании, срамит себя всякий плавильщик истуканом своим, ибо выплавленное им есть ложь, и нет в нем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Это совершенная пустота, дело заблуждения; во время посещения их они исчезнут.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такова, как их, доля Иакова; ибо Бог его есть Творец всего, и Израиль есть жезл наследия Его; имя Его –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Убирай с земли имущество твое, имеющая сидеть в осаде;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так говорит Господь: вот, Я выброшу жителей сей земли на сей раз и загоню их в тесное место, чтобы схватили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Горе мне в моем сокрушении; мучительна рана моя, но я говорю сам в себе: «подлинно, это моя скорбь, и я буду нести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шатер мой опустошен, и все веревки мои порваны; дети мои ушли от меня, и нет их: некому уже раскинуть шатра моего и развесить ковров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пастыри сделались бессмысленными и не искали Господа, а потому они и поступали безрассудно, и все стадо их рассеяно».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Несется слух: вот он идет, и большой шум от страны северной, чтобы города Иудеи сделать пустынею, жилищем шакалов.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Знаю, Господи, что не в воле человека путь его, что не во власти идущего давать направление стопам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Наказывай меня, Господи, но по правде, не во гневе Твоем, чтобы не умалить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Излей ярость Твою на народы, которые не знают Тебя, и на племена, которые не призывают имени Твоего; ибо они съели Иакова, пожрали его и истребили его, и жилище его опустошили.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 слова завета сего и скажите мужам Иуды и жителям Иерусалима;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им: так говорит Господь, Бог Израилев: проклят человек, который не послушает слов завета сего,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который Я заповедал отцам вашим, когда вывел их из земли Египетской, из железной печи, сказав: «слушайтесь гласа Моего и делайте все, что Я заповедаю вам, – и будете Моим народом, и Я буду вашим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исполнить клятву, которою Я клялся отцам вашим – дать им землю, текущую молоком и медом, как это ныне». И отвечал я, сказав: аминь,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мне Господь: провозгласи все сии слова в городах Иуды и на улицах Иерусалима и скажи: слушайте слова завета сего и исполняйте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отцов ваших Я увещевал постоянно с того дня, как вывел их из земли Египетской, до сего дня; увещевал их с раннего утра, говоря: «слушайтесь гласа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они не слушались и не приклоняли уха своего, а ходили каждый по упорству злого сердца своего: поэтому Я навел на них все сказанное в завете сем, который Я заповедал им исполнять, а они не исполняли.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мне Господь: есть заговор между мужами Иуды и жителями Иерусалима: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опять обратились к беззакониям праотцев своих, которые отреклись слушаться слов Моих и пошли вослед чужих богов, служа им. Дом Израиля и дом Иуды нарушили завет Мой, который Я заключил с отцами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так говорит Господь: вот, Я наведу на них бедствие, от которого они не могут избавиться, и когда воззовут ко Мне, не услышу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города Иуды и жители Иерусалима пойдут и воззовут к богам, которым они кадят; но они нисколько не помогут им во время бедствия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сколько у тебя городов, столько и богов у тебя, Иуда, и сколько улиц в Иерусалиме, столько вы наставили жертвенников постыдному, жертвенников для каждения Ваалу.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же не проси за этот народ и не возноси за них молитвы и прошений; ибо Я не услышу, когда они будут взывать ко Мне в бедствии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возлюбленному Моему в доме Моем, когда в нем совершаются многие непотребства? и священные мяса не помогут тебе, когда, делая зло, ты радуешься.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Зеленеющею маслиною, красующеюся приятными плодами, именовал тебя Господь. А ныне, при шуме сильного смятения, Он воспламенил огонь вокруг нее, и сокрушились ветви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Господь Саваоф, Который насадил тебя, изрек на тебя злое за зло дома Израилева и дома Иудина, которое они причинили себе тем, что подвигли Меня на гнев каждением Ваалу.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Господь открыл мне, и я знаю; Ты показал мне деяния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я, как кроткий агнец, ведомый на заклание, и не знал, что они составляют замыслы против меня, говоря: «положим ядовитое дерево в пищу его и отторгнем его от земли живых, чтобы и имя его более не упоминалось».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Но, Господи Саваоф, Судия праведный, испытующий сердца и утробы! дай увидеть мне мщение Твое над ними, ибо Тебе вверил я дело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Посему так говорит Господь о мужах Анафофа, ищущих души твоей и говорящих: «не пророчествуй во имя Господа, чтобы не умереть тебе от рук наших»;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 так говорит Господь Саваоф: вот, Я посещу их: юноши их умрут от меча; сыновья их и дочери их умрут от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остатка не будет от них; ибо Я наведу бедствие на мужей Анафофа в год посещения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Праведен будешь Ты, Господи, если я стану судиться с Тобою; и однако же буду говорить с Тобою о правосудии: почему путь нечестивых благоуспешен и все вероломные благоденствуют?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насадил их, и они укоренились, выросли и приносят плод. В устах их Ты близок, но далек от сердца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меня, Господи, Ты знаешь, видишь меня и испытываешь сердце мое, каково оно к Тебе. Отдели их, как овец на заклание, и приготовь их на день убиения.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Долго ли будет сетовать земля и трава на всех полях сохнуть? скот и птицы гибнут за нечестие жителей ее, ибо они говорят: «Он не увидит, что с нами будет».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ты с пешими бежал и они утомили тебя, как же тебе состязаться с конями? и если в стране мирной ты был безопасен, то что будешь делать в наводнение Иордана?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и братья твои, и дом отца твоего, и они вероломно поступают с тобою, и они кричат вслед тебя громким голосом. Не верь им, когда они говорят тебе и 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оставил дом Мой; покинул удел Мой; самое любезное для души Моей отдал в руки врагов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Удел Мой сделался для Меня как лев в лесу; возвысил на Меня голос свой: за то Я возненавидел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Удел Мой стал у Меня как разноцветная птица, на которую со всех сторон напали другие хищные птицы. Идите, собирайтесь, все полевые звери: идите пожирать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Множество пастухов испортили Мой виноградник, истоптали ногами участок Мой; любимый участок Мой сделали пустою степью;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сделали его пустынею, и в запустении он плачет предо Мною; вся земля опустошена, потому что ни один человек не прилагает этого к сердцу.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 все горы в пустыне пришли опустошители; ибо меч Господа пожирает все от одного края земли до другого: нет мира ни для какой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сеяли пшеницу, а пожали терны; измучились и не получили никакой пользы; постыдитесь же таких прибытков ваших по причине пламенного гнева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Господь обо всех злых Моих соседях, нападающих на удел, который Я дал в наследие народу Моему, Израилю: вот, Я исторгну их из земли их и дом Иудин исторгну из среды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после того, как Я исторгну их, снова возвращу и помилую их и приведу каждого в удел его и каждого в землю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если они научатся путям народа Моего, чтобы клясться именем Моим: «жив Господь!», как они научили народ Мой клясться Ваалом, то водворятся среди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 не послушаются, то Я искореню и совершенно истреблю такой народ,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сказал мне Господь: пойди, купи себе льняной пояс и положи его на чресла твои, но в воду не клади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 купил пояс, по слову Господню, и положил его на чресла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было ко мне слово Господне в другой раз, и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возьми пояс, который ты купил, который на чреслах твоих, и встань, пойди к Евфрату и спрячь его там в расселине скалы.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пошел и спрятал его у Евфрата, как повелел мне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 прошествии же многих дней сказал мне Господь: встань, пойди к Евфрату и возьми оттуда пояс, который Я велел тебе спрятать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пришел к Евфрату, выкопал и взял пояс из того места, где спрятал его, и вот, пояс был испорчен, ни к чему стал не годен.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Господь: так сокрушу Я гордость Иуды и великую гордость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Этот негодный народ, который не хочет слушать слов Моих, живет по упорству сердца своего и ходит вослед иных богов, чтобы служить им и поклоняться им, будет как этот пояс, который ни к чему не годен.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Ибо, как пояс близко лежит к чреслам человека, так Я приблизил к Себе весь дом Израилев и весь дом Иудин, говорит Господь, чтобы они были Моим народом и Моею славою, хвалою и украшением; но они не послушались.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скажи им слово сие: так говорит Господь, Бог Израилев: всякий винный мех наполняется вином. Они скажут тебе: «разве мы не знаем, что всякий винный мех наполняется вином?»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ты скажи им: так говорит Господь: вот, Я наполню вином до опьянения всех жителей сей земли и царей, сидящих на престоле Давида, и священников, и пророков, и всех жителей Иерусалима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сокрушу их друг о друга, и отцов и сыновей вместе, говорит Господь; не пощажу и не помилую, и не пожалею истребить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Слушайте и внимайте; не будьте горды, ибо Господь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Воздайте славу Господу Богу вашему, доколе Он еще не навел темноты и доколе еще ноги ваши не спотыкаются на горах мрака: тогда вы будете ожидать света, а Он обратит его в тень смерти и сделает тьмою.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 вы не послушаете сего, то душа моя в сокровенных местах будет оплакивать гордость вашу, будет плакать горько, и глаза мои будут изливаться в слезах; потому что стадо Господне отведено будет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Скажи царю и царице: смиритесь, сядьте пониже, ибо упал с головы вашей венец славы вашей.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Южные города заперты, и некому отворять их; Иуда весь отводится в плен, отводится в плен весь совершенно.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Поднимите глаза ваши и посмотрите на идущих от севера: где стадо, которое дано было тебе, прекрасное стадо твое?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 скажешь, дочь Сиона, когда Он посетит тебя? Ты сама приучила их начальствовать над тобою; не схватят ли тебя боли, как рождающую женщину?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если скажешь в сердце твоем: «за что постигло меня это?» – За множество беззаконий твоих открыт подол у тебя, обнажены пяты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Может ли Ефиоплянин переменить кожу свою и барс – пятна свои? так и вы можете ли делать доброе, привыкнув делать злое?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Поэтому развею их, как прах, разносимый ветром пустынным.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Вот жребий твой, отмеренная тебе от Меня часть, говорит Господь, потому что ты забыла Меня и надеялась на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За то будет поднят подол твой на лицо твое, чтобы открылся срам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Видел Я прелюбодейство твое и неистовые похотения твои, твои непотребства и твои мерзости на холмах в поле. Горе тебе, Иерусалим! ты и после сего не очистишься. Доколе же?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Господа, которое было к Иеремии по случаю бездождия.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Плачет Иуда, ворота его распались, почернели на земле, и вопль поднимается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Вельможи посылают слуг своих за водою; они приходят к колодезям и не находят воды; возвращаются с пустыми сосудами; пристыженные и смущенные, они покрывают свои головы.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как почва растрескалась оттого, что не было дождя на землю, то и земледельцы в смущении и покрывают свои головы.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Даже и лань рождает на поле и оставляет детей, потому что нет травы.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дикие ослы стоят на возвышенных местах и глотают, подобно шакалам, воздух; глаза их потускли, потому что нет травы.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Хотя беззакония наши свидетельствуют против нас, но Ты, Господи, твори с нами ради имени Твоего; отступничество наше велико, согрешили мы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Надежда Израиля, Спаситель его во время скорби! Для чего Ты – как чужой в этой земле, как прохожий, который зашел переночевать?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Для чего Ты – как человек изумленный, как сильный, не имеющий силы спасти? И однако же Ты, Господи, посреди нас, и Твое имя наречено над нами; не оставляй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говорит Господь народу сему: за то, что они любят бродить, не удерживают ног своих, за то Господь не благоволит к ним, припоминает ныне беззакония их и наказывает грехи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мне Господь: ты не молись о народе сем во благо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они будут поститься, Я не услышу вопля их; и если вознесут всесожжение и дар, не приму их; но мечом и голодом и моровою язвою истреблю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сказал я: Господи Боже! вот, пророки говорят им: «не увидите меча, и голода не будет у вас, но постоянный мир дам вам на сем месте».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мне Господь: пророки пророчествуют ложное именем Моим; Я не посылал их, и не давал им повеления, и не говорил им; они возвещают вам видения ложные и гадания, и пустое, и мечты сердца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Поэтому так говорит Господь о пророках: они пророчествуют именем Моим, а Я не посылал их; они говорят: «меча и голода не будет на сей земле!» – мечом и голодом будут истреблены эти пророки,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народ, которому они пророчествуют, разбросан будет по улицам Иерусалима от голода и меча, и некому будет хоронить их, – они и жены их, и сыновья их, и дочери их; и Я изолью на них зло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скажи им слово сие: да льются из глаз моих слезы ночь и день, и да не перестают; ибо великим поражением поражена дева, дочь народа моего, тяжким ударом.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Выхожу я на поле, – и вот, убитые мечом; вхожу в город, – и вот истаевающие от голода; даже и пророк и священник бродят по земле бессознательно.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Разве Ты совсем отверг Иуду? Разве душе Твоей опротивел Сион? Для чего поразил нас так, что нет нам исцеления? Ждем мира, и ничего доброго нет; ждем времени исцеления, и вот ужасы.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Сознаем, Господи, нечестие наше, беззаконие отцов наших; ибо согрешили мы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отрини нас ради имени Твоего; не унижай престола славы Твоей: вспомни, не разрушай завета Твоего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Есть ли между суетными богами языческими производящие дождь? или может ли небо само собою подавать ливень? не Ты ли это, Господи, Боже наш? На Тебя надеемся мы; ибо Ты творишь все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мне Господь: хотя бы предстали пред лицо Мое Моисей и Самуил, душа Моя не приклонится к народу сему; отгони их от лица Моего, пусть они отойдут.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же скажут тебе: «куда нам идти?», то скажи им: так говорит Господь: кто обречен на смерть, иди на смерть; и кто под меч, – под меч; и кто на голод, – на голод; и кто в плен, –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пошлю на них четыре рода казней, говорит Господь: меч, чтобы убивать, и псов, чтобы терзать, и птиц небесных и зверей полевых, чтобы пожирать и истреблять;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отдам их на озлобление всем царствам земли за Манассию, сына Езекии, царя Иудейского, за то, что он сделал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кто пожалеет о тебе, Иерусалим? и кто окажет сострадание к тебе? и кто зайдет к тебе спросить о твоем благосостоянии?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оставил Меня, говорит Господь, отступил назад; поэтому Я простру на тебя руку Мою и погублю тебя: Я устал миловать.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развеваю их веялом за ворота земли; лишаю их детей, гублю народ Мой; но они не возвращаются с путей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Вдов их у Меня более, нежели песку в море; наведу на них, на мать юношей, опустошителя в полдень; нападет на них внезапно страх и ужас.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Лежит в изнеможении родившая семерых, испускает дыхание свое; еще днем закатилось солнце ее, она постыжена и посрамлена. И остаток их предам мечу пред глазами врагов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«Горе мне, мать моя, что ты родила меня человеком, который спорит и ссорится со всею землею! никому не давал я в рост, и мне никто не давал в рост, а все проклинают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Господь сказал: конец твой будет хорош, и Я заставлю врага поступать с тобою хорошо во время бедствия и во время скорби.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Может ли железо сокрушить железо северное и медь?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Имущество твое и сокровища твои отдам на расхищение, без платы, за все грехи твои, во всех пределах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отправлю с врагами твоими в землю, которой ты не знаешь; ибо огонь возгорелся в гневе Моем, будет пылать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О, Господи! Ты знаешь все; вспомни обо мне и посети меня, и отмсти за меня гонителям моим; не погуби меня по долготерпению Твоему; Ты знаешь, что ради Тебя несу я поругание.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Обретены слова Твои, и я съел их; и было слово Твое мне в радость и в веселие сердца моего; ибо имя Твое наречено на мне, Господи, Боже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сидел я в собрании смеющихся и не веселился: под тяготеющею на мне рукою Твоею я сидел одиноко, ибо Ты исполнил меня негодования.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 что так упорна болезнь моя, и рана моя так неисцельна, что отвергает врачевание? Неужели Ты будешь для меня как бы обманчивым источником, неверною водою?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 сие так сказал Господь: если ты обратишься, то Я восставлю тебя, и будешь предстоять пред лицом Моим; и если извлечешь драгоценное из ничтожного, то будешь как Мои уста. Они сами будут обращаться к тебе, а не ты будешь обращаться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сделаю тебя для этого народа крепкою медною стеною; они будут ратовать против тебя, но не одолеют тебя, ибо Я с тобою, чтобы спасать и избавлять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спасу тебя от руки злых и избавлю тебя от руки притеснителей.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бери себе жены, и пусть не будет у тебя ни сыновей, ни дочерей на месте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так говорит Господь о сыновьях и дочерях, которые родятся на месте сем, и о матерях их, которые родят их, и об отцах их, которые произведут их на сей земле: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тяжкими смертями умрут они и не будут ни оплаканы, ни похоронены; будут навозом на поверхности земли; мечом и голодом будут истреблены, и трупы их будут пищею птицам небесным и зверям земным.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так говорит Господь: не входи в дом сетующих и не ходи плакать и жалеть с ними; ибо Я отнял от этого народа, говорит Господь, мир Мой и милость и сожаление.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умрут великие и малые на земле сей; и не будут погребены, и не будут оплакивать их, ни терзать себя, ни стричься ради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не будут преломлять для них хлеб в печали, в утешение об умершем; и не подадут им чаши утешения, чтобы пить по отце их и матери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ходи также и в дом пиршества, чтобы сидеть с ними, есть и пить;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так говорит Господь Саваоф, Бог Израилев: вот, Я прекращу на месте сем в глазах ваших и во дни ваши голос радости и голос веселья, голос жениха и голос невесты.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ты перескажешь народу сему все эти слова, и они скажут тебе: «за что изрек на нас Господь все это великое бедствие, и какая наша неправда, и какой наш грех, которым согрешили мы пред Господом Богом нашим?»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скажи им: за то, что отцы ваши оставили Меня, говорит Господь, и пошли вослед иных богов, и служили им, и поклонялись им, а Меня оставили и закона Моего не хранили.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вы поступаете еще хуже отцов ваших и живете каждый по упорству злого сердца своего, чтобы не слушать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 это выброшу вас из земли сей в землю, которой не знали ни вы, ни отцы ваши, и там будете служить иным богам день и ночь; ибо Я не окажу вам милосердия.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вот, приходят дни, говорит Господь, когда не будут уже говорить: «жив Господь, Который вывел сынов Израилевых из земли Египетской»;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но: «жив Господь, Который вывел сынов Израилевых из земли северной и из всех земель, в которые изгнал их»: ибо возвращу их в землю их, которую Я дал отцам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Вот, Я пошлю множество рыболовов, говорит Господь, и будут ловить их; а потом пошлю множество охотников, и они погонят их со всякой горы, и со всякого холма, и из ущелий скал.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очи Мои на всех путях их; они не скрыты от лица Моего, и неправда их не сокрыта от очей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воздам им прежде всего за неправду их и за сугубый грех их, потому что осквернили землю Мою, трупами гнусных своих и мерзостями своими наполнили наследие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Господи, сила моя и крепость моя и прибежище мое в день скорби! к Тебе придут народы от краев земли и скажут: «только ложь наследовали наши отцы, пустоту и то, в чем никакой нет пользы».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Может ли человек сделать себе богов, которые, впрочем, не боги?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Посему вот, Я покажу им ныне, покажу им руку Мою и могущество Мое, и узнают, что имя Мое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Грех Иуды написан железным резцом, алмазным острием начертан на скрижали сердца их и на рогах жертвенников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о сыновьях своих, воспоминают они о жертвенниках своих и дубравах своих у зеленых дерев, на высоких холмах.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Гору Мою в поле, имущество твое и все сокровища твои отдам на расхищение, и все высоты твои – за грехи во всех пределах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ты чрез себя лишишься наследия твоего, которое Я дал тебе; и отдам тебя в рабство врагам твоим, в землю, которой ты не знаешь, потому что вы воспламенили огонь гнева Моего; он будет гореть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Господь: проклят человек, который надеется на человека и плоть делает своею опорою и которого сердце удаляется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будет как вереск в пустыне и не увидит, когда придет доброе, и поселится в местах знойных в степи, на земле бесплодной, необитаемой.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Благословен человек, который надеется на Господа и которого упование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он будет как дерево, посаженное при водах и пускающее корни свои у потока; не знает оно, когда приходит зной; лист его зелен, и во время засухи оно не боится и не перестает приносить плод.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Лукаво сердце человеческое более всего и крайне испорчено; кто узнает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Я, Господь, проникаю сердце и испытываю внутренности, чтобы воздать каждому по пути его и по плодам дел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Куропатка садится на яйца, которых не несла; таков приобретающий богатство неправдою: он оставит его на половине дней своих и глупцом останется при конце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Престол славы, возвышенный от начала, есть место освящения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Ты, Господи, надежда Израилева; все, оставляющие Тебя, посрамятся. «Отступающие от Меня будут написаны на прахе, потому что оставили Господа, источник воды живой».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Исцели меня, Господи, и исцелен буду; спаси меня, и спасен буду; ибо Ты хвала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они говорят мне: «где слово Господне? пусть оно придет!»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не спешил быть пастырем у Тебя и не желал бедственного дня, Ты это знаешь; что вышло из уст моих, открыто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будь страшен для меня, Ты – надежда моя в день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Пусть постыдятся гонители мои, а я не буду постыжен; пусть они вострепещут, а я буду бестрепетен; наведи на них день бедствия и сокруши их сугубым сокрушением.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сказал мне Господь: пойди и стань в воротах сынов народа, которыми входят цари Иудейские и которыми они выходят, и во всех воротах Иерусалимских,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говори им: слушайте слово Господне, цари Иудейские, и вся Иудея, и все жители Иерусалима, входящие сими воротами.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говорит Господь: берегите души свои, и не носите нош в день субботний и не вносите их воротами Иерусалимскими,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не выносите нош из домов ваших в день субботний, и не занимайтесь никакою работою, но святите день субботний так, как Я заповедал отцам вашим,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которые, впрочем, не послушались и не приклонили уха своего, но сделались жестоковыйными, чтобы не слушать и не принимать наставления.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если вы послушаете Меня в том, говорит Господь, чтобы не носить нош воротами сего города в день субботний и чтобы святить субботу, не занимаясь в этот день никакою работою,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 воротами сего города будут входить цари и князья, сидящие на престоле Давида, ездящие на колесницах и на конях, они и князья их, Иудеи и жители Иерусалима, и город сей будет обитаем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будут приходить из городов Иудейских, и из окрестностей Иерусалима, и из земли Вениаминовой, и с равнины и с гор и с юга, и приносить всесожжение и жертву, и хлебное приношение, и ливан, и благодарственные жертвы в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если не послушаете Меня в том, чтобы святить день субботний и не носить нош, входя в ворота Иерусалима в день субботний, то возжгу огонь в воротах его, и он пожрет чертоги Иерусалима и не погаснет.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встань и сойди в дом горшечника, и там Я возвещу тебе слова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сошел я в дом горшечника, и вот, он работал свою работу на кружале.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сосуд, который горшечник делал из глины, развалился в руке его; и он снова сделал из него другой сосуд, какой горшечнику вздумалось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было слово Господне ко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могу ли Я поступить с вами, дом Израилев, подобно горшечнику сему? говорит Господь. Вот, что глина в руке горшечника, то вы в Моей руке, дом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Иногда Я скажу о каком-либо народе и царстве, что искореню, сокрушу и погублю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если народ этот, на который Я это изрек, обратится от своих злых дел, Я отлагаю то зло, которое помыслил сделать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иногда скажу о каком-либо народе и царстве, что устрою и утвержу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если он будет делать злое пред очами Моими и не слушаться гласа Моего, Я отменю то добро, которым хотел облагодетельствовать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 скажи мужам Иуды и жителям Иерусалима: так говорит Господь: вот, Я готовлю вам зло и замышляю против вас; итак обратитесь каждый от злого пути своего и исправьте пути ваши и поступки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они говорят: «не надейся; мы будем жить по своим помыслам и будем поступать каждый по упорству злого своего сердца».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так говорит Господь: спросите между народами, слыхал ли кто подобное сему? крайне гнусные дела совершила дева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Оставляет ли снег Ливанский скалу горы? и иссякают ли из других мест текущие холодные воды?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народ Мой оставил Меня; они кадят суетным, споткнулись на путях своих, оставили пути древние, чтобы ходить по стезям пути непроложенного,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чтобы сделать землю свою ужасом, всегдашним посмеянием, так что каждый, проходящий по ней, изумится и покачает головою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восточным ветром развею их пред лицом врага; спиною, а не лицом обращусь к ним в день бедствия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они сказали: «придите, составим замысел против Иеремии; ибо не исчез же закон у священника и совет у мудрого, и слово у пророка; придите, сразим его языком и не будем внимать словам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Внемли мне, Господи, и услышь голос моих противников.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Должно ли воздавать злом за добро? а они роют яму душе моей. Вспомни, что я стою пред лицом Твоим, чтобы говорить за них доброе, чтобы отвратить от них гнев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 предай сыновей их голоду и подвергни их мечу; да будут жены их бездетными и вдовами, и мужья их да будут поражены смертью, и юноши их – умерщвлены мечом на 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будет слышен вопль из домов их, когда приведешь на них полки внезапно; ибо они роют яму, чтобы поймать меня, и тайно расставили сети для ног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Ты, Господи, знаешь все замыслы их против меня, чтобы умертвить меня; не прости неправды их и греха их не изгладь пред лицом Твоим; да будут они низвержены пред Тобою; поступи с ними во время гнева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сказал Господь: пойди и купи глиняный кувшин у горшечника; и возьми с собою старейших из народа и из старейшин священнических,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выйди в долину сыновей Енномовых, которая у ворот Харшиф, и провозгласи там слова, которые скажу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скажи: слушайте слово Господне, цари Иудейские и жители Иерусалима! так говорит Господь Саваоф, Бог Израилев: вот, Я наведу бедствие на место сие, о котором кто услышит, у того зазвенит в ушах,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то, что они оставили Меня и чужим сделали место сие и кадят на нем иным богам, которых не знали ни они, ни отцы их, ни цари Иудейские; наполнили место сие кровью невинных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устроили высоты Ваалу, чтобы сожигать сыновей своих огнем во всесожжение Ваалу, чего Я не повелевал и не говорил и что на мысль не приходило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вот, приходят дни, говорит Господь, когда место сие не будет более называться Тофетом или долиною сыновей Енномовых, но долиною убиения.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уничтожу совет Иуды и Иерусалима на месте сем, и сражу их мечом пред лицом врагов их и рукою ищущих души их, и отдам трупы их в пищу птицам небесным и зверям земным.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сделаю город сей ужасом и посмеянием; каждый, проходящий через него, изумится и посвищет, смотря на все язвы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накормлю их плотью сыновей их и плотью дочерей их; и будет каждый есть плоть своего ближнего, находясь в осаде и тесноте, когда стеснят их враги их и ищущие души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разбей кувшин пред глазами тех мужей, которые придут с тобою,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скажи им: так говорит Господь Саваоф: так сокрушу Я народ сей и город сей, как сокрушен горшечников сосуд, который уже не может быть восстановлен; и будут хоронить их в Тофете, по недостатку места для погребения.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поступлю с местом сим, говорит Господь, и с жителями его; и город сей сделаю подобным Тофету.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дома Иерусалима и дома царей Иудейских будут, как место Тофет, нечистыми, потому что на кровлях всех домов кадят всему воинству небесному и совершают возлияния богам чужим.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пришел Иеремия с Тофета, куда Господь посылал его пророчествовать, и стал на дворе дома Господня и сказал всему народу: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говорит Господь Саваоф, Бог Израилев: вот, Я наведу на город сей и на все города его все то бедствие, которое изрек на него, потому что они жестоковыйны и не слушают слов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Пасхор, сын Еммеров, священник, он же и надзиратель в доме Господнем, услышал, что Иеремия пророчески произнес слова сии,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 ударил Пасхор Иеремию пророка и посадил его в колоду, которая была у верхних ворот Вениаминовых при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на другой день Пасхор выпустил Иеремию из колоды, и Иеремия сказал ему: не «Пасхор» нарек Господь имя тебе, но «Магор Миссавив».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говорит Господь: вот, Я сделаю тебя ужасом для тебя самого и для всех друзей твоих, и падут они от меча врагов своих, и твои глаза увидят это. И всего Иуду предам в руки царя Вавилонского, и отведет их в Вавилон и поразит их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предам все богатство этого города и все стяжание его, и все драгоценности его; и все сокровища царей Иудейских отдам в руки врагов их, и разграбят их и возьмут, и отправят их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ты, Пасхор, и все, живущие в доме твоем, пойдете в плен; и придешь в Вавилон, и там умрешь, и там будешь похоронен, ты и все друзья твои, которым ты пророчествовал ложно.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влек меня, Господи, – и я увлечен; Ты сильнее меня – и превозмог, и я каждый день в посмеянии, всякий издевается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лишь только начну говорить я, – кричу о насилии, вопию о разорении, потому что слово Господне обратилось в поношение мне и в повседневное посмеяние.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подумал я: «не буду я напоминать о Нем и не буду более говорить во имя Его»; но было в сердце моем, как бы горящий огонь, заключенный в костях моих, и я истомился, удерживая его, и не мог.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я слышал толки многих: угрозы вокруг; «заявите, говорили они, и мы сделаем донос». Все, жившие со мною в мире, сторожат за мною, не споткнусь ли я: «может быть, говорят, он попадется, и мы одолеем его и отмстим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со мною Господь, как сильный ратоборец; поэтому гонители мои споткнутся и не одолеют; сильно посрамятся, потому что поступали неразумно; посрамление будет вечное, никогда не забудется.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Господи сил! Ты испытываешь праведного и видишь внутренность и сердце. Да увижу я мщение Твое над ними, ибо Тебе вверил я дело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Пойте Господу, хвалите Господа, ибо Он спасает душу бедного от руки злодеев.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Проклят день, в который я родился! день, в который родила меня мать моя, да не будет благословен!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Проклят человек, который принес весть отцу моему и сказал: «у тебя родился сын», и тем очень обрадовал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 будет с тем человеком, что с городами, которые разрушил Господь и не пожалел; да слышит он утром вопль и в полдень рыдание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то, что он не убил меня в самой утробе – так, чтобы мать моя была мне гробом и чрево ее оставалось вечно беременным.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Для чего вышел я из утробы, чтобы видеть труды и скорби и чтобы дни мои исчезали в бесславии?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Господа, когда царь Седекия прислал к нему Пасхора, сына Молхиина, и Софонию, сына Маасеи священника, сказать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«Вопроси о нас Господа, ибо Навуходоносор, царь Вавилонский, воюет против нас; может быть, Господь сотворит с нами что-либо такое, как все чудеса Его, чтобы тот отступил от нас».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им Иеремия: так скажите Седекии: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говорит Господь, Бог Израилев: вот, Я обращу назад воинские орудия, которые в руках ваших, которыми вы сражаетесь с царем Вавилонским и с Халдеями, осаждающими вас вне стены, и соберу оные посреди города сего;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Сам буду воевать против вас рукою простертою и мышцею крепкою, во гневе и в ярости и в великом негодовании;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поражу живущих в сем городе – и людей и скот; от великой язвы умрут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после того, говорит Господь, Седекию, царя Иудейского, слуг его и народ, и оставшихся в городе сем от моровой язвы, меча и голода предам в руки Навуходоносора, царя Вавилонского, и в руки врагов их и в руки ищущих души их; и он поразит их острием меча и не пощадит их, и не пожалеет и не помилует.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народу сему скажи: так говорит Господь: вот, Я предлагаю вам путь жизни и путь смерти: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останется в этом городе, тот умрет от меча и голода и моровой язвы; а кто выйдет и предастся Халдеям, осаждающим вас, тот будет жив, и душа его будет ему вместо добычи;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Я обратил лицо Мое против города сего, говорит Господь, на зло, а не на добро; он будет предан в руки царя Вавилонского, и тот сожжет его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дому царя Иудейского скажи: слушайте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дом Давидов! так говорит Господь: с раннего утра производите суд и спасайте обижаемого от руки обидчика, чтобы ярость Моя не вышла, как огонь, и не разгорелась по причине злых дел ваших до того, что никто не погасит.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Я – против тебя, жительница долины, скала равнины, говорит Господь, – против вас, которые говорите: «кто выступит против нас и кто войдет в жилища наши?»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Я посещу вас по плодам дел ваших, говорит Господь, и зажгу огонь в лесу вашем, и пожрет все вокруг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сказал Господь: сойди в дом царя Иудейского и произнеси слово сие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скажи: выслушай слово Господне, царь Иудейский, сидящий на престоле Давидовом, ты, и слуги твои, и народ твой, входящие сими воротами.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Господь: производите суд и правду и спасайте обижаемого от руки притеснителя, не обижайте и не тесните пришельца, сироты и вдовы и невинной крови не проливайте на месте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если вы будете исполнять слово сие, то будут входить воротами дома сего цари, сидящие вместо Давида на престоле его, ездящие на колеснице и на конях, сами и слуги их и народ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если не послушаете слов сих, то Мною клянусь, говорит Господь, что дом сей сделается пустым.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так говорит Господь дому царя Иудейского: Галаад ты у Меня, вершина Ливана; но Я сделаю тебя пустынею и города необитаемыми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приготовлю против тебя истребителей, каждого со своими орудиями, и срубят лучшие кедры твои и бросят в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многие народы будут проходить через город сей и говорить друг другу: «за что Господь так поступил с этим великим городом?»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скажут в ответ: «за то, что они оставили завет Господа Бога своего и поклонялись иным богам и служили 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плачьте об умершем и не жалейте о нем; но горько плачьте об отходящем в плен, ибо он уже не возвратится и не увидит родной страны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говорит Господь о Саллуме, сыне Иосии, царе Иудейском, который царствовал после отца своего, Иосии, и который вышел из сего места: он уже не возвратится сюда,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умрет в том месте, куда отвели его пленным, и более не увидит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Горе тому, кто строит дом свой неправдою и горницы свои беззаконием, кто заставляет ближнего своего работать даром и не отдает ему платы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кто говорит: «построю себе дом обширный и горницы просторные», – и прорубает себе окна, и обшивает кедром, и красит красною краскою.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Думаешь ли ты быть царем, потому что заключил себя в кедр? отец твой ел и пил, но производил суд и правду, и потому ему было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разбирал дело бедного и нищего, и потому ему хорошо было. Не это ли значит знать Меня?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твои глаза и твое сердце обращены только к твоей корысти и к пролитию невинной крови, к тому, чтобы делать притеснение и насилие.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Посему так говорит Господь о Иоакиме, сыне Иосии, царе Иудейском: не будут оплакивать его: «увы, брат мой!» и: «увы, сестра!» Не будут оплакивать его: «увы, государь!» и: «увы, его величие!»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Ослиным погребением будет он погребен; вытащат его и бросят далеко за ворота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Взойди на Ливан и кричи, и на Васане возвысь голос твой и кричи с Аварима, ибо сокрушены все друзья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говорил тебе во время благоденствия твоего; но ты сказал: «не послушаю». Таково было поведение твое с самой юности твоей, что ты не слушал гласа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Всех пастырей твоих унесет ветер, и друзья твои пойдут в плен; и тогда ты будешь постыжен и посрамлен за все злодеяния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Живущий на Ливане, гнездящийся на кедрах! как жалок будешь ты, когда постигнут тебя муки, как боли женщины в родах!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Живу Я, сказал Господь: если бы Иехония, сын Иоакима, царь Иудейский, был перстнем на правой руке Моей, то и отсюда Я сорву тебя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отдам тебя в руки ищущих души твоей и в руки тех, которых ты боишься, в руки Навуходоносора, царя Вавилонского, и в руки Халдеев,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выброшу тебя и твою мать, которая родила тебя, в чужую страну, где вы не родились, и там умрете;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в землю, куда душа их будет желать возвратиться, туда не возвратятся.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«Неужели этот человек, Иехония, есть создание презренное, отверженное? или он – сосуд непотребный? за что они выброшены – он и племя его, и брошены в страну, которой не знали?»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О, земля, земля, земля! слушай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 говорит Господь: запишите человека сего лишенным детей, человеком злополучным во дни свои, потому что никто уже из племени его не будет сидеть на престоле Давидовом и владычествовать в Иудее.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пастырям, которые губят и разгоняют овец паствы Моей!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Посему так говорит Господь, Бог Израилев, к пастырям, пасущим народ Мой: вы рассеяли овец Моих, и разогнали их, и не смотрели за ними; вот, Я накажу вас за злые деяния ваши,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соберу остаток стада Моего из всех стран, куда Я изгнал их, и возвращу их во дворы их; и будут плодиться и размножаться.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поставлю над ними пастырей, которые будут пасти их, и они уже не будут бояться и пугаться и не будут теряться,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наступают дни, говорит Господь, и восставлю Давиду Отрасль праведную, и воцарится Царь, и будет поступать мудро, и будет производить суд и правду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дни Его Иуда спасется и Израиль будет жить безопасно; и вот имя Его, которым будут называть Его: «Господь – оправдание наше!»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Посему, вот наступают дни, говорит Господь, когда уже не будут говорить: «жив Господь, Который вывел сынов Израилевых из земли Египетской»,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но: «жив Господь, Который вывел и Который привел племя дома Израилева из земли северной и из всех земель, куда Я изгнал их», и будут жить на земле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 пророках. Сердце мое во мне раздирается, все кости мои сотрясаются; я – как пьяный, как человек, которого одолело вино, ради Господа и ради святых слов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потому что земля наполнена прелюбодеями, потому что плачет земля от проклятия; засохли пастбища пустыни, и стремление их – зло, и сила их – неправда,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и пророк и священник – лицемеры; даже в доме Моем Я нашел нечестие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 то путь их будет для них как скользкие места в темноте: их толкнут, и они упадут там; ибо Я наведу на них бедствие, год посещения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 пророках Самарии Я видел безумие; они пророчествовали именем Ваала и ввели в заблуждение народ Мой,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 пророках Иерусалима вижу ужасное: они прелюбодействуют и ходят во лжи, поддерживают руки злодеев, чтобы никто не обращался от своего нечестия; все они предо Мною – как Содом, и жители его – как Гоморра.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Посему так говорит Господь Саваоф о пророках: вот, Я накормлю их полынью и напою их водою с желчью, ибо от пророков Иерусалимских нечестие распространилось на всю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 Саваоф: не слушайте слов пророков, пророчествующих вам: они обманывают вас, рассказывают мечты сердца своего, а не от уст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Они постоянно говорят пренебрегающим Меня: «Господь сказал: мир будет у вас». И всякому, поступающему по упорству своего сердца, говорят: «не придет на вас беда».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кто стоял в совете Господа и видел и слышал слово Его? Кто внимал слову Его и услышал?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идет буря Господня с яростью, буря грозная, и падет на главу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Гнев Господа не отвратится, доколе Он не совершит и доколе не выполнит намерений сердца Своего; в последующие дни вы ясно уразумеете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не посылал пророков сих, а они сами побежали; Я не говорил им, а они пророчествовали.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бы они стояли в Моем совете, то объявили бы народу Моему слова Мои и отводили бы их от злого пути их и от злых дел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Разве Я – Бог только вблизи, говорит Господь, а не Бог и вдали?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Может ли человек скрыться в тайное место, где Я не видел бы его? говорит Господь. Не наполняю ли Я небо и землю?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слышал, что говорят пророки, Моим именем пророчествующие ложь. Они говорят: «мне снилось, мне снилось».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Долго ли это будет в сердце пророков, пророчествующих ложь, пророчествующих обман своего сердца?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Думают ли они довести народ Мой до забвения имени Моего посредством снов своих, которые они пересказывают друг другу, как отцы их забыли имя Мое из-за Ваала?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Пророк, который видел сон, пусть и рассказывает его как сон; а у которого Мое слово, тот пусть говорит слово Мое верно. Что общего у мякины с чистым зерном?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Слово Мое не подобно ли огню, говорит Господь, и не подобно ли молоту, разбивающему скалу?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Посему вот, Я – на пророков, говорит Господь, которые крадут слова Мои друг у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Вот, Я – на пророков, говорит Господь, которые действуют своим языком, а говорят: «Он сказал».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Вот, Я – на пророков ложных снов, говорит Господь, которые рассказывают их и вводят народ Мой в заблуждение своими обманами и обольщением, тогда как Я не посылал их и не повелевал им, и они никакой пользы не приносят народу сему,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спросит у тебя народ сей, или пророк, или священник: «какое бремя от Господа?», то скажи им: «какое бремя? Я покину вас, говорит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Если пророк, или священник, или народ скажет: «бремя от Господа», Я накажу того человека и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Так говорите друг другу и брат брату: «что ответил Господь?» или: «что сказал Господь?»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этого слова: «бремя от Господа», впредь не употребляйте: ибо бременем будет такому человеку слово его, потому что вы извращаете слова живого Бога, Господа Саваофа,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Так говори пророку: «что ответил тебе Господь?» или: «что сказал Господь?»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если вы еще будете говорить: «бремя от Господа», то так говорит Господь: за то, что вы говорите слово сие: «бремя от Господа», тогда как Я послал сказать вам: «не говорите: бремя от Господа»,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за то, вот, Я забуду вас вовсе и оставлю вас, и город сей, который Я дал вам и отцам вашим, отвергну от лица Моего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положу на вас поношение вечное и бесславие вечное, которое не забудется.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Господь показал мне: и вот, две корзины со смоквами поставлены пред храмом Господним, после того, как Навуходоносор, царь Вавилонский, вывел из Иерусалима пленными Иехонию, сына Иоакимова, царя Иудейского, и князей Иудейских с плотниками и кузнецами и привел их в Вавилон;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одна корзина была со смоквами весьма хорошими, каковы бывают смоквы ранние, а другая корзина – со смоквами весьма худыми, которых по негодности их нельзя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мне Господь: что видишь ты, Иеремия? Я сказал: смоквы, смоквы хорошие – весьма хороши, а худые – весьма худы, так что их нельзя есть, потому что они очень нехороши.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Господь, Бог Израилев: подобно этим смоквам хорошим Я признаю хорошими переселенцев Иудейских, которых Я послал из сего места в землю Халдейскую;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обращу на них очи Мои во благо им и возвращу их в землю сию, и устрою их, а не разорю, и насажду их, а не искореню;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дам им сердце, чтобы знать Меня, что Я – Господь, и они будут Моим народом, а Я буду их Богом; ибо они обратятся ко Мне всем сердцем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о худых смоквах, которых и есть нельзя по негодности их, так говорит Господь: таким Я сделаю Седекию, царя Иудейского, и князей его и прочих Иерусалимлян, остающихся в земле сей и живущих в земле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отдам их на озлобление и на злострадание во всех царствах земных, в поругание, в притчу, в посмеяние и проклятие во всех местах, куда Я изгоню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пошлю на них меч, голод и моровую язву, доколе не истреблю их с земли, которую Я дал им и отцам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 всем народе Иудейском, в четвертый год Иоакима, сына Иосии, царя Иудейского, – это был первый год Навуходоносора, царя Вавилонского,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которое пророк Иеремия произнес ко всему народу Иудейскому и ко всем жителям Иерусалима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тринадцатого года Иосии, сына Амонова, царя Иудейского, до сего дня, вот уже двадцать три года, было ко мне слово Господне, и я с раннего утра говорил вам, – и вы не слушали.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Господь посылал к вам всех рабов Своих, пророков, с раннего утра посылал, – и вы не слушали и не приклоняли уха своего, чтобы слушать.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Вам говорили: «обратитесь каждый от злого пути своего и от злых дел своих и живите на земле, которую Господь дал вам и отцам вашим из века в век;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ходите вослед иных богов, чтобы служить им и поклоняться им, и не прогневляйте Меня делами рук своих, и не сделаю вам зла».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вы не слушали Меня, говорит Господь, прогневляя Меня делами рук своих, на зло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так говорит Господь Саваоф: за то, что вы не слушали слов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Я пошлю и возьму все племена северные, говорит Господь, и пошлю к Навуходоносору, царю Вавилонскому, рабу Моему, и приведу их на землю сию и на жителей ее и на все окрестные народы; и совершенно истреблю их и сделаю их ужасом и посмеянием и вечным запустением.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прекращу у них голос радости и голос веселия, голос жениха и голос невесты, звук жерновов и свет светильника.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вся земля эта будет пустынею и ужасом; и народы сии будут служить царю Вавилонскому семьдесят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будет: когда исполнится семьдесят лет, накажу царя Вавилонского и тот народ, говорит Господь, за их нечестие, и землю Халдейскую, и сделаю ее вечною пустынею.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совершу над той землею все слова Мои, которые Я произнес на нее, все написанное в сей книге, что Иеремия пророчески изрек на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и их поработят многочисленные народы и цари великие; и Я воздам им по их поступкам и по делам рук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так сказал мне Господь, Бог Израилев: возьми из руки Моей чашу сию с вином ярости и напой из нее все народы, к которым Я посылаю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они выпьют и будут шататься и обезумеют при виде меча, который Я пошлю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взял я чашу из руки Господней и напоил из нее все народы, к которым послал меня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Иерусалим и города Иудейские, и царей его и князей его, чтоб опустошить их и сделать ужасом, посмеянием и проклятием, как и видно ныне,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фараона, царя Египетского, и слуг его, и князей его и весь народ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весь смешанный народ, и всех царей земли Уца, и всех царей земли Филистимской, и Аскалон, и Газу, и Екрон, и остатки Азота,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Едома, и Моава, и сыновей Аммоновых,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всех царей Тира, и всех царей Сидона, и царей островов, которые за морем,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Дедана, и Фему, и Буза, и всех, стригущих волосы на висках,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всех царей Аравии, и всех царей народов разноплеменных, живущих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всех царей Зимврии, и всех царей Елама, и всех царей Мидии,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всех царей севера, близких друг к другу и дальних, и все царства земные, которые на лице земли, а царь Сесаха выпьет после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скажи им: так говорит Господь Саваоф, Бог Израилев: пейте и опьянейте, и изрыгните и падите, и не вставайте при виде меча, который Я пошлю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они будут отказываться брать чашу из руки твоей, чтобы пить, то скажи им: так говорит Господь Саваоф: вы непременно будете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вот, на город сей, на котором наречено имя Мое, Я начинаю наводить бедствие; и вы ли останетесь ненаказанными? Нет, не останетесь ненаказанными; ибо Я призываю меч на всех живущих на земле,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Посему прореки на них все слова сии и скажи им: Господь возгремит с высоты и из жилища святыни Своей подаст глас Свой; страшно возгремит на селение Свое; как топчущие в точиле, воскликнет на всех живущих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Шум дойдет до концов земли, ибо у Господа состязание с народами: Он будет судиться со всякою плотью, нечестивых Он предаст мечу,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Так говорит Господь Саваоф: вот, бедствие пойдет от народа к народу, и большой вихрь поднимется от краев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будут пораженные Господом в тот день от конца земли до конца земли, не будут оплаканы и не будут прибраны и похоронены, навозом будут на лице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Рыдайте, пастыри, и стенайте, и посыпайте себя прахом, вожди стада; ибо исполнились дни ваши для заклания и рассеяния вашего, и падете, как дорогой сосуд.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не будет убежища пастырям и спасения вождям стада.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Слышен вопль пастырей и рыдание вождей стада, ибо опустошил Господь пажить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Истребляются мирные селения от ярости гнева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оставил жилище Свое, как лев; и земля их сделалась пустынею от ярости опустошителя и от пламенного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начале царствования Иоакима, сына Иосии, царя Иудейского, было такое слово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Господь: стань на дворе дома Господня и скажи ко всем городам Иудеи, приходящим на поклонение в дом Господень, все те слова, какие повелю тебе сказать им; не убавь ни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Может быть, они послушают и обратятся каждый от злого пути своего, и тогда Я отменю то бедствие, которое думаю сделать им за злые деяния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скажи им: так говорит Господь: если вы не послушаетесь Меня в том, чтобы поступать по закону Моему, который Я дал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внимать словам рабов Моих, пророков, которых Я посылаю к вам, посылаю с раннего утра, и которых вы не слушаете,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с домом сим Я сделаю то же, что с Силомом, и город сей предам на проклятие всем народам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Священники и пророки и весь народ слушали Иеремию, когда он говорил сии слова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Иеремия сказал все, что Господь повелел ему сказать всему народу, тогда схватили его священники и пророки и весь народ и сказали: ты должен умереть;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зачем ты пророчествуешь именем Господа и говоришь: «дом сей будет как Силом, и город сей опустеет, останется без жителей?» И собрался весь народ против Иеремии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услышали об этом князья Иудейские, то пришли из дома царя к дому Господню и сели у входа в новые ворота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священники и пророки так сказали князьям и всему народу: «смертный приговор этому человеку! потому что он пророчествует против города сего, как вы слышали своими ушами».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Иеремия всем князьям и всему народу: «Господь послал меня пророчествовать против дома сего и против города сего все те слова, которые вы слышали;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 исправьте пути ваши и деяния ваши и послушайтесь гласа Господа Бога вашего, и Господь отменит бедствие, которое изрек на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что до меня, вот – я в ваших руках; делайте со мною, что в глазах ваших покажется хорошим и справедливым;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только твердо знайте, что если вы умертвите меня, то невинную кровь возложите на себя и на город сей и на жителей его; ибо истинно Господь послал меня к вам сказать все те слова в уши ваши».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князья и весь народ сказали священникам и пророкам: «этот человек не подлежит смертному приговору, потому что он говорил нам именем Господа Бога нашего».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из старейшин земли встали некоторые и сказали всему народному собранию: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«Михей Морасфитянин пророчествовал во дни Езекии, царя Иудейского, и сказал всему народу Иудейскому: так говорит Господь Саваоф: Сион будет вспахан, как поле, и Иерусалим сделается грудою развалин, и гора дома сего – лесистым холмом.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Умертвили ли его за это Езекия, царь Иудейский, и весь Иуда? Не убоялся ли он Господа и не умолял ли Господа? И Господь отменил бедствие, которое изрек на них; а мы хотим сделать большое зло душам нашим?»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Пророчествовал также именем Господа некто Урия, сын Шемаии, из Кириаф-Иарима, – и пророчествовал против города сего и против земли сей точно такими же словами, как Иеремия.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услышал слова его царь Иоаким и все вельможи его и все князья, то искал царь умертвить его. Услышав об этом, Урия убоялся и убежал, и удалился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царь Иоаким и в Египет послал людей: Елнафана, сына Ахборова, и других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вывели Урию из Египта и привели его к царю Иоакиму, и он умертвил его мечом и бросил труп его, где были простонародные гробницы.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рука Ахикама, сына Сафанова, была за Иеремию, чтобы не отдавать его в руки народа на убиение.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начале царствования Иоакима, сына Иосии, царя Иудейского, было слово сие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сказал мне Господь: сделай себе узы и ярмо и возложи их себе на выю;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пошли такие же к царю Идумейскому, и к царю Моавитскому, и к царю сыновей Аммоновых, и к царю Тира, и к царю Сидона, через послов, пришедших в Иерусалим к Седекии, царю Иудейскому;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накажи им сказать государям их: так говорит Господь Саваоф, Бог Израилев: так скажите государям вашим: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сотворил землю, человека и животных, которые на лице земли, великим могуществом Моим и простертою мышцею Моею и отдал ее, кому Мне благоугодно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ныне Я отдаю все земли сии в руку Навуходоносора, царя Вавилонского, раба Моего, и даже зверей полевых отдаю ему на служение.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все народы будут служить ему и сыну его и сыну сына его, доколе не придет время и его земле и ему самому; и будут служить ему народы многие и цари великие.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если какой народ и царство не захочет служить ему, Навуходоносору, царю Вавилонскому, и не подклонит выи своей под ярмо царя Вавилонского, – этот народ Я накажу мечом, голодом и моровою язвою, говорит Господь, доколе не истреблю их рукою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вы не слушайте своих пророков и своих гадателей, и своих сновидцев, и своих волшебников, и своих звездочетов, которые говорят вам: «не будете служить царю Вавилонскому».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они пророчествуют вам ложь, чтобы удалить вас из земли вашей и чтобы Я изгнал вас и вы погибли.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Народ же, который подклонит выю свою под ярмо царя Вавилонского и станет служить ему, Я оставлю на земле своей, говорит Господь, и он будет возделывать ее и жить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Седекии, царю Иудейскому, я говорил всеми сими словами и сказал: подклоните выю свою под ярмо царя Вавилонского и служите ему и народу его, и будете живы.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Зачем умирать тебе и народу твоему от меча, голода и моровой язвы, как изрек Господь о том народе, который не будет служить царю Вавилонскому?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 слушайте слов пророков, которые говорят вам: «не будете служить царю Вавилонскому»; ибо они пророчествуют вам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не посылал их, говорит Господь; и они ложно пророчествуют именем Моим, чтоб Я изгнал вас и чтобы вы погибли, – вы и пророки ваши, пророчествующие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священникам и всему народу сему я говорил: так говорит Господь: не слушайте слов пророков ваших, которые пророчествуют вам и говорят: «вот, скоро возвращены будут из Вавилона сосуды дома Господня»; ибо они пророчествуют вам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слушайте их, служите царю Вавилонскому и живите; зачем доводить город сей до опустошения?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если они пророки и если у них есть слово Господне, то пусть ходатайствуют пред Господом Саваофом, чтобы сосуды, остающиеся в доме Господнем и в доме царя Иудейского и в Иерусалиме, не перешли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так говорит Господь Саваоф о столбах и о медном море, и о подножиях, и о прочих вещах, оставшихся в этом городе,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которых Навуходоносор, царь Вавилонский, не взял, когда Иехонию, сына Иоакима, царя Иудейского, и всех знатных Иудеев и Иерусалимлян вывел из Иерусалима в Вавилон,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так говорит Господь Саваоф, Бог Израилев, о сосудах, оставшихся в доме Господнем и в доме царя Иудейского и в Иерусалиме: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будут отнесены в Вавилон и там останутся до того дня, когда Я посещу их, говорит Господь, и выведу их и возвращу их на место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тот же год, в начале царствования Седекии, царя Иудейского, в четвертый год, в пятый месяц, Анания, сын Азура, пророк из Гаваона, говорил мне в доме Господнем пред глазами священников и всего народа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 Саваоф, Бог Израилев: сокрушу ярмо царя Вавилонского;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через два года Я возвращу на место сие все сосуды дома Господня, которые Навуходоносор, царь Вавилонский, взял из сего места и перенес их в Вавилон;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Иехонию, сына Иоакима, царя Иудейского, и всех пленных Иудеев, пришедших в Вавилон, Я возвращу на место сие, говорит Господь; ибо сокрушу ярмо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Иеремия пророк пророку Анании пред глазами священников и пред глазами всего народа, стоявших в доме Господнем,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Иеремия пророк: да будет так, да сотворит сие Господь! да исполнит Господь слова твои, какие ты произнес о возвращении из Вавилона сосудов дома Господня и всех пленников на место сие!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Только выслушай слово сие, которое я скажу вслух тебе и вслух всего народа: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пророки, которые издавна были прежде меня и прежде тебя, предсказывали многим землям и великим царствам войну и бедствие и мор.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какой пророк предсказывал мир, то тогда только он признаваем был за пророка, которого истинно послал Господь, когда сбывалось слово того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пророк Анания взял ярмо с выи Иеремии пророка и сокрушил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Анания пред глазами всего народа сии слова: так говорит Господь: так сокрушу ярмо Навуходоносора, царя Вавилонского, через два года, сняв его с выи всех народов. И пошел Иеремия своею дорогою.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было слово Господне к Иеремии после того, как пророк Анания сокрушил ярмо с выи пророка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иди и скажи Анании: так говорит Господь: ты сокрушил ярмо деревянное и сделаешь вместо него ярмо железное.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так говорит Господь Саваоф, Бог Израилев: железное ярмо возложу на выю всех этих народов, чтобы они работали Навуходоносору, царю Вавилонскому, и они будут служить ему, и даже зверей полевых Я отдал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пророк Иеремия пророку Анании: послушай, Анания: Господь тебя не посылал, и ты обнадеживаешь народ сей ложно.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так говорит Господь: вот, Я сброшу тебя с лица земли; в этом же году ты умрешь, потому что ты говорил вопреки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умер пророк Анания в том же году, в седьмом месяце.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вот слова письма, которое пророк Иеремия послал из Иерусалима к остатку старейшин между переселенцами и к священникам, и к пророкам, и ко всему народу, которых Навуходоносор вывел из Иерусалима в Вавилон,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после того, как вышли из Иерусалима царь Иехония и царица и евнухи, князья Иудеи и Иерусалима, и плотники и кузнецы,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через Елеасу, сына Сафанова, и Гемарию, сына Хелкиина, которых Седекия, царь Иудейский, посылал в Вавилон к Навуходоносору, царю Вавилонскому: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говорит Господь Саваоф, Бог Израилев, всем пленникам, которых Я переселил из Иерусалима в Вавилон: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стройте дома и живите в них, и разводите сады и ешьте плоды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берите жен и рождайте сыновей и дочерей; и сыновьям своим берите жен и дочерей своих отдавайте в замужество, чтобы они рождали сыновей и дочерей, и размножайтесь там, а не умаляйтесь;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заботьтесь о благосостоянии города, в который Я переселил вас, и молитесь за него Господу; ибо при благосостоянии его и вам будет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так говорит Господь Саваоф, Бог Израилев: да не обольщают вас пророки ваши, которые среди вас, и гадатели ваши; и не слушайте снов ваших, которые вам снятся;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ложно пророчествуют они вам именем Моим; Я не посылал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так говорит Господь: когда исполнится вам в Вавилоне семьдесят лет, тогда Я посещу вас и исполню доброе слово Мое о вас, чтобы возвратить вас на место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только Я знаю намерения, какие имею о вас, говорит Господь, намерения во благо, а не на зло, чтобы дать вам будущность и надежду.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воззовете ко Мне, и пойдете и помолитесь Мне, и Я услышу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взыщете Меня и найдете, если взыщете Меня всем сердцем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буду Я найден вами, говорит Господь, и возвращу вас из плена и соберу вас из всех народов и из всех мест, куда Я изгнал вас, говорит Господь, и возвращу вас в то место, откуда переселил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Вы говорите: «Господь воздвиг нам пророков и в Вавилоне».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 о царе, сидящем на престоле Давидовом, и о всем народе, живущем в городе сем, о братьях ваших, которые не отведены с вами в плен,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говорит о них Господь Саваоф: вот, Я пошлю на них меч, голод и моровую язву и сделаю их такими, как негодные смоквы, которых нельзя есть по негодности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буду преследовать их мечом, голодом и моровою язвою и предам их на озлобление всем царствам земли, на проклятие и ужас, на посмеяние и поругание между всеми народами, куда Я изгоню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 то, что они не слушали слов Моих, говорит Господь, с которыми Я посылал к ним рабов Моих, пророков, посылал с раннего утра, но они не слушали,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вы, все переселенцы, которых Я послал из Иерусалима в Вавилон, слушайте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говорит Господь Саваоф, Бог Израилев, об Ахаве, сыне Колии, и о Седекии, сыне Маасеи, которые пророчествуют вам именем Моим ложь: вот, Я предам их в руки Навуходоносора, царя Вавилонского, и он умертвит их пред вашими глазами.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принято будет от них всеми переселенцами Иудейскими, которые в Вавилоне, проклинать так: «да сделает тебе Господь то же, что Седекии и Ахаву», которых царь Вавилонский изжарил на огне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за то, что они делали гнусное в Израиле: прелюбодействовали с женами ближних своих и именем Моим говорили ложь, чего Я не повелевал им; Я знаю это, и Я свидетель,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Шемаии Нехеламитянину скажи: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говорит Господь Саваоф, Бог Израилев: за то, что ты посылал письма от имени своего ко всему народу, который в Иерусалиме, и к священнику Софонии, сыну Маасеи, и ко всем священникам, и писал: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«Господь поставил тебя священником вместо священника Иодая, чтобы ты был между блюстителями в доме Господнем за всяким человеком, неистовствующим и пророчествующим, и чтобы ты сажал такого в темницу и в колоду.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Почему же ты не запретишь Иеремии Анафофскому пророчествовать у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он и к нам в Вавилон прислал сказать: плен будет продолжителен: стройте дома и живите в них; разводите сады и ешьте плоды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Софония священник прочитал это письмо вслух пророка Иеремии,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было слово Господне к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пошли ко всем переселенцам сказать: так говорит Господь о Шемаии Нехеламитянине: за то, что Шемаия у вас пророчествует, а Я не посылал его, и обнадеживает вас ложно,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 то, так говорит Господь: вот, Я накажу Шемаию Нехеламитянина и племя его; не будет от него человека, живущего среди народа сего, и не увидит он того добра, которое Я сделаю народу Моему, говорит Господь; ибо он говорил вопреки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Господь, Бог Израилев: напиши себе все слова, которые Я говорил тебе, в книгу.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вот, наступают дни, говорит Господь, когда Я возвращу из плена народ Мой, Израиля и Иуду, говорит Господь; и приведу их опять в ту землю, которую дал отцам их, и они будут владеть 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вот те слова, которые сказал Господь об Израиле и Иуде.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сказал Господь: голос смятения и ужаса слышим мы, а не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Спросите и рассудите: рождает ли мужчина? Почему же Я вижу у каждого мужчины руки на чреслах его, как у женщины в родах, и лица у всех бледные?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О, горе! велик тот день, не было подобного ему; это – бедственное время для Иакова, но он будет спасен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будет в тот день, говорит Господь Саваоф: сокрушу ярмо его, которое на вые твоей, и узы твои разорву; и не будут уже служить чужеземцам,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будут служить Господу Богу своему и Давиду, царю своему, которого Я восстановлю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ты, раб Мой Иаков, не бойся, говорит Господь, и не страшись, Израиль; ибо вот, Я спасу тебя из далекой страны и племя твое из земли пленения их; и возвратится Иаков и будет жить спокойно и мирно, и никто не будет устрашать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Я с тобою, говорит Господь, чтобы спасать тебя: Я совершенно истреблю все народы, среди которых рассеял тебя, а тебя не истреблю; Я буду наказывать тебя в мере, но ненаказанным не оставлю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так говорит Господь: рана твоя неисцельна, язва твоя жестока;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никто не заботится о деле твоем, чтобы заживить рану твою; целебного врачевства нет для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друзья твои забыли тебя, не ищут тебя; ибо Я поразил тебя ударами неприятельскими, жестоким наказанием за множество беззаконий твоих, потому что грехи твои умножились.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вопиешь ты о ранах твоих, о жестокости болезни твоей? по множеству беззаконий твоих Я сделал тебе это, потому что грехи твои умножились.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все пожирающие тебя будут пожраны; и все враги твои, все сами пойдут в плен, и опустошители твои будут опустошены, и всех грабителей твоих предам грабежу.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обложу тебя пластырем и исцелю тебя от ран твоих, говорит Господь. Тебя называли отверженным, говоря: «вот Сион, о котором никто не спрашивает».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 говорит Господь: вот, возвращу плен шатров Иакова и селения его помилую; и город опять будет построен на холме своем, и храм устроится по-прежнему.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вознесутся из них благодарение и голос веселящихся; и Я умножу их, и не будут умаляться, и прославлю их, и не будут унижены.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сыновья его будут как прежде, и сонм его будет предстоять предо Мною, и накажу всех притеснителей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 вождь его из него самого, и владыка его произойдет из среды его; и Я приближу его, и он приступит ко Мне; ибо кто отважится сам собою приблизиться ко Мне?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вы будете Моим народом, и Я буду вам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Вот, яростный вихрь идет от Господа, вихрь грозный; он падет на голову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Пламенный гнев Господа не отвратится, доколе Он не совершит и не выполнит намерений сердца Своего. В последние дни уразумеете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время, говорит Господь, Я буду Богом всем племенам Израилевым, а они будут Моим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Господь: народ, уцелевший от меча, нашел милость в пустыне; иду успокоить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Издали явился мне Господь и сказал: любовью вечною Я возлюбил тебя и потому простер к тебе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снова устрою тебя, и ты будешь устроена, дева Израилева, снова будешь украшаться тимпанами твоими и выходить в хороводе веселящихся;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снова разведешь виноградники на горах Самарии; виноградари, которые будут разводить их, сами будут и пользоваться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будет день, когда стражи на горе Ефремовой провозгласят: «вставайте, и взойдем на Сион к Господу Богу нашему».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так говорит Господь: радостно пойте об Иакове и восклицайте пред главою народов; провозглашайте, славьте и говорите: «спаси, Господи, народ твой, остаток Израиля!»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Я приведу их из страны северной и соберу их с краев земли; слепой и хромой, беременная и родильница вместе с ними, – великий сонм возвратится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пошли со слезами, а Я поведу их с утешением; поведу их близ потоков вод дорогою ровною, на которой не споткнутся; ибо Я – отец Израилю, и Ефрем – первенец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Слушайте слово Господне, народы, и возвестите островам отдаленным и скажите: «Кто рассеял Израиля, Тот и соберет его, и будет охранять его, как пастырь стадо свое»;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искупит Господь Иакова и избавит его от руки того, кто был сильнее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придут они, и будут торжествовать на высотах Сиона; и стекутся к благостыне Господа, к пшенице и вину и елею, к агнцам и волам; и душа их будет как напоенный водою сад, и они не будут уже более томиться.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девица будет веселиться в хороводе, и юноши и старцы вместе; и изменю печаль их на радость и утешу их, и обрадую их после скорби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напитаю душу священников туком, и народ Мой насытится благами Моими,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говорит Господь: голос слышен в Раме, вопль и горькое рыдание; Рахиль плачет о детях своих и не хочет утешиться о детях своих, ибо их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Господь: удержи голос твой от рыдания и глаза твои от слез, ибо есть награда за труд твой, говорит Господь, и возвратятся они из земли неприятельской.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есть надежда для будущности твоей, говорит Господь, и возвратятся сыновья твои в пределы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Слышу Ефрема плачущего: «Ты наказал меня, и я наказан, как телец неукротимый; обрати меня, и обращусь, ибо Ты Господь Бог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я был обращен, я каялся, и когда был вразумлен, бил себя по бедрам; я был постыжен, я был смущен, потому что нес бесславие юности моей».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дорогой ли у Меня сын Ефрем? не любимое ли дитя? ибо, как только заговорю о нем, всегда с любовью воспоминаю о нем; внутренность Моя возмущается за него; умилосержусь над ним,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Поставь себе путевые знаки, поставь себе столбы, обрати сердце твое на дорогу, на путь, по которому ты шла; возвращайся, дева Израилева, возвращайся в сии города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Долго ли тебе скитаться, отпадшая дочь? Ибо Господь сотворит на земле нечто новое: жена спасет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говорит Господь Саваоф, Бог Израилев: впредь, когда Я возвращу плен их, будут говорить на земле Иуды и в городах его сие слово: «да благословит тебя Господь, жилище правды, гора святая!»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поселится на ней Иуда и все города его вместе, земледельцы и ходящие со стадами.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Я напою душу утомленную и насыщу всякую душу скорбящую.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 этом я пробудился и посмотрел, и сон мой был приятен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Вот, наступают дни, говорит Господь, когда Я засею дом Израилев и дом Иудин семенем человека и семенем скота.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как Я наблюдал за ними, искореняя и сокрушая, и разрушая и погубляя, и повреждая, так буду наблюдать за ними, созидая и насаждая,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те дни уже не будут говорить: «отцы ели кислый виноград, а у детей на зубах оскомина»,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каждый будет умирать за свое собственное беззаконие; кто будет есть кислый виноград, у того на зубах и оскомина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Вот, наступают дни, говорит Господь, когда Я заключу с домом Израиля и с домом Иуды новый завет,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такой завет, какой Я заключил с отцами их в тот день, когда взял их за руку, чтобы вывести их из земли Египетской; тот завет Мой они нарушили, хотя Я оставался в союзе с ними,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 вот завет, который Я заключу с домом Израилевым после тех дней, говорит Господь: вложу закон Мой во внутренность их и на сердцах их напишу его, и буду им Богом, а они будут Моим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уже не будут учить друг друга, брат брата и говорить: «познайте Господа», ибо все сами будут знать Меня, от малого до большого, говорит Господь, потому что Я прощу беззакония их и грехов их уже не воспомяну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Так говорит Господь, Который дал солнце для освещения днем, уставы луне и звездам для освещения ночью, Который возмущает море, так что волны его ревут; Господь Саваоф – имя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Если сии уставы перестанут действовать предо Мною, говорит Господь, то и племя Израилево перестанет быть народом предо Мною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Так говорит Господь: если небо может быть измерено вверху и основания земли исследованы внизу, то и Я отвергну все племя Израилево за все то, что они делали,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Вот, наступают дни, говорит Господь, когда город устроен будет во славу Господа от башни Анамеила до ворот угольных,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землемерная вервь пойдет далее, прямо до холма Гарива и обойдет Гоаф.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вся долина трупов и пепла, и все поле до потока Кедрона, до угла конских ворот к востоку, будет святынею Господа; не разрушится и не распадется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от Господа к Иеремии в десятый год Седекии, царя Иудейского; этот год был восемнадцатым годом Навуходоносора.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войско царя Вавилонского осаждало Иерусалим, и Иеремия пророк был заключен во дворе стражи, который был при доме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Седекия, царь Иудейский, заключил его туда, сказав: зачем ты пророчествуешь и говоришь: «так говорит Господь: вот, Я отдаю город сей в руки царя Вавилонского, и он возьмет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Седекия, царь Иудейский, не избегнет от рук Халдеев, но непременно предан будет в руки царя Вавилонского, и будет говорить с ним устами к устам, и глаза его увидят глаза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он отведет Седекию в Вавилон, где он и будет, доколе не посещу его, говорит Господь. Если вы будете воевать с Халдеями, то не будете иметь успеха»?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Иеремия: таково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 Анамеил, сын Саллума, дяди твоего, идет к тебе сказать: «купи себе поле мое, которое в Анафофе, потому что по праву родства тебе надлежит купить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Анамеил, сын дяди моего, пришел ко мне, по слову Господню, во двор стражи и сказал мне: «купи поле мое, которое в Анафофе, в земле Вениаминовой, ибо право наследства твое и право выкупа твое; купи себе». Тогда я узнал, что это было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купил я поле у Анамеила, сына дяди моего, которое в Анафофе, и отвесил ему семь сиклей серебра и десять сребреников;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записал в книгу и запечатал ее, и пригласил к тому свидетелей и отвесил серебро на весах.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взял я купчую запись, как запечатанную по закону и уставу, так и открытую;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отдал эту купчую запись Варуху, сыну Нирии, сына Маасеи, в глазах Анамеила, сына дяди моего, и в глазах свидетелей, подписавших эту купчую запись, в глазах всех Иудеев, сидевших на дворе стражи;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заповедал Варуху в присутствии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Господь Саваоф, Бог Израилев: возьми сии записи, эту купчую запись, которая запечатана, и эту запись открытую, и положи их в глиняный сосуд, чтобы они оставались там многие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так говорит Господь Саваоф, Бог Израилев: дома и поля и виноградники будут снова покупаемы в земле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передав купчую запись Варуху, сыну Нирии, я помолился Господу: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«О, Господи Боже! Ты сотворил небо и землю великою силою Твоею и простертою мышцею; для Тебя ничего нет невозможного;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Ты являешь милость тысячам и за беззаконие отцов воздаешь в недро детям их после них; Боже великий, сильный, Которому имя Господь Саваоф!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Великий в совете и сильный в делах, Которого очи отверсты на все пути сынов человеческих, чтобы воздавать каждому по путям его и по плодам дел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Который совершил чудеса и знамения в земле Египетской, и совершаешь до сего дня и в Израиле и между всеми людьми, и сделал Себе имя, как в сей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вывел народ Твой Израиля из земли Египетской знамениями и чудесами, и рукою сильною и мышцею простертою, при великом ужасе,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дал им землю сию, которую дать им клятвенно обещал отцам их, землю, текущую молоком и медом.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Они вошли и завладели ею, но не стали слушать гласа Твоего и поступать по закону Твоему, не стали делать того, что Ты заповедал им делать, и за то Ты навел на них все это бедствие.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Вот, насыпи достигают до города, чтобы взять его; и город от меча и голода и моровой язвы отдается в руки Халдеев, воюющих против него; что Ты говорил, то и исполняется, и вот, Ты видишь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Ты, Господи Боже, сказал мне: «купи себе поле за серебро и пригласи свидетелей», тогда как город отдается в руки Халдеев».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было слово Господне к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вот, Я Господь, Бог всякой плоти; есть ли что невозможное для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Посему так говорит Господь: вот, Я отдаю город сей в руки Халдеев и в руки Навуходоносора, царя Вавилонского, и он возьмет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войдут Халдеи, осаждающие сей город, зажгут город огнем и сожгут его и дома, на кровлях которых возносились курения Ваалу и возливаемы были возлияния чужим богам, чтобы прогневлять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сыновья Израилевы и сыновья Иудины только зло делали пред очами Моими от юности своей; сыновья Израилевы только прогневляли Меня делами рук своих,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как бы для гнева Моего и ярости Моей существовал город сей с самого дня построения его до сего дня, чтобы Я отверг его от лица Моего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 все зло сыновей Израиля и сыновей Иуды, какое они к прогневлению Меня делали, они, цари их, князья их, священники их и пророки их, и мужи Иуды и жители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Они оборотились ко Мне спиною, а не лицом; и когда Я учил их, с раннего утра учил, они не хотели принять наставления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 доме, над которым наречено имя Мое, поставили мерзости свои, оскверняя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Устроили капища Ваалу в долине сыновей Енномовых, чтобы проводить через огонь сыновей своих и дочерей своих в честь Молоху, чего Я не повелевал им, и Мне на ум не приходило, чтобы они делали эту мерзость, вводя в грех Иуду.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однако же ныне так говорит Господь, Бог Израилев, об этом городе, о котором вы говорите: «он предается в руки царя Вавилонского мечом и голодом и моровою язвою»,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вот, Я соберу их из всех стран, в которые изгнал их во гневе Моем и в ярости Моей и в великом негодовании, и возвращу их на место сие и дам им безопасное житие.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Они будут Моим народом, а Я буду им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дам им одно сердце и один путь, чтобы боялись Меня во все дни жизни, ко благу своему и благу детей своих после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заключу с ними вечный завет, по которому Я не отвращусь от них, чтобы благотворить им, и страх Мой вложу в сердца их, чтобы они не отступали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буду радоваться о них, благотворя им, и насажду их на земле сей твердо, от всего сердца Моего и от всей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Ибо так говорит Господь: как Я навел на народ сей все это великое зло, так наведу на них все благо, какое Я изрек 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будут покупать поля в земле сей, о которой вы говорите: «это пустыня, без людей и без скота; она отдана в руки Халдеям»;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будут покупать поля за серебро и вносить в записи, и запечатывать и приглашать свидетелей – в земле Вениаминовой и в окрестностях Иерусалима, и в городах Иуды и в городах нагорных, и в городах низменных и в городах южных; ибо возвращу плен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Господне к Иеремии вторично, когда он еще содержался во дворе стражи: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Господь, Который сотворил [землю], Господь, Который устроил и утвердил ее, – Господь имя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воззови ко Мне – и Я отвечу тебе, покажу тебе великое и недоступное, чего ты не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говорит Господь, Бог Израилев, о домах города сего и о домах царей Иудейских, которые разрушаются для завалов и для сражения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пришедшими воевать с Халдеями, чтобы наполнить дома трупами людей, которых Я поражу во гневе Моем и в ярости Моей и за все беззакония которых Я сокрыл лицо Мое от города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Я приложу ему пластырь и целебные средства, и уврачую их, и открою им обилие мира и истины,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возвращу плен Иуды и плен Израиля и устрою их, как в начале,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очищу их от всего нечестия их, которым они грешили предо Мною, и прощу все беззакония их, которыми они грешили предо Мною и отпали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для меня Иерусалим радостным именем, похвалою и честью пред всеми народами земли, которые услышат о всех благах, какие Я сделаю ему, и изумятся и затрепещут от всех благодеяний и всего благоденствия, которое Я доставлю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говорит Господь: на этом месте, о котором вы говорите: «оно пусто, без людей и без скота», – в городах Иудейских и на улицах Иерусалима, которые пусты, без людей, без жителей, без скота,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опять будет слышен голос радости и голос веселья, голос жениха и голос невесты, голос говорящих: «славьте Господа Саваофа, ибо благ Господь, ибо вовек милость Его», и голос приносящих жертву благодарения в доме Господнем; ибо Я возвращу плененных сей земли в прежнее состояние,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говорит Господь Саваоф: на этом месте, которое пусто, без людей, без скота, и во всех городах его опять будут жилища пастухов, которые будут покоить стада.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городах нагорных, в городах низменных и в городах южных, и в земле Вениаминовой, и в окрестностях Иерусалима, и в городах Иуды опять будут проходить стада под рукою считающего,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наступят дни, говорит Господь, когда Я выполню то доброе слово, которое изрек о доме Израилевом и о доме Иудином.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те дни и в то время возращу Давиду Отрасль праведную, и будет производить суд и правду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те дни Иуда будет спасен и Иерусалим будет жить безопасно, и нарекут имя Ему: «Господь – оправдание наше!»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так говорит Господь: не прекратится у Давида муж, сидящий на престоле дома Израилева,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 священников-левитов не будет недостатка в муже пред лицом Моим, во все дни возносящем всесожжение и сожигающем приношения и совершающем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было слово Господне к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 говорит Господь: если можете разрушить завет Мой о дне и завет Мой о ночи, чтобы день и ночь не приходили в свое время,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 может быть разрушен и завет Мой с рабом Моим Давидом, так что не будет у него сына, царствующего на престоле его, и также с левитами-священниками, служителями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Как неисчислимо небесное воинство и неизмерим песок морской, так размножу племя Давида, раба Моего, и левитов, служащих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было слово Господне к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видишь ли, что народ этот говорит: «те два племени, которые избрал Господь, Он отверг»? и чрез это они презирают народ Мой, как бы он уже не был народом в глазах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говорит Господь: если завета Моего о дне и ночи и уставов неба и земли Я не утвердил,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 и племя Иакова и Давида, раба Моего, отвергну, чтобы не брать более владык из его племени для племени Авраама, Исаака и Иакова; ибо возвращу плен их и помилую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Господа, когда Навуходоносор, царь Вавилонский, и все войско его и все царства земли, подвластные руке его, и все народы воевали против Иерусалима и против всех городов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Господь, Бог Израилев: иди и скажи Седекии, царю Иудейскому, и скажи ему: так говорит Господь: вот, Я отдаю город сей в руки царя Вавилонского, и он сожжет его огнем;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ты не избежишь от руки его, но непременно будешь взят и предан в руки его, и глаза твои увидят глаза царя Вавилонского, и уста его будут говорить твоим устам, и пойдешь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Впрочем, слушай слово Господне, Седекия, царь Иудейский! так говорит Господь о тебе: ты не умрешь от меча;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умрешь в мире, и как для отцов твоих, прежних царей, которые были прежде тебя, сожигали при погребении благовония, так сожгут и для тебя и оплачут тебя: «увы, государь!», ибо Я изрек это слово,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Иеремия пророк все слова сии пересказал Седекии, царю Иудейскому,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Между тем войско царя Вавилонского воевало против Иерусалима и против всех городов Иудейских, которые еще оставались, против Лахиса и Азеки; ибо из городов Иудейских сии только оставались, как города укрепленные.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Слово, которое было к Иеремии от Господа после того, как царь Седекия заключил завет со всем народом, бывшим в Иерусалиме, чтобы объявить свободу,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чтобы каждый отпустил на волю раба своего и рабу свою, Еврея и Евреянку, чтобы никто из них не держал в рабстве Иудея,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послушались все князья и весь народ, которые вступили в завет, чтобы отпустить каждому раба своего и каждому рабу свою на волю, чтобы не держать их впредь в рабах, – и послушались и отпустили;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после того, раздумав, стали брать назад рабов и рабынь, которых отпустили на волю, и принудили их быть рабами и рабынями.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было слово Господне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Господь, Бог Израилев: Я заключил завет с отцами вашими, когда вывел их из земли Египетской, из дома рабства,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«В конце седьмого года отпускайте каждый брата своего, Еврея, который продал себя тебе; пусть он работает тебе шесть лет, а потом отпусти его от себя на волю»; но отцы ваши не послушали Меня и не приклонили уха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Вы ныне обратились и поступили справедливо пред очами Моими, объявив каждый свободу ближнему своему, и заключили предо Мною завет в доме, над которым наречено имя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потом раздумали и обесславили имя Мое, и возвратили к себе каждый раба своего и каждый рабу свою, которых отпустили на волю, куда душе их угодно, и принуждаете их быть у вас рабами и рабынями.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Посему так говорит Господь: вы не послушались Меня в том, чтобы каждый объявил свободу брату своему и ближнему своему; за то вот Я, говорит Господь, объявляю вам свободу подвергнуться мечу, моровой язве и голоду, и отдам вас на озлобление во все царства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отдам преступивших завет Мой и не устоявших в словах завета, который они заключили пред лицом Моим, рассекши тельца надвое и пройдя между рассеченными частями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князей Иудейских и князей Иерусалимских, евнухов и священников и весь народ земли, проходивший между рассеченными частями тельца,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отдам их в руки врагов их и в руки ищущих души их, и трупы их будут пищею птицам небесным и зверям земным.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Седекию, царя Иудейского, и князей его отдам в руки врагов их и в руки ищущих души их и в руки войска царя Вавилонского, которое отступило от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Вот, Я дам повеление, говорит Господь, и возвращу их к этому городу, и они нападут на него, и возьмут его, и сожгут его огнем, и города Иудеи сделаю пустынею необитаемою.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 во дни Иоакима, сына Иосии, царя Иудейского: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иди в дом Рехавитов и поговори с ними, и приведи их в дом Господень, в одну из комнат, и дай им пить 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взял Иазанию, сына Иеремии, сына Авацинии, и братьев его, и всех сыновей его и весь дом Рехавитов,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привел их в дом Господень, в комнату сынов Анана, сына Годолии, человека Божия, которая подле комнаты князей, над комнатою Маасеи, сына Селлумова, стража у входа;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поставил перед сынами дома Рехавитов полные чаши вина и стаканы и сказал им: пейте вино.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они сказали: мы вина не пьем; потому что Ионадав, сын Рехава, отец наш, дал нам заповедь, сказав: «не пейте вина ни вы, ни дети ваши вовеки;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домов не стройте, и семян не сейте, и виноградников не разводите и не имейте их, но живите в шатрах во все дни жизни вашей, чтобы вам долгое время прожить на той земле, где вы странниками».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мы послушались голоса Ионадава, сына Рехавова, отца нашего, во всем, что он завещал нам, чтобы не пить вина во все дни наши, – мы и жены наши, и сыновья наши и дочери наши,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чтобы не строить домов для жительства нашего; и у нас нет ни виноградников, ни полей, ни посева;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живем в шатрах и во всем слушаемся и делаем все, что заповедал нам Ионадав, отец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Навуходоносор, царь Вавилонский, пришел в землю сию, мы сказали: «пойдем, уйдем в Иерусалим от войска Халдеев и от войска Арамеев», и вот, мы живем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было слово Господне к Иеремии: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 Саваоф, Бог Израилев: иди и скажи мужам Иуды и жителям Иерусалима: неужели вы не возьмете из этого наставление для себя, чтобы слушаться слов Моих?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Слова Ионадава, сына Рехавова, который завещал сыновьям своим не пить вина, выполняются, и они не пьют до сего дня, потому что слушаются завещания отца своего; а Я непрестанно говорил вам, говорил с раннего утра, и вы не послушались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посылал к вам всех рабов Моих, пророков, посылал с раннего утра, и говорил: «обратитесь каждый от злого пути своего и исправьте поведение ваше, и не ходите вослед иных богов, чтобы служить им; и будете жить на этой земле, которую Я дал вам и отцам вашим»; но вы не приклонили уха своего и не послушались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как сыновья Ионадава, сына Рехавова, выполняют заповедь отца своего, которую он заповедал им, а народ сей не слушает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посему, так говорит Господь Бог Саваоф, Бог Израилев: вот, Я наведу на Иудею и на всех жителей Иерусалима все то зло, которое Я изрек на них, потому что Я говорил им, а они не слушались, звал их, а они не отвечали.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дому Рехавитов сказал Иеремия: так говорит Господь Саваоф, Бог Израилев: за то, что вы послушались завещания Ионадава, отца вашего, и храните все заповеди его и во всем поступаете, как он завещал вам,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 то, так говорит Господь Саваоф, Бог Израилев: не отнимется у Ионадава, сына Рехавова, муж, предстоящий пред лицом Моим во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четвертый год Иоакима, сына Иосии, царя Иудейского, было такое слово к Иеремии от Господа: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возьми себе книжный свиток и напиши в нем все слова, которые Я говорил тебе об Израиле и об Иуде и о всех народах с того дня, как Я начал говорить тебе, от дней Иосии до сего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может быть, дом Иудин услышит о всех бедствиях, какие Я помышляю сделать им, чтобы они обратились каждый от злого пути своего, чтобы Я простил неправду их и грех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призвал Иеремия Варуха, сына Нирии, и написал Варух в книжный свиток из уст Иеремии все слова Господа, которые Он говорил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приказал Иеремия Варуху и сказал: я заключен и не могу идти в дом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 иди ты и прочитай написанные тобою в свитке с уст моих слова Господни вслух народа в доме Господнем в день поста, также и вслух всех Иудеев, пришедших из городов своих, прочитай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может быть, они вознесут смиренное моление пред лицо Господа и обратятся каждый от злого пути своего; ибо велик гнев и негодование, которое объявил Господь на народ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Варух, сын Нирии, сделал все, что приказал ему пророк Иеремия, чтобы слова Господни, написанные в свитке, прочитать в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пятый год Иоакима, сына Иосии, царя Иудейского, в девятом месяце объявили пост пред лицом Господа всему народу в Иерусалиме и всему народу, пришедшему в Иерусалим из городов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прочитал Варух написанные в свитке слова Иеремии в доме Господнем, в комнате Гемарии, сына Сафанова, писца, на верхнем дворе, у входа в новые ворота дома Господня, вслух всего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Михей, сын Гемарии, сына Сафанова, слышал все слова Господни, написанные в свитке,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сошел в дом царя, в комнату царского писца, и вот, там сидели все князья: Елисам, царский писец, и Делаия, сын Семаия, и Елнафан, сын Ахбора, и Гемария, сын Сафана, и Седекия, сын Анании, и все князья;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пересказал им Михей все слова, которые он слышал, когда Варух читал свиток вслух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все князья послали к Варуху Иегудия, сына Нафании, сына Селемии, сына Хусии, сказать ему: свиток, который ты читал вслух народа, возьми в руку твою и приди. И взял Варух, сын Нирии, свиток в руку свою и пришел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Они сказали ему: сядь и прочитай нам вслух. И прочитал Варух вслух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они выслушали все слова, то с ужасом посмотрели друг на друга и сказали Варуху: мы непременно перескажем все сии слова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спросили Варуха: скажи же нам, как ты написал все слова сии из уст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им Варух: он произносил мне устами своими все сии слова, а я чернилами писал их в этот свиток.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сказали князья Варуху: пойди, скройся, ты и Иеремия, чтобы никто не знал, где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пошли они к царю во дворец, а свиток оставили в комнате Елисама, царского писца, и пересказали вслух царя все слова 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Царь послал Иегудия принести свиток, и он взял его из комнаты Елисама, царского писца; и читал его Иегудий вслух царя и вслух всех князей, стоявших подле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Царь в то время, в девятом месяце, сидел в зимнем доме, и перед ним горела жаровня.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Иегудий прочитывал три или четыре столбца, царь отрезывал их писцовым ножичком и бросал на огонь в жаровне, доколе не уничтожен был весь свиток на огне, который был в жаровне.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не убоялись, и не разодрали одежд своих ни царь, ни все слуги его, слышавшие все слова 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Хотя Елнафан, и Делаия, и Гемария упрашивали царя не сжигать свитка, но он не послушал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приказал царь Иерамеилу, сыну царя, и Сераии, сыну Азриилову, и Селемии, сыну Авдиилову, взять Варуха писца и Иеремию пророка; но Господь сокрыл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было слово Господне к Иеремии, после того как царь сжег свиток и слова, которые Варух написал из уст Иеремии, и сказано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возьми себе опять другой свиток и напиши в нем все прежние слова, какие были в первом свитке, который сжег Иоаким, царь Иудейский;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царю Иудейскому Иоакиму скажи: так говорит Господь: ты сжег свиток сей, сказав: «зачем ты написал в нем: непременно придет царь Вавилонский и разорит землю сию, и истребит на ней людей и скот?»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За это, так говорит Господь об Иоакиме, царе Иудейском: не будет от него сидящего на престоле Давидовом, и труп его будет брошен на зной дневной и на холод ночной;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посещу его и племя его и слуг его за неправду их, и наведу на них и на жителей Иерусалима и на мужей Иуды все зло, которое Я изрек на них, а они не слушали.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взял Иеремия другой свиток и отдал его Варуху писцу, сыну Нирии, и он написал в нем из уст Иеремии все слова того свитка, который сжег Иоаким, царь Иудейский, на огне; и еще прибавлено к ним много подобных тем 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Вместо Иехонии, сына Иоакима, царствовал Седекия, сын Иосии, которого Навуходоносор, царь Вавилонский, поставил царем в земле Иудейской.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Ни он, ни слуги его, ни народ страны не слушали слов Господа, которые говорил Он чрез Иеремию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Царь Седекия послал Иегухала, сына Селемии, и Софонию, сына Маасеи, священника, к Иеремии пророку сказать: помолись о нас Господу Богу нашему.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Иеремия тогда еще свободно входил и выходил среди народа, потому что не заключили его в дом темничный.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Между тем войско фараоново выступило из Египта, и Халдеи, осаждавшие Иерусалим, услышав весть о том, отступили от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было слово Господне к Иеремии пророку: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говорит Господь, Бог Израилев: так скажите царю Иудейскому, пославшему вас ко Мне вопросить Меня: вот, войско фараоново, которое шло к вам на помощь, возвратится в землю свою, в Египет;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Халдеи снова придут и будут воевать против города сего, и возьмут его и сожгут его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Господь: не обманывайте себя, говоря: «непременно отойдут от нас Халдеи», ибо они не отойдут;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бы вы даже разбили все войско Халдеев, воюющих против вас, и остались бы у них только раненые, то и те встали бы, каждый из палатки своей, и сожгли бы город сей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 время, как войско Халдейское отступило от Иерусалима, по причине войска фараонова,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Иеремия пошел из Иерусалима, чтобы уйти в землю Вениаминову, скрываясь оттуда среди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когда он был в воротах Вениаминовых, бывший там начальник стражи, по имени Иреия, сын Селемии, сына Анании, задержал Иеремию пророка, сказав: ты хочешь перебежать к Халдеям?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Иеремия сказал: это ложь; я не хочу перебежать к Халдеям. Но он не послушал его, и взял Иреия Иеремию и привел его к князьям.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Князья озлобились на Иеремию и били его, и заключили его в темницу, в дом Ионафана писца, потому что сделали его темницею.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Иеремия вошел в темницу и подвал, и пробыл там Иеремия много дней,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царь Седекия послал и взял его. И спрашивал его царь в доме своем тайно и сказал: нет ли слова от Господа? Иеремия сказал: есть; и сказал: ты будешь предан в руки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Иеремия царю Седекии: чем я согрешил перед тобою и перед слугами твоими и перед народом сим, что вы посадили меня в темницу?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где ваши пророки, которые пророчествовали вам, говоря: «царь Вавилонский не пойдет против вас и против земли сей»?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ныне послушай, государь мой царь, да падет прошение мое пред лицо твое; не возвращай меня в дом Ионафана писца, чтобы мне не умереть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дал повеление царь Седекия, чтобы заключили Иеремию во дворе стражи и давали ему по куску хлеба на день из улицы хлебопеков, доколе не истощился весь хлеб в городе; и так оставался Иеремия во дворе стражи.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услышали Сафатия, сын Матфана, и Годолия, сын Пасхора, и Юхал, сын Селемии, и Пасхор, сын Малхии, слова, которые Иеремия произнес ко всему народу,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Господь: кто останется в этом городе, умрет от меча, голода и моровой язвы; а кто выйдет к Халдеям, будет жив, и душа его будет ему вместо добычи, и он останется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Господь: непременно предан будет город сей в руки войска царя Вавилонского, и он возьмет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князья сказали царю: да будет этот человек предан смерти, потому что он ослабляет руки воинов, которые остаются в этом городе, и руки всего народа, говоря к ним такие слова; ибо этот человек не благоденствия желает народу сему, а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царь Седекия: вот, он в ваших руках, потому что царь ничего не может делать вопреки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взяли Иеремию и бросили его в яму Малхии, сына царя, которая была во дворе стражи, и опустили Иеремию на веревках; в яме той не было воды, а только грязь, и погрузился Иеремия в грязь.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услышал Авдемелех Ефиоплянин, один из евнухов, находившихся в царском доме, что Иеремию посадили в яму; а царь сидел тогда у ворот Вениаминовых.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вышел Авдемелех из дома царского и сказал царю: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государь мой царь! худо сделали эти люди, так поступив с Иеремиею пророком, которого бросили в яму; он умрет там от голода, потому что нет более хлеба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Царь дал приказание Авдемелеху Ефиоплянину, сказав: возьми с собою отсюда тридцать человек и вытащи Иеремию пророка из ямы, доколе он не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Авдемелех взял людей с собою и вошел в дом царский под кладовую и взял оттуда старых негодных тряпок и старых негодных лоскутьев и опустил их на веревках в яму к Иеремии.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Авдемелех Ефиоплянин Иеремии: подложи эти старые брошенные тряпки и лоскутья под мышки рук твоих, под веревки. И сделал так Иеремия.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потащили Иеремию на веревках и вытащили его из ямы; и оставался Иеремия во дворе стражи.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царь Седекия послал и призвал Иеремию пророка к себе, при третьем входе в дом Господень, и сказал царь Иеремии: я у тебя спрошу нечто; не скрой от меня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Иеремия Седекии: если я открою тебе, не предашь ли ты меня смерти? и если дам тебе совет, ты не послушаешь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клялся царь Седекия Иеремии тайно, говоря: жив Господь, Который сотворил нам душу сию, не предам тебя смерти и не отдам в руки этих людей, которые ищут души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Иеремия сказал Седекии: так говорит Господь Бог Саваоф, Бог Израилев: если ты выйдешь к князьям царя Вавилонского, то жива будет душа твоя, и этот город не будет сожжен огнем, и ты будешь жив, и дом твой;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если не выйдешь к князьям царя Вавилонского, то этот город будет предан в руки Халдеев, и они сожгут его огнем, и ты не избежишь от рук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царь Седекия Иеремии: я боюсь Иудеев, которые перешли к Халдеям, чтобы Халдеи не предали меня в руки их и чтобы те не надругались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Иеремия: не предадут; послушай гласа Господа в том, что я говорю тебе, и хорошо тебе будет, и жива будет душа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если ты не захочешь выйти, то вот слово, которое открыл мне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вот, все жены, которые остались в доме царя Иудейского, отведены будут к князьям царя Вавилонского, и скажут они: «тебя обольстили и превозмогли друзья твои; ноги твои погрузились в грязь, и они удалились от тебя».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всех жен твоих и детей твоих отведут к Халдеям, и ты не избежишь от рук их; но будешь взят рукою царя Вавилонского и сделаешь то, что город сей будет сожжен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Седекия Иеремии: никто не должен знать этих слов, и тогда ты не умрешь;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если услышат князья, что я разговаривал с тобою, и придут к тебе, и скажут тебе: «скажи нам, что говорил ты царю, не скрой от нас, и мы не предадим тебя смерти, – и также что говорил тебе царь»,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 скажи им: «я повергнул пред лицо царя прошение мое, чтобы не возвращать меня в дом Ионафана, чтобы не умереть там».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пришли все князья к Иеремии и спрашивали его, и он сказал им согласно со всеми словами, какие царь велел сказать, и они молча оставили его, потому что не узнали сказанного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оставался Иеремия во дворе стражи до того дня, в который был взят Иерусалим. И Иерусалим был взят.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девятый год Седекии, царя Иудейского, в десятый месяц, пришел Навуходоносор, царь Вавилонский, со всем войском своим к Иерусалиму, и обложили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в одиннадцатый год Седекии, в четвертый месяц, в девятый день месяца, город был взят.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вошли в него все князья царя Вавилонского, и расположились в средних воротах, Нергал-Шарецер, Самгар-Нево, Сарсехим, начальник евнухов, Нергал-Шарецер, начальник магов, и все остальные князья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Седекия, царь Иудейский, и все военные люди увидели их, – побежали, и ночью вышли из города через царский сад в ворота между двумя стенами и пошли по дороге равнины.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войско Халдейское погналось за ними; и настигли Седекию на равнинах Иерихонских; и взяли его и отвели к Навуходоносору, царю Вавилонскому, в Ривлу, в землю Емаф, где он произнес суд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заколол царь Вавилонский сыновей Седекии в Ривле перед его глазами, и всех вельмож Иудейских заколол царь Вавилонский;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Седекии выколол глаза и заковал его в оковы, чтобы отвести его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Дом царя и дома народа сожгли Халдеи огнем и стены Иерусалима разрушили.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остаток народа, остававшийся в городе, и перебежчиков, которые перешли к нему, и прочий оставшийся народ Навузардан, начальник телохранителей, переселил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Бедных же из народа, которые ничего не имели, Навузардан, начальник телохранителей, оставил в Иудейской земле и дал им тогда же виноградники и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об Иеремии Навуходоносор, царь Вавилонский, дал такое повеление Навузардану, начальнику телохранителей: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возьми его и имей его во внимании, и не делай ему ничего худого, но поступай с ним так, как он скажет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послал Навузардан, начальник телохранителей, и Навузазван, начальник евнухов, и Нергал-Шарецер, начальник магов, и все князья царя Вавилонского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послали и взяли Иеремию со двора стражи, и поручили его Годолии, сыну Ахикама, сына Сафанова, отвести его домой. И он остался жить среди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 Иеремии, когда он еще содержался во дворе темничном, было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иди, скажи Авдемелеху Ефиоплянину: так говорит Господь Саваоф, Бог Израилев: вот, Я исполню слова Мои о городе сем во зло, а не в добро ему, и они сбудутся в тот день перед глазами твоими;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тебя Я избавлю в тот день, говорит Господь, и не будешь предан в руки людей, которых ты боишься.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избавлю тебя, и ты не падешь от меча, и душа твоя останется у тебя вместо добычи, потому что ты на Меня возложил упование,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от Господа, после того как Навузардан, начальник телохранителей, отпустил его из Рамы, где он взял его скованного цепями среди прочих пленных Иерусалимлян и Иудеев, переселяемых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Начальник телохранителей взял Иеремию и сказал ему: Господь Бог твой изрек это бедствие на место сие,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навел его Господь и сделал то, что сказал; потому что вы согрешили пред Господом и не слушались гласа Его, за то и постигло вас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Итак вот, я освобождаю тебя сегодня от цепей, которые на руках твоих: если тебе угодно идти со мною в Вавилон, иди, и я буду иметь попечение о тебе; а если не угодно тебе идти со мною в Вавилон, оставайся. Вот, вся земля перед тобою; куда тебе угодно и куда нравится идти, туда и иди.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он еще не отошел, сказал Навузардан: пойди к Годолии, сыну Ахикама, сына Сафанова, которого царь Вавилонский поставил начальником над городами Иудейскими, и оставайся с ним среди народа; или иди куда нравится тебе идти. И дал ему начальник телохранителей продовольствие и подарок и отпустил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пришел Иеремия к Годолии, сыну Ахикама, в Массифу, и жил с ним среди народа, остававшегося в стране.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все военачальники, бывшие в поле, они и люди их, услышали, что царь Вавилонский поставил Годолию, сына Ахикама, начальником над страною и поручил ему мужчин и женщин, и детей, и тех из бедных страны, которые не были переселены в Вавилон,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пришли к Годолии в Массифу и Исмаил, сын Нафании, и Иоанан и Ионафан, сыновья Карея, и Сераия, сын Фанасмефа, и сыновья Офи из Нетофафы, и Иезония, сын Махафы, они и дружина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Годолия, сын Ахикама, сына Сафанова, клялся им и людям их, говоря: не бойтесь служить Халдеям, оставайтесь на земле и служите царю Вавилонскому, и будет вам хорошо;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 останусь в Массифе, чтобы предстательствовать пред лицом Халдеев, которые будут приходить к нам; вы же собирайте вино, и летние плоды, и масло и убирайте в сосуды ваши, и живите в городах ваших, которые заняли.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 все Иудеи, которые находились в земле Моавитской, и между сыновьями Аммона, и в Идумее, и во всех странах, услышали, что царь Вавилонский оставил часть Иудеев и поставил над ними Годолию, сына Ахикама, сына Сафана: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возвратились все сии Иудеи из всех мест, куда были изгнаны, и пришли в землю Иудейскую к Годолии в Массифу, и собрали вина и летних плодов очень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Между тем Иоанан, сын Карея, и все военные начальники, бывшие в поле, пришли к Годолии в Массифу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сказали ему: знаешь ли ты, что Ваалис, царь сыновей Аммоновых, прислал Исмаила, сына Нафании, чтобы убить тебя? Но Годолия, сын Ахикама, не поверил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Иоанан, сын Карея, сказал Годолии тайно в Массифе: позволь мне, я пойду и убью Исмаила, сына Нафании, и никто не узнает; зачем допускать, чтобы он убил тебя, и чтобы все Иудеи, собравшиеся к тебе, рассеялись, и чтобы погиб остаток Иуды?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Годолия, сын Ахикама, сказал Иоанану, сыну Карея: не делай этого, ибо ты неправду говоришь об Исмаиле.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 седьмой месяц: Исмаил, сын Нафании, сына Елисама из племени царского, и вельможи царя и десять человек с ним пришли к Годолии, сыну Ахикама, в Массифу, и там они ели вместе хлеб, в Массифе.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 Исмаил, сын Нафании, и десять человек, которые были с ним, и поразили Годолию, сына Ахикама, сына Сафанова, мечом и умертвили того, которого царь Вавилонский поставил начальником над страною.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Также убил Исмаил и всех Иудеев, которые были с ним, с Годолиею, в Массифе, и находившихся там Халдеев, людей военных.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 другой день по убиении Годолии, когда никто не знал об этом,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пришли из Сихема, Силома и Самарии восемьдесят человек с обритыми бородами, и в разодранных одеждах, и изранив себя, с дарами и ливаном в руках для принесения их в дом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Исмаил, сын Нафании, вышел из Массифы навстречу им, идя и плача, и, встретившись с ними, сказал им: идите к Годолии, сыну Ахикама.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как только они вошли в средину города, Исмаил, сын Нафании, убил их и бросил в ров, он и бывшие с ним люди.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нашлись между ними десять человек, которые сказали Исмаилу: не умерщвляй нас, ибо у нас есть в поле скрытые кладовые с пшеницею и ячменем, и маслом и медом. И он удержался и не умертвил их с другими братьями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Ров же, куда бросил Исмаил все трупы людей, которых он убил из-за Годолии, был тот самый, который сделал царь Аса, боясь Ваасы, царя Израильского; его наполнил Исмаил, сын Нафании, убитыми.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захватил Исмаил весь остаток народа, бывшего в Массифе, дочерей царя и весь остававшийся в Массифе народ, который Навузардан, начальник телохранителей, поручил Годолии, сыну Ахикама; и захватил их Исмаил, сын Нафании, и отправился к сыновьям Аммоновым.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когда Иоанан, сын Карея, и все бывшие с ним военные начальники услышали о всех злодеяниях, какие совершил Исмаил, сын Нафании,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взяли всех людей и пошли сразиться с Исмаилом, сыном Нафании, и настигли его у больших вод, в Гаваоне.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когда весь народ, бывший у Исмаила, увидел Иоанана, сына Карея, и всех бывших с ним военных начальников, обрадовался;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отворотился весь народ, который Исмаил увел в плен из Массифы, и обратился и пошел к Иоанану, сыну Карея;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Исмаил, сын Нафании, убежал от Иоанана с восемью человеками и ушел к сыновьям Аммоновым.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Иоанан, сын Карея, и все бывшие с ним военные начальники взяли из Массифы весь оставшийся народ, который он освободил от Исмаила, сына Нафании, после того как тот убил Годолию, сына Ахикама, мужчин, военных людей, и жен, и детей, и евнухов, которых он вывел из Гаваона;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пошли, и остановились в селении Химам, близ Вифлеема, чтобы уйти в Египет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 Халдеев, ибо они боялись их, потому что Исмаил, сын Нафании, убил Годолию, сына Ахикама, которого царь Вавилонский поставил начальником над страною.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приступили все военные начальники, и Иоанан, сын Карея, и Иезания, сын Гошаии, и весь народ, от малого до большого,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сказали Иеремии пророку: да падет пред лицо твое прошение наше, помолись о нас Господу Богу твоему обо всем этом остатке, ибо из многого осталось нас мало, как глаза твои видят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чтобы Господь, Бог твой, указал нам путь, по которому нам идти, и то, что нам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им Иеремия пророк: слышу, помолюсь Господу Богу вашему по словам вашим, и все, что ответит вам Господь, объявлю вам, не скрою от вас ни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сказали Иеремии: Господь да будет между нами свидетелем верным и истинным в том, что мы точно выполним все то, с чем пришлет тебя к нам Господь Бог твой: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хорошо ли, худо ли то будет, но гласа Господа Бога нашего, к Которому посылаем тебя, послушаемся, чтобы нам было хорошо, когда будем послушны гласу Господа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прошествии десяти дней было слово Господне к Иеремии.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позвал к себе Иоанана, сына Карея, и всех бывших с ним военных начальников и весь народ, от малого и до большого,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им: так говорит Господь, Бог Израилев, к Которому вы посылали меня, чтобы повергнуть пред Ним моление ваше: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останетесь на земле сей, то Я устрою вас и не разорю, насажду вас и не искореню, ибо Я сожалею о том бедствии, какое сделал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бойтесь царя Вавилонского, которого вы боитесь; не бойтесь его, говорит Господь, ибо Я с вами, чтобы спасать вас и избавлять вас от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явлю к вам милость, и он умилостивится к вам и возвратит вас в землю вашу.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вы скажете: «не хотим жить в этой земле», и не послушаетесь гласа Господа Бога вашего,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«нет, мы пойдем в землю Египетскую, где войны не увидим и трубного голоса не услышим, и голодать не будем, и там будем жить»,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 выслушайте ныне слово Господне, вы, остаток Иуды: так говорит Господь Саваоф, Бог Израилев: если вы решительно обратите лица ваши, чтобы идти в Египет, и пойдете, чтобы жить там,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 меч, которого вы боитесь, настигнет вас там, в земле Египетской, и голод, которого вы страшитесь, будет всегда следовать за вами там, в Египте, и там умрете.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все, которые обратят лицо свое, чтобы идти в Египет и там жить, умрут от меча, голода и моровой язвы, и ни один из них не останется и не избежит того бедствия, которое Я наведу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так говорит Господь Саваоф, Бог Израилев: как излился гнев Мой и ярость Моя на жителей Иерусалима, так изольется ярость Моя на вас, когда войдете в Египет, и вы будете проклятием и ужасом, и поруганием и поношением, и не увидите более места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 вам, остаток Иуды, изрек Господь: «не ходите в Египет»; твердо знайте, что я ныне предостерегал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вы погрешили против себя самих: вы послали меня к Господу Богу нашему, сказав: «помолись о нас Господу Богу нашему и все, что скажет Господь Бог наш, объяви нам, и мы сделаем».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объявил вам ныне; но вы не послушали гласа Господа Бога нашего и всего того, с чем Он послал меня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 знайте, что вы умрете от меча, голода и моровой язвы в том месте, куда хотите идти, чтобы жить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Иеремия передал всему народу все слова Господа Бога их, все те слова, с которыми Господь, Бог их, послал его к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сказал Азария, сын Осаии, и Иоанан, сын Карея, и все дерзкие люди сказали Иеремии: неправду ты говоришь, не посылал тебя Господь Бог наш сказать: «не ходите в Египет, чтобы жить там»;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Варух, сын Нирии, возбуждает тебя против нас, чтобы предать нас в руки Халдеев, чтобы они умертвили нас или отвели нас пленными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не послушал Иоанан, сын Карея, и все военные начальники, и весь народ гласа Господа, чтобы остаться в земле Иудейской.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взял Иоанан, сын Карея, и все военные начальники весь остаток Иудеев, которые возвратились из всех народов, куда они были изгнаны, чтобы жить в земле Иудейской,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мужей и жен, и детей, и дочерей царя, и всех тех, которых Навузардан, начальник телохранителей, оставил с Годолиею, сыном Ахикама, сына Сафанова, и Иеремию пророка, и Варуха, сына Нирии;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пошли в землю Египетскую, ибо не послушали гласа Господня, и дошли до Тафниса.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слово Господне к Иеремии в Тафнисе: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возьми в руки свои большие камни и скрой их в смятой глине при входе в дом фараона в Тафнисе, пред глазами Иудеев,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скажи им: так говорит Господь Саваоф, Бог Израилев: вот, Я пошлю и возьму Навуходоносора, царя Вавилонского, раба Моего, и поставлю престол его на этих камнях, скрытых Мною, и раскинет он над ним великолепный шатер свой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придет и поразит землю Египетскую: кто обречен на смерть, тот предан будет смерти; и кто в плен – пойдет в плен; и кто под меч – под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зажгу огонь в капищах богов Египтян; и он сожжет оные, а их пленит, и оденется в землю Египетскую, как пастух надевает на себя одежду свою, и выйдет оттуда спокойно,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сокрушит статуи в Бефсамисе, что в земле Египетской, и капища богов Египетских сожжет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было к Иеремии о всех Иудеях, живущих в земле Египетской, поселившихся в Магдоле и Тафнисе, и в Нофе, и в земле Пафрос: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 Саваоф, Бог Израилев: вы видели все бедствие, какое Я навел на Иерусалим и на все города Иудейские; вот, они теперь пусты, и никто не живет в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нечестие их, которое они делали, прогневляя Меня, ходя кадить и служить иным богам, которых не знали ни они, ни вы, ни отцы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посылал к вам всех рабов Моих, пророков, посылал с раннего утра, чтобы сказать: «не делайте этого мерзкого дела, которое Я ненавижу».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они не слушали и не приклонили уха своего, чтобы обратиться от своего нечестия, не кадить иным богам.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излилась ярость Моя и гнев Мой и разгорелась в городах Иудеи и на улицах Иерусалима; и они сделались развалинами и пустынею, как видите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ныне так говорит Господь Бог Саваоф, Бог Израилев: зачем вы делаете это великое зло душам вашим, истребляя у себя мужей и жен, взрослых детей и младенцев из среды Иудеи, чтобы не оставить у себя остатка,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прогневляя Меня изделием рук своих, каждением иным богам в земле Египетской, куда вы пришли жить, чтобы погубить себя и сделаться проклятием и поношением у всех народов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Разве вы забыли нечестие отцов ваших и нечестие царей Иудейских, ваше собственное нечестие и нечестие жен ваших, какое они делали в земле Иудейской и на улицах Иерусалима?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смирились они и до сего дня и не боятся и не поступают по закону Моему и по уставам Моим, которые Я дал вам и отцам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так говорит Господь Саваоф, Бог Израилев: вот, Я обращу против вас лицо Мое на погибель и на истребление всей Иудеи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возьму оставшихся Иудеев, которые обратили лицо свое, чтобы идти в землю Египетскую и жить там, и все они будут истреблены, падут в земле Египетской; мечом и голодом будут истреблены; от малого и до большого умрут от меча и голода и будут проклятием и ужасом, поруганием и поношением.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Посещу живущих в земле Египетской, как Я посетил Иерусалим, мечом, голодом и моровою язвою,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никто не избежит и не уцелеет из остатка Иудеев, пришедших в землю Египетскую, чтобы пожить там и потом возвратиться в землю Иудейскую, куда они всею душою желают возвратиться, чтобы жить там; никто не возвратится, кроме тех, которые убегут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отвечали Иеремии все мужья, знавшие, что жены их кадят иным богам, и все жены, стоявшие там в большом множестве, и весь народ, живший в земле Египетской, в Пафросе, и сказали: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слова, которое ты говорил нам именем Господа, мы не слушаем от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непременно будем делать все то, что вышло из уст наших, чтобы кадить богине неба и возливать ей возлияния, как мы делали, мы и отцы наши, цари наши и князья наши, в городах Иудеи и на улицах Иерусалима, потому что тогда мы были сыты и счастливы и беды не видели.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с того времени, как перестали мы кадить богине неба и возливать ей возлияния, терпим во всем недостаток и гибнем от меча и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когда мы кадили богине неба и возливали ей возлияния, то разве без ведома мужей наших делали мы ей пирожки с изображением ее и возливали ей возлияния?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сказал Иеремия всему народу, мужьям и женам, и всему народу, который так отвечал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это ли каждение, которое совершали вы в городах Иудейских и на улицах Иерусалима, вы и отцы ваши, цари ваши и князья ваши, и народ страны, воспомянул Господь? И не оно ли взошло Ему на сердце?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Господь не мог более терпеть злых дел ваших и мерзостей, какие вы делали; поэтому и сделалась земля ваша пустынею и ужасом, и проклятием, без жителей, как видите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 как вы, совершая то курение, грешили пред Господом, и не слушали гласа Господа, и не поступали по закону Его, и по установлениям Его, и по повелениям Его, то и постигло вас это бедствие, как видите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Иеремия всему народу и всем женам: слушайте слово Господне, все Иудеи, которые в земле Египетской: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говорит Господь Саваоф, Бог Израилев: вы и жены ваши что устами своими говорили, то и руками своими делали; вы говорите: «станем выполнять обеты наши, какие мы обещали, чтобы кадить богине неба и возливать ей возлияние», – твердо держитесь обетов ваших и в точности исполняйте обеты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За то выслушайте слово Господне, все Иудеи, живущие в земле Египетской: вот, Я поклялся великим именем Моим, говорит Господь, что не будет уже на всей земле Египетской произносимо имя Мое устами какого-либо Иудея, говорящего: «жив Господь Бог!»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Вот, Я буду наблюдать над вами к погибели, а не к добру; и все Иудеи, которые в земле Египетской, будут погибать от меча и голода, доколе совсем не истребятся.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Только малое число избежавших от меча возвратится из земли Египетской в землю Иудейскую, и узнают все оставшиеся Иудеи, которые пришли в землю Египетскую, чтобы пожить там, чье слово сбудется: Мое 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вот вам знамение, говорит Господь, что Я посещу вас на сем месте, чтобы вы знали, что сбудутся слова Мои о вас на погибель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 говорит Господь: вот, Я отдам фараона Вафрия, царя Египетского, в руки врагов его и в руки ищущих души его, как отдал Седекию, царя Иудейского, в руки Навуходоносора, царя Вавилонского, врага его и искавшего души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пророк Иеремия сказал Варуху, сыну Нирии, когда он написал слова сии из уст Иеремии в книгу, в четвертый год Иоакима, сына Иосии, царя Иудейского: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Господь, Бог Израилев, к тебе, Варух: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говоришь: «горе мне! ибо Господь приложил скорбь к болезни моей; я изнемог от вздохов моих и не нахожу покоя».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скажи ему: так говорит Господь: вот, что Я построил, разрушу, и что насадил, искореню, – всю эту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ты просишь себе великого: не проси; ибо вот, Я наведу бедствие на всякую плоть, говорит Господь, а тебе вместо добычи оставлю душу твою во всех местах, куда ни пойдешь.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Господне, которое было к Иеремии пророку о народах языческих: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 Египте, о войске фараона Нехао, царя Египетского, которое было при реке Евфрате в Кархемисе и которое поразил Навуходоносор, царь Вавилонский, в четвертый год Иоакима, сына Иосии,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Готовьте щиты и копья и вступайте в сражение: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седлайте коней и садитесь, всадники, и становитесь в шлемах; точите копья, облекайтесь в брони.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Почему же, вижу Я, они оробели и обратились назад? и сильные их поражены и бегут не оглядываясь; отовсюду ужас,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убежит быстроногий, и не спасется сильный; на севере, у реки Евфрата, они споткнутся и падут.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Кто это поднимается, как река, и, как потоки, волнуются воды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Египет поднимается, как река, и, как потоки, взволновались воды его, и говорит: «поднимусь и покрою землю, погублю город и жителей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Садитесь на коней, и мчитесь, колесницы, и выступайте, сильные Ефиопляне, и Ливияне, вооруженные щитом, и Лидяне, держащие луки и натягивающие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день сей у Господа Бога Саваофа есть день отмщения, чтобы отмстить врагам Его; и меч будет пожирать, и насытится и упьется кровью их; ибо это Господу Богу Саваофу будет жертвоприношение в земле северной, при реке Евфрате.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Пойди в Галаад и возьми бальзама, дева, дочь Египта; напрасно ты будешь умножать врачевства, нет для тебя исцеления.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Услышали народы о посрамлении твоем, и вопль твой наполнил землю; ибо сильный столкнулся с сильным, и оба вместе пали.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Слово, которое сказал Господь пророку Иеремии о нашествии Навуходоносора, царя Вавилонского, чтобы поразить землю Египетскую: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возвестите в Египте, и дайте знать в Магдоле, и дайте знать в Нофе и Тафнисе; скажите: «становись и готовься, ибо меч пожирает окрестности твои».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Отчего сильный твой опрокинут? – Не устоял, потому что Господь погнал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умножил падающих, даже падали один на другого и говорили: «вставай, и возвратимся к народу нашему в родную нашу землю от губительного меча».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там кричат: «фараон, царь Египта, смутился; он пропустил условленное время».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Живу Я, говорит Царь, Которого имя Господь Саваоф, как Фавор среди гор и как Кармил при море, так верно придет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Готовь себе нужное для переселения, дочь – жительница Египта, ибо Ноф будет опустошен, разорен, останется без жителя.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Египет – прекрасная телица; но погибель от севера идет,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наемники его среди него, как откормленные тельцы, – и сами обратились назад, побежали все, не устояли, потому что пришел на них день погибели их, время посещения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Голос его несется, как змеиный; они идут с войском, придут на него с топорами, как дровосеки;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вырубят лес его, говорит Господь, ибо они несметны; их более, нежели саранчи, и нет числа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Посрамлена дочь Египта, предана в руки народа северного.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Господь Саваоф, Бог Израилев, говорит: вот, Я посещу Аммона, который в Но, и фараона и Египет, и богов его и царей его, фараона и надеющихся на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предам их в руки ищущих души их и в руки Навуходоносора, царя Вавилонского, и в руки рабов его; но после того будет он населен, как в прежние дни,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Ты же не бойся, раб мой Иаков, и не страшись, Израиль: ибо вот, Я спасу тебя из далекой страны и семя твое из земли плена их; и возвратится Иаков и будет жить спокойно и мирно, и никто не будет устрашать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бойся, раб Мой Иаков, говорит Господь, ибо Я с тобою; Я истреблю все народы, к которым Я изгнал тебя, а тебя не истреблю, а только накажу тебя в мере; ненаказанным же не оставлю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Господа, которое было к пророку Иеремии о Филистимлянах, прежде нежели фараон поразил Газу.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Господь: вот, поднимаются воды с севера и сделаются наводняющим потоком, и потопят землю и все, что наполняет ее, город и живущих в нем; тогда возопиют люди и зарыдают все обитатели страны.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шумного топота копыт сильных коней его, от стука колесниц его, от звука колес его отцы не оглянутся на детей своих, потому что руки у них опустятся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того дня, который придет истребить всех Филистимлян, отнять у Тира и Сидона всех остальных помощников, ибо Господь разорит Филистимлян, остаток острова Кафтора.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Оплешивела Газа, гибнет Аскалон, остаток долины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Доколе будешь посекать, о, меч Господень! доколе ты не успокоишься? возвратись в ножны твои, перестань и успокойся.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как тебе успокоиться, когда Господь дал повеление против Аскалона и против берега морского? туда Он направил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Моаве так говорит Господь Саваоф, Бог Израилев: горе Нево! он опустошен; Кариафаим посрамлен и взят; Мизгав посрамлен и сокрушен.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Нет более славы Моава; в Есевоне замышляют против него зло: «пойдем, истребим его из числа народов». И ты, Мадмена, погибнешь; меч следует за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Слышен вопль от Оронаима, опустошение и разрушение великое.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Сокрушен Моав; вопль подняли дети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восхождении в Лухит плач за плачем поднимается; и на спуске с Оронаима неприятель слышит вопль о разорении.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Бегите, спасайте жизнь свою и будьте подобны обнаженному дереву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как ты надеялся на дела твои и на сокровища твои, то и ты будешь взят, и Хамос пойдет в плен вместе со своими священниками и своими князьями.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придет опустошитель на всякий город, и город не уцелеет; и погибнет долина, и опустеет равнина, как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Дайте крылья Моаву, чтобы он мог улететь; города его будут пустынею, потому что некому будет жить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Проклят, кто дело Господне делает небрежно, и проклят, кто удерживает меч Его от крови!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Моав от юности своей был в покое, сидел на дрожжах своих и не был переливаем из сосуда в сосуд, и в плен не ходил; оттого оставался в нем вкус его, и запах его не изменялся.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вот, приходят дни, говорит Господь, когда Я пришлю к нему переливателей, которые перельют его, и опорожнят сосуды его, и разобьют кувшины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постыжен будет Моав ради Хамоса, как дом Израилев постыжен был ради Вефиля, надежды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вы говорите: «мы люди храбрые и крепкие для войны»?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Опустошен Моав, и города его горят, и отборные юноши его пошли на заклание, говорит Царь, – Господь Саваоф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Близка погибель Моава, и сильно спешит бедствие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Пожалейте о нем, все соседи его, и все, знающие имя его, скажите: «как сокрушен жезл силы, посох славы!»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Сойди с высоты величия и сиди в жажде, дочь – обитательница Дивона, ибо опустошитель Моава придет к тебе и разорит укрепления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Стань у дороги и смотри, обитательница Ароера, спрашивай бегущего и спасающегося: «что сделалось?»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Посрамлен Моав, ибо сокрушен; рыдайте и вопите, объявите в Арноне, что опустошен Моав.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суд пришел на равнины, на Халон и на Иаацу, и на Мофаф,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на Дивон, и на Нево, и на Бет-Дивлафаим,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на Кариафаим и на Бет-Гамул, и на Бет-Маон,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 Кериоф, и на Восор, и на все города земли Моавитской, дальние и ближние.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Отсечен рог Моава, и мышца его сокрушена,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Напоите его пьяным, ибо он вознесся против Господа; и пусть Моав валяется в блевотине своей и сам будет посмеянием.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был ли в посмеянии у тебя Израиль? разве он между ворами был пойман, что ты, бывало, лишь только заговоришь о нем, качаешь головою?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Оставьте города и живите на скалах, жители Моава, и будьте как голуби, которые делают гнезда во входе в пещеру.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Слыхали мы о гордости Моава, гордости чрезмерной, о его высокомерии и его надменности, и кичливости его и превозношении сердца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Знаю Я дерзость его, говорит Господь, но это ненадежно; пустые слова его: не так сделают.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Поэтому буду рыдать о Моаве и вопить о всем Моаве; будут воздыхать о мужах Кирхареса.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Буду плакать о тебе, виноградник Севамский, плачем Иазера; отрасли твои простирались за море, достигали до озера Иазера; опустошитель напал на летние плоды твои и на зрелый виноград.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Радость и веселье отнято от Кармила и от земли Моава. Я положу конец вину в точилах; не будут более топтать в них с песнями; крик брани будет, а не крик радости.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От вопля Есевона до Елеалы и до Иаацы они поднимут голос свой, от Сигора до Оронаима, до третьей Эглы, ибо и воды Нимрима иссякнут.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Истреблю у Моава, говорит Господь, приносящих жертвы на высотах и кадящих богам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Оттого сердце мое стонет о Моаве, как свирель; о жителях Кирхареса стонет сердце мое, как свирель, ибо богатства, ими приобретенные, погибли: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 каждого голова гола и у каждого борода умалена; у всех на руках царапины и на чреслах вретище.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На всех кровлях Моава и на улицах его общий плач, ибо Я сокрушил Моава, как непотребный сосуд,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«Как сокрушен он!» – будут говорить, рыдая; «как Моав покрылся стыдом, обратив тыл!» И будет Моав посмеянием и ужасом для всех окружающих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Ибо так говорит Господь: вот, как орел, налетит он и распрострет крылья свои над Моавом.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Города будут взяты и крепости завоеваны, и сердце храбрых Моавитян будет в тот день как сердце женщины, мучимой 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истреблен будет Моав из числа народов, потому что он восстал против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Ужас и яма и петля – для тебя, житель Моава,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Кто убежит от ужаса, упадет в яму; а кто выйдет из ямы, попадет в петлю, ибо Я наведу на него, на Моава, годину посещения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Под тенью Есевона остановились бегущие, обессилев; но огонь вышел из Есевона и пламя из среды Сигона, и пожрет бок Моава и темя сыновей мятежных.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Горе тебе, Моав! погиб народ Хамоса, ибо сыновья твои взяты в плен, и дочери твои – в пленение.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Но в последние дни возвращу плен Моава, говорит Господь. Доселе – суд на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49:1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сыновьях Аммоновых так говорит Господь: разве нет сыновей у Израиля? разве нет у него наследника? Почему же Малхом завладел Гадом и народ его живет в городах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Посему вот, наступают дни, говорит Господь, когда в Равве сыновей Аммоновых слышен будет крик брани, и сделается она грудою развалин, и города ее будут сожжены огнем, и овладеет Израиль теми, которые владели им,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Рыдай, Есевон, ибо опустошен Гай; кричите, дочери Раввы, опояшьтесь вретищем, плачьте и скитайтесь по огородам, ибо Малхом пойдет в плен вместе со священниками и князьями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хвалишься долинами? Потечет долина твоя кровью, вероломная дочь, надеющаяся на сокровища свои, говорящая: «кто придет ко мне?»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Я наведу на тебя ужас со всех окрестностей твоих, говорит Господь Бог Саваоф; разбежитесь кто куда, и никто не соберет разбежавшихся.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после того Я возвращу плен сыновей Аммоновых,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 Едоме так говорит Господь Саваоф: разве нет более мудрости в Фемане? разве не стало совета у разумных? разве оскудела мудрость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Бегите, обратив тыл, скрывайтесь в пещерах, жители Дедана, ибо погибель Исава Я наведу на него, – время посещения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бы обиратели винограда пришли к тебе, то, верно, оставили бы несколько недобранных ягод. И если бы воры пришли ночью, то они похитили бы сколько им нужно.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 донага оберу Исава, открою потаенные места его, и скрыться он не может. Истреблено будет племя его, и братья его и соседи его; и не будет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Оставь сирот твоих, Я поддержу жизнь их, и вдовы твои пусть надеются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так говорит Господь: вот и те, которым не суждено было пить чашу, непременно будут пить ее, и ты ли останешься ненаказанным? Нет, не останешься ненаказанным, но непременно будешь пить чашу.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Мною клянусь, говорит Господь, что ужасом, посмеянием, пустынею и проклятием будет Восор, и все города его сделаются вечными пустынями.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слышал слух от Господа, и посол послан к народам сказать: соберитесь и идите против него, и поднимайтесь на войну.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вот, Я сделаю тебя малым между народами, презренным между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Грозное положение твое и надменность сердца твоего обольстили тебя, живущего в расселинах скал и занимающего вершины холмов. Но хотя бы ты, как орел, высоко свил гнездо твое, и оттуда низрину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будет Едом ужасом; всякий, проходящий мимо, изумится и посвищет, смотря на все язвы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ниспровергнуты Содом и Гоморра и соседние города их, говорит Господь, так и там ни один человек не будет жить, и сын человеческий не остановится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восходит он, как лев, от возвышения Иордана на укрепленные жилища; но Я заставлю их поспешно уйти из Идумеи, и кто избран, того поставлю над нею. Ибо кто подобен Мне? и кто потребует ответа от Меня? и какой пастырь противостанет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 выслушайте определение Господа, какое Он постановил об Едоме, и намерения Его, какие Он имеет о жителях Фемана: истинно, самые малые из стад повлекут их и опустошат жилища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 шума падения их потрясется земля, и отголосок крика их слышен будет у Чермного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Вот, как орел поднимется он, и полетит, и распустит крылья свои над Восором; и сердце храбрых Идумеян будет в тот день как сердце женщины в 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 Дамаске. – Посрамлены Емаф и Арпад, ибо, услышав скорбную весть, они уныли; тревога на море, успокоиться не 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Оробел Дамаск и обратился в бегство; страх овладел им; боль и муки схватили его, как женщину в 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Как не уцелел город славы, город радости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 падут юноши его на улицах его, и все воины погибнут в тот день, говорит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зажгу огонь в стенах Дамаска, и истребит чертоги Венадада.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 Кидаре и о царствах Асорских, которые поразил Навуходоносор, царь Вавилонский, так говорит Господь: вставайте, выступайте против Кидара и опустошайте сыновей востока!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Шатры их и овец их возьмут себе, и покровы их и всю утварь их, и верблюдов их возьмут, и будут кричать им: «ужас отовсюду!»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Бегите, уходите скорее, сокройтесь в пропасти, жители Асора, говорит Господь, ибо Навуходоносор, царь Вавилонский, сделал решение о вас и составил против вас замысел.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Вставайте, выступайте против народа мирного, живущего беспечно, говорит Господь; ни дверей, ни запоров нет у него, живут поодиночке.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Верблюды их отданы будут в добычу, и множество стад их – на расхищение; и рассею их по всем ветрам, этих стригущих волосы на висках, и со всех сторон их наведу на них гибель,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будет Асор жилищем шакалов, вечною пустынею; человек не будет жить там, и сын человеческий не будет останавливаться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Слово Господа, которое было к Иеремии пророку против Елама, в начале царствования Седекии, царя Иудейского: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так говорит Господь Саваоф: вот, Я сокрушу лук Елама, главную силу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наведу на Елам четыре ветра от четырех краев неба и развею их по всем этим ветрам, и не будет народа, к которому не пришли бы изгнанные Еламиты.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поражу Еламитян страхом пред врагами их и пред ищущими души их; и наведу на них бедствие, гнев Мой, говорит Господь, и пошлю вслед их меч, доколе не истреблю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поставлю престол Мой в Еламе, и истреблю там царя и князей,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Но в последние дни возвращу плен Елама,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50:1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Слово, которое изрек Господь о Вавилоне и о земле Халдеев чрез Иеремию пророка: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возвестите и разгласите между народами, и поднимите знамя, объявите, не скрывайте, говорите: «Вавилон взят, Вил посрамлен, Меродах сокрушен, истуканы его посрамлены, идолы его сокрушены».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от севера поднялся против него народ, который сделает землю его пустынею, и никто не будет жить там, от человека до скота, все двинутся и уйдут.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те дни и в то время, говорит Господь, придут сыновья Израилевы, они и сыновья Иудины вместе, будут ходить и плакать, и взыщут Господа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Будут спрашивать о пути к Сиону и, обращая к нему лица, будут говорить: «идите и присоединитесь к Господу союзом вечным, который не забудется».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Народ Мой был как погибшие овцы; пастыри их совратили их с пути, разогнали их по горам; скитались они с горы на холм, забыли ложе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Все, которые находили их, пожирали их, и притеснители их говорили: «мы не виноваты, потому что они согрешили пред Господом, пред жилищем правды, и пред Господом, надеждою отцов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Бегите из среды Вавилона, и уходите из Халдейской земли, и будьте как козлы впереди стада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вот, Я подниму и приведу на Вавилон сборище великих народов от земли северной, и расположатся против него, и он будет взят; стрелы у них, как у искусного воина, не возвращаются даром.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Халдея сделается добычею их; и опустошители ее насытятся,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вы веселились, вы торжествовали, расхитители наследия Моего; прыгали от радости, как телица на траве, и ржали, как боевые кони.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большом стыде будет мать ваша, покраснеет родившая вас; вот будущность тех народов – пустыня, сухая земля и степь.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гнева Господа она сделается необитаемою, и вся она будет пуста; всякий, проходящий чрез Вавилон, изумится и посвищет, смотря на все язвы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Выстройтесь в боевой порядок вокруг Вавилона; все, натягивающие лук, стреляйте в него, не жалейте стрел, ибо он согрешил против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Поднимите крик против него со всех сторон; он подал руку свою; пали твердыни его, рушились стены его, ибо это – возмездие Господа; отмщайте ему; как он поступал, так и вы поступайте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Истребите в Вавилоне и сеющего и действующего серпом во время жатвы; от страха губительного меча пусть каждый возвратится к народу своему и каждый пусть бежит в землю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Израиль – рассеянное стадо; львы разогнали его; прежде объедал его царь Ассирийский, а сей последний, Навуходоносор, царь Вавилонский, и кости его сокрушил.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Посему так говорит Господь Саваоф, Бог Израилев: вот, Я посещу царя Вавилонского и землю его, как посетил царя Ассирийского.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возвращу Израиля на пажить его, и будет он пастись на Кармиле и Васане, и душа его насытится на горе Ефремовой и в Галааде.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те дни и в то время, говорит Господь, будут искать неправды Израилевой, и не будет ее, и грехов Иуды, и не найдется их; ибо прощу тех, которых оставлю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Иди на нее, на землю возмутительную, и накажи жителей ее; опустошай и истребляй все за ними, говорит Господь, и сделай все, что Я повелел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Шум брани на земле и великое разрушение!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Как разбит и сокрушен молот всей земли! Как Вавилон сделался ужасом между народами!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расставил сети для тебя, и ты пойман, Вавилон, не предвидя того; ты найден и схвачен, потому что восстал против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Господь открыл хранилище Свое и взял из него сосуды гнева Своего, потому что у Господа Бога Саваофа есть дело в земле Халдейской.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Идите на нее со всех краев, растворяйте житницы ее, топчите ее как снопы, совсем истребите ее, чтобы ничего от нее не осталось.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Убивайте всех волов ее, пусть идут на заклание; горе им! ибо пришел день их, время посещения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Слышен голос бегущих и спасающихся из земли Вавилонской, чтобы возвестить на Сионе о мщении Господа Бога нашего, о мщении за храм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Созовите против Вавилона стрельцов; все, напрягающие лук, расположитесь станом вокруг него, чтобы никто не спасся из него; воздайте ему по делам его; как он поступал, так поступите и с ним, ибо он вознесся против Господа, против Святого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За то падут юноши его на улицах его, и все воины его истреблены будут в тот день,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Вот, Я – на тебя, гордыня, говорит Господь Бог Саваоф; ибо пришел день твой, время посещения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споткнется гордыня, и упадет, и никто не поднимет его; и зажгу огонь в городах его, и пожрет все вокруг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 говорит Господь Саваоф: угнетены сыновья Израиля, как и сыновья Иуды, и все, пленившие их, крепко держат их и не хотят отпустить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Искупитель их силен, Господь Саваоф имя Его; Он разберет дело их, чтобы успокоить землю и привести в трепет жителей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Меч на Халдеев, говорит Господь, и на жителей Вавилона, и на князей его, и на мудрых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меч на обаятелей, и они обезумеют; меч на воинов его, и они оробеют;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меч на коней его и на колесницы его и на все разноплеменные народы среди него, и они будут как женщины; меч на сокровища его, и они будут расхищены;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засуха на воды его, и они иссякнут; ибо это земля истуканов, и они обезумеют от идольских страшилищ.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поселятся там степные звери с шакалами, и будут жить на ней страусы, и не будет обитаема вовеки и населяема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Как ниспровержены Богом Содом и Гоморра и соседние города их, говорит Господь, так и тут ни один человек не будет жить, и сын человеческий не будет останавливаться.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Вот, идет народ от севера, и народ великий, и многие цари поднимаются от краев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держат в руках лук и копье; они жестоки и немилосердны; голос их шумен, как море; несутся на конях, выстроились как один человек, чтобы сразиться с тобою, дочь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Услышал царь Вавилонский весть о них, и руки у него опустились; скорбь объяла его, муки, как женщину в 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Вот, восходит он, как лев, от возвышения Иордана на укрепленные жилища; но Я заставлю их поспешно уйти из него, и, кто избран, тому вверю его. Ибо кто подобен Мне? и кто потребует от Меня ответа? И какой пастырь противостанет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Итак выслушайте определение Господа, какое Он постановил о Вавилоне, и намерения Его, какие Он имеет о земле Халдейской: истинно, самые малые из стад повлекут их; истинно, он опустошит жилища их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От шума взятия Вавилона потрясется земля, и вопль будет слышен между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51:1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Господь: вот, Я подниму на Вавилон и на живущих среди него противников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пошлю на Вавилон веятелей, и развеют его, и опустошат землю его; ибо в день бедствия нападут на него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Пусть стрелец напрягает лук против напрягающего лук и на величающегося бронею своею; и не щадите юношей его, истребите все войско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Пораженные пусть падут на земле Халдейской, и пронзенные – на дорогах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не овдовел Израиль и Иуда от Бога Своего, Господа Саваофа; хотя земля их полна грехами пред Святым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Бегите из среды Вавилона и спасайте каждый душу свою, чтобы не погибнуть от беззакония его, ибо это время отмщения у Господа, Он воздает ему воздаяние.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Вавилон был золотою чашею в руке Господа, опьянявшею всю землю; народы пили из нее вино и безумствовали.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Внезапно пал Вавилон и разбился; рыдайте о нем, возьмите бальзама для раны его: может быть, он исцелеет.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Врачевали мы Вавилон, но не исцелился; оставьте его, и пойдем каждый в свою землю, потому что приговор о нем достиг до небес и поднялся до облаков.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вывел на свет правду нашу; пойдем и возвестим на Сионе дело Господа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Острите стрелы, наполняйте колчаны; Господь возбудил дух царей Мидийских, потому что у Него есть намерение против Вавилона, чтобы истребить его, ибо это есть отмщение Господа, отмщение за храм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Против стен Вавилона поднимите знамя, усильте надзор, расставьте сторожей, приготовьте засады, ибо как Господь помыслил, так и сделает, что изрек на жителей Вавилона.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О, ты, живущий при водах великих, изобилующий сокровищами! пришел конец твой, мера жадности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Саваоф поклялся Самим Собою: истинно говорю, что наполню тебя людьми, как саранчою, и поднимут крик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сотворил землю силою Своею, утвердил вселенную мудростью Своею и разумом Своим распростер небеса.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 гласу Его шумят воды на небесах, и Он возводит облака от краев земли, творит молнии среди дождя и изводит ветер из хранилищ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Безумствует всякий человек в своем знании, срамит себя всякий плавильщик истуканом своим, ибо истукан его есть ложь, и нет в нем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Это совершенная пустота, дело заблуждения; во время посещения их они исчезнут.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такова, как их, доля Иакова, ибо Бог его есть Творец всего, и Израиль есть жезл наследия Его, имя Его – Господь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у Меня – молот, оружие воинское; тобою Я поражал народы и тобою разорял царства;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тобою поражал коня и всадника его и тобою поражал колесницу и возницу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тобою поражал мужа и жену, тобою поражал и старого и молодого, тобою поражал и юношу и девицу;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тобою поражал пастуха и стадо его, тобою поражал земледельца и рабочий скот его, тобою поражал и областеначальников и градоправителей.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воздам Вавилону и всем жителям Халдеи за все то зло, какое они делали на Сионе в глазах ваших,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Вот, Я – на тебя, гора губительная, говорит Господь, разоряющая всю землю, и простру на тебя руку Мою, и низрину тебя со скал, и сделаю тебя горою обгорелою.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не возьмут из тебя камня для углов и камня для основания, но вечно будешь запустением,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Поднимите знамя на земле, трубите трубою среди народов, вооружите против него народы, созовите на него царства Араратские, Минийские и Аскеназские, поставьте вождя против него, наведите коней, как страшную саранчу.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Вооружите против него народы, царей Мидии, областеначальников ее и всех градоправителей ее, и всю землю, подвластную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Трясется земля и трепещет, ибо исполняются над Вавилоном намерения Господа сделать землю Вавилонскую пустынею, без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Перестали сражаться сильные Вавилонские, сидят в укреплениях своих; истощилась сила их, сделались как женщины, жилища их сожжены, затворы их сокрушены.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Гонец бежит навстречу гонцу, и вестник – навстречу вестнику, чтобы возвестить царю Вавилонскому, что город его взят со всех концов,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броды захвачены, и ограды сожжены огнем, и воины поражены страхом.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так говорит Господь Саваоф, Бог Израилев: дочь Вавилона подобна гумну во время молотьбы на нем; еще немного, и наступит время жатвы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Пожирал меня и грыз меня Навуходоносор, царь Вавилонский; сделал меня пустым сосудом; поглощал меня, как дракон; наполнял чрево свое сластями моими, извергал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Обида моя и плоть моя – на Вавилоне, скажет обитательница Сиона, и кровь моя – на жителях Халдеи, скажет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Посему так говорит Господь: вот, Я вступлюсь в твое дело и отмщу за тебя, и осушу море его, и иссушу каналы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Вавилон будет грудою развалин, жилищем шакалов, ужасом и посмеянием, без жителей.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Как львы зарыкают все они и заревут как щенки львиные.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Во время разгорячения их сделаю им пир и упою их, чтобы они повеселились и заснули вечным сном, и не пробуждались,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Сведу их как ягнят на заклание, как овнов с козлами.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Как взят Сесах и завоевана слава всей земли! Как сделался Вавилон ужасом между народами!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Устремилось на Вавилон море; он покрыт множеством волн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Города его сделались пустыми, землею сухою, степью, землею, где не живет ни один человек и где не проходит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посещу Вила в Вавилоне, и исторгну из уст его проглоченное им, и народы не будут более стекаться к нему, даже и стены Вавилонские падут.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Выходи из среды его, народ Мой, и спасайте каждый душу свою от пламенного гнева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Да не ослабевает сердце ваше, и не бойтесь слуха, который будет слышен на земле; слух придет в один год и потом в другой год, и на земле будет насилие, властелин восстанет на властелина.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Посему вот, приходят дни, когда Я посещу идолов Вавилона, и вся земля его будет посрамлена, и все пораженные его падут среди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восторжествуют над Вавилоном небо и земля и все, что на них; ибо от севера придут к нему опустошители,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Как Вавилон повергал пораженных Израильтян, так в Вавилоне будут повержены пораженные всей страны.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Спасшиеся от меча, уходите, не останавливайтесь, вспомните издали о Господе, и да взойдет Иерусалим на сердце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Стыдно нам было, когда мы слышали ругательство: бесчестие покрывало лица наши, когда чужеземцы пришли во святилище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За то вот, приходят дни, говорит Господь, когда Я посещу истуканов его, и по всей земле его будут стонать раненые.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Хотя бы Вавилон возвысился до небес, и хотя бы он на высоте укрепил твердыню свою; но от Меня придут к нему опустошители,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Пронесется гул вопля от Вавилона, и великое разрушение – от земли Халдейской,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ибо Господь опустошит Вавилон и положит конец горделивому голосу в нем. Зашумят волны их как большие воды, раздастся шумный голос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Ибо придет на него, на Вавилон, опустошитель, и взяты будут ратоборцы его, сокрушены будут луки их; ибо Господь, Бог воздаяний, воздаст воздаяние.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И напою допьяна князей его и мудрецов его, областеначальников его, и градоправителей его, и воинов его, и заснут сном вечным и не пробудятся, говорит Царь – Господь Саваоф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Так говорит Господь Саваоф: толстые стены Вавилона до основания будут разрушены, и высокие ворота его будут сожжены огнем; итак напрасно трудились народы, и племена мучили себя для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Слово, которое пророк Иеремия заповедал Сераии, сыну Нирии, сыну Масеи, когда он отправлялся в Вавилон с Седекиею, царем Иудейским, в четвертый год его царствования; Сераия был главный постельничий.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Иеремия вписал в одну книгу все бедствия, какие должны были прийти на Вавилон, все сии речи, написанные на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сказал Иеремия Сераии: когда ты придешь в Вавилон, то смотри, прочитай все сии речи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 скажи: «Господи! Ты изрек о месте сем, что истребишь его так, что не останется в нем ни человека, ни скота, но оно будет вечною пустынею».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 когда окончишь чтение сей книги, привяжи к ней камень и брось ее в средину Евфрата,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и скажи: «так погрузится Вавилон и не восстанет от того бедствия, которое Я наведу на него, и они совершенно изнемогут». Доселе – речи Иеремии.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Jeremiah 52:1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Седекия был двадцати одного года, когда начал царствовать, и царствовал в Иерусалиме одиннадцать лет; имя матери его – Хамуталь, дочь Иеремии из Ливны.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он делал злое в очах Господа, все то, что делал Иоаким;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гнев Господа был над Иерусалимом и Иудою до того, что Он отверг их от лица Своего; и Седекия отложился от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было, в девятый год его царствования, в десятый месяц, в десятый день месяца, пришел Навуходоносор, царь Вавилонский, сам и все войско его, к Иерусалиму, и обложили его, и устроили вокруг него насыпи.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находился город в осаде до одиннадцатого года царя Седекии.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четвертом месяце, в девятый день месяца, голод в городе усилился, и не было хлеба у народа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Сделан был пролом в город, и побежали все военные, и вышли из города ночью воротами, находящимися между двумя стенами, подле царского сада, и пошли дорогою степи; Халдеи же были вокруг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Войско Халдейское погналось за царем, и настигли Седекию на равнинах Иерихонских, и все войско его разбежалось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взяли царя, и привели его к царю Вавилонскому, в Ривлу, в землю Емаф, где он произнес над ним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заколол царь Вавилонский сыновей Седекии пред глазами его, и всех князей Иудейских заколол в Ривле.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Седекии выколол глаза и велел оковать его медными оковами; и отвел его царь Вавилонский в Вавилон и посадил его в дом стражи до дня смерти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пятый месяц, в десятый день месяца, – это был девятнадцатый год царя Навуходоносора, царя Вавилонского, – пришел Навузардан, начальник телохранителей, предстоявший пред царем Вавилонским, в Иерусалим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сжег дом Господень, и дом царя, и все дома в Иерусалиме, и все дома большие сжег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все войско Халдейское, бывшее с начальником телохранителей, разрушило все стены вокруг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Бедных из народа и прочий народ, остававшийся в городе, и переметчиков, которые передались царю Вавилонскому, и вообще остаток простого народа Навузардан, начальник телохранителей, выселил.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Только несколько из бедного народа земли Навузардан, начальник телохранителей, оставил для виноградников и земледелия.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столбы медные, которые были в доме Господнем, и подставы, и медное море, которое в доме Господнем, изломали Халдеи и отнесли всю медь их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тазы, и лопатки, и ножи, и чаши, и ложки, и все медные сосуды, которые употребляемы были при богослужении, взяли;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блюда, и щипцы, и чаши, и котлы, и лампады, и фимиамники, и кружки, что было золотое – золотое, и что было серебряное – серебряное, взял начальник телохранителей;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также два столба, одно море и двенадцать медных волов, которые служили подставами, которые царь Соломон сделал в доме Господнем, – меди во всех этих вещах невозможно было взвесить.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Столбы сии были каждый столб в восемнадцать локтей вышины, и шнурок в двенадцать локтей обнимал его, а толщина стенок его, внутри пустого, в четыре перста.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венец на нем медный, а высота венца пять локтей; и сетка и гранатовые яблоки вокруг были все медные; то же и на другом столбе с гранатовыми яблоками.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Гранатовых яблоков было по всем сторонам девяносто шесть; всех яблоков вокруг сетки – 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Начальник телохранителей взял также Сераию первосвященника и Цефанию, второго священника, и трех сторожей порога.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из города взял одного евнуха, который был начальником над военными людьми, и семь человек, предстоявших лицу царя, которые находились в городе, и главного писца в войске, записывавшего в войско народ земли, и шестьдесят человек из народа страны, найденных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взял их Навузардан, начальник телохранителей, и отвел их к царю Вавилонскому в Ривлу.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поразил их царь Вавилонский и умертвил их в Ривле, в земле Емаф; и выселен был Иуда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народ, который выселил Навуходоносор: в седьмой год три тысячи двадцать три Иудея;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восемнадцатый год Навуходоносора из Иерусалима выселено восемьсот тридцать две души;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двадцать третий год Навуходоносора Навузардан, начальник телохранителей, выселил Иудеев семьсот сорок пять душ: всего четыре тысячи шестьсот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 тридцать седьмой год после переселения Иоакима, царя Иудейского, в двенадцатый месяц, в двадцать пятый день месяца, Евильмеродах, царь Вавилонский, в первый год царствования своего, возвысил Иоакима, царя Иудейского, и вывел его из темничного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беседовал с ним дружелюбно, и поставил престол его выше престола царей, которые были у него в Вавилоне;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переменил темничные одежды его, и он всегда у него обедал во все дни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содержание его, содержание постоянное, выдаваемо было ему от царя изо дня в день до дня смерти его, во все дни жизни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