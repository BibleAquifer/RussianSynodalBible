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Lamentations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Как одиноко сидит город, некогда многолюдный! он стал как вдова; великий между народами, князь над областями сделался данником.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Горько плачет он ночью, и слезы его на ланитах его. Нет у него утешителя из всех, любивших его; все друзья его изменили ему, сделались врагами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Иуда переселился по причине бедствия и тяжкого рабства, поселился среди язычников и не нашел покоя; все, преследовавшие его, настигли его в тесных местах.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Пути Сиона сетуют, потому что нет идущих на праздник; все ворота его опустели; священники его вздыхают, девицы его печальны, горько и ему самому.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Враги его стали во главе, неприятели его благоденствуют, потому что Господь наслал на него горе за множество беззаконий его; дети его пошли в плен впереди врага.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отошло от дщери Сиона все ее великолепие; князья ее – как олени, не находящие пажити; обессиленные они пошли вперед погонщика.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Вспомнил Иерусалим, во дни бедствия своего и страданий своих, о всех драгоценностях своих, какие были у него в прежние дни, тогда как народ его пал от руки врага, и никто не помогает ему; неприятели смотрят на него и смеются над его субботами.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Тяжко согрешил Иерусалим, за то и сделался отвратительным; все, прославлявшие его, смотрят на него с презрением, потому что увидели наготу его; и сам он вздыхает и отворачивается назад.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 подоле у него была нечистота, но он не помышлял о будущности своей и поэтому необыкновенно унизился, и нет у него утешителя. «Воззри, Господи, на бедствие мое, ибо враг возвеличился!»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Враг простер руку свою на все самое драгоценное его; он видит, как язычники входят во святилище его, о котором Ты заповедал, чтобы они не вступали в собрание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Весь народ его вздыхает, ища хлеба, отдает драгоценности свои за пищу, чтобы подкрепить душу. «Воззри, Господи, и посмотри, как я унижен!»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 не будет этого с вами, все проходящие путем! взгляните и посмотрите, есть ли болезнь, как моя болезнь, какая постигла меня, какую наслал на меня Господь в день пламенного гнева Своего?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Свыше послал Он огонь в кости мои, и он овладел ими; раскинул сеть для ног моих, опрокинул меня, сделал меня бедным и томящимся всякий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Ярмо беззаконий моих связано в руке Его; они сплетены и поднялись на шею мою; Он ослабил силы мои. Господь отдал меня в руки, из которых не могу подняться.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Всех сильных моих Господь низложил среди меня, созвал против меня собрание, чтобы истребить юношей моих; как в точиле, истоптал Господь деву, дочь Иуды.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Об этом плачу я; око мое, око мое изливает воды, ибо далеко от меня утешитель, который оживил бы душу мою; дети мои разорены, потому что враг превозмог.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Сион простирает руки свои, но утешителя нет ему. Господь дал повеление о Иакове врагам его окружить его; Иерусалим сделался мерзостью среди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Праведен Господь, ибо я непокорен был слову Его. Послушайте, все народы, и взгляните на болезнь мою: девы мои и юноши мои пошли в плен.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Зову друзей моих, но они обманули меня; священники мои и старцы мои издыхают в городе, ища пищи себе, чтобы подкрепить душу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Воззри, Господи, ибо мне тесно, волнуется во мне внутренность, сердце мое перевернулось во мне за то, что я упорно противился Тебе; отвне обесчадил меня меч, а дома – как смерть.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Услышали, что я стенаю, а утешителя у меня нет; услышали все враги мои о бедствии моем и обрадовались, что Ты соделал это: о, если бы Ты повелел наступить дню, предреченному Тобою, и они стали бы подобными мне!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Да предстанет пред лицо Твое вся злоба их; и поступи с ними так же, как Ты поступил со мною за все грехи мои, ибо тяжки стоны мои, и сердце мое изнемогает.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Lamentations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Как помрачил Господь во гневе Своем дщерь Сиона! с небес поверг на землю красу Израиля и не вспомнил о подножии ног Своих в день гнева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Погубил Господь все жилища Иакова, не пощадил, разрушил в ярости Своей укрепления дщери Иудиной, поверг на землю, отверг царство и князей его, как нечистых;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пылу гнева сломил все роги Израилевы, отвел десницу Свою от неприятеля и воспылал в Иакове, как палящий огонь, пожиравший все вокруг;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натянул лук Свой, как неприятель, направил десницу Свою, как враг, и убил все, вожделенное для глаз; на скинию дщери Сиона излил ярость Свою, как огонь.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Господь стал как неприятель, истребил Израиля, разорил все чертоги его, разрушил укрепления его и распространил у дщери Иудиной сетование и плач.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отнял ограду Свою, как у сада; разорил Свое место собраний, заставил Господь забыть на Сионе празднества и субботы; и в негодовании гнева Своего отверг царя и священника.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Отверг Господь жертвенник Свой, отвратил сердце Свое от святилища Своего, предал в руки врагов стены чертогов его; в доме Господнем они шумели, как в праздничный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Господь определил разрушить стену дщери Сиона, протянул вервь, не отклонил руки Своей от разорения; истребил внешние укрепления, и стены вместе разрушены.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Ворота ее вдались в землю; Он разрушил и сокрушил запоры их; царь ее и князья ее – среди язычников; не стало закона, и пророки ее не сподобляются видений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Сидят на земле безмолвно старцы дщери Сионовой, посыпали пеплом свои головы, препоясались вретищем; опустили к земле головы свои девы Иерусалимские.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Истощились от слез глаза мои, волнуется во мне внутренность моя, изливается на землю печень моя от гибели дщери народа моего, когда дети и грудные младенцы умирают от голода среди городских улиц.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Матерям своим говорят они: «где хлеб и вино?», умирая, подобно раненым, на улицах городских, изливая души свои в лоно матерей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Что мне сказать тебе, с чем сравнить тебя, дщерь Иерусалима? чему уподобить тебя, чтобы утешить тебя, дева, дщерь Сиона? ибо рана твоя велика, как море; кто может исцелить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Пророки твои провещали тебе пустое и ложное и не раскрывали твоего беззакония, чтобы отвратить твое пленение, и изрекали тебе откровения ложные и приведшие тебя к изгнанию.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Руками всплескивают о тебе все, проходящие путем, свищут и качают головою своею о дщери Иерусалима, говоря: «это ли город, который называли совершенством красоты, радостью всей земли?»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Разинули на тебя пасть свою все враги твои, свищут и скрежещут зубами, говорят: «поглотили мы его, только этого дня и ждали мы, дождались, увидели!»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Совершил Господь, что определил, исполнил слово Свое, изреченное в древние дни, разорил без пощады и дал врагу порадоваться над тобою, вознес рог неприятелей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Сердце их вопиет к Господу. Стена дщери Сиона! лей ручьем слезы день и ночь, не давай себе покоя, не спускай зениц очей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Вставай, взывай ночью, при начале каждой стражи; изливай, как воду, сердце твое пред лицом Господа; простирай к Нему руки твои о душе детей твоих, издыхающих от голода на углах всех улиц.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«Воззри, Господи, и посмотри: кому Ты сделал так, чтобы женщины ели плод свой, младенцев, вскормленных ими? чтобы убиваемы были в святилище Господнем священник и пророк?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Дети и старцы лежат на земле по улицам; девы мои и юноши мои пали от меча; Ты убивал их в день гнева Твоего, закалал без пощады.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Ты созвал отовсюду, как на праздник, ужасы мои, и в день гнева Господня никто не спасся, никто не уцелел; тех, которые были мною вскормлены и выращены, враг мой истребил».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Lamentations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Я – человек, испытавший горе от жезла гнева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повел меня и ввел во тьму, а не во свет.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Так, Он обратился на меня и весь день обращает руку Свою;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измождил плоть мою и кожу мою, сокрушил кости мои;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огородил меня и обложил горечью и тяготою;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посадил меня в темное место, как давно умерших;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окружил меня стеною, чтобы я не вышел, отяготил оковы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когда я взывал и вопиял, задерживал молитву мою;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каменьями преградил дороги мои, извратил стези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 стал для меня как бы медведь в засаде, как бы лев в скрытном месте;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извратил пути мои и растерзал меня, привел меня в ничто;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натянул лук Свой и поставил меня как бы целью для стрел;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послал в почки мои стрелы из колчана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стал посмешищем для всего народа моего, вседневною песнью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 пресытил меня горечью, напоил меня полынью.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Сокрушил камнями зубы мои, покрыл меня пеплом.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удалился мир от души моей; я забыл о благоденствии,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я: погибла сила моя и надежда моя на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Помысли о моем страдании и бедствии моем, о полыни и желчи.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Твердо помнит это душа моя и падает во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Вот что я отвечаю сердцу моему и потому уповаю: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 милости Господа мы не исчезли, ибо милосердие Его не истощилось.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Оно обновляется каждое утро; велика верность Твоя!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Господь – часть моя, говорит душа моя, итак буду надеяться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Благ Господь к надеющимся на Него, к душе, ищущей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Благо тому, кто терпеливо ожидает спасения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Благо человеку, когда он несет иго в юности своей;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сидит уединенно и молчит, ибо Он наложил его на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полагает уста свои в прах, помышляя: «может быть, еще есть надежда»;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подставляет ланиту свою биющему его, пресыщается поношением,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ибо не навек оставляет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Но послал горе, и помилует по великой благости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Ибо Он не по изволению сердца Своего наказывает и огорчает сынов человеческих.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Но, когда попирают ногами своими всех узников земли,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когда неправедно судят человека пред лицом Всевышнего,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когда притесняют человека в деле его: разве не видит Господь?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Кто это говорит: «и то бывает, чему Господь не повелел быть»?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Не от уст ли Всевышнего происходит бедствие и благополучие?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Зачем сетует человек живущий? всякий сетуй на грехи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Испытаем и исследуем пути свои и обратимся к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Вознесем сердце наше и руки к Богу, сущему на небесах: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мы отпали и упорствовали; Ты не пощадил.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Ты покрыл Себя гневом и преследовал нас, умерщвлял, не щадил;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Ты закрыл Себя облаком, чтобы не доходила молитва наша;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сором и мерзостью Ты сделал нас среди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Разинули на нас пасть свою все враги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Ужас и яма, опустошение и разорение – доля наша.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Потоки вод изливает око мое о гибели дщери народа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Око мое изливается и не перестает, ибо нет облегчения,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доколе не призрит и не увидит Господь с небес.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Око мое опечаливает душу мою ради всех дщерей моего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Всячески усиливались уловить меня, как птичку, враги мои, без всякой причины;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повергли жизнь мою в яму и закидали меня камнями.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Воды поднялись до головы моей; я сказал: «погиб 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Я призывал имя Твое, Господи, из ямы глубокой.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Ты слышал голос мой; не закрой уха Твоего от воздыхания моего, от вопля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Ты приближался, когда я взывал к Тебе, и говорил: «не бойся».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Ты защищал, Господи, дело души моей; искуплял жизнь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Ты видишь, Господи, обиду мою; рассуди дело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Ты видишь всю мстительность их, все замыслы их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Ты слышишь, Господи, ругательство их, все замыслы их против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речи восстающих на меня и их ухищрения против меня всякий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Воззри, сидят ли они, встают ли, я для них – песнь.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Воздай им, Господи, по делам рук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пошли им помрачение сердца и проклятие Твое на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преследуй их, Господи, гневом, и истреби их из поднебесной.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Lamentations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Как потускло золото, изменилось золото наилучшее! камни святилища раскиданы по всем перекресткам.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Сыны Сиона драгоценные, равноценные чистейшему золоту, как они сравнены с глиняною посудою, изделием рук горшечника!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чудовища подают сосцы и кормят своих детенышей, а дщерь народа моего стала жестока, подобно страусам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Язык грудного младенца прилипает к гортани его от жажды; дети просят хлеба, и никто не подает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Евшие сладкое истаевают на улицах; воспитанные на багрянице жмутся к навозу.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Наказание нечестия дщери народа моего превышает казнь за грехи Содома: тот низринут мгновенно, и руки человеческие не касались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Князья ее были в ней чище снега, белее молока; они были телом краше коралла, вид их был как сапфир;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теперь темнее всего черного лицо их; не узнают их на улицах; кожа их прилипла к костям их, стала суха, как дерево.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Умерщвляемые мечом счастливее умерщвляемых голодом, потому что сии истаевают, поражаемые недостатком плодов полевых.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Руки мягкосердых женщин варили детей своих, чтобы они были для них пищею во время гибели дщери народа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Совершил Господь гнев Свой, излил ярость гнева Своего и зажег на Сионе огонь, который пожрал основания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верили цари земли и все живущие во вселенной, чтобы враг и неприятель вошел во врата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Все это – за грехи лжепророков его, за беззакония священников его, которые среди него проливали кровь праведников;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бродили как слепые по улицам, осквернялись кровью, так что невозможно было прикоснуться к одеждам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«Сторонитесь! нечистый!» – кричали им; «сторонитесь, сторонитесь, не прикасайтесь»; и они уходили в смущении; а между народом говорили: «их более не будет!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Лицо Господне рассеет их; Он уже не призрит на них», потому что они лица священников не уважают, старцев не милуют.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Наши глаза истомлены в напрасном ожидании помощи; со сторожевой башни нашей мы ожидали народ, который не мог спасти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они подстерегали шаги наши, чтобы мы не могли ходить по улицам нашим; приблизился конец наш, дни наши исполнились; пришел конец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Преследовавшие нас были быстрее орлов небесных; гонялись за нами по горам, ставили засаду для нас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Дыхание жизни нашей, помазанник Господень пойман в ямы их, тот, о котором мы говорили: «под тенью его будем жить среди народов».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Радуйся и веселись, дочь Едома, обитательница земли Уц! И до тебя дойдет чаша; напьешься допьяна и обнажишься.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Дщерь Сиона! наказание за беззаконие твое кончилось; Он не будет более изгонять тебя; но твое беззаконие, дочь Едома, Он посетит и обнаружит грехи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Lamentations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Вспомни, Господи, что над нами совершилось; призри и посмотри на поругание наше.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Наследие наше перешло к чужим, домы наши – к иноплеменным;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мы сделались сиротами, без отца; матери наши – как вдовы.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Воду свою пьем за серебро, дрова наши достаются нам за деньги.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Нас погоняют в шею, мы работаем и не имеем отдыха.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Протягиваем руку к Египтянам, к Ассириянам, чтобы насытиться хлебом.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Отцы наши грешили; их уже нет, а мы несем наказание за беззакония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Рабы господствуют над нами, и некому избавить от руки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 опасностью жизни от меча, в пустыне достаем хлеб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Кожа наша почернела, как печь, от жгучего голода.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Жен бесчестят на Сионе, девиц – в городах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Князья повешены руками их, лица старцев не уважены.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Юношей берут к жерновам, и отроки падают под ношами дров.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Старцы уже не сидят у ворот; юноши не поют.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Прекратилась радость сердца нашего; хороводы наши обратились в сетование.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Упал венец с головы нашей; горе нам, что мы согрешили!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 сего-то изнывает сердце наше; от сего померкли глаза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Оттого, что опустела гора Сион, лисицы ходят по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Ты, Господи, пребываешь вовеки; престол Твой – в род и 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Для чего совсем забываешь нас, оставляешь нас на долгое время?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Обрати нас к Тебе, Господи, и мы обратимся; обнови дни наши, как древле.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Неужели Ты совсем отверг нас, прогневался на нас безмерно?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