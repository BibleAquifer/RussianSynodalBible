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в тридцатый год, в четвертый месяц, в пятый день месяца, когда я находился среди переселенцев при реке Ховаре, отверзлись небеса, и я видел видения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пятый день месяца, (это был пятый год от пленения царя Иоакима),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было слово Господне к Иезекиилю, сыну Вузия, священнику, в земле Халдейской, при реке Ховаре; и была на нем там рука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я видел, и вот, бурный ветер шел от севера, великое облако и клубящийся огонь, и сияние вокруг него,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из средины его как бы свет пламени из средины огня; и из средины его видно было подобие четырех животных, – и таков был вид их: облик их был как у человека;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 каждого четыре лица, и у каждого из них четыре крыла;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ноги их – ноги прямые, и ступни ног их – как ступня ноги у тельца, и сверкали, как блестящая медь, [и крылья их легкие].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руки человеческие были под крыльями их, на четырех сторонах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лица у них и крылья у них – у всех четырех; крылья их соприкасались одно к другому; во время шествия своего они не оборачивались, а шли каждое по направлению лица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Подобие лиц их – лицо человека и лицо льва с правой стороны у всех их четырех; а с левой стороны лицо тельца у всех четырех и лицо орла у всех четырех.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лица их и крылья их сверху были разделены, но у каждого два крыла соприкасались одно к другому, а два покрывали тела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шли они каждое в ту сторону, которая пред лицом его; куда дух хотел идти, туда и шли; во время шествия своего не оборачивались.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вид этих животных был как вид горящих углей, как вид лампад; огонь ходил между животными, и сияние от огня и молния исходила из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животные быстро двигались туда и сюда, как сверкает молния.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смотрел я на животных, и вот, на земле подле этих животных по одному колесу перед четырьмя лицами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Вид колес и устроение их – как вид топаза, и подобие у всех четырех одно; и по виду их и по устроению их казалось, будто колесо находилось в колесе.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они шли, шли на четыре свои стороны; во время шествия не оборачивались.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ободья их – высоки и страшны были они; ободья их у всех четырех вокруг полны были глаз.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когда шли животные, шли и колеса подле них; а когда животные поднимались от земли, тогда поднимались и колеса.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Куда дух хотел идти, туда шли и они; куда бы ни пошел дух, и колеса поднимались наравне с ними, ибо дух животных был в колесах.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шли те, шли и они; и когда те стояли, стояли и они; и когда те поднимались от земли, тогда наравне с ними поднимались и колеса, ибо дух животных был в колесах.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Над головами животных было подобие свода, как вид изумительного кристалла, простертого сверху над головами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под сводом простирались крылья их прямо одно к другому, и у каждого были два крыла, которые покрывали их, у каждого два крыла покрывали тела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когда они шли, я слышал шум крыльев их, как бы шум многих вод, как бы глас Всемогущего, сильный шум, как бы шум в воинском стане; а когда они останавливались, опускали крылья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голос был со свода, который над головами их; когда они останавливались, тогда опускали крылья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над сводом, который над головами их, было подобие престола по виду как бы из камня сапфира; а над подобием престола было как бы подобие человека вверху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видел я как бы пылающий металл, как бы вид огня внутри него вокруг; от вида чресл его и выше и от вида чресл его и ниже я видел как бы некий огонь, и сияние было вокруг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 каком виде бывает радуга на облаках во время дождя, такой вид имело это сияние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Такое было видение подобия славы Господней. Увидев это, я пал на лицо свое, и слышал глас Глаголющего, и Он сказал мне: сын человеческий! стань на ноги твои, и Я буду говорить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когда Он говорил мне, вошел в меня дух и поставил меня на ноги мои, и я слышал Говорящего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Он сказал мне: сын человеческий! Я посылаю тебя к сынам Израилевым, к людям непокорным, которые возмутились против Меня; они и отцы их изменники предо Мною до сего самого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эти сыны с огрубелым лицом и с жестоким сердцем; к ним Я посылаю тебя, и ты скажешь им: «так говорит Господь Бог!»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Будут ли они слушать или не будут, ибо они мятежный дом; но пусть знают, что был пророк среди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ты, сын человеческий, не бойся их и не бойся речей их, если они волчцами и тернами будут для тебя, и ты будешь жить у скорпионов; не бойся речей их и не страшись лица их, ибо они мятежный 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говори им слова Мои, будут ли они слушать или не будут, ибо они упрямы.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же, сын человеческий, слушай, что Я буду говорить тебе; не будь упрям, как этот мятежный дом; открой уста твои и съешь, что Я дам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увидел я, и вот, рука простерта ко мне, и вот, в ней книжный свиток.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Он развернул его передо мною, и вот, свиток исписан был внутри и снаружи, и написано на нем: «плач, и стон, и горе».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мне: сын человеческий! съешь, что перед тобою, съешь этот свиток, и иди, говори дому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я открыл уста мои, и Он дал мне съесть этот свиток;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мне: сын человеческий! напитай чрево твое и наполни внутренность твою этим свитком, который Я даю тебе; и я съел, и было в устах моих сладко, как мед.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Он сказал мне: сын человеческий! встань и иди к дому Израилеву, и говори им Моими словами;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не к народу с речью невнятною и с непонятным языком ты посылаешься, но к дому Израилеву,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к народам многим с невнятною речью и с непонятным языком, которых слов ты не разумел бы; да если бы Я послал тебя и к ним, то они послушались бы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дом Израилев не захочет слушать тебя; ибо они не хотят слушать Меня, потому что весь дом Израилев с крепким лбом и жестоким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Я сделал и твое лицо крепким против лиц их, и твое чело крепким против их лба.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алмаз, который крепче камня, сделал Я чело твое; не бойся их и не страшись перед лицом их, ибо они мятежный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мне: сын человеческий! все слова Мои, которые буду говорить тебе, прими сердцем твоим и выслушай ушами твоими;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встань и пойди к переселенным, к сынам народа твоего, и говори к ним, и скажи им: «так говорит Господь Бог!», будут ли они слушать или не будут.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поднял меня дух; и я слышал позади себя великий громовой голос: «благословенна слава Господа от места своего!»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также шум крыльев животных, соприкасающихся одно к другому, и стук колес подле них, и звук сильного грома.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дух поднял меня и взял меня. И шел я в огорчении, с встревоженным духом; и рука Господня была крепко на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пришел я к переселенным в Тел-Авив, живущим при реке Ховаре, и остановился там, где они жили, и провел среди них семь дней в изумлении.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 прошествии же семи дней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сын человеческий! Я поставил тебя стражем дому Израилеву, и ты будешь слушать слово из уст Моих и будешь вразумлять их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Я скажу беззаконнику: «смертью умрешь!», а ты не будешь вразумлять его и говорить, чтобы остеречь беззаконника от беззаконного пути его, чтобы он жив был, то беззаконник тот умрет в беззаконии своем, и Я взыщу кровь его от рук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если ты вразумлял беззаконника, а он не обратился от беззакония своего и от беззаконного пути своего, то он умрет в беззаконии своем, а ты спас душу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если праведник отступит от правды своей и поступит беззаконно, когда Я положу пред ним преткновение, и он умрет, то, если ты не вразумлял его, он умрет за грех свой, и не припомнятся ему праведные дела его, какие делал он; и Я взыщу кровь его от рук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же ты будешь вразумлять праведника, чтобы праведник не согрешил, и он не согрешит, то и он жив будет, потому что был вразумлен, и ты спас душу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была на мне там рука Господа, и Он сказал мне: встань и выйди в поле, и Я буду говорить там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встал я, и вышел в поле; и вот, там стояла слава Господня, как слава, которую видел я при реке Ховаре; и пал я на лицо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вошел в меня дух, и поставил меня на ноги мои, и Он говорил со мною, и сказал мне: иди и запрись в доме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ты, сын человеческий, – вот, возложат на тебя узы, и свяжут тебя ими, и не будешь ходить среди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язык твой Я прилеплю к гортани твоей, и ты онемеешь, и не будешь обличителем их, ибо они мятежный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когда Я буду говорить с тобою, тогда открою уста твои, и ты будешь говорить им: «так говорит Господь Бог!», кто хочет слушать, слушай; а кто не хочет слушать, не слушай: ибо они – мятежный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ты, сын человеческий, возьми себе кирпич, и положи его перед собою, и начертай на нем город Иерусалим;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устрой осаду против него, и сделай укрепление против него, и насыпь вал вокруг него, и расположи стан против него, и расставь кругом против него стенобитные машины;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возьми себе железную доску, и поставь ее как бы железную стену между тобою и городом, и обрати на него лицо твое, и он будет в осаде, и ты осаждай его. Это будет знамением дому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же ложись на левый бок твой и положи на него беззаконие дома Израилева: по числу дней, в которые будешь лежать на нем, ты будешь нести беззаконие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Я определил тебе годы беззакония их числом дней: триста девяносто дней ты будешь нести беззаконие дома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когда исполнишь это, то вторично ложись уже на правый бок и сорок дней неси на себе беззаконие дома Иудина, день за год, день за год Я определил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обрати лицо твое и обнаженную правую руку твою на осаду Иерусалима, и пророчествуй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Я возложил на тебя узы, и ты не повернешься с одного бока на другой, доколе не исполнишь дней осады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Возьми себе пшеницы и ячменя, и бобов, и чечевицы, и пшена, и полбы, и всыпь их в один сосуд, и сделай себе из них хлебы, по числу дней, в которые ты будешь лежать на боку твоем; триста девяносто дней ты будешь есть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пищу твою, которою будешь питаться, ешь весом по двадцати сиклей в день; от времени до времени ешь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воду пей мерою, по шестой части гина пей; от времени до времени пей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ешь, как ячменные лепешки, и пеки их при глазах их на человеческом кале.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Господь: так сыны Израилевы будут есть нечистый хлеб свой среди тех народов, к которым Я изгоню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сказал я: о, Господи Боже! душа моя никогда не осквернялась, и мертвечины и растерзанного зверем я не ел от юности моей доныне; и никакое нечистое мясо не входило в уста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Он мне: вот, Я дозволяю тебе, вместо человеческого кала, коровий помет, и на нем приготовляй хлеб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мне: сын человеческий! вот, Я сокрушу в Иерусалиме опору хлебную, и будут есть хлеб весом и в печали, и воду будут пить мерою и в унынии,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потому что у них будет недостаток в хлебе и воде; и они с ужасом будут смотреть друг на друга и исчахнут в беззаконии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 ты, сын человеческий, возьми себе острый нож, бритву брадобреев возьми себе, и води ею по голове твоей и по бороде твоей, и возьми себе весы, и раздели волосы на части.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Третью часть сожги огнем посреди города, когда исполнятся дни осады; третью часть возьми и изруби ножом в окрестностях его; и третью часть развей по ветру; а Я обнажу меч вслед за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возьми из этого небольшое число и завяжи их у себя в полы.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и из этого еще возьми, и брось в огонь, и сожги это в огне. Оттуда выйдет огонь на весь дом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 Бог: это Иерусалим! Я поставил его среди народов, и вокруг него –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он поступил против постановлений Моих нечестивее язычников, и против уставов Моих – хуже, нежели земли вокруг него; ибо они отвергли постановления Мои и по уставам Моим не поступают.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так говорит Господь Бог: за то, что вы умножили беззакония ваши более, нежели язычники, которые вокруг вас, по уставам Моим не поступаете и постановлений Моих не исполняете, и даже не поступаете и по постановлениям язычников, которые вокруг вас,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так говорит Господь Бог: вот и Я против тебя, Я Сам, и произведу среди тебя суд перед глазами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сделаю над тобою то, чего Я никогда не делал и чему подобного впредь не буду делать, за все твои мерзости.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то отцы будут есть сыновей среди тебя, и сыновья будут есть отцов своих; и произведу над тобою суд, и весь остаток твой развею по всем ветрам.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Посему, – живу Я, говорит Господь Бог, – за то, что ты осквернил святилище Мое всеми мерзостями твоими и всеми гнусностями твоими, Я умалю тебя, и не пожалеет око Мое, и Я не помилую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Третья часть у тебя умрет от язвы и погибнет от голода среди тебя; третья часть падет от меча в окрестностях твоих; а третью часть развею по всем ветрам и обнажу меч вслед за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совершится гнев Мой, и утолю ярость Мою над ними, и удовлетворюсь; и узнают, что Я, Господь, говорил в ревности Моей, когда совершится над ними ярость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сделаю тебя пустынею и поруганием среди народов, которые вокруг тебя, перед глазами всякого мимоходящего.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будешь посмеянием и поруганием, примером и ужасом у народов, которые вокруг тебя, когда Я произведу над тобою суд во гневе и ярости, и в яростных казнях, – Я, Господь, изрек сие,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когда пошлю на них лютые стрелы голода, которые будут губить, когда пошлю их на погибель вашу, и усилю голод между вами, и сокрушу хлебную опору у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пошлю на вас голод и лютых зверей, и обесчадят тебя; и язва и кровь пройдет по тебе, и меч наведу на тебя; Я, Господь, изрек сие.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обрати лицо твое к горам Израилевым и прореки на них,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скажи: горы Израилевы! слушайте слово Господа Бога. Так говорит Господь Бог горам и холмам, долинам и лощинам: вот, Я наведу на вас меч и разрушу высоты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жертвенники ваши будут опустошены, столбы ваши в честь солнца будут разбиты, и повергну убитых ваших перед идолами вашими;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положу трупы сынов Израилевых перед идолами их, и рассыплю кости ваши вокруг жертвенников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 всех местах вашего жительства города будут опустошены и высоты разрушены, для того, чтобы опустошены и разрушены были жертвенники ваши, чтобы сокрушены и уничтожены были идолы ваши, и разбиты солнечные столбы ваши, и изгладились произведения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будут падать среди вас убитые,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Я сберегу остаток, так что будут у вас среди народов уцелевшие от меча, когда вы будете рассеяны по землям.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вспомнят о Мне уцелевшие ваши среди народов, куда будут отведены в плен, когда Я приведу в сокрушение блудное сердце их, отпавшее от Меня, и глаза их, блудившие вслед идолов; и они к самим себе почувствуют отвращение за то зло, какое они делали во всех мерзостях своих;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узнают, что Я – Господь; не напрасно говорил Я, что наведу на них такое бедствие.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говорит Господь Бог: всплесни руками твоими и топни ногою твоею, и скажи: горе за все гнусные злодеяния дома Израилева! падут они от меча, голода и моровой язвы.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Кто вдали, тот умрет от моровой язвы; а кто близко, тот падет от меча; а оставшийся и уцелевший умрет от голода; так совершу над ними гнев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узнаете, что Я – Господь, когда пораженные будут лежать между идолами своими вокруг жертвенников их, на всяком высоком холме, на всех вершинах гор и под всяким зеленеющим деревом, и под всяким ветвистым дубом, на том месте, где они приносили благовонные курения всем идолам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простру на них руку Мою, и сделаю землю пустынею и степью, от пустыни Дивлаф, во всех местах жительства их,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ты, сын человеческий, [скажи]: так говорит Господь Бог; земле Израилевой конец, – конец пришел на четыре края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 конец тебе; и пошлю на тебя гнев Мой, и буду судить тебя по путям твоим, и возложу на тебя все мерзости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не пощадит тебя око Мое, и не помилую, и воздам тебе по путям твоим, и мерзости твои с тобою будут,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 Бог: беда единственная, вот, идет беда.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Конец пришел, пришел конец, встал на тебя; вот дошла,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дошла напасть до тебя, житель земли! приходит время, приближается день смятения, а не веселых восклицаний на горах.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скоро изолью на тебя ярость Мою и совершу над тобою гнев Мой, и буду судить тебя по путям твоим, и возложу на тебя все мерзости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не пощадит тебя око Мое, и не помилую. По путям твоим воздам тебе, и мерзости твои с тобою будут; и узнаете, что Я Господь каратель.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 день! вот пришла, наступила напасть! жезл вырос, гордость разрослась.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Восстает сила на жезл нечестия; ничего не останется от них, и от богатства их, и от шума их, и от пышности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Пришло время, наступил день; купивший не радуйся, и продавший не плачь; ибо гнев над всем множеством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продавший не возвратится к проданному, хотя бы и остались они в живых; ибо пророческое видение о всем множестве их не отменится, и никто своим беззаконием не укрепит своей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Затрубят в трубу, и все готовится, но никто не идет на войну: ибо гнев Мой над всем множеством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Вне дома меч, а в доме мор и голод. Кто в поле, тот умрет от меча; а кто в городе, того пожрут голод и моровая язва.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уцелевшие из них убегут и будут на горах, как голуби долин; все они будут стонать, каждый за свое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 всех руки опустятся, и у всех колени задрожат, как вода.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они препояшутся вретищем, и обоймет их трепет; и у всех на лицах будет стыд, и у всех на головах плешь.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Серебро свое они выбросят на улицы, и золото у них будет в пренебрежении. Серебро их и золото их не сильно будет спасти их в день ярости Господа. Они не насытят ими душ своих и не наполнят утроб своих; ибо оно было поводом к беззаконию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 красных нарядах своих они превращали его в гордость и делали из него изображения гнусных своих истуканов; за то и сделаю его нечистым для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отдам его в руки чужим в добычу и беззаконникам земли на расхищение, и они осквернят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отвращу от них лицо Мое, и осквернят сокровенное Мое; и придут туда грабители и осквернят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Сделай цепь, ибо земля эта наполнена кровавыми злодеяниями, и город полон насилий.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Я приведу злейших из народов, и завладеют домами их. И положу конец надменности сильных, и будут осквернены святыни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Идет пагуба; будут искать мира, и не найдут.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Беда пойдет за бедою и весть за вестью; и будут просить у пророка видения, и не станет учения у священника и совета у старцев.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Царь будет сетовать, и князь облечется в ужас, и у народа земли будут дрожать руки. Поступлю с ними по путям их, и по судам их буду судить их;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в шестом году, в шестом месяце, в пятый день месяца, сидел я в доме моем, и старейшины Иудейские сидели перед лицом моим, и низошла на меня там рука Господа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увидел я: и вот подобие [мужа], как бы огненное, и от чресл его и ниже – огонь, и от чресл его и выше – как бы сияние, как бы свет пламени.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простер Он как бы руку, и взял меня за волоса головы моей, и поднял меня дух между землею и небом, и принес меня в видениях Божиих в Иерусалим ко входу внутренних ворот, обращенных к северу, где поставлен был идол ревности, возбуждающий ревнование.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вот, там была слава Бога Израилева, подобная той, какую я видел на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мне: сын человеческий! подними глаза твои к северу. И я поднял глаза мои к северу, и вот, с северной стороны у ворот жертвенника – тот идол ревности при входе.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Он мне: сын человеческий! видишь ли ты, что они делают? великие мерзости, какие делает дом Израилев здесь, чтобы Я удалился от святилища Моего? но обратись, и ты увидишь еще большие мерзости.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привел меня ко входу во двор, и я взглянул, и вот, в стене скважина.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мне: сын человеческий! прокопай стену; и я прокопал стену, и вот какая-то дверь.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мне: войди и посмотри на отвратительные мерзости, какие они делают здесь.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вошел я и вижу, и вот всякие изображения пресмыкающихся и нечистых животных и всякие идолы дома Израилева, написанные по стенам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семьдесят мужей из старейшин дома Израилева стоят перед ними, и Иезания, сын Сафанов, среди них; и у каждого в руке свое кадило, и густое облако курений возносится кверху.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мне: видишь ли, сын человеческий, что делают старейшины дома Израилева в темноте, каждый в расписанной своей комнате? ибо говорят: «не видит нас Господь, оставил Господь землю сию».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мне: обратись и увидишь еще большие мерзости, какие они делают.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привел меня ко входу во врата дома Господня, которые к северу, и вот, там сидят женщины, плачущие по Фаммузе,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мне: видишь ли, сын человеческий? обратись и еще увидишь большие мерзости.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ввел меня во внутренний двор дома Господня, и вот у дверей храма Господня, между притвором и жертвенником, около двадцати пяти мужей стоят спинами своими ко храму Господню, а лицами своими на восток и кланяются на восток солнцу.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мне: видишь ли, сын человеческий? мало ли дому Иудину, чтобы делать такие мерзости, какие они делают здесь? но они еще землю наполнили нечестием, и сугубо прогневляют Меня; и вот, они ветви подносят к носам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 то и Я стану действовать с яростью; не пожалеет око Мое, и не помилую; и хотя бы они взывали в уши Мои громким голосом, не услышу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возгласил в уши мои великим гласом, говоря: пусть приблизятся каратели города, каждый со своим губительным орудием в руке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шесть человек идут от верхних ворот, обращенных к северу, и у каждого в руке губительное орудие его, и между ними один, одетый в льняную одежду, у которого при поясе его прибор писца. И пришли и стали подле медного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слава Бога Израилева сошла с херувима, на котором была, к порогу дома. И призвал Он человека, одетого в льняную одежду, у которого при поясе прибор писца.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ему Господь: пройди посреди города, посреди Иерусалима, и на челах людей скорбящих, воздыхающих о всех мерзостях, совершающихся среди него, сделай знак.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тем сказал в слух мой: идите за ним по городу и поражайте; пусть не жалеет око ваше, и не щадите;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старика, юношу и девицу, и младенца, и жен бейте до смерти, но не троньте ни одного человека, на котором знак, и начните от святилища Моего. И начали они с тех старейшин, которые были перед домом.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им: оскверните дом, и наполните дворы убитыми, и выйдите. И вышли, и стали убивать в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они их убили, а я остался, тогда я пал на лицо свое и возопил, и сказал: о, Господи Боже! неужели Ты погубишь весь остаток Израиля, изливая гнев Твой на Иерусалим?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Он мне: нечестие дома Израилева и Иудина велико, весьма велико; и земля сия полна крови, и город исполнен неправды; ибо они говорят: «оставил Господь землю сию, и не видит Господь».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то и Мое око не пощадит, и не помилую; обращу поведение их на их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вот человек, одетый в льняную одежду, у которого при поясе прибор писца, дал ответ и сказал: я сделал, как Ты повелел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видел я, и вот на своде, который над главами херувимов, как бы камень сапфир, как бы нечто, похожее на престол, видимо было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говорил Он человеку, одетому в льняную одежду, и сказал: войди между колесами под херувимов и возьми полные пригоршни горящих угольев между херувимами, и брось на город; и он вошел в моих глазах.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Херувимы же стояли по правую сторону дома, когда вошел тот человек, и облако наполняло внутренний двор.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поднялась слава Господня с херувима к порогу дома, и дом наполнился облаком, и двор наполнился сиянием славы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шум от крыльев херувимов слышен был даже на внешнем дворе, как бы глас Бога Всемогущего, когда Он говорит.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когда Он дал повеление человеку, одетому в льняную одежду, сказав: «возьми огня между колесами, между херувимами», и когда он вошел и стал у колеса,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из среды херувимов один херувим простер руку свою к огню, который между херувимами, и взял и дал в пригоршни одетому в льняную одежду. Он взял и вышел.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видно было у херувимов подобие рук человеческих под крыльями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видел я: и вот четыре колеса подле херувимов, по одному колесу подле каждого херувима, и колеса по виду как бы из камня топаза.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 виду все четыре сходны, как будто бы колесо находилось в колесе.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шли они, то шли на четыре свои стороны; во время шествия своего не оборачивались, но к тому месту, куда обращена была голова, и они туда шли; во время шествия своего не оборачивались.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все тело их, и спина их, и руки их, и крылья их, и колеса кругом были полны очей, все четыре колеса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 колесам сим, как я слышал, сказано было: «галгал».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у каждого из животных четыре лица: первое лицо – лицо херувимово, второе лицо – лицо человеческое, третье лицо львиное и четвертое лицо орлиное.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Херувимы поднялись. Это были те же животные, которых видел я при реке Ховаре.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когда шли херувимы, тогда шли подле них и колеса; и когда херувимы поднимали крылья свои, чтобы подняться от земли, и колеса не отделялись, но были при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те стояли, стояли и они; когда те поднимались, поднимались и они; ибо в них был дух животных.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отошла слава Господня от порога дома и стала над херувимами.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подняли херувимы крылья свои и поднялись в глазах моих от земли; когда они уходили, то и колеса подле них; и стали у входа в восточные врата дома Господня, и слава Бога Израилева вверху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Это были те же животные, которых видел я в подножии Бога Израилева при реке Ховаре. И я узнал, что это херувимы.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 каждого по четыре лица, и у каждого по четыре крыла, и под крыльями их подобие рук человеческих.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подобие лиц их то же, какие лица видел я при реке Ховаре, – и вид их, и сами они. Каждый шел прямо в ту сторону, которая была перед лицом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поднял меня дух и привел меня к восточным воротам дома Господня, которые обращены к востоку. И вот, у входа в ворота двадцать пять человек; и между ними я видел Иазанию, сына Азурова, и Фалтию, сына Ванеева, князей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Он сказал мне: сын человеческий! вот люди, у которых на уме беззаконие и которые дают худой совет в городе сем,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говоря: «еще не близко; будем строить дома; он котел, а мы мясо».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Посему изреки на них пророчество, пророчествуй, сын человеческий.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нисшел на меня Дух Господень и сказал мне: скажи, так говорит Господь: что говорите вы, дом Израилев, и что на ум вам приходит, это Я знаю.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Много убитых ваших вы положили в сем городе и улицы его наполнили трупами.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так говорит Господь Бог: убитые ваши, которых вы положили среди него, суть мясо, а он – котел; но вас Я выведу из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 боитесь меча, и Я наведу на вас меч,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выведу вас из него, и отдам вас в руку чужих, и произведу над вами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меча падете; на пределах Израилевых буду судить вас, и узнаете, что –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не будет для вас котлом, и вы не будете мясом в нем; на пределах Израилевых буду судить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узнаете, что Я – Господь; ибо по заповедям Моим вы не ходили и уставов Моих не выполняли, а поступали по уставам народов, окружающих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было, когда я пророчествовал, Фалтия, сын Ванеев, умер. И пал я на лицо, и возопил громким голосом, и сказал: о, Господи Боже! неужели Ты хочешь до конца истребить остаток Израиля?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 человеческий! твоим братьям, твоим братьям, твоим единокровным и всему дому Израилеву, всем им говорят живущие в Иерусалиме: «живите вдали от Господа; нам во владение отдана эта земля».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 это скажи: так говорит Господь Бог: хотя Я и удалил их к народам и хотя рассеял их по землям, но Я буду для них некоторым святилищем в тех землях, куда пошли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Затем скажи: так говорит Господь Бог: Я соберу вас из народов и возвращу вас из земель, в которые вы рассеяны; и дам вам землю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придут туда, и извергнут из нее все гнусности ее и все мерзости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дам им сердце единое, и дух новый вложу в них, и возьму из плоти их сердце каменное, и дам им сердце плотяное,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чтобы они ходили по заповедям Моим, и соблюдали уставы Мои и выполняли их; и будут Моим народом, а Я буду их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чье сердце увлечется вслед гнусностей их и мерзостей их, поведение тех обращу на их голову,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херувимы подняли крылья свои, и колеса подле них; и слава Бога Израилева вверху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поднялась слава Господа из среды города и остановилась над горою, которая на восток от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дух поднял меня и перенес меня в Халдею, к переселенцам, в видении, Духом Божиим. И отошло от меня видение, которое я видел.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я пересказал переселенцам все слова Господа, которые Он открыл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ты живешь среди дома мятежного; у них есть глаза, чтобы видеть, а не видят; у них есть уши, чтобы слышать, а не слышат; потому что они – мятежный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же, сын человеческий, изготовь себе нужное для переселения, и среди дня переселяйся перед глазами их, и переселяйся с места твоего в другое место перед глазами их; может быть, они уразумеют, хотя они – дом мятежный;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вещи твои вынеси, как вещи, нужные при переселении, днем, перед глазами их, и сам выйди вечером перед глазами их, как выходят для переселения.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Перед глазами их проломай себе отверстие в стене и вынеси через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Перед глазами их возьми ношу на плечо, впотьмах вынеси ее, лицо твое закрой, чтобы не видеть земли; ибо Я поставил тебя знамением дому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сделал я, как повелено было мне; вещи мои, как вещи, нужные при переселении, вынес днем, а вечером проломал себе рукою отверстие в стене, впотьмах вынес ношу и поднял на плечо перед глазами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было ко мне слово Господне поутру: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 человеческий! не говорил ли тебе дом Израилев, дом мятежный: «что ты делаешь?»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Скажи им: так говорит Господь Бог: это – предвещание для начальствующего в Иерусалиме и для всего дома Израилева, который находится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Скажи: я знамение для вас; что делаю я, то будет с ними, – в переселение, в плен пойдут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начальствующий, который среди них, впотьмах поднимет ношу на плечо и выйдет. Стену проломают, чтобы отправить его через нее; он закроет лицо свое, так что не увидит глазами земли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раскину на него сеть Мою, и будет пойман в тенета Мои, и отведу его в Вавилон, в землю Халдейскую, но он не увидит ее и там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всех, которые вокруг него, споборников его и все войско его развею по всем ветрам и обнажу вслед их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узнают, что Я – Господь, когда рассею их по народам и развею их по землям.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небольшое число их Я сохраню от меча, голода и язвы, чтобы они рассказали у народов, к которым пойдут, о всех своих мерзостях;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 человеческий! хлеб твой ешь с трепетом, и воду твою пей с дрожанием и печалью.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скажи народу земли: так говорит Господь Бог о жителях Иерусалима, о земле Израилевой: они хлеб свой будут есть с печалью и воду свою будут пить в унынии, потому что земля его будет лишена всего изобилия своего за неправды всех живущих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будут разорены населенные города, и земля сделается пустою,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 человеческий! что за поговорка у вас, в земле Израилевой: «много дней пройдет, и всякое пророческое видение исчезнет»?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Посему скажи им: так говорит Господь Бог: уничтожу эту поговорку, и не будут уже употреблять такой поговорки у Израиля; но скажи им: близки дни и исполнение всякого видения пророческого.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уже не останется втуне никакое видение пророческое, и ни одно предвещание не будет ложным в доме Израилевом.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Я Господь, Я говорю; и слово, которое Я говорю, исполнится и не будет отложено; в ваши дни, мятежный дом, Я изрек слово и исполню его,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сын человеческий! вот, дом Израилев говорит: «пророческое видение, которое видел он, сбудется после многих дней, и он пророчествует об отдаленных временах».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Посему скажи им: так говорит Господь Бог: ни одно из слов Моих уже не будет отсрочено, но слово, которое Я скажу, сбудется,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изреки пророчество на пророков Израилевых пророчествующих и скажи пророкам от собственного сердца: слушайте слово Господне!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говорит Господь Бог: горе безумным пророкам, которые водятся своим духом и ничего не видели!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Пророки твои, Израиль, как лисицы в развалинах.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проломы вы не входите и не ограждаете стеною дома Израилева, чтобы твердо стоять в сражении в день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видят пустое и предвещают ложь, говоря: «Господь сказал»; а Господь не посылал их; и обнадеживают, что слово сбудется.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пустое ли видение видели вы? и не лживое ли предвещание изрекаете, говоря: «Господь сказал», а Я не говорил?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так говорит Господь Бог: так как вы говорите пустое и видите в видениях ложь, за то вот Я – на вас,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будет рука Моя против этих пророков, видящих пустое и предвещающих ложь; в совете народа Моего они не будут, и в список дома Израилева не впишутся, и в землю Израилеву не войдут; и узнаете, что Я –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то, что они вводят народ Мой в заблуждение, говоря: «мир», тогда как нет мира; и когда он строит стену, они обмазывают ее грязью,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скажи обмазывающим стену грязью, что она упадет. Пойдет проливной дождь, и вы, каменные градины, падете, и бурный ветер разорвет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вот, падет стена; тогда не скажут ли вам: «где та обмазка, которою вы обмазывали?»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Посему так говорит Господь Бог: Я пущу бурный ветер во гневе Моем, и пойдет проливной дождь в ярости Моей, и камни града в негодовании Моем, для истребления.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разрушу стену, которую вы обмазывали грязью, и повергну ее на землю, и откроется основание ее, и падет, и вы вместе с нею погибнете;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истощу ярость Мою на стене и на обмазывающих ее грязью, и скажу вам: нет стены и нет обмазывавших ее,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пророков Израилевых, которые пророчествовали Иерусалиму и возвещали ему видения мира, тогда как нет мира,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Ты же, сын человеческий, обрати лицо твое к дщерям народа твоего, пророчествующим от собственного своего сердца, и изреки на них пророчество,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скажи: так говорит Господь Бог: горе сшивающим чародейные мешочки под мышки и делающим покрывала для головы всякого роста, чтобы уловлять души! Неужели, уловляя души народа Моего, вы спасете ваши души?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бесславите Меня пред народом Моим за горсти ячменя и за куски хлеба, умерщвляя души, которые не должны умереть, и оставляя жизнь душам, которые не должны жить, обманывая народ, который слушает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Посему так говорит Господь Бог: вот, Я – на ваши чародейные мешочки, которыми вы там уловляете души, чтобы они прилетали, и вырву их из-под мышц ваших, и пущу на свободу души, которые вы уловляете, чтобы прилетали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раздеру покрывала ваши, и избавлю народ Мой от рук ваших, и не будут уже в ваших руках добычею,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За то, что вы ложью опечаливаете сердце праведника, которое Я не хотел опечаливать, и поддерживаете руки беззаконника, чтобы он не обратился от порочного пути своего и не сохранил жизни своей,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за это уже не будете иметь пустых видений и впредь не будете предугадывать; и Я избавлю народ Мой от рук ваших,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пришли ко мне несколько человек из старейшин Израилевых и сели перед лицом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сын человеческий! Сии люди допустили идолов своих в сердце свое и поставили соблазн нечестия своего перед лицом своим: могу ли Я отвечать 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Посему говори с ними и скажи им: так говорит Господь Бог: если кто из дома Израилева допустит идолов своих в сердце свое и поставит соблазн нечестия своего перед лицом своим, и придет к пророку, – то Я, Господь, могу ли, при множестве идолов его, дать ему ответ?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Пусть дом Израилев поймет в сердце своем, что все они через своих идолов сделались чужими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 скажи дому Израилеву: так говорит Господь Бог: обратитесь и отвратитесь от идолов ваших, и от всех мерзостей ваших отвратите лицо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если кто из дома Израилева и из пришельцев, которые живут у Израиля, отложится от Меня и допустит идолов своих в сердце свое, и поставит соблазн нечестия своего перед лицом своим, и придет к пророку вопросить Меня через него, – то Я, Господь, дам ли ему ответ от Себя?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обращу лицо Мое против того человека и сокрушу его в знамение и притчу, и истреблю его из народа Моего,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если пророк допустит обольстить себя и скажет слово так, как бы Я, Господь, научил этого пророка, то Я простру на него руку Мою и истреблю его из народа Моего,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понесут вину беззакония своего: какова вина вопрошающего, такова будет вина и пророка,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чтобы впредь дом Израилев не уклонялся от Меня и чтобы более не оскверняли себя всякими беззакониями своими, но чтобы были Моим народом, и Я был их Богом,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сын человеческий! если бы какая земля согрешила предо Мною, вероломно отступив от Меня, и Я простер на нее руку Мою, и истребил в ней хлебную опору, и послал на нее голод, и стал губить на ней людей и скот;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если бы нашлись в ней сии три мужа: Ной, Даниил и Иов, – то они праведностью своею спасли бы только свои души,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Или если бы Я послал на эту землю лютых зверей, которые осиротили бы ее, и она по причине зверей сделалась пустою и непроходимою: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 сии три мужа среди нее, – живу Я, говорит Господь Бог, – не спасли бы ни сыновей, ни дочерей, а они, только они спаслись бы, земля же сделалась бы пустынею.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Или если бы Я навел на ту землю меч и сказал: «меч, пройди по земле!», и стал истреблять на ней людей и скот,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 сии три мужа среди нее, – живу Я, говорит Господь Бог, – не спасли бы ни сыновей, ни дочерей, а они только спаслись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Или если бы Я послал на ту землю моровую язву и излил на нее ярость Мою в кровопролитии, чтобы истребить на ней людей и скот: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 Ной, Даниил и Иов среди нее, – живу Я, говорит Господь Бог, – не спасли бы ни сыновей, ни дочерей; праведностью своею они спасли бы только свои души.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так говорит Господь Бог: если и четыре тяжкие казни Мои: меч, и голод, и лютых зверей, и моровую язву пошлю на Иерусалим, чтобы истребить в нем людей и скот,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тогда останется в нем остаток, сыновья и дочери, которые будут выведены оттуда; вот, они выйдут к вам, и вы увидите поведение их и дела их, и утешитесь о том бедствии, которое Я навел на Иерусалим, о всем, что Я навел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Они утешат вас, когда вы увидите поведение их и дела их; и узнаете, что Я не напрасно сделал все то, что сделал в нем,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какое преимущество имеет дерево виноградной лозы перед всяким другим деревом и ветви виноградной лозы – между деревами в лесу?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Берут ли от него кусок на какое-либо изделие? Берут ли от него хотя на гвоздь, чтобы вешать на нем какую-либо вещь?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оно отдается огню на съедение; оба конца его огонь поел, и обгорела середина его: годится ли оно на какое-нибудь изделие?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тогда, как оно было цело, не годилось ни на какое изделие; тем паче, когда огонь поел его, и оно обгорело, годится ли оно на какое-нибудь изделие?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 так говорит Господь Бог: как дерево виноградной лозы между деревами лесными Я отдал огню на съедение, так отдам ему и жителей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обращу лицо Мое против них; из одного огня выйдут, и другой огонь пожрет их, – и узнаете, что Я – Господь, когда обращу против них лицо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сделаю эту землю пустынею за то, что они вероломно поступали,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выскажи Иерусалиму мерзости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скажи: так говорит Господь Бог дщери Иерусалима: твой корень и твоя родина в земле Ханаанской; отец твой Аморрей, и мать твоя Хеттеянка;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при рождении твоем, в день, когда ты родилась, пупа твоего не отрезали, и водою ты не была омыта для очищения, и солью не была осолена, и пеленами не повита.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Ничей глаз не сжалился над тобою, чтобы из милости к тебе сделать тебе что-нибудь из этого; но ты выброшена была на поле, по презрению к жизни твоей, в день рождения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проходил Я мимо тебя, и увидел тебя, брошенную на попрание в кровях твоих, и сказал тебе: «в кровях твоих живи!» Так, Я сказал тебе: «в кровях твоих живи!»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Умножил тебя как полевые растения; ты выросла и стала большая и достигла превосходной красоты: поднялись груди, и волоса у тебя выросли; но ты была нага и непокрыта.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проходил Я мимо тебя, и увидел тебя, и вот, это было время твое, время любви; и простер Я воскрилия риз Моих на тебя, и покрыл наготу твою; и поклялся тебе и вступил в союз с тобою, – говорит Господь Бог, – и ты стала Моею.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Омыл Я тебя водою и смыл с тебя кровь твою и помазал тебя елеем.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надел на тебя узорчатое платье, и обул тебя в сафьянные сандалии, и опоясал тебя виссоном, и покрыл тебя шелковым покрывалом.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нарядил тебя в наряды, и положил на руки твои запястья и на шею твою ожерелье.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дал тебе кольцо на твой нос и серьги к ушам твоим и на голову твою прекрасный венец.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украшалась ты золотом и серебром, и одежда твоя была виссон и шелк и узорчатые ткани; питалась ты хлебом из лучшей пшеничной муки, медом и елеем, и была чрезвычайно красива, и достигла царственного величия.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пронеслась по народам слава твоя ради красоты твоей, потому что она была вполне совершенна при том великолепном наряде, который Я возложил на тебя,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ты понадеялась на красоту твою и, пользуясь славою твоею, стала блудить и расточала блудодейство твое на всякого мимоходящего, отдаваясь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взяла из одежд твоих, и сделала себе разноцветные высоты, и блудодействовала на них, как никогда не случится и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взяла нарядные твои вещи из Моего золота и из Моего серебра, которые Я дал тебе, и сделала себе мужские изображения, и блудодействовала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взяла узорчатые платья твои, и одела их ими, и ставила перед ними елей Мой и фимиам Мой,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хлеб Мой, который Я давал тебе, пшеничную муку, и елей, и мед, которыми Я питал тебя, ты поставляла перед ними в приятное благовоние; и это было,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взяла сыновей твоих и дочерей твоих, которых ты родила Мне, и приносила в жертву на снедение им. Мало ли тебе было блудодействовать?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ты и сыновей Моих закалала и отдавала им, проводя их через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 всех твоих мерзостях и блудодеяниях твоих ты не вспомнила о днях юности твоей, когда ты была нага и непокрыта и брошена в крови твоей на попрание.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после всех злодеяний твоих, – горе, горе тебе! говорит Господь Бог,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ты построила себе блудилища и наделала себе возвышений на всякой площади;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 начале всякой дороги устроила себе возвышения, позорила красоту твою и раскидывала ноги твои для всякого мимоходящего, и умножила блудодеяния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Блудила с сыновьями Египта, соседями твоими, людьми великорослыми, и умножала блудодеяния твои, прогневляя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вот, Я простер на тебя руку Мою, и уменьшил назначенное тебе, и отдал тебя на произвол ненавидящим тебя дочерям Филистимским, которые устыдились срамного поведения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блудила ты с сынами Ассура и не насытилась; блудила с ними, но тем не удовольствовалась;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умножила блудодеяния твои в земле Ханаанской до Халдеи, но и тем не удовольствовалась.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Как истомлено должно быть сердце твое, говорит Господь Бог, когда ты все это делала, как необузданная блудница!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Когда ты строила себе блудилища при начале всякой дороги и делала себе возвышения на всякой площади, ты была не как блудница, потому что отвергала подарки,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как прелюбодейная жена, принимающая вместо своего мужа чужих.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Всем блудницам дают подарки, а ты сама давала подарки всем любовникам твоим и подкупала их, чтобы они со всех сторон приходили к тебе блудить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У тебя в блудодеяниях твоих было противное тому, что бывает с женщинами: не за тобою гонялись, но ты давала подарки, а тебе не давали подарков; и потому ты поступала в противность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Посему выслушай, блудница, слово Господне!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Так говорит Господь Бог: за то, что ты так сыпала деньги твои, и в блудодеяниях твоих раскрываема была нагота твоя перед любовниками твоими и перед всеми мерзкими идолами твоими, и за кровь сыновей твоих, которых ты отдавала им,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за то вот, Я соберу всех любовников твоих, которыми ты услаждалась и которых ты любила, со всеми теми, которых ненавидела, и соберу их отовсюду против тебя, и раскрою перед ними наготу твою, и увидят весь срам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Я буду судить тебя судом прелюбодейц и проливающих кровь, – и предам тебя кровавой ярости и ревности;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предам тебя в руки их, и они разорят блудилища твои, и раскидают возвышения твои, и сорвут с тебя одежды твои, и возьмут наряды твои, и оставят тебя нагою и непокрытою.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созовут на тебя собрание, и побьют тебя камнями, и разрубят тебя мечами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Сожгут дома твои огнем и совершат над тобою суд перед глазами многих жен; и положу конец блуду твоему, и не будешь уже давать подарков.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утолю над тобою гнев Мой, и отступит от тебя негодование Мое, и успокоюсь, и уже не буду гневаться.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За то, что ты не вспомнила о днях юности твоей и всем этим раздражала Меня, вот, и Я поведение твое обращу на твою голову, говорит Господь Бог, чтобы ты не предавалась более разврату после всех твоих мерзостей.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Вот, всякий, кто говорит притчами, может сказать о тебе: «какова мать, такова и дочь».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Ты дочь в мать твою, которая бросила мужа своего и детей своих, – и ты сестра в сестер твоих, которые бросили мужей своих и детей своих. Мать ваша Хеттеянка, и отец ваш Аморрей.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Большая же сестра твоя – Самария, с дочерями своими живущая влево от тебя; а меньшая сестра твоя, живущая от тебя вправо, есть Содома с дочерями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Но ты и не их путями ходила и не по их мерзостям поступала; этого было мало: ты поступала развратнее их на всех путях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Живу Я, говорит Господь Бог; Содома, сестра твоя, не делала того сама и ее дочери, что делала ты и дочери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Вот в чем было беззаконие Содомы, сестры твоей, и дочерей ее: в гордости, пресыщении и праздности, и она руки бедного и нищего не поддерживала.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возгордились они, и делали мерзости пред лицом Моим, и, увидев это, Я отверг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Самария половины грехов твоих не нагрешила; ты превзошла их мерзостями твоими, и через твои мерзости, какие делала ты, сестры твои оказались правее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Неси же посрамление твое и ты, которая осуждала сестер твоих; по грехам твоим, какими ты опозорила себя более их, они правее тебя. Красней же от стыда и ты и неси посрамление твое, так оправдав сестер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Но Я возвращу плен их, плен Содомы и дочерей ее, плен Самарии и дочерей ее и между ними плен плененных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дабы ты несла посрамление твое и стыдилась всего того, что делала, служа для них утешением.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 сестры твои, Содома и дочери ее, возвратятся в прежнее состояние свое; и Самария и дочери ее возвратятся в прежнее состояние свое, и ты и дочери твои возвратитесь в прежнее состояние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О сестре твоей Содоме и помина не было в устах твоих во дни гордыни твоей,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доколе еще не открыто было нечестие твое, как во время посрамления от дочерей Сирии и всех окружавших ее, от дочерей Филистимы, смотревших на тебя с презрением со всех сторон.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За разврат твой и за мерзости твои терпишь ты,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Ибо так говорит Господь Бог: Я поступлю с тобою, как поступила ты, презрев клятву нарушением союза.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Но Я вспомню союз Мой с тобою во дни юности твоей и восстановлю с тобою вечный союз.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ты вспомнишь о путях твоих, и будет стыдно тебе, когда станешь принимать к себе сестер твоих, больших тебя, как и меньших тебя, и когда Я буду давать тебе их в дочерей, но не от твоего союза.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Я восстановлю союз Мой с тобою, и узнаешь, что Я – Господь,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для того, чтобы ты помнила и стыдилась, и чтобы вперед нельзя было тебе и рта открыть от стыда, когда Я прощу тебе все, что ты делала,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предложи загадку и скажи притчу к дому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Скажи: так говорит Господь Бог: большой орел с большими крыльями, с длинными перьями, пушистый, пестрый, прилетел на Ливан и снял с кедра верхушку,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сорвал верхний из молодых побегов его и принес его в землю Ханаанскую, в городе торговцев положил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взял от семени этой земли, и посадил на земле семени, поместил у больших вод, как сажают иву.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оно выросло и сделалось виноградною лозою, широкою, низкою ростом, которой ветви клонились к ней, и корни ее были под нею же, и стало виноградною лозою, и дало отрасли, и пустило ветви.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еще был орел с большими крыльями и пушистый; и вот, эта виноградная лоза потянулась к нему своими корнями и простерла к нему ветви свои, чтобы он поливал ее из борозд рассадника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Она была посажена на хорошем поле, у больших вод, так что могла пускать ветви и приносить плод, сделаться лозою великолепною.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Скажи: так говорит Господь Бог: будет ли ей успех? Не вырвут ли корней ее, и не оборвут ли плодов ее, так что она засохнет? все молодые ветви, отросшие от нее, засохнут. И не с большою силою и не со многими людьми сорвут ее с корней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вот, хотя она посажена, но будет ли успех? Не иссохнет ли она, как скоро коснется ее восточный ветер? иссохнет на грядах, где выросла.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скажи мятежному дому: разве не знаете, что это значит? – Скажи: вот, пришел царь Вавилонский в Иерусалим, и взял царя его и князей его, и привел их к себе в Вавилон.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взял другого из царского рода, и заключил с ним союз, и обязал его клятвою, и взял сильных земли той с собою,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чтобы царство было покорное, чтобы не могло подняться, чтобы сохраняем был союз и стоял твердо.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тот отложился от него, послав послов своих в Египет, чтобы дали ему коней и много людей. Будет ли ему успех? Уцелеет ли тот, кто это делает? Он нарушил союз – и уцелеет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Живу Я, говорит Господь Бог: в местопребывании царя, который поставил его царем и которому данную клятву он презрел и нарушил союз свой с ним, он умрет у него в Вавилоне.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 великою силою и с многочисленным народом фараон ничего не сделает для него в этой войне, когда будет насыпан вал и построены будут осадные башни на погибель многих душ.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презрел клятву, чтобы нарушить союз, и вот, дал руку свою и сделал все это; он не уцелеет.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Посему так говорит Господь Бог: живу Я! клятву Мою, которую он презрел, и союз Мой, который он нарушил, Я обращу на его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закину на него сеть Мою, и пойман будет в тенета Мои; и приведу его в Вавилон и там буду судиться с ним за вероломство его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все беглецы его из всех полков его падут от меча, а оставшиеся развеяны будут по всем ветрам; и узнаете, что Я, Господь, сказал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Так говорит Господь Бог: и возьму Я с вершины высокого кедра, и посажу; с верхних побегов его оторву нежную отрасль и посажу на высокой и величественной горе.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На высокой горе Израилевой посажу его, и пустит ветви, и принесет плод, и сделается величественным кедром, и будут обитать под ним всякие птицы, всякие пернатые будут обитать в тени ветвей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узнают все дерева полевые, что Я, Господь, высокое дерево понижаю, низкое дерево повышаю, зеленеющее дерево иссушаю, а сухое дерево делаю цветущим: Я, Господь, сказал и сделаю.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зачем вы употребляете в земле Израилевой эту пословицу, говоря: «отцы ели кислый виноград, а у детей на зубах оскомина»?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Живу Я! говорит Господь Бог, – не будут вперед говорить пословицу эту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вот, все души – Мои: как душа отца, так и душа сына – Мои: душа согрешающая, та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кто праведен и творит суд и правду,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горах жертвенного не ест и к идолам дома Израилева не обращает глаз своих, жены ближнего своего не оскверняет и к своей жене во время очищения нечистот ее не приближается,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никого не притесняет, должнику возвращает залог его, хищения не производит, хлеб свой дает голодному и нагого покрывает одеждою,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рост не отдает и лихвы не берет, от неправды удерживает руку свою, суд человеку с человеком производит правильный,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поступает по заповедям Моим и соблюдает постановления Мои искренно: то он – праведник, он непременно будет жив,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если у него родился сын разбойник, проливающий кровь, и делает что-нибудь из всего того,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чего он сам не делал совсем, и на горах ест жертвенное, и жену ближнего своего оскверняет,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бедного и нищего притесняет, насильно отнимает, залога не возвращает и к идолам обращает глаза свои, делает мерзость,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рост дает и берет лихву, то будет ли он жив? Нет, он не будет жив. Кто делает все такие мерзости, тот непременно умрет, кровь его будет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если у кого родился сын, который, видя все грехи отца своего, какие он делает, видит и не делает подобного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 горах жертвенного не ест, к идолам дома Израилева не обращает глаз своих, жены ближнего своего не оскверняет,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человека не притесняет, залога не берет и насильно не отнимает, хлеб свой дает голодному и нагого покрывает одеждою,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обиды бедному удерживает руку свою, роста и лихвы не берет, исполняет Мои повеления и поступает по заповедям Моим, – то сей не умрет за беззаконие отца своего; он будет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отец его, так как он жестоко притеснял, грабил брата и недоброе делал среди народа своего, вот, он умрет за свое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Вы говорите: «почему же сын не несет вины отца своего?» Потому что сын поступает законно и праведно, все уставы Мои соблюдает и исполняет их; он будет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Душа согрешающая, она умрет; сын не понесет вины отца, и отец не понесет вины сына, правда праведного при нем и остается, и беззаконие беззаконного при нем и остается.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беззаконник, если обратится от всех грехов своих, какие делал, и будет соблюдать все уставы Мои и поступать законно и праведно, жив будет, не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Все преступления его, какие делал он, не припомнятся ему: в правде своей, которую будет делать, он жив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Разве Я хочу смерти беззаконника? говорит Господь Бог. Не того ли, чтобы он обратился от путей своих и был жив?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праведник, если отступит от правды своей и будет поступать неправедно, будет делать все те мерзости, какие делает беззаконник, будет ли он жив? все добрые дела его, какие он делал, не припомнятся; за беззаконие свое, какое делает, и за грехи свои, в каких грешен, он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вы говорите: «неправ путь Господа!» Послушайте, дом Израилев! Мой ли путь неправ? не ваши ли пути неправы?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праведник отступает от правды своей и делает беззаконие и за то умирает, то он умирает за беззаконие свое, которое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беззаконник, если обращается от беззакония своего, какое делал, и творит суд и правду, – к жизни возвратит душу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он увидел и обратился от всех преступлений своих, какие делал; он будет жив, не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дом Израилев говорит: «неправ путь Господа!» Мои ли пути неправы, дом Израилев? не ваши ли пути неправы?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Посему Я буду судить вас, дом Израилев, каждого по путям его, говорит Господь Бог; покайтесь и обратитесь от всех преступлений ваших, чтобы нечестие не было вам преткновением.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Отвергните от себя все грехи ваши, которыми согрешали вы, и сотворите себе новое сердце и новый дух; и зачем вам умирать, дом Израилев?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Я не хочу смерти умирающего, говорит Господь Бог; но обратитесь и живите!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 ты подними плач о князьях Израиля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скажи: что за львица мать твоя? расположилась среди львов, между молодыми львами растила львят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вскормила одного из львят своих; он сделался молодым львом и научился ловить добычу, ел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услышали о нем народы; он пойман был в яму их, и в цепях отвели его в землю Египетскую.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когда, пождав, увидела она, что надежда ее пропала, тогда взяла другого из львят своих и сделала его молодым львом.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И, сделавшись молодым львом, он стал ходить между львами и научился ловить добычу, ел людей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осквернял вдов их и города их опустошал; и опустела земля и все селения ее от рыкания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восстали на него народы из окрестных областей и раскинули на него сеть свою; он пойман был в яму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посадили его в клетку на цепи и отвели его к царю Вавилонскому; отвели его в крепость, чтобы не слышен уже был голос его на горах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Твоя мать была как виноградная лоза, посаженная у воды; плодовита и ветвиста была она от обилия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были у нее ветви крепкие для скипетров властителей, и высоко поднялся ствол ее между густыми ветвями; и выдавалась она высотою своею со множеством ветвей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во гневе вырвана, брошена на землю, и восточный ветер иссушил плод ее; отторжены и иссохли крепкие ветви ее, огонь пожрал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теперь она пересажена в пустыню, в землю сухую и жаждущую.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вышел огонь из ствола ветвей ее, пожрал плоды ее, и не осталось на ней ветвей крепких для скипетра властителя. Это плачевная песнь, и останется для плача.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седьмом году, в пятом месяце, в десятый день месяца, пришли мужи из старейшин Израилевых вопросить Господа и сели перед лицом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сын человеческий! говори со старейшинами Израилевыми и скажи им: так говорит Господь Бог: вы пришли вопросить Меня? Живу Я, не дам вам ответа,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Хочешь ли судиться с ними, хочешь ли судиться, сын человеческий? выскажи им мерзости отцов 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скажи им: так говорит Господь Бог: в тот день, когда Я избрал Израиля и, подняв руку Мою, поклялся племени дома Иаковлева, и открыл Себя им в земле Египетской, и, подняв руку, сказал им: «Я – Господь Бог ваш!»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тот день, подняв руку Мою, Я поклялся им вывести их из земли Египетской в землю, которую Я усмотрел для них, текущую молоком и медом, красу всех земель,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им: отвергните каждый мерзости от очей ваших и не оскверняйте себя идолами Египетскими: Я – Господь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они возмутились против Меня и не хотели слушать Меня; никто не отверг мерзостей от очей своих и не оставил идолов Египетских. И Я сказал: изолью на них гнев Мой, истощу на них ярость Мою среди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Я поступил ради имени Моего, чтобы оно не хулилось перед народами, среди которых находились они и перед глазами которых Я открыл Себя им, чтобы вывести их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Я вывел их из земли Египетской и привел их в пустыню,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дал им заповеди Мои, и объявил им Мои постановления, исполняя которые, человек жив был бы через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дал им также субботы Мои, чтобы они были знамением между Мною и ими, чтобы знали, что Я – Господь, освящающий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дом Израилев возмутился против Меня в пустыне: по заповедям Моим не поступали и отвергли постановления Мои, исполняя которые, человек жив был бы через них, и субботы Мои нарушали, и Я сказал: изолью на них ярость Мою в пустыне, чтобы истребить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Я поступил ради имени Моего, чтобы оно не хулилось перед народами, в глазах которых Я вывел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Даже Я, подняв руку Мою против них в пустыне, поклялся, что не введу их в землю, которую Я назначил, – текущую молоком и медом, красу всех земель,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 то, что они отвергли постановления Мои, и не поступали по заповедям Моим, и нарушали субботы Мои; ибо сердце их стремилось к идолам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око Мое пожалело погубить их; и Я не истребил их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говорил Я сыновьям их в пустыне: не ходите по правилам отцов ваших, и не соблюдайте установлений их, и не оскверняйте себя идолами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Я – Господь Бог ваш: по Моим заповедям поступайте, и Мои уставы соблюдайте и исполняйте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святите субботы Мои, чтобы они были знамением между Мною и вами, дабы вы знали, что Я Господь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и сыновья возмутились против Меня: по заповедям Моим не поступали и уставов Моих не соблюдали, не исполняли того, что исполняя, человек был бы жив, нарушали субботы Мои, и Я сказал: изолью на них гнев Мой, истощу над ними ярость Мою в пустыне;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Я отклонил руку Мою и поступил ради имени Моего, чтобы оно не хулилось перед народами, перед глазами которых Я вывел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Также, подняв руку Мою в пустыне, Я поклялся рассеять их по народам и развеять их по землям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за то, что они постановлений Моих не исполняли и заповеди Мои отвергли, и нарушали субботы мои, и глаза их обращались к идолам отцов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попустил им учреждения недобрые и постановления, от которых они не могли быть живы,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попустил им оскверниться жертвоприношениями их, когда они стали проводить через огонь всякий первый плод утробы, чтобы разорить их, дабы знали,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Посему говори дому Израилеву, сын человеческий, и скажи им: так говорит Господь Бог: вот чем еще хулили Меня отцы ваши, вероломно поступая против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Я привел их в землю, которую клятвенно обещал дать им, подняв руку Мою, – а они, высмотрев себе всякий высокий холм и всякое ветвистое дерево, стали закалать там жертвы свои, и ставили там оскорбительные для Меня приношения свои и благовонные курения свои, и возливали там возлияния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Я говорил им: что это за высота, куда ходите вы? поэтому именем Бама называется она 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Посему скажи дому Израилеву: так говорит Господь Бог: не оскверняете ли вы себя по примеру отцов ваших и не блудодействуете ли вслед мерзостей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Принося дары ваши и проводя сыновей ваших через огонь, вы оскверняете себя всеми идолами вашими до сего дня, и хотите вопросить Меня, дом Израилев? живу Я, говорит Господь Бог, не дам вам ответа.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что приходит вам на ум, совсем не сбудется. Вы говорите: «будем, как язычники, как племена иноземные, служить дереву и камню».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Живу Я, говорит Господь Бог: рукою крепкою и мышцею простертою и излиянием ярости буду господствовать над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выведу вас из народов и из стран, по которым вы рассеяны, и соберу вас рукою крепкою и мышцею простертою и излиянием ярости.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приведу вас в пустыню народов, и там буду судиться с вами лицом к лицу.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Как Я судился с отцами вашими в пустыне земли Египетской, так буду судиться с вами,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проведу вас под жезлом и введу вас в узы завета.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выделю из вас мятежников и непокорных Мне. Из земли пребывания их выведу их, но в землю Израилеву они не войдут,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 вы, дом Израилев, – так говорит Господь Бог, – идите каждый к своим идолам и служите им, если Меня не слушаете, но не оскверняйте более святого имени Моего дарами вашими и идолами вашими,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потому что на Моей святой горе, на горе высокой Израилевой, – говорит Господь Бог, – там будет служить Мне весь дом Израилев, весь, сколько ни есть его на земле; там Я с благоволением приму их и там потребую приношений ваших и начатков ваших со всеми святынями вашими.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Приму вас, как благовонное курение, когда выведу вас из народов и соберу вас из стран, по которым вы рассеяны, и буду святиться в вас перед глазами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узнаете, что Я – Господь, когда введу вас в землю Израилеву, в землю, которую Я клялся дать отцам вашим, подняв руку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вспомните там о путях ваших и обо всех делах ваших, какими вы оскверняли себя, и возгнушаетесь самими собою за все злодеяния ваши, какие вы 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узнаете, что Я – Господь, когда буду поступать с вами ради имени Моего, не по злым вашим путям и вашим делам развратным, дом Израилев, –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сын человеческий! обрати лицо твое на путь к полудню, и произнеси слово на полдень, и изреки пророчество на лес южного поля.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скажи южному лесу: слушай слово Господа; так говорит Господь Бог: вот, Я зажгу в тебе огонь, и он пожрет в тебе всякое дерево зеленеющее и всякое дерево сухое; не погаснет пылающий пламень, и все будет опалено им от юга до севера.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увидит всякая плоть, что Я, Господь, зажег его, и он не погаснет.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сказал я: о, Господи Боже! они говорят обо мне: «не говорит ли он притчи?»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обрати лицо твое к Иерусалиму и произнеси слово на святилища, и изреки пророчество на землю Израилеву,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 земле Израилевой: так говорит Господь Бог: вот, Я – на тебя, и извлеку меч Мой из ножен его и истреблю у тебя праведного и нечестивого.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для того, чтобы истребить у тебя праведного и нечестивого, меч Мой из ножен своих пойдет на всякую плоть от юга до севера.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узнает всякая плоть, что Я, Господь, извлек меч Мой из ножен его, и он уже не возвратится.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Ты же, сын человеческий, стенай, сокрушая бедра твои, и в горести стенай перед глазами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когда скажут тебе: «отчего ты стенаешь?», скажи: «от слуха, что идет», – и растает всякое сердце, и все руки опустятся, и всякий дух изнеможет, и все колени задрожат, как вода. Вот, это придет и сбудется,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сын человеческий! изреки пророчество и скажи: так говорит Господь Бог: скажи: меч, меч наострен и вычищен;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наострен для того, чтобы больше закалать; вычищен, чтобы сверкал, как молния. Радоваться ли нам, что жезл сына Моего презирает всякое дерево?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дал его вычистить, чтобы взять в руку; уже наострен этот меч и вычищен, чтобы отдать его в руку убийцы.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Стенай и рыдай, сын человеческий, ибо он – на народ Мой, на всех князей Израиля; они отданы будут под меч с народом Моим; посему ударяй себя по бедрам.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он уже испытан. И что, если он презирает и жезл? сей не устоит,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же, сын человеческий, пророчествуй и ударяй рукою об руку; и удвоится меч и утроится, меч на поражаемых, меч на поражение великого, проникающий во внутренность жилищ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Чтобы растаяли сердца и чтобы павших было более, Я у всех ворот их поставлю грозный меч, увы! сверкающий, как молния, наостренный для заклания.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Соберись и иди направо или иди налево, куда бы ни обратилось лицо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Я буду рукоплескать и утолю гнев Мой; Я, Господь, сказал.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ты, сын человеческий, представь себе две дороги, по которым должно идти мечу царя Вавилонского, – обе они должны выходить из одной земли; и начертай руку, начертай при начале дорог в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Представь дорогу, по которой меч шел бы в Равву сынов Аммоновых и в Иудею, в укрепленный Иерусалим;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потому что царь Вавилонский остановился на распутье, при начале двух дорог, для гаданья: трясет стрелы, вопрошает терафимов, рассматривает печень.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 правой руке у него гаданье: «в Иерусалим», где должно поставить тараны, открыть для побоища уста, возвысить голос для военного крика, подвести тараны к воротам, насыпать вал, построить осадные башни.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Это гаданье показалось в глазах их лживым; но так как они клялись клятвою, то он, вспомнив о таком их вероломстве, положил взять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Посему так говорит Господь Бог: так как вы сами приводите на память беззаконие ваше, делая явными преступления ваши, выставляя на вид грехи ваши во всех делах ваших, и сами приводите это на память, то вы будете взяты руками.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ты, недостойный, преступный вождь Израиля, которого день наступил ныне, когда нечестию его положен будет конец!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Так говорит Господь Бог: сними с себя диадему и сложи венец; этого уже не будет; униженное возвысится, и высокое унизится.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Низложу, низложу, низложу, и его не будет, доколе не придет Тот, Кому принадлежит он, и Я дам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ты, сын человеческий, изреки пророчество и скажи: так говорит Господь Бог о сынах Аммона и о поношении их; и скажи: меч, меч обнажен для заклания, вычищен для истребления, чтобы сверкал, как молния,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чтобы, тогда как представляют тебе пустые видения и ложно гадают тебе, и тебя приложил к обезглавленным нечестивцам, которых день наступил, когда нечестию их положен будет конец.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Возвратить ли его в ножны его? – на месте, где ты сотворен, на земле происхождения твоего буду судить тебя: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изолью на тебя негодование Мое, дохну на тебя огнем ярости Моей и отдам тебя в руки людей свирепых, опытных в убийстве.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Ты будешь пищею огню, кровь твоя останется на земле; не будут и вспоминать о тебе; ибо Я, Господь, сказал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ты, сын человеческий, хочешь ли судить, судить город кровей? выскажи ему все мерзости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скажи: так говорит Господь Бог: о, город, проливающий кровь среди себя, чтобы наступило время твое, и делающий у себя идолов, чтобы осквернять себя!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Кровью, которую ты пролил, ты сделал себя виновным, и идолами, каких ты наделал, ты осквернил себя и приблизил дни твои и достиг годины твоей. За это отдам тебя на посмеяние народам, на поругание всем землям.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Близкие и далекие от тебя будут ругаться над тобою, осквернившим имя твое, прославившимся буйством.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начальствующие у Израиля, каждый по мере сил своих, были у тебя, чтобы проливать кровь.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тебя отца и мать злословят, пришельцу делают обиду среди тебя, сироту и вдову притесняют 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Святынь Моих ты не уважаешь и субботы Мои нарушаешь.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Клеветники находятся в тебе, чтобы проливать кровь, и на горах едят у тебя идоложертвенное, среди тебя производят гнусность.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Наготу отца открывают у тебя, жену во время очищения нечистот ее насилуют 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Иной делает мерзость с женою ближнего своего, иной оскверняет сноху свою, иной насилует сестру свою, дочь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Взятки берут у тебя, чтобы проливать кровь; ты берешь рост и лихву и насилием вымогаешь корысть у ближнего твоего, а Меня забыл,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вот, Я всплеснул руками Моими о корыстолюбии твоем, какое обнаруживается у тебя, и о кровопролитии, которое совершается среди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Устоит ли сердце твое, будут ли тверды руки твои в те дни, в которые буду действовать против тебя? Я, Господь, сказал – и сделаю.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рассею тебя по народам, и развею тебя по землям, и положу конец мерзостям твоим среди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сделаешь сам себя презренным перед глазами народов, и узнаешь,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 человеческий! дом Израилев сделался у Меня изгарью; все они – олово, медь и железо и свинец в горниле, сделались как изгарь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Посему так говорит Господь Бог: так как все вы сделались изгарью, за то вот Я соберу вас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Как в горнило кладут вместе серебро, и медь, и железо, и свинец, и олово, чтобы раздуть на них огонь и расплавить; так Я во гневе Моем и в ярости Моей соберу, и положу, и расплавлю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Соберу вас и дохну на вас огнем негодования Моего, и расплавитесь среди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Как серебро расплавляется в горниле, так расплавитесь и вы среди него и узнаете, что Я, Господь, излил ярость Мою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сын человеческий! скажи ему: ты – земля неочищенная, не орошаемая дождем в день гнева!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Заговор пророков ее среди нее – как лев рыкающий, терзающий добычу; съедают души, обирают имущество и драгоценности и умножают число вдов.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Священники ее нарушают закон Мой и оскверняют святыни Мои, не отделяют святого от несвятого и не указывают различия между чистым и нечистым, и от суббот Моих они закрыли глаза свои, и Я уничижен у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Князья у нее как волки, похищающие добычу; проливают кровь, губят души, чтобы приобрести корысть.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пророки ее все замазывают грязью, видят пустое и предсказывают им ложное, говоря: «так говорит Господь Бог», тогда как не говорил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в народе угнетают друг друга, грабят и притесняют бедного и нищего, и пришельца угнетают несправедливо.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Искал Я у них человека, который поставил бы стену и стал бы предо Мною в проломе за сию землю, чтобы Я не погубил ее, но не нашел.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Итак, изолью на них негодование Мое, огнем ярости Моей истреблю их, поведение их обращу им на голову,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были две женщины, дочери одной матери,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блудили они в Египте, блудили в своей молодости; там измяты груди их, и там растлили девственные сосцы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Имена им: большой – Огола, а сестре ее – Оголива. И были они Моими, и рождали сыновей и дочерей; и именовались – Огола Самариею, а Оголива Иерусалимом.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стала Огола блудить от Меня и пристрастилась к своим любовникам, к Ассириянам, к соседям своим,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 одевавшимся в ткани яхонтового цвета, к областеначальникам и градоправителям, ко всем красивым юношам, всадникам, ездящим на конях;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расточала блудодеяния свои со всеми отборными из сынов Ассура, и оскверняла себя всеми идолами тех, к кому ни пристращалась;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переставала блудить и с Египтянами, потому что они с нею спали в молодости ее, и растлевали девственные сосцы ее, и изливали на нее похоть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 то Я и отдал ее в руки любовников ее, в руки сынов Ассура, к которым она пристрастилась.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открыли наготу ее, взяли сыновей ее и дочерей ее, а ее убили мечом. И она сделалась позором между женщинами, когда совершили над нею казнь.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Сестра ее, Оголива, видела это и еще развращеннее была в любви своей, и блужение ее превзошло блужение сестры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Она пристрастилась к сынам Ассуровым, к областеначальникам и градоправителям, соседям ее, пышно одетым, к всадникам, ездящим на конях, ко всем отборным юношам.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Я видел, что она осквернила себя и что у обеих их одна дорога.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эта еще умножила блудодеяния свои, потому что, увидев вырезанных на стене мужчин, красками нарисованные изображения Халдеев,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опоясанных по чреслам своим поясом, с роскошными на голове их повязками, имеющих вид военачальников, похожих на сынов Вавилона, которых родина земля Халдейская,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она влюбилась в них по одному взгляду очей своих и послала к ним в Халдею послов.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пришли к ней сыны Вавилона на любовное ложе, и осквернили ее блудодейством своим, и она осквернила себя ими; и отвратилась от них душа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же она явно предалась блудодеяниям своим и открыла наготу свою, тогда и от нее отвратилась душа Моя, как отвратилась душа Моя от сестры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она умножала блудодеяния свои, вспоминая дни молодости своей, когда блудила в земле Египетской;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пристрастилась к любовникам своим, у которых плоть – плоть ослиная и похоть, как у жеребцов.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ты вспомнила распутство молодости твоей, когда Египтяне жали сосцы твои из-за девственных грудей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Посему, Оголива, так говорит Господь Бог: вот, Я возбужу против тебя любовников твоих, от которых отвратилась душа твоя, и приведу их против тебя со всех сторон: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сынов Вавилона и всех Халдеев, из Пехода, из Шоа и Коа, и с ними всех сынов Ассура, красивых юношей, областеначальников и градоправителей, сановных и именитых, всех искусных наездников.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придут на тебя с оружием, с конями и колесницами и с множеством народа, и обступят тебя кругом в латах, со щитами и в шлемах, и отдам им тебя на суд, и будут судить тебя своим судом.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обращу ревность Мою против тебя, и поступят с тобою яростно: отрежут у тебя нос и уши, а остальное твое от меча падет; возьмут сыновей твоих и дочерей твоих, а остальное твое огнем будет пожрано;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снимут с тебя одежды твои, возьмут наряды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положу конец распутству твоему и блужению твоему, принесенному из земли Египетской, и не будешь обращать к ним глаз твоих, и о Египте уже не вспомнишь.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так говорит Господь Бог: вот, Я предаю тебя в руки тех, которых ты возненавидела, в руки тех, от которых отвратилась душа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поступят с тобою жестоко, и возьмут у тебя все, нажитое трудами, и оставят тебя нагою и непокрытою, и открыта будет срамная нагота твоя, и распутство твое и блудодейство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Это будет сделано с тобою за блудодейство твое с народами, которых идолами ты осквернила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Ты ходила дорогою сестры твоей; за то и дам в руку тебе чашу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Так говорит Господь Бог: ты будешь пить чашу сестры твоей, глубокую и широкую, и подвергнешься посмеянию и позору, по огромной вместительности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Опьянения и горести будешь исполнена: чаша ужаса и опустошения – чаша сестры твоей, Самарии!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выпьешь ее, и осушишь, и черепки ее оближешь, и груди твои истерзаешь: ибо Я сказал это,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Посему так говорит Господь Бог: так как ты забыла Меня и отвратилась от Меня, то и терпи за беззаконие твое и за блудодейство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мне Господь: сын человеческий! хочешь ли судить Оголу и Оголиву? выскажи им мерзости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ибо они прелюбодействовали, и кровь на руках их, и с идолами своими прелюбодействовали, и сыновей своих, которых родили Мне, через огонь проводили в пищу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Еще вот что они делали Мне: оскверняли святилище Мое в тот же день и нарушали субботы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потому что, когда они закалали детей своих для идолов своих, в тот же день приходили в святилище Мое, чтобы осквернять его: вот как поступали они в доме Моем!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Кроме сего, посылали за людьми, приходившими издалека; к ним отправляли послов, и вот, они приходили, и ты для них умывалась, сурьмила глаза твои и украшалась нарядами,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садились на великолепное ложе, перед которым приготовляем был стол и на котором предлагала ты благовонные курения Мои и елей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раздавался голос народа, ликовавшего у нее, и к людям из толпы народной вводимы были пьяницы из пустыни; и они возлагали на руки их запястья и на головы их красивые венки.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Тогда сказал Я об одряхлевшей в прелюбодействе: теперь кончатся блудодеяния ее вместе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Но приходили к ней, как приходят к жене блуднице, так приходили к Оголе и Оголиве, к распутным женам.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Но мужи праведные будут судить их; они будут судить их судом прелюбодейц и судом проливающих кровь, потому что они прелюбодейки, и у них кровь на руках.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Ибо так сказал Господь Бог: созвать на них собрание и предать их озлоблению и грабежу.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собрание побьет их камнями, и изрубит их мечами своими, и убьет сыновей их и дочерей их, и дома их сожжет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Так положу конец распутству на сей земле, и все женщины примут урок и не будут делать срамных дел подобно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возложат на вас ваше распутство, и понесете наказание за грехи с идолами вашими, и узнаете, что Я –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 в девятом году, в десятом месяце, в десятый день месяца: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запиши себе имя этого дня, этого самого дня: в этот самый день царь Вавилонский подступит к Иерусалиму.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произнеси на мятежный дом притчу, и скажи им: так говорит Господь Бог: поставь котел, поставь и налей в него воды;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сложи в него куски мяса, все лучшие куски, бедра и плечи, и наполни отборными костями;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отборных овец возьми, и разожги под ним кости, и кипяти до того, чтобы и кости разварились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 так говорит Господь Бог: горе городу кровей! горе котлу, в котором есть накипь и с которого накипь его не сходит! кусок за куском его выбрасывайте из него, не выбирая по жребию.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кровь его среди него; он оставил ее на голой скале; не на землю проливал ее, где она могла бы покрыться пылью.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Чтобы возбудить гнев для совершения мщения, Я оставил кровь его на голой скале, чтобы она не скрылась.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Посему так говорит Господь Бог: горе городу кровей! и Я разложу большой костер.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Прибавь дров, разведи огонь, вывари мясо; пусть все сгустится и кости перегорят.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когда котел будет пуст, поставь его на уголья, чтобы он разгорелся, и чтобы медь его раскалилась, и расплавилась в нем нечистота его, и вся накипь его исчезла.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Труд будет тяжелый; но большая накипь его не сойдет с него; и в огне останется на нем накипь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нечистоте твоей такая мерзость, что, сколько Я ни чищу тебя, ты все нечист; от нечистоты твоей ты и впредь не очистишься, доколе ярости Моей Я не утолю над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– Господь, Я говорю: это придет и Я сделаю; не отменю, и не пощажу, и не помилую. По путям твоим и по делам твоим будут судить тебя,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сын человеческий! вот, Я возьму у тебя язвою утеху очей твоих; но ты не сетуй и не плачь, и слезы да не выступают у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вздыхай в безмолвии, плача по умершим не совершай; но обвязывай себя повязкою и обувай ноги твои в обувь твою, и бороды не закрывай, и хлеба от чужих не 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после того, как говорил я поутру слово к народу, вечером умерла жена моя, и на другой день я сделал так, как повелено было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мне народ: не скажешь ли нам, какое для нас значение в том, что ты делаешь?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я им: ко мне было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скажи дому Израилеву: так говорит Господь Бог: вот, Я отдам на поругание святилище Мое, опору силы вашей, утеху очей ваших и отраду души вашей, а сыновья ваши и дочери ваши, которых вы оставили, падут от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вы будете делать то же, что делал я; бороды не будете закрывать и хлеба от чужих не будете есть;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повязки ваши будут на головах ваших и обувь ваша на ногах ваших; не будете сетовать и плакать, но будете истаевать от грехов ваших и воздыхать друг перед другом.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будет для вас Иезекииль знамением: все, что он делал, и вы будете делать; и когда это сбудется, узнаете, что Я –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что до тебя, сын человеческий, то в тот день, когда Я возьму у них украшение славы их, утеху очей их и отраду души их, сыновей их и дочерей 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тот день придет к тебе спасшийся оттуда, чтобы подать весть в уши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тот день при этом спасшемся откроются уста твои, и ты будешь говорить, и не останешься уже безмолвным, и будешь знамением для них,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обрати лицо твое к сынам Аммоновым и изреки на них пророчество,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 сынам Аммоновым: слушайте слово Господа Бога: так говорит Господь Бог: за то, что ты о святилище Моем говоришь: «а! а!», потому что оно поругано, – и о земле Израилевой, потому что она опустошена, и о доме Иудином, потому что они пошли в плен,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то вот Я отдам тебя в наследие сынам востока, и построят у тебя овчарни свои, и поставят у тебя шатры свои, и будут есть плоды твои и пить молоко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сделаю Равву стойлом для верблюдов, и сынов Аммоновых – пастухами овец,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так говорит Господь Бог: за то, что ты рукоплескал и топал ногою и со всем презрением к земле Израилевой душевно радовался,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 то вот Я простру руку Мою на тебя и отдам тебя на расхищение народам, и истреблю тебя из числа народов, и изглажу тебя из числа земель; сокрушу тебя, и узнаешь,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говорит Господь Бог: за то, что Моав и Сеир говорят: «вот и дом Иудин как все народы!»,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 то вот Я, начиная от городов, от всех пограничных городов его, красы земли, от Беф-Иешимофа, Ваалмеона и Кириафаима, открою бок Моава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для сынов востока и отдам его в наследие им, вместе с сынами Аммоновыми, чтобы сыны Аммона не упоминались более среди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над Моавом произведу суд,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говорит Господь Бог: за то, что Едом жестоко мстил дому Иудину и тяжко согрешил, совершая над ним мщение,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 то, так говорит Господь Бог: простру руку Мою на Едома и истреблю у него людей и скот, и сделаю его пустынею; от Фемана до Дедана все падут от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совершу мщение Мое над Едомом рукою народа Моего, Израиля; и они будут действовать в Идумее по Моему гневу и Моему негодованию, и узнают мщение Мое,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говорит Господь Бог: за то, что Филистимляне поступили мстительно и мстили с презрением в душе, на погибель, по вечной неприязни,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 то, так говорит Господь Бог: вот, Я простру руку Мою на Филистимлян, и истреблю Критян, и уничтожу остаток их на берегу моря;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совершу над ними великое мщение наказаниями яростными; и узнают, что Я – Господь, когда совершу над ними Мое мщение.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одиннадцатом году, в первый день первого месяца,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за то, что Тир говорит о Иерусалиме: «а! а! он сокрушен – врата народов; он обращается ко мне; наполнюсь; он опустошен»,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 то, так говорит Господь Бог: вот, Я – на тебя, Тир, и подниму на тебя многие народы, как море поднимает волны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разобьют стены Тира и разрушат башни его; и вымету из него прах его и сделаю его голою скалою.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Местом для расстилания сетей будет он среди моря; ибо Я сказал это, говорит Господь Бог: и будет он на расхищение народам.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дочери его, которые на земле, убиты будут мечом,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так говорит Господь Бог: вот, Я приведу против Тира от севера Навуходоносора, царя Вавилонского, царя царей, с конями и с колесницами, и со всадниками, и с войском, и с многочисленным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Дочерей твоих на земле он побьет мечом, и устроит против тебя осадные башни, и насыплет против тебя вал, и поставит против тебя щиты;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к стенам твоим придвинет стенобитные машины и башни твои разрушит секирами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множества коней его покроет тебя пыль, от шума всадников и колес и колесниц потрясутся стены твои, когда он будет входить в ворота твои, как входят в разбитый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Копытами коней своих он истопчет все улицы твои, народ твой побьет мечом и памятники могущества твоего повергнет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разграбят богатство твое, и расхитят товары твои, и разрушат стены твои, и разобьют красивые домы твои, и камни твои, и дерева твои, и землю твою бросят в воду.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прекращу шум песней твоих, и звук цитр твоих уже не будет слышен.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сделаю тебя голою скалою, будешь местом для расстилания сетей; не будешь вновь построен: ибо Я, Господь, сказал это,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говорит Господь Бог Тиру: от шума падения твоего, от стона раненых, когда будет производимо среди тебя избиение, не содрогнутся ли острова?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сойдут все князья моря с престолов своих, и сложат с себя мантии свои, и снимут с себя узорчатые одежды свои, облекутся в трепет, сядут на землю и ежеминутно будут содрогаться и изумляться о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поднимут плач о тебе и скажут тебе: «как погиб ты, населенный мореходцами, город знаменитый, который был силен на море, сам и жители его, наводившие страх на всех обитателей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Ныне, в день падения твоего, содрогнулись острова; острова на море приведены в смятение погибелью твоею».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так говорит Господь Бог: когда Я сделаю тебя городом опустелым, подобным городам необитаемым, когда подниму на тебя пучину, и покроют тебя большие воды;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низведу тебя с отходящими в могилу к народу давно бывшему и помещу тебя в преисподних земли, в пустынях вечных, с отшедшими в могилу, чтобы ты не был более населен; и явлю Я славу на земле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Ужасом сделаю тебя, и не будет тебя, и будут искать тебя, но уже не найдут тебя вовеки,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ты, сын человеческий, подними плач о Тире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 Тиру, поселившемуся на выступах в море, торгующему с народами на многих островах: так говорит Господь Бог: Тир! ты говоришь: «я совершенство красоты!»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Пределы твои в сердце морей; строители твои усовершили красоту твою: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из Сенирских кипарисов устроили все помосты твои; брали с Ливана кедр, чтобы сделать на тебе мачты;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 дубов Васанских делали весла твои; скамьи твои делали из букового дерева, с оправою из слоновой кости с островов Киттимских;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узорчатые полотна из Египта употреблялись на паруса твои и служили флагом; голубого и пурпурового цвета ткани с островов Елисы были покрывалом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Жители Сидона и Арвада были у тебя гребцами; свои знатоки были у тебя, Тир; они были у тебя кормчими.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Старшие из Гевала и знатоки его были у тебя, чтобы заделывать пробоины твои. Всякие морские корабли и корабельщики их находились у тебя для производства торговли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Перс и Лидиянин и Ливиец находились в войске твоем и были у тебя ратниками, вешали на тебе щит и шлем; они придавали тебе величие.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Сыны Арвада с собственным твоим войском стояли кругом на стенах твоих, и Гамадимы были на башнях твоих; кругом по стенам твоим они вешали колчаны свои; они довершали красу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Фарсис, торговец твой, по множеству всякого богатства, платил за товары твои серебром, железом, свинцом и оловом.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Иаван, Фувал и Мешех торговали с тобою, выменивая товары твои на души человеческие и медную посуду.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Из дома Фогарма за товары твои доставляли тебе лошадей и строевых коней и лошаков.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Сыны Дедана торговали с тобою; многие острова производили с тобою мену, в уплату тебе доставляли слоновую кость и черное дерево.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 причине большого торгового производства твоего торговали с тобою Арамеяне; за товары твои они платили карбункулами, тканями пурпуровыми, узорчатыми, и виссонами, и кораллами, и рубинами.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Иудея и земля Израилева торговали с тобою; за товар твой платили пшеницею Миннифскою и сластями, и медом, и деревянным маслом, и бальзамом.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Дамаск, по причине большого торгового производства твоего, по изобилию всякого богатства, торговал с тобою вином Хелбонским и белою шерстью.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Дан и Иаван из Узала платили тебе за товары твои выделанным железом; кассия и благовонная трость шли на обмен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Дедан торговал с тобою драгоценными попонами для верховой езды.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Аравия и все князья Кидарские производили мену с тобою: ягнят и баранов и козлов променивали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Купцы из Савы и Раемы торговали с тобою всякими лучшими благовониями и всякими дорогими камнями, и золотом платили за товары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Харан и Хане и Еден, купцы Савейские, Ассур и Хилмад торговали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Они торговали с тобою драгоценными одеждами, шелковыми и узорчатыми материями, которые они привозили на твои рынки в дорогих ящиках, сделанных из кедра и хорошо упакованных.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Фарсисские корабли были твоими караванами в твоей торговле, и ты сделался богатым и весьма славным среди морей.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Гребцы твои завели тебя в большие воды; восточный ветер разбил тебя среди морей.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Богатство твое и товары твои, все склады твои, корабельщики твои и кормчие твои, заделывавшие пробоины твои и распоряжавшиеся торговлею твоею, и все ратники твои, какие у тебя были, и все множество народа в тебе, в день падения твоего упадет в сердце морей.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От вопля кормчих твоих содрогнутся окрестности.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 кораблей своих сойдут все гребцы, корабельщики, все кормчие моря и станут на землю;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зарыдают о тебе громким голосом, и горько застенают, посыпав пеплом головы свои и валяясь во прахе;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остригут по тебе волосы догола, и опояшутся вретищами, и заплачут о тебе от душевной скорби горьким плачем;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 сетовании своем поднимут плачевную песнь о тебе, и так зарыдают о тебе: «кто как Тир, так разрушенный посреди моря!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Когда приходили с морей товары твои, ты насыщал многие народы; множеством богатства твоего и торговлею твоею обогащал царей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когда ты разбит морями в пучине вод, товары твои и все толпившееся в тебе упало.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Все обитатели островов ужаснулись о тебе, и цари их содрогнулись, изменились в лицах.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Торговцы других народов свистнули о тебе; ты сделался ужасом, – и не будет тебя вовеки».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скажи начальствующему в Тире: так говорит Господь Бог: за то, что вознеслось сердце твое и ты говоришь: «я бог, восседаю на седалище божием, в сердце морей», и, будучи человеком, а не Богом, ставишь ум твой наравне с умом Божиим,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вот, ты премудрее Даниила, нет тайны, сокрытой от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твоею мудростью и твоим разумом ты приобрел себе богатство и в сокровищницы твои собрал золота и серебра;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большою мудростью твоею, посредством торговли твоей, ты умножил богатство твое, и ум твой возгордился богатством твоим,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так говорит Господь Бог: так как ты ум твой ставишь наравне с умом Божиим,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Я приведу на тебя иноземцев, лютейших из народов, и они обнажат мечи свои против красы твоей мудрости и помрачат блеск твой;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низведут тебя в могилу, и умрешь в сердце морей смертью убитых.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Скажешь ли тогда перед твоим убийцею: «я бог», тогда как в руке поражающего тебя ты будешь человек, а не бог?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умрешь от руки иноземцев смертью необрезанных; ибо Я сказал это,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сын человеческий! плачь о царе Тирском и скажи ему: так говорит Господь Бог: ты печать совершенства, полнота мудрости и венец красоты.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находился в Едеме, в саду Божием; твои одежды были украшены всякими драгоценными камнями; рубин, топаз и алмаз, хризолит, оникс, яспис, сапфир, карбункул и изумруд и золото, все, искусно усаженное у тебя в гнездышках и нанизанное на тебе, приготовлено было в день сотворения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был помазанным херувимом, чтобы осенять, и Я поставил тебя на то; ты был на святой горе Божией, ходил среди огнистых камней.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совершен был в путях твоих со дня сотворения твоего, доколе не нашлось в тебе беззакония.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 обширности торговли твоей внутреннее твое исполнилось неправды, и ты согрешил; и Я низвергнул тебя, как нечистого, с горы Божией, изгнал тебя, херувим осеняющий, из среды огнистых камней.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красоты твоей возгордилось сердце твое, от тщеславия твоего ты погубил мудрость твою; за то Я повергну тебя на землю, перед царями отдам тебя на позор.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Множеством беззаконий твоих в неправедной торговле твоей ты осквернил святилища твои; и Я извлеку из среды тебя огонь, который и пожрет тебя: и Я превращу тебя в пепел на земле перед глазами всех, видящих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Все, знавшие тебя среди народов, изумятся о тебе; ты сделаешься ужасом, и не будет тебя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 человеческий! обрати лицо твое к Сидону и изреки на него пророчество,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скажи: вот, Я – на тебя, Сидон, и прославлюсь среди тебя, и узнают, что Я – Господь, когда произведу суд над ним и явлю в нем святость Мою;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пошлю на него моровую язву и кровопролитие на улицы его, и падут среди него убитые мечом, пожирающим его отовсюду;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не будет он впредь для дома Израилева колючим терном и причиняющим боль волчцом, более всех соседей зложелательствующим ему, и узнают, что Я –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Так говорит Господь Бог: когда Я соберу дом Израилев из народов, между которыми они рассеяны, и явлю в них святость Мою перед глазами племен, и они будут жить на земле своей, которую Я дал рабу Моему Иакову: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они будут жить на ней безопасно, и построят домы, и насадят виноградники, и будут жить в безопасности, потому что Я произведу суд над всеми зложелателями их вокруг них, и узнают, что Я – Господь Бог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десятом году, в десятом месяце, в двенадцатый день месяца,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обрати лицо твое к фараону, царю Египетскому, и изреки пророчество на него и на весь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Говори и скажи: так говорит Господь Бог: вот, Я – на тебя, фараон, царь Египетский, большой крокодил, который, лежа среди рек своих, говоришь: «моя река, и я создал ее для себя».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Я вложу крюк в челюсти твои и к чешуе твоей прилеплю рыб из рек твоих и вытащу тебя из рек твоих со всею рыбою рек твоих, прилипшею к чешуе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брошу тебя в пустыне, тебя и всю рыбу из рек твоих, ты упадешь на открытое поле, не уберут и не подберут тебя; отдам тебя на съедение зверям земным и птицам небесным.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узнают все обитатели Египта, что Я Господь; потому что они дому Израилеву были подпорою тростниковою.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они ухватились за тебя рукою, ты расщепился и все плечо исколол им; и когда они оперлись о тебя, ты сломился и изранил все чресла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 так говорит Господь Бог: вот, Я наведу на тебя меч и истреблю у тебя людей и скот.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сделается земля Египетская пустынею и степью; и узнают, что Я Господь. Так как он говорит: «моя река, и я создал ее»;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 вот, Я – на реки твои, и сделаю землю Египетскую пустынею из пустынь от Мигдола до Сиены, до самого предела Ефиопии.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будет проходить по ней нога человеческая, и нога скотов не будет проходить по ней, и не будут обитать на ней сорок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сделаю землю Египетскую пустынею среди земель опустошенных; и города ее среди опустелых городов будут пустыми сорок лет, и рассею Египтян по народам, и развею их по землям.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так говорит Господь Бог: по окончании сорока лет Я соберу Египтян из народов, между которыми они будут рассеяны;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возвращу плен Египта, и обратно приведу их в землю Пафрос, в землю происхождения их, и там они будут царством слабым.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Оно будет слабее других царств и не будет более возноситься над народами; Я умалю их, чтобы они не господствовали над народами.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не будут впредь дому Израилеву опорою, припоминающею беззаконие их, когда они обращались к нему; и узнают, что Я –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двадцать седьмом году, в первом месяце, в первый день месяца,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 человеческий! Навуходоносор, царь Вавилонский, утомил свое войско большими работами при Тире; все головы оплешивели и все плечи стерты; а ни ему, ни войску его нет вознаграждения от Тира за работы, которые он употребил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Посему так говорит Господь Бог: вот, Я Навуходоносору, царю Вавилонскому, даю землю Египетскую, чтобы он обобрал богатство ее, и произвел грабеж в ней, и ограбил награбленное ею, и это будет вознаграждением войску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награду за дело, которое он произвел в нем, Я отдаю ему землю Египетскую, потому что они делали это для Меня, сказал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тот день возвращу рог дому Израилеву и тебе открою уста среди них,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изреки пророчество и скажи: так говорит Господь Бог: рыдайте! о, злосчастный день!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близок день, так! близок день Господа, день мрачный; година народов наступает.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пойдет меч на Египет, и ужас распространится в Ефиопии, когда в Египте будут падать пораженные, когда возьмут богатство его, и основания его будут разрушены;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Ефиопия и Ливия, и Лидия, и весь смешанный народ, и Хуб, и сыны земли завета вместе с ними падут от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 говорит Господь: падут подпоры Египта, и упадет гордыня могущества его; от Мигдола до Сиены будут падать в нем от меча, сказал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опустеет он среди опустошенныхземель, и города его будут среди опустошенных городов.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узнают, что Я Господь, когда пошлю огонь на Египет, и все подпоры его будут сокрушены.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тот день пойдут от Меня вестники на кораблях, чтобы устрашить беспечных Ефиоплян, и распространится у них ужас, как в день Египта; ибо вот, он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говорит Господь Бог: положу конец многолюдству Египта рукою Навуходоносора, царя Вавилонского.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и с ним народ его, лютейший из народов, приведены будут на погибель сей земли, и обнажат мечи свои на Египет, и наполнят землю пораженными.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реки сделаю сушею и предам землю в руки злым, и рукою иноземцев опустошу землю и все, наполняющее ее. Я, Господь, сказал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говорит Господь Бог: истреблю идолов и уничтожу лжебогов в Мемфисе, и из земли Египетской не будет уже властителя, и наведу страх на землю Египетскую.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опустошу Пафрос, и пошлю огонь на Цоан, и произведу суд над 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изолью ярость Мою на Син, крепость Египта, и истреблю многолюдие в 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пошлю огонь на Египет; вострепещет Син, и Но рушится, и на Мемфис нападут враги среди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Молодые люди Она и Бубаста падут от меча, а прочие пойдут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 Тафнисе померкнет день, когда Я сокрушу там ярмо Египта, и прекратится в нем гордое могущество его. Облако закроет его, и дочери его пойдут в плен.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 произведу Я суд над Египтом,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 одиннадцатом году, в первом месяце, в седьмой день месяца,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 человеческий! Я уже сокрушил мышцу фараону, царю Египетскому; и вот, она еще не обвязана для излечения ее и не обвита врачебными перевязками, от которых она получила бы силу держать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Посему так говорит Господь Бог: вот, Я – на фараона, царя Египетского, и сокрушу мышцы его, здоровую и переломленную, так что меч выпадет из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рассею Египтян по народам, и развею их по землям.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мышцы царя Вавилонского сделаю крепкими и дам ему меч Мой в руку, мышцы же фараона сокрушу, и он, изъязвленный, будет сильно стонать перед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Укреплю мышцы царя Вавилонского, а мышцы у фараона опустятся; и узнают, что Я – Господь, когда меч Мой дам в руку царю Вавилонскому, и он прострет его на землю Египетскую.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рассею Египтян по народам, и развею их по землям,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одиннадцатом году, в третьем месяце, в первый день месяца,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скажи фараону, царю Египетскому, и народу его: кому ты равняешь себя в величии твоем?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Вот, Ассур был кедр на Ливане, с красивыми ветвями и тенистою листвою, и высокий ростом; вершина его находилась среди толстых сучьев.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Воды растили его, бездна поднимала его, реки ее окружали питомник его, и она протоки свои посылала ко всем деревам полевым.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Оттого высота его перевысила все дерева полевые, и сучьев на нем было много, и ветви его умножались, и сучья его становились длинными от множества вод, когда он разрастался.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сучьях его вили гнезда всякие птицы небесные, под ветвями его выводили детей всякие звери полевые, и под тенью его жили всякие многочисленные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красовался высотою роста своего, длиною ветвей своих, ибо корень его был у великих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Кедры в саду Божием не затемняли его; кипарисы не равнялись сучьям его, и каштаны не были величиною с ветви его, ни одно дерево в саду Божием не равнялось с ним красотою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украсил его множеством ветвей его, так что все дерева Едемские в саду Божием завидовали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 так сказал Господь Бог: за то, что ты высок стал ростом и вершину твою выставил среди толстых сучьев, и сердце его возгордилось величием 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за то Я отдал его в руки властителю народов; он поступил с ним как надобно; за беззаконие его Я отверг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срубили его чужеземцы, лютейшие из народов, и повергли его на горы; и на все долины упали ветви его; и сучья его сокрушились на всех лощинах земли, и из-под тени его ушли все народы земли и оставили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 обломках его поместились всякие птицы небесные, и в сучьях были всякие полевые звери.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Это для того, чтобы никакие дерева при водах не величались высоким ростом своим и не поднимали вершины своей из среды толстых сучьев, и чтобы не прилеплялись к ним из-за высоты их дерева, пьющие воду; ибо все они будут преданы смерти, в преисподнюю страну вместе с сынами человеческими, отшедшими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говорит Господь Бог: в тот день, когда он сошел в могилу, Я сделал сетование о нем, затворил ради него бездну и остановил реки ее, и задержал большие воды и омрачил по нем Ливан, и все дерева полевые были в унынии по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Шумом падения его Я привел в трепет народы, когда низвел его в преисподнюю, к отшедшим в могилу, и обрадовались в преисподней стране все дерева Едема, отличные и наилучшие Ливанские, все, пьющие воду;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и они с ним отошли в преисподнюю, к пораженным мечом, и союзники его, жившие под тенью его, среди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 которому из дерев Едемских равнялся ты в славе и величии? Но теперь наравне с деревами Едемскими ты будешь низведен в преисподнюю, будешь лежать среди необрезанных, с пораженными мечом. Это фараон и все множество народа его,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двенадцатом году, в двенадцатом месяце, в первый день месяца,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подними плач о фараоне, царе Египетском, и скажи ему: ты как молодой лев между народами и как чудовище в морях, кидаешься в реках твоих, и мутишь ногами твоими воды, и попираешь потоки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говорит Господь Бог: Я закину на тебя сеть Мою в собрании многих народов, и они вытащат тебя Моею мрежею.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выкину тебя на землю, на открытом поле брошу тебя, и будут садиться на тебя всякие небесные птицы и насыщаться тобою звери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раскидаю мясо твое по горам, и долины наполню твоими трупами.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землю плавания твоего напою кровью твоею до самых гор; и рытвины будут наполнены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когда ты угаснешь, закрою небеса и звезды их помрачу, солнце закрою облаком, и луна не будет светить светом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Все светила, светящиеся на небе, помрачу над тобою и на землю твою наведу тьму,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Приведу в смущение сердце многих народов, когда разглашу о падении твоем между народами, по землям, которых ты не знал.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приведу тобою в ужас многие народы, и цари их содрогнутся о тебе в страхе, когда мечом Моим потрясу перед лицом их, и поминутно будут трепетать каждый за душу свою в день падения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так говорит Господь Бог: меч царя Вавилонского придет на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 мечей сильных падет народ твой; все они – лютейшие из народов, и уничтожат гордость Египта, и погибнет все множество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истреблю весь скот его при великих водах, и вперед не будет мутить их нога человеческая, и копыта скота не будут мутить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дам покой водам их и сделаю, что реки их потекут, как масло,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сделаю землю Египетскую пустынею и когда лишится земля всего, наполняющего ее; когда поражу всех живущих на ней, тогда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 плачевная песнь, которую будут петь; дочери народов будут петь ее; о Египте и обо всем множестве его будут петь ее,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двенадцатом году, в пятнадцатый день того же месяца,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 человеческий! оплачь народ Египетский, и низринь его, его и дочерей знаменитых народов в преисподнюю, с отходящими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Кого ты превосходишь? сойди и лежи с необрезанными.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Те падут среди убитых мечом, и он отдан мечу; влеките его и все множество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Среди преисподней будут говорить о нем и о союзниках его первые из героев; они пали и лежат там между необрезанными, сраженные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Там Ассур и все полчище его, вокруг него гробы их, все пораженные, павшие от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Гробы его поставлены в самой глубине преисподней, и полчище его вокруг гробницы его, все пораженные, павшие от меча, те, которые распространяли ужас на земле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Там Елам со всем множеством своим вокруг гробницы его, все они пораженные, павшие от меча, которые необрезанными сошли в преисподнюю, которые распространили собою ужас на земле живых и несут позор свой с отшедшими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Среди пораженных дали ложе ему со всем множеством его; вокруг него гробы их, все необрезанные, пораженные мечом; и как они распространяли ужас на земле живых, то и несут на себе позор наравне с отшедшими в могилу и положены среди пораженных.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Там Мешех и Фувал со всем множеством своим; вокруг него гробы их, все необрезанные, пораженные мечом, потому что они распространяли ужас на земле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должны ли и они лежать с павшими героями необрезанными, которые с воинским оружием своим сошли в преисподнюю и мечи свои положили себе под головы, и осталось беззаконие их на костях их, потому что они, как сильные, были ужасом на земле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ты будешь сокрушен среди необрезанных и лежать с пораженными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Там Едом и цари его и все князья его, которые при всей своей храбрости положены среди пораженных мечом; они лежат с необрезанными и сошедшими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Там властелины севера, все они и все Сидоняне, которые сошли туда с пораженными, быв посрамлены в могуществе своем, наводившем ужас, и лежат они с необрезанными, пораженными мечом, и несут позор свой с отшедшими в могилу.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Увидит их фараон и утешится о всем множестве своем, пораженном мечом, фараон и все войско его,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Я распространю страх Мой на земле живых, и положен будет фараон и все множество его среди необрезанных с пораженными мечом,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изреки слово к сынам народа твоего и скажи им: если Я на какую-либо землю наведу меч, и народ той земли возьмет из среды себя человека и поставит его у себя стражем;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он, увидев меч, идущий на землю, затрубит в трубу и предостережет народ;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если кто будет слушать голос трубы, но не остережет себя, – то, когда меч придет и захватит его, кровь его будет на его голове.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Голос трубы он слышал, но не остерег себя, кровь его на нем будет; а кто остерегся, тот спас жизнь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же страж видел идущий меч и не затрубил в трубу, и народ не был предостережен, – то, когда придет меч и отнимет у кого из них жизнь, сей схвачен будет за грех свой, но кровь его взыщу от руки стража.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тебя, сын человеческий, Я поставил стражем дому Израилеву, и ты будешь слышать из уст Моих слово и вразумлять их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Я скажу беззаконнику: «беззаконник! ты смертью умрешь», а ты не будешь ничего говорить, чтобы предостеречь беззаконника от пути его, – то беззаконник тот умрет за грех свой, но кровь его взыщу от руки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же ты остерегал беззаконника от пути его, чтобы он обратился от него, но он от пути своего не обратился, – то он умирает за грех свой, а ты спас душу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ты, сын человеческий, скажи дому Израилеву: вы говорите так: «преступления наши и грехи наши на нас, и мы истаеваем в них: как же можем мы жить?»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Скажи им: живу Я, говорит Господь Бог: не хочу смерти грешника, но чтобы грешник обратился от пути своего и жив был. Обратитесь, обратитесь от злых путей ваших; для чего умирать вам, дом Израилев?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ты, сын человеческий, скажи сынам народа твоего: праведность праведника не спасет в день преступления его, и беззаконник за беззаконие свое не падет в день обращения от беззакония своего, равно как и праведник в день согрешения своего не может остаться в живых за свою праведность.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Я скажу праведнику, что он будет жив, а он понадеется на свою праведность и сделает неправду, – то все праведные дела его не помянутся, и он умрет от неправды своей, какую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когда скажу беззаконнику: «ты смертью умрешь», и он обратится от грехов своих и будет творить суд и правду,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этот беззаконник возвратит залог, за похищенное заплатит, будет ходить по законам жизни, не делая ничего худого, – то он будет жив, не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Ни один из грехов его, какие он сделал, не помянется ему; он стал творить суд и правду, он будет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сыны народа твоего говорят: «неправ путь Господа», тогда как их путь неправ.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праведник отступил от праведности своей и начал делать беззаконие, то он умрет за 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когда беззаконник обратился от беззакония своего и стал творить суд и правду, он будет за то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вы говорите: «неправ путь Господа!» Я буду судить вас, дом Израилев, каждого по путям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двенадцатом году нашего переселения, в десятом месяце, в пятый день месяца, пришел ко мне один из спасшихся из Иерусалима и сказал: «разрушен город!»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еще до прихода сего спасшегося вечером была на мне рука Господа, и Он открыл мне уста, прежде нежели тот пришел ко мне поутру. И открылись уста мои, и я уже не был безмолвен.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сын человеческий! живущие на опустелых местах в земле Израилевой говорят: «Авраам был один и получил во владение землю сию, а нас много; итак нам дана земля сия во владение».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Посему скажи им: так говорит Господь Бог: вы едите с кровью и поднимаете глаза ваши к идолам вашим, и проливаете кровь; и хотите владеть землею?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Вы опираетесь на меч ваш, делаете мерзости, оскверняете один жену другого, и хотите владеть землею?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 что скажи им: так говорит Господь Бог: живу Я! те, которые на местах разоренных, падут от меча; а кто в поле, того отдам зверям на съедение; а которые в укреплениях и пещерах, те умрут от моровой язвы.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сделаю землю пустынею из пустынь, и гордое могущество ее престанет, и горы Израилевы опустеют, так что не будет проходящих.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узнают, что Я Господь, когда сделаю землю пустынею из пустынь за все мерзости их, какие они 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о тебе, сын человеческий, сыны народа твоего разговаривают у стен и в дверях домов и говорят один другому, брат брату: «пойдите и послушайте, какое слово вышло от Господа».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они приходят к тебе, как на народное сходбище, и садится перед лицом твоим народ Мой, и слушают слова твои, но не исполняют их; ибо они в устах своих делают из этого забаву, сердце их увлекается за корыстью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вот, ты для них – как забавный певец с приятным голосом и хорошо играющий; они слушают слова твои, но не исполняют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Но когда сбудется, – вот, уже и сбывается, – тогда узнают, что среди них был пророк.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изреки пророчество на пастырей Израилевых, изреки пророчество и скажи им, пастырям: так говорит Господь Бог: горе пастырям Израилевым, которые пасли себя самих! не стадо ли должны пасти пастыри?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 ели тук и волною одевались, откормленных овец закалали, а стада не пасли.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Слабых не укрепляли, и больной овцы не врачевали, и пораненной не перевязывали, и угнанной не возвращали, и потерянной не искали, а правили ими с насилием и жестокостью.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рассеялись они без пастыря и, рассеявшись, сделались пищею всякому зверю полевому.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Блуждают овцы Мои по всем горам и по всякому высокому холму, и по всему лицу земли рассеялись овцы Мои, и никто не разведывает о них, и никто не ищет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Посему, пастыри, выслушайте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Живу Я! говорит Господь Бог; за то, что овцы Мои оставлены были на расхищение и без пастыря сделались овцы Мои пищею всякого зверя полевого, и пастыри Мои не искали овец Моих, и пасли пастыри самих себя, а овец Моих не пасли,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 то, пастыри, выслушайте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говорит Господь Бог: вот, Я – на пастырей, и взыщу овец Моих от руки их, и не дам им более пасти овец, и не будут более пастыри пасти самих себя, и исторгну овец Моих из челюстей их, и не будут они пищею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так говорит Господь Бог: вот, Я Сам отыщу овец Моих и осмотрю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Как пастух поверяет стадо свое в тот день, когда находится среди стада своего рассеянного, так Я пересмотрю овец Моих и высвобожу их из всех мест, в которые они были рассеяны в день облачный и мрачный.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выведу их из народов, и соберу их из стран, и приведу их в землю их, и буду пасти их на горах Израилевых, при потоках и на всех обитаемых местах земли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Буду пасти их на хорошей пажити, и загон их будет на высоких горах Израилевых; там они будут отдыхать в хорошем загоне и будут пастись на тучной пажити, на горах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буду пасти овец Моих и Я буду покоить их,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Потерявшуюся отыщу и угнанную возвращу, и пораненную перевяжу, и больную укреплю, а разжиревшую и буйную истреблю; буду пасти их по правде.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Вас же, овцы Мои, – так говорит Господь Бог, – вот, Я буду судить между овцою и овцою, между бараном и козлом.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Разве мало вам того, что пасетесь на хорошей пажити, а между тем остальное на пажити вашей топчете ногами вашими, пьете чистую воду, а оставшуюся мутите ногами вашими,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так что овцы Мои должны питаться тем, что потоптано ногами вашими, и пить то, что возмущено ногами вашими?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Посему так говорит им Господь Бог: вот, Я Сам буду судить между овцою тучною и овцою тощею.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как вы толкаете боком и плечом и рогами своими бодаете всех слабых, доколе не вытолкаете их вон,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 Я спасу овец Моих, и они не будут уже расхищаемы, и рассужу между овцою и овцою.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поставлю над ними одного пастыря, который будет пасти их, раба Моего Давида; он будет пасти их, и он будет у них пастырем.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Я, Господь, буду их Богом, и раб Мой Давид будет князем среди них. Я, Господь, сказал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заключу с ними завет мира и удалю с земли лютых зверей, так что безопасно будут жить в степи и спать в лесах.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Дарую им и окрестностям холма Моего благословение, и дождь буду ниспосылать в свое время; это будут дожди благословения.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полевое дерево будет давать плод свой, и земля будет давать произведения свои; и будут они безопасны на земле своей, и узнают, что Я Господь, когда сокрушу связи ярма их и освобожу их из руки поработителей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не будут уже добычею для народов, и полевые звери не будут пожирать их; они будут жить безопасно, и никто не будет устрашать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произведу у них насаждение славное, и не будут уже погибать от голода на земле и терпеть посрамления от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узнают, что Я, Господь Бог их, с ними, и они, дом Израилев, Мой народ, говорит Господь Бог,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что вы – овцы Мои, овцы паствы Моей; вы – человеки, а Я Бог ваш,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обрати лицо твое к горе Сеир и изреки на нее пророчество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 ей: так говорит Господь Бог: вот, Я – на тебя, гора Сеир! и простру на тебя руку Мою и сделаю тебя пустою и необитаемою.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Города твои превращу в развалины, и ты сама опустеешь и узнаешь,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как у тебя вечная вражда, и ты предавала сынов Израилевых в руки мечу во время несчастья их, во время окончательной гибели: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это, – живу Я! – говорит Господь Бог, – сделаю тебя кровью, и кровь будет преследовать тебя; так как ты не ненавидела крови, то кровь и будет преследовать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сделаю гору Сеир пустою и безлюдною степью и истреблю на ней приходящего и возвращающегося.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наполню высоты ее убитыми ее; на холмах твоих и в долинах твоих, и во всех рытвинах твоих будут падать сраженные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Сделаю тебя пустынею вечною, и в городах твоих не будут жить,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как ты говорила: «эти два народа и эти две земли будут мои, и мы завладеем ими, хотя и Господь был там»: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за то, – живу Я! – говорит Господь Бог, – поступлю с тобою по мере ненависти твоей и зависти твоей, какую ты выказала из ненависти твоей к ним, и явлю Себя им, когда буду судить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узнаешь, что Я, Господь, слышал все глумления твои, какие ты произносила на горы Израилевы, говоря: «опустели! нам отданы на съедение!»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 величались предо Мною языком вашим и умножали речи ваши против Меня; Я слышал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говорит Господь Бог: когда вся земля будет радоваться, Я сделаю тебя пустынею.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ты радовалась тому, что удел дома Израилева опустел, так сделаю Я и с тобою: опустошена будешь, гора Сеир, и вся Идумея вместе,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ты, сын человеческий, изреки пророчество на горы Израилевы и скажи: горы Израилевы! слушайте слово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 говорит Господь Бог: так как враг говорит о вас: «а! а! и вечные высоты достались нам в удел»,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изреки пророчество и скажи: так говорит Господь Бог: за то, именно за то, что опустошают вас и поглощают вас со всех сторон, чтобы вы сделались достоянием прочих народов и подверглись злоречию и пересудам людей,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это, горы Израилевы, выслушайте слово Господа Бога: так говорит Господь Бог горам и холмам, лощинам и долинам, и опустелым развалинам, и оставленным городам, которые сделались добычею и посмеянием прочим окрестным народам;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 это так говорит Господь Бог: в огне ревности Моей Я изрек слово на прочие народы и на всю Идумею, которые назначили землю Мою во владение себе, с сердечною радостью и с презрением в душе обрекая ее в добычу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Посему изреки пророчество о земле Израилевой и скажи горам и холмам, лощинам и долинам: так говорит Господь Бог: вот, Я изрек сие в ревности Моей и в ярости Моей, потому что вы несете на себе посмеяние от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так говорит Господь Бог: Я поднял руку Мою с клятвою, что народы, которые вокруг вас, сами понесут срам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вы, горы Израилевы, распустите ветви ваши и будете приносить плоды ваши народу Моему Израилю; ибо они скоро придут.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вот, Я к вам обращусь, и вы будете возделываемы и засеваемы.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поселю на вас множество людей, весь дом Израилев, весь, и заселены будут города и застроены развалины.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умножу на вас людей и скот, и они будут плодиться и размножаться, и заселю вас, как было в прежние времена ваши, и буду благотворить вам больше, нежели в прежние времена ваши,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приведу на вас людей, народ Мой, Израиля, и они будут владеть тобою, земля! и ты будешь наследием их и не будешь более делать их бездетными.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говорит Господь Бог: за то, что говорят о вас: «ты – земля, поедающая людей и делающая народ твой бездетным»: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за то уже не будешь поедать людей и народа твоего не будешь вперед делать бездетным,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не будешь более слышать посмеяния от народов, и поругания от племен не понесешь уже на себе, и народа твоего вперед не будешь делать бездетным,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сын человеческий! когда дом Израилев жил на земле своей, он осквернял ее поведением своим и делами своими; путь их пред лицом Моим был как нечистота женщины во время очищения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Я излил на них гнев Мой за кровь, которую они проливали на этой земле, и за то, что они оскверняли ее идолами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Я рассеял их по народам, и они развеяны по землям; Я судил их по путям их и по делам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пришли они к народам, куда пошли, и обесславили святое имя Мое, потому что о них говорят: «они – народ Господа и вышли из земли 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пожалел Я святое имя Мое, которое обесславил дом Израилев у народов, куда пришел.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Посему скажи дому Израилеву: так говорит Господь Бог: не для вас Я сделаю это, дом Израилев, а ради святого имени Моего, которое вы обесславили у народов, куда пришли.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освящу великое имя Мое, бесславимое у народов, среди которых вы обесславили его, и узнают народы, что Я – Господь, говорит Господь Бог, когда явлю на вас святость Мою перед глазами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возьму вас из народов, и соберу вас из всех стран, и приведу вас в землю вашу.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окроплю вас чистою водою, и вы очиститесь от всех скверн ваших, и от всех идолов ваших очищу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дам вам сердце новое, и дух новый дам вам; и возьму из плоти вашей сердце каменное, и дам вам сердце плотяное.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Вложу внутрь вас дух Мой и сделаю то, что вы будете ходить в заповедях Моих и уставы Мои будете соблюдать и выполнять.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будете жить на земле, которую Я дал отцам вашим, и будете Моим народом, и Я буду вашим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освобожу вас от всех нечистот ваших, и призову хлеб, и умножу его, и не дам вам терпеть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умножу плоды на деревах и произведения полей, чтобы вперед не терпеть вам поношения от народов из-за голода.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Тогда вспомните о злых путях ваших и недобрых делах ваших и почувствуете отвращение к самим себе за беззакония ваши и за мерзости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Не ради вас Я сделаю это, говорит Господь Бог, да будет вам известно. Краснейте и стыдитесь путей ваших, дом Израилев.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Так говорит Господь Бог: в тот день, когда очищу вас от всех беззаконий ваших и населю города, и обстроены будут развалины,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опустошенная земля будет возделываема, быв пустынею в глазах всякого мимоходящего,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скажут: «эта опустелая земля сделалась как сад Едемский; и эти развалившиеся и опустелые и разоренные города укреплены и населены».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узнают народы, которые останутся вокруг вас, что Я, Господь, вновь созидаю разрушенное, засаждаю опустелое. Я, Господь, сказал – и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Так говорит Господь Бог: вот, еще и в том явлю милость Мою дому Израилеву, умножу их людьми, как стадо.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Как много бывает жертвенных овец в Иерусалиме во время праздников его, так полны будут людьми опустелые города,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Была на мне рука Господа, и Господь вывел меня духом и поставил меня среди поля, и оно было полно костей,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обвел меня кругом около них, и вот, весьма много их на поверхности поля, и вот, они весьма сухи.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мне: сын человеческий! оживут ли кости сии? Я сказал: Господи Боже! Ты знаешь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мне: изреки пророчество на кости сии и скажи им: «кости сухие! слушайте слово Господне!»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говорит Господь Бог костям сим: вот, Я введу дух в вас, и оживете.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обложу вас жилами, и выращу на вас плоть, и покрою вас кожею, и введу в вас дух, и оживете, и узнаете,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изрек пророчество, как повелено было мне; и когда я пророчествовал, произошел шум, и вот движение, и стали сближаться кости, кость с костью своею.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видел я: и вот, жилы были на них, и плоть выросла, и кожа покрыла их сверху, а духа не было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сказал Он мне: изреки пророчество духу, изреки пророчество, сын человеческий, и скажи духу: так говорит Господь Бог: от четырех ветров приди, дух, и дохни на этих убитых, и они оживут.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я изрек пророчество, как Он повелел мне, и вошел в них дух, и они ожили, и стали на ноги свои – весьма, весьма великое полчище.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Он мне: сын человеческий! кости сии – весь дом Израилев. Вот, они говорят: «иссохли кости наши, и погибла надежда наша, мы оторваны от корня».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Посему изреки пророчество и скажи им: так говорит Господь Бог: вот, Я открою гробы ваши и выведу вас, народ Мой, из гробов ваших и введу вас в землю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узнаете, что Я Господь, когда открою гробы ваши и выведу вас, народ Мой, из гробов ваших,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вложу в вас дух Мой, и оживете, и помещу вас на земле вашей, и узнаете, что Я, Господь, сказал это – и сделал,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ты же, сын человеческий, возьми себе один жезл и напиши на нем: «Иуде и сынам Израилевым, союзным с ним»; и еще возьми жезл и напиши на нем: «Иосифу»; это жезл Ефрема и всего дома Израилева, союзного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сложи их у себя один с другим в один жезл, чтобы они в руке твоей были 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когда спросят у тебя сыны народа твоего: «не объяснишь ли нам, что это у тебя?»,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скажи им: так говорит Господь Бог: вот, Я возьму жезл Иосифов, который в руке Ефрема и союзных с ним колен Израилевых, и приложу их к нему, к жезлу Иуды, и сделаю их одним жезлом, и будут одно в руке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же оба жезла, на которых ты напишешь, будут в руке твоей перед глазами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 скажи им: так говорит Господь Бог: вот, Я возьму сынов Израилевых из среды народов, между которыми они находятся, и соберу их отовсюду и приведу их в землю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На этой земле, на горах Израиля, Я сделаю их одним народом, и один Царь будет царем у всех их, и не будут более двумя народами, и уже не будут вперед разделяться на два царства.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не будут уже осквернять себя идолами своими и мерзостями своими и всякими пороками своими, и освобожу их из всех мест жительства их, где они грешили, и очищу их, и будут Моим народом, и Я буду их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раб Мой Давид будет Царем над ними и Пастырем всех их, и они будут ходить в заповедях Моих, и уставы Мои будут соблюдать и выполнять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будут жить на земле, которую Я дал рабу Моему Иакову, на которой жили отцы их; там будут жить они и дети их, и дети детей их вовеки; и раб Мой Давид будет князем у них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заключу с ними завет мира, завет вечный будет с ними. И устрою их, и размножу их, и поставлю среди них святилище Мое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будет у них жилище Мое, и буду их Богом, а они будут Моим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узнают народы, что Я Господь, освящающий Израиля, когда святилище Мое будет среди них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ко мне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сын человеческий! обрати лицо твое к Гогу в земле Магог, князю Роша, Мешеха и Фувала, и изреки на него пророчество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скажи: так говорит Господь Бог: вот, Я – на тебя, Гог, князь Роша, Мешеха и Фувала!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поверну тебя, и вложу удила в челюсти твои, и выведу тебя и все войско твое, коней и всадников, всех в полном вооружении, большое полчище, в бронях и со щитами, всех, вооруженных мечами,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Персов, Ефиоплян и Ливийцев с ними, всех со щитами и в шлемах,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Гомера со всеми отрядами его, дом Фогарма, от пределов севера, со всеми отрядами его, многие народы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Готовься и снаряжайся, ты и все полчища твои, собравшиеся к тебе, и будь им вождем.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После многих дней ты понадобишься; в последние годы ты придешь в землю, избавленную от меча, собранную из многих народов, на горы Израилевы, которые были в постоянном запустении, но теперь жители ее будут возвращены из народов, и все они будут жить безопасно.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поднимешься, как буря, пойдешь, как туча, чтобы покрыть землю, ты и все полчища твои и многие народы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говорит Господь Бог: в тот день придут тебе на сердце мысли, и ты задумаешь злое предприятие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скажешь: «поднимусь я на землю неогражденную, пойду на беззаботных, живущих беспечно, – все они живут без стен, и нет у них ни запоров, ни дверей,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чтобы произвести грабеж и набрать добычи, наложить руку на вновь заселенные развалины и на народ, собранный из народов, занимающийся хозяйством и торговлею, живущий на вершине земли».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Сава и Дедан и купцы Фарсисские со всеми молодыми львами их скажут тебе: «ты пришел, чтобы произвести грабеж, собрал полчище твое, чтобы набрать добычи, взять серебро и золото, отнять скот и имущество, захватить большую добычу?»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Посему изреки пророчество, сын человеческий, и скажи Гогу: так говорит Господь Бог: не так ли? в тот день, когда народ Мой Израиль будет жить безопасно, ты узнаешь это;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пойдешь с места твоего, от пределов севера, ты и многие народы с тобою, все сидящие на конях, сборище великое и войско многочисленное.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поднимешься на народ Мой, на Израиля, как туча, чтобы покрыть землю: это будет в последние дни, и Я приведу тебя на землю Мою, чтобы народы узнали Меня, когда Я над тобою, Гог, явлю святость Мою пред глазами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говорит Господь Бог: не ты ли тот самый, о котором Я говорил в древние дни чрез рабов Моих, пророков Израилевых, которые пророчествовали в те времена, что Я приведу тебя на 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будет в тот день, когда Гог придет на землю Израилеву, говорит Господь Бог, гнев Мой воспылает в ярости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 ревности Моей, в огне негодования Моего Я сказал: истинно в тот день произойдет великое потрясение на земле Израилевой.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вострепещут от лица Моего рыбы морские и птицы небесные, и звери полевые и все пресмыкающееся, ползающее по земле, и все люди, которые на лице земли, и обрушатся горы, и упадут утесы, и все стены падут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 всем горам Моим призову меч против него, говорит Господь Бог; меч каждого человека будет против брата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буду судиться с ним моровою язвою и кровопролитием, и пролью на него и на полки его и на многие народы, которые с ним, всепотопляющий дождь и каменный град, огонь и серу;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покажу Мое величие и святость Мою, и явлю Себя пред глазами многих народов,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Ты же, сын человеческий, изреки пророчество на Гога и скажи: так говорит Господь Бог: вот, Я – на тебя, Гог, князь Роша, Мешеха и Фувала!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поверну тебя, и поведу тебя, и выведу тебя от краев севера, и приведу тебя на горы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выбью лук твой из левой руки твоей, и выброшу стрелы твои из правой руки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Падешь ты на горах Израилевых, ты и все полки твои, и народы, которые с тобою; отдам тебя на съедение всякого рода хищным птицам и зверям полевым.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открытом поле падешь; ибо Я сказал это,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пошлю огонь на землю Магог и на жителей островов, живущих беспечно, и узнают,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явлю святое имя Мое среди народа Моего, Израиля, и не дам вперед бесславить святого имени Моего, и узнают народы, что Я Господь, Святой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это придет и сбудется, говорит Господь Бог, – это тот день, о котором Я сказал.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жители городов Израилевых выйдут, и разведут огонь, и будут сожигать оружие, щиты и латы, луки и стрелы, и булавы и копья; семь лет будут жечь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не будут носить дров с поля, ни рубить из лесов, но будут жечь только оружие; и ограбят грабителей своих, и оберут обирателей своих,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будет в тот день: дам Гогу место для могилы в Израиле, долину прохожих на восток от моря, и она будет задерживать прохожих; и похоронят там Гога и все полчище его, и будут называть ее долиною полчища Гогова.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дом Израилев семь месяцев будет хоронить их, чтобы очистить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весь народ земли будет хоронить их, и знаменит будет у них день, в который Я прославлю Себя,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назначат людей, которые постоянно обходили бы землю и с помощью прохожих погребали бы оставшихся на поверхности земли, для очищения ее; по прошествии семи месяцев они начнут делать поиски;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когда кто из обходящих землю увидит кость человеческую, то поставит возле нее знак, доколе погребатели не похоронят ее в долине полчища Гогова.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будет имя городу: Гамона [полчище]. И так очистят они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Ты же, сын человеческий, так говорит Господь Бог, скажи всякого рода птицам и всем зверям полевым: собирайтесь и идите, со всех сторон сходитесь к жертве Моей, которую Я заколю для вас, к великой жертве на горах Израилевых; и будете есть мясо и пить кровь.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Мясо мужей сильных будете есть, и будете пить кровь князей земли, баранов, ягнят, козлов и тельцов, всех откормленных на Васане;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будете есть жир до сытости и пить кровь до опьянения от жертвы Моей, которую Я заколю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насытитесь за столом Моим конями и всадниками, мужами сильными и всякими людьми военными,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явлю славу Мою между народами, и все народы увидят суд Мой, который Я произведу, и руку Мою, которую Я наложу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будет знать дом Израилев, что Я – Господь Бог их, от сего дня и далее.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узнают народы, что дом Израилев был переселен за неправду свою; за то, что они поступали вероломно предо Мною, Я сокрыл от них лицо Мое и отдал их в руки врагов их, и все они пали от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За нечистоты их и за их беззаконие Я сделал это с ними и сокрыл от них лицо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Посему так говорит Господь Бог: ныне возвращу плен Иакова, и помилую весь дом Израиля, и возревную по святом имени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почувствуют они бесчестие свое и все беззакония свои, какие делали предо Мною, когда будут жить на земле своей безопасно, и никто не будет устрашать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Я возвращу их из народов, и соберу их из земель врагов их, и явлю в них святость Мою пред глазами многих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узнают, что Я – Господь Бог их, когда, рассеяв их между народами, опять соберу их в землю их и не оставлю уже там ни одного из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не буду уже скрывать от них лица Моего, потому что Я изолью дух Мой на дом Израилев,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двадцать пятом году по переселении нашем, в начале года, в десятый день месяца, в четырнадцатом году по разрушении города, в тот самый день была на мне рука Господа, и Он повел меня туда.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видениях Божиих привел Он меня в землю Израилеву и поставил меня на весьма высокой горе, и на ней, с южной стороны, были как бы городские здания;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привел меня туда. И вот муж, которого вид как бы вид блестящей меди, и льняная вервь в руке его и трость измерения, и стоял он у ворот.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мне этот муж: «сын человеческий! смотри глазами твоими и слушай ушами твоими, и прилагай сердце твое ко всему, что я буду показывать тебе, ибо ты для того и приведен сюда, чтоб я показал тебе это; все, что увидишь, возвести дому Израилеву».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вот, вне храма стена со всех сторон его, и в руке того мужа трость измерения в шесть локтей, считая каждый локоть в локоть с ладонью; и намерил он в этом здании одну трость толщины и одну трость вышины.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 пошел к воротам, обращенным лицом к востоку, и взошел по ступеням их, и нашел меры в одном пороге ворот одну трость ширины и в другом пороге одну трость ширины.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 каждой боковой комнате одна трость длины и одна трость ширины, а между комнатами пять локтей, и в пороге ворот у притвора ворот внутри одна же трость.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смерил он в притворе ворот внутри одну трость,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в притворе у ворот намерил восемь локтей и два локтя в столбах. Этот притвор у ворот со стороны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Боковых комнат у восточных ворот три – с одной стороны и три – с другой; одна мера во всех трех и одна мера в столбах с той и другой стороны.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Ширины в отверстии ворот он намерил десять локтей, а длины ворот – тринадцать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перед комнатами выступ в один локоть, и в один же локоть – с другой стороны выступ; эти комнаты с одной стороны имели шесть локтей и шесть же локтей с другой стороны.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Потом намерил он в воротах от крыши одной комнаты до крыши другой двадцать пять локтей ширины; дверь была против двери.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в столбах он насчитал шестьдесят локтей, в каждом столбе около двора и у ворот,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от передней стороны входа в ворота до передней стороны внутренних ворот – пятьдесят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Решетчатые окна были и в боковых комнатах и в столбах их, внутрь ворот кругом, также и в притворах окна были кругом на внутреннюю сторону, и на столбах – пальмы.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привел он меня на внешний двор, и вот там комнаты, и каменный помост кругом двора был сделан; тридцать комнат на том помосте.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помост этот был по бокам ворот, соответственно длине ворот; этот помост был ниже.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намерил он в ширину от нижних ворот до внешнего края внутреннего двора сто локтей, к востоку и к северу.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измерил также длину и ширину ворот внешнего двора, обращенных лицом к северу,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боковые комнаты при них, три с одной стороны и три с другой; и столбы их, и выступы их были такой же меры, как у прежних ворот: длина их пятьдесят локтей, а ширина двадцать пять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окна их, и выступы их, и пальмы их – той же меры, как у ворот, обращенных лицом к востоку; и входят к ним семью ступенями, и перед ними выступы.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 внутренний двор есть ворота против ворот северных и восточных; и намерил он от ворот до ворот сто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повел меня на юг, и вот там ворота южные; и намерил он в столбах и выступах такую же меру.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окна в них и в преддвериях их такие же, как те окна: длины пятьдесят локтей, а ширины двадцать пять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Подъем к ним – в семь ступеней, и преддверия перед ними; и пальмовые украшения – одно с той стороны и одно с другой на столбах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во внутренний двор были южные ворота; и намерил он от ворот до ворот южных сто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привел он меня через южные ворота во внутренний двор; и намерил в южных воротах ту же меру.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боковые комнаты их, и столбы их, и притворы их – той же меры, и окна в них и в притворах их были кругом; всего в длину пятьдесят локтей, а в ширину двадцать пять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Притворы были кругом длиною в двадцать пять локтей, а шириною в пять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притворы были у них на внешний двор, и пальмы были на столбах их; подъем к ним – в восемь ступеней.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повел меня восточными воротами на внутренний двор; и намерил в этих воротах ту же меру.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боковые комнаты их, и столбы их, и притворы их были той же меры; и окна в них и притворах их были кругом; длина – пятьдесят локтей, а ширина – двадцать пять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Притворы у них были на внешний двор, и пальмы на столбах их с той и другой стороны; подъем к ним – в восемь ступеней.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Потом привел меня к северным воротам и намерил в них ту же меру.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Боковые комнаты при них, столбы их и притворы их, и окна в них были кругом; всего в длину – пятьдесят локтей и в ширину – двадцать пять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Притворы у них были на внешний двор, и пальмы на столбах их с той и с другой стороны; подъем к ним – в восемь ступеней.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Была также комната, со входом в нее, у столбов ворот: там омывают жертвы всесожжения.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А в притворе у ворот два стола с одной стороны и два – с другой стороны, чтобы закалать на них жертвы всесожжения и жертвы за грех и жертвы за преступление.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у наружного бока при входе в отверстие северных ворот были два стола, и у другого бока, подле притвора у ворот, – два стола.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Четыре стола с одной стороны и четыре стола с другой стороны, по бокам ворот: всего восемь столов, на которых закалают жертвы.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четыре стола для приготовления всесожжения были из тесаных камней, длиною в полтора локтя и шириною в полтора локтя, а вышиною в один локоть; на них кладут орудия для заклания жертвы всесожжения и других жертв.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крюки в одну ладонь приделаны были к стенам здания кругом, а на столах клали жертвенное мясо.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Снаружи внутренних ворот были комнаты для певцов; на внутреннем дворе, сбоку северных ворот, одна обращена лицом к югу, а другая, сбоку южных ворот, обращена лицом к северу.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сказал он мне: «эта комната, которая лицом к югу, – для священников, бодрствующих на страже храма;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а комната, которая лицом к северу, – для священников, бодрствующих на страже жертвенника: это сыны Садока, которые одни из сынов Левия приближаются к Господу, чтобы служить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намерил он во дворе сто локтей длины и сто локтей ширины: он был четырехугольный; а перед храмом стоял жертвенник.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привел он меня к притвору храма, и намерил в столбах притвора пять локтей с одной стороны и пять локтей – с другой; а в воротах – три локтя ширины с одной стороны и три локтя – с другой.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Длина притвора – в двадцать локтей, а ширина – в одиннадцать локтей, и всходят в него по десяти ступеням; и были подпоры у столбов, одна с одной стороны, а другая – с другой.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Потом ввел меня в храм и намерил в столбах шесть локтей ширины с одной стороны и шесть локтей ширины с другой стороны, в ширину скинии.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дверях – десять локтей ширины и по бокам дверей пять локтей с одной стороны и пять локтей с другой стороны; и намерил длины в храме сорок локтей, а ширины – двадцать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пошел внутрь, и намерил в столбах у дверей два локтя и в дверях шесть локтей, а ширина двери – в семь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отмерил в нем двадцать локтей в длину и двадцать локтей в ширину храма, и сказал мне: «это – Святое Святых».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намерил в стене храма шесть локтей, а ширины в боковых комнатах, кругом храма, – по четыре локтя.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Боковых комнат было тридцать три, комната подле комнаты; они вдаются в стену, которая у храма для комнат кругом, так что они в связи с нею, но стены самого храма не касаются.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он более и более расширялся кругом вверх боковыми комнатами, потому что окружность храма восходила выше и выше вокруг храма, и потому храм имел большую ширину вверху, и из нижнего этажа восходили в верхний через средний.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я видел верх дома во всю окружность; боковые комнаты в основании имели там меры цельную трость, шесть полных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Ширина стены боковых комнат, выходящих наружу, пять локтей, и открытое пространство есть подле боковых комнат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между комнатами расстояние двадцать локтей кругом всего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Двери боковых комнат ведут на открытое пространство, одни двери – на северную сторону, а другие двери – на южную сторону; а ширина этого открытого пространства – пять локтей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Здание перед площадью на западной стороне – шириною в семьдесят локтей; стена же этого здания – в пять локтей ширины кругом, а длина ее – девяносто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намерил он в храме сто локтей длины, и в площади и в пристройке, и в стенах его также сто локтей длины.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ширина храма по лицевой стороне и площади к востоку сто же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 длине здания перед площадью на задней стороне ее с боковыми комнатами его по ту и другую сторону он намерил сто локтей, со внутренностью храма и притворами двора.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Дверные брусья и решетчатые окна, и боковые комнаты кругом, во всех трех ярусах, против порогов обшиты деревом и от пола по окна; окна были закрыты.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 верха дверей как внутри храма, так и снаружи, и по всей стене кругом, внутри и снаружи, были резные изображения,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сделаны были херувимы и пальмы: пальма между двумя херувимами, и у каждого херувима – два лица.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 одной стороны к пальме обращено лицо человеческое, а с другой стороны к пальме – лицо львиное; так сделано во всем храме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 пола до верха дверей сделаны были херувимы и пальмы, также и по стене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храме были четырехугольные дверные косяки, и святилище имело такой же вид, как я видел.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Жертвенник был деревянный в три локтя вышины и в два локтя длины; и углы его, и подножие его, и стенки его – из дерева. И сказал он мне: «это трапеза, которая пред Господом».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храме и во святилище по две двери,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двери сии о двух досках, обе доски подвижные, две у одной двери и две доски у другой;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сделаны на них, на дверях храма, херувимы и пальмы такие же, какие сделаны по стенам; а перед притвором снаружи был деревянный помост.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решетчатые окна с пальмами, по ту и другую сторону, были по бокам притвора и в боковых комнатах храма и на деревянной обшивке.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вывел меня ко внешнему двору северною дорогою, и привел меня к комнатам, которые против площади и против здания на севере,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 тому месту, которое у северных дверей имеет в длину сто локтей, а в ширину – пятьдесят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Напротив двадцати локтей внутреннего двора и напротив помоста, который на внешнем дворе, были галерея против галереи в три яруса.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перед комнатами – ход в десять локтей ширины, а внутрь – в один локоть; двери их лицом к северу.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Верхние комнаты – уже, потому что галереи отнимают у них несколько против нижних и средних комнат этого здания.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в три яруса, и таких столбов, какие на дворах, нет у них; потому они и сделаны уже против нижних и средних комнат, начиная от пола.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наружная стена напротив этих комнат от внешнего двора, составляющая лицевую сторону комнат, имеет длины пятьдесят локтей;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потому что и комнаты на внешнем дворе занимают длины только пятьдесят локтей, и вот перед храмом сто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снизу – ход к этим комнатам с восточной стороны, когда подходят к ним со внешнего двора.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ширину стены двора к востоку перед площадью и перед зданием были комнаты.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ход перед ними – такой же, как и у тех комнат, которые обращены к северу, такая же длина, как и у тех, и такая же ширина, и все выходы их, и устройство их, и двери их такие же, как и у тех.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Такие же двери, как и у комнат, которые на юг, и для входа в них – дверь у самой дороги, которая шла прямо вдоль стены на восток.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он мне: «комнаты на север и комнаты на юг, которые перед площадью, суть комнаты священные, в которых священники, приближающиеся к Господу, съедают священнейшие жертвы; там же они кладут священнейшие жертвы, и хлебное приношение, и жертву за грех, и жертву за преступление, ибо это – место святое.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войдут туда священники, то они не должны выходить из этого святого места на внешний двор, доколе не оставят там одежд своих, в которых служили, ибо они священны; они должны надеть на себя другие одежды и тогда выходить к народу».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кончил он измерения внутреннего храма, то вывел меня воротами, обращенными лицом к востоку, и стал измерять его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измерил восточную сторону тростью измерения и намерил тростью измерения всего пятьсот тростей;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северной стороне той же тростью измерения намерил всего пятьсот тростей;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южной стороне намерил тростью измерения также пятьсот тростей.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Поворотив к западной стороне, намерил тростью измерения пятьсот тростей.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Со всех четырех сторон он измерил его; кругом него была стена длиною в пятьсот тростей и в пятьсот тростей шириною, чтобы отделить святое место от несвятого.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привел меня к воротам, к тем воротам, которые обращены лицом к востоку.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слава Бога Израилева шла от востока, и глас Его – как шум вод многих, и земля осветилась от славы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Это видение было такое же, какое я видел прежде, точно такое, какое я видел, когда приходил возвестить гибель городу, и видения, подобные видениям, какие видел я у реки Ховара. И я пал на лицо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слава Господа вошла в храм путем ворот, обращенных лицом к востоку.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поднял меня дух, и ввел меня во внутренний двор, и вот, слава Господа наполнила весь храм.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я слышал кого-то, говорящего мне из храма, а тот муж стоял подле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мне: сын человеческий! это место престола Моего и место стопам ног Моих, где Я буду жить среди сынов Израилевых вовеки; и дом Израилев не будет более осквернять святого имени Моего, ни они, ни цари их, блужением своим и трупами царей своих на высотах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Они ставили порог свой у порога Моего и вереи дверей своих подле Моих верей, так что одна стена была между Мною и ими, и оскверняли святое имя Мое мерзостями своими, какие делали, и за то Я погубил их во гневе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теперь они удалят от Меня блужение свое и трупы царей своих, и Я буду жить среди них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Ты, сын человеческий, возвести дому Израилеву о храме сем, чтобы они устыдились беззаконий своих и чтобы сняли с него меру.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если они устыдятся всего того, что делали, то покажи им вид храма и расположение его, и выходы его, и входы его, и все очертания его, и все уставы его, и все образы его, и все законы его, и напиши при глазах их, чтобы они сохраняли все очертания его и все уставы его и поступали по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 закон храма: на вершине горы все пространство его вокруг – Святое Святых; вот закон храма!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 размеры жертвенника локтями, считая локоть в локоть с ладонью: основание в локоть, ширина в локоть же, и пояс по всем краям его в одну пядень; и вот задняя сторона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основания, что в земле, до нижнего выступа – два локтя, а шириною он в один локоть; от малого выступа до большого выступа – четыре локтя, а ширина его – в один локоть.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Самый жертвенник вышиною в четыре локтя; и из жертвенника поднимаются вверх четыре рога.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Жертвенник имеет двенадцать локтей длины и двенадцать ширины; он четырехугольный на все свои четыре стороны.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в площадке четырнадцать локтей длины и четырнадцать ширины на все четыре стороны ее, и вокруг нее пояс в пол-локтя, а основание ее в локоть вокруг, ступени же к нему – с востока.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он мне: сын человеческий! так говорит Господь Бог: вот уставы жертвенника к тому дню, когда он будет сделан для приношения на нем всесожжений и для кропления на него кровью.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Священникам от колена Левиина, которые из племени Садока, приближающимся ко Мне, чтобы служить Мне, говорит Господь Бог, дай тельца из стада волов, в жертву за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возьми крови его, и покропи на четыре рога его, и на четыре угла площадки, и на пояс кругом, и так очисти его и освяти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возьми тельца, в жертву за грех, и сожги его на назначенном месте дома вне святилища.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на другой день в жертву за грех принеси из козьего стада козла без порока, и пусть очистят жертвенник так же, как очищали тельцом.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же кончишь очищение, приведи из стада волов тельца без порока и из стада овец – овна без порока;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принеси их пред лицо Господа; и священники бросят на них соли и вознесут их во всесожжение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Семь дней приноси в жертву за грех по козлу в день; также пусть приносят в жертву по тельцу из стада волов и по овну из стада овец без порока.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Семь дней они должны очищать жертвенник и освящать его и наполнять руки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 окончании же сих дней, в восьмой день и далее, священники будут возносить на жертвеннике ваши всесожжения и благодарственные жертвы; и Я буду милостив к вам,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привел он меня обратно ко внешним воротам святилища, обращенным лицом на восток, и они были затворены.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мне Господь: ворота сии будут затворены, не отворятся, и никакой человек не войдет ими, ибо Господь, Бог Израилев, вошел ими, и они будут затворены.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 до князя, он, как князь, сядет в них, чтобы есть хлеб пред Господом; войдет путем притвора этих ворот и тем же путем выйдет.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 привел меня путем ворот северных пред лицо храма, и я видел, и вот, слава Господа наполняла дом Господа, и пал я на лицо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мне Господь: сын человеческий! прилагай сердце твое ко всему, и смотри глазами твоими, и слушай ушами твоими все, что Я говорю тебе о всех постановлениях дома Господа и всех законах его; и прилагай сердце твое ко входу в храм и ко всем выходам из святилища.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скажи мятежному дому Израилеву: так говорит Господь Бог: довольно вам, дом Израилев, делать все мерзости ваши,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вводить сынов чужой, необрезанных сердцем и необрезанных плотью, чтобы они были в Моем святилище и оскверняли храм Мой, подносить хлеб Мой, тук и кровь и разрушать завет Мой всякими мерзостями вашими.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Вы не исполняли стражи у святынь Моих, а ставили вместо себя их для стражи в Моем святилище.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говорит Господь Бог: никакой сын чужой, необрезанный сердцем и необрезанный плотью, не должен входить во святилище Мое, даже и тот сын чужой, который живет среди сынов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Равно и левиты, которые удалились от Меня во время отступничества Израилева, которые, оставив Меня, блуждали вслед идолов своих, понесут наказание за вину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будут служить во святилище Моем, как сторожа у ворот храма и прислужники у храма; они будут закалать для народа всесожжение и другие жертвы и будут стоять пред ними для служения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 то, что они служили им пред идолами их и были для дома Израилева соблазном к нечестию, Я поднял на них руку Мою, говорит Господь Бог, и они понесут наказание за вину свою;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они не будут приближаться ко Мне, чтобы священнодействовать предо Мною и приступать ко всем святыням Моим, к Святому Святых, но будут нести на себе бесславие свое и мерзости свои, какие 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Сделаю их стражами храма для всех служб его и для всего, что производится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священники из колена Левиина, сыны Садока, которые во время отступления сынов Израилевых от Меня постоянно стояли на страже святилища Моего, те будут приближаться ко Мне, чтобы служить Мне, и будут предстоять пред лицом Моим, чтобы приносить Мне тук и кровь,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будут входить во святилище Мое и приближаться к трапезе Моей, чтобы служить Мне и соблюдать стражу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придут к воротам внутреннего двора, тогда оденутся в одежды льняные, а шерстяное не должно быть на них во время служения их в воротах внутреннего двора и внутри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Увясла на головах их должны быть также льняные; и исподняя одежда на чреслах их должна быть также льняная; в поту они не должны опоясываться.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когда надобно будет выйти на внешний двор, на внешний двор к народу, тогда они должны будут снять одежды свои, в которых они служили, и оставить их в священных комнатах, и одеться в другие одежды, чтобы священными одеждами своими не прикасаться к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головы своей они не должны брить и не должны отпускать волос, а пусть непременно стригут головы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вина не должен пить ни один священник, когда идет во внутренний двор.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Ни вдовы, ни разведенной с мужем они не должны брать себе в жены, а только могут брать себе девиц из племени дома Израилева и вдову, оставшуюся вдовою от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Они должны учить народ Мой отличать священное от несвященного и объяснять им, что нечисто и что чисто.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При спорных делах они должны присутствовать в суде, и по уставам Моим судить их, и наблюдать законы Мои и постановления Мои о всех праздниках Моих, и свято хранить субботы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 мертвому человеку никто из них не должен подходить, чтобы не сделаться нечистым; только ради отца и матери, ради сына и дочери, брата и сестры, которая не была замужем, можно им сделать себя нечистыми.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 очищении же такого еще семь дней надлежит отсчитать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 тот день, когда ему надобно будет приступать ко святыне во внутреннем дворе, чтобы служить при святыне, он должен принести жертву за грех,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что до удела их, то Я – их удел. И владения не давайте им в Израиле: Я – их владение.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Они будут есть от хлебного приношения, от жертвы за грех и жертвы за преступление; и все заклятое у Израиля им же принадлежит.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начатки из всех плодов ваших и всякого рода приношения, из чего ни состояли бы приношения ваши, принадлежат священникам; и начатки молотого вами отдавайте священнику, чтобы над домом твоим почивало благословение.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Никакой мертвечины и ничего, растерзанного зверем, ни из птиц, ни из скота, не должны есть священники.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будете по жребию делить землю на уделы, тогда отделите священный участок Господу в двадцать пять тысяч тростей длины и десять тысяч ширины; да будет свято это место во всем объеме своем,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 него к святилищу отойдет четырехугольник по пятисот тростей кругом, и кругом него площадь в пятьдесят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Из этой меры отмерь двадцать пять тысяч тростей в длину и десять тысяч в ширину, где будет находиться святилище, Святое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Эта священная часть земли принадлежать будет священникам, служителям святилища, приступающим к служению Господу: это будет для них местом для домов и святынею для святилища.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Двадцать пять тысяч тростей длины и десять тысяч ширины будут принадлежать левитам, служителям храма, как их владение для обитания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 владение городу дайте пять тысяч ширины и двадцать пять тысяч длины, против священного места, отделенного Господу; это принадлежать должно всему дому Израилеву.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князю дайте долю по ту и другую сторону, как подле священного места, отделенного Господу, так и подле городского владения, к западу с западной стороны и к востоку с восточной стороны, длиною наравне с одним из оных уделов от западного предела до восточного.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Это его земля, его владение в Израиле, чтобы князья Мои вперед не теснили народа Моего и чтобы предоставили землю дому Израилеву по коленам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говорит Господь Бог: довольно вам, князья Израилевы! отложите обиды и угнетения и творите суд и правду, перестаньте вытеснять народ Мой из владения его,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 будут у вас правильные весы и правильная ефа и правильный бат.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Ефа и бат должны быть одинаковой меры, так чтобы бат вмещал в себе десятую часть хомера и ефа десятую часть хомера; мера их должна определяться по хомеру.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сикле двадцать гер; а двадцать сиклей, двадцать пять сиклей и пятнадцать сиклей составлять будут у вас мину.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 дань, какую вы должны давать князю: шестую часть ефы от хомера пшеницы и шестую часть ефы от хомера ячменя;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постановление об елее: от кора елея десятую часть бата; десять батов составят хомер, потому что в хомере десять батов;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одну овцу от стада в двести овец с тучной пажити Израиля: все это для хлебного приношения и всесожжения, и благодарственной жертвы, в очищение их,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Весь народ земли обязывается делать сие приношение князю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на обязанности князя будут лежать всесожжение и хлебное приношение, и возлияние в праздники и в новомесячия, и в субботы, во все торжества дома Израилева; он должен будет приносить жертву за грех и хлебное приношение, и всесожжение, и жертву благодарственную для очищения дома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Так говорит Господь Бог: в первом месяце, в первый день месяца, возьми из стада волов тельца без порока и очисти святилище.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Священник пусть возьмет крови от этой жертвы за грех и покропит ею на вереи храма и на четыре угла площадки у жертвенника и на вереи ворот внутреннего двора.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 же сделай и в седьмой день месяца за согрешающих умышленно и по простоте, и так очищайте храм.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первом месяце, в четырнадцатый день месяца, должна быть у вас Пасха, праздник семидневный, когда должно есть опресноки.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 этот день князь за себя и за весь народ земли принесет тельца в жертву за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 эти семь дней праздника он должен приносить во всесожжение Господу каждый день по семи тельцов и по семи овнов без порока, и в жертву за грех каждый день по козлу из козьего стада.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Хлебного приношения он должен приносить по ефе на тельца и по ефе на овна и по гину елея на ефу.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седьмом месяце, в пятнадцатый день месяца, в праздник, в течение семи дней он должен приносить то же: такую же жертву за грех, такое же всесожжение и столько же хлебного приношения и столько же елея.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 говорит Господь Бог: ворота внутреннего двора, обращенные лицом к востоку, должны быть заперты в продолжение шести рабочих дней, а в субботний день они должны быть отворены и в день новомесячия должны быть отворены.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Князь пойдет через внешний притвор ворот и станет у вереи этих ворот; и священники совершат его всесожжение и его благодарственную жертву; и он у порога ворот поклонится Господу и выйдет, а ворота остаются незапертыми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народ земли будет поклоняться пред Господом, при входе в ворота, в субботы и новомесячия.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Всесожжение, которое князь принесет Господу в субботний день, должно быть из шести агнцев без порока и из овна без порока;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хлебного приношения ефа на овна, а на агнцев хлебного приношения сколько рука его подаст, а елея гин на ефу.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день новомесячия будут приносимы им из стада волов телец без порока, также шесть агнцев и овен без порока.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Хлебного приношения он принесет ефу на тельца и ефу на овна, а на агнцев сколько рука его подаст, и елея гин на ефу.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приходить будет князь, то должен входить через притвор ворот и тем же путем выходить.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когда народ земли будет приходить пред лицо Господа в праздники, то вошедший северными воротами для поклонения должен выходить воротами южными, а вошедший южными воротами должен выходить воротами северными; он не должен выходить теми же воротами, которыми вошел, а должен выходить противоположными.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князь должен находиться среди них; когда они входят, входит и он; и когда они выходят, выходит и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 праздники и в торжественные дни хлебного приношения от него должно быть по ефе на тельца и по ефе на овна, а на агнцев сколько подаст рука его, и елея по гину на ефу.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если князь, по усердию своему, захочет принести всесожжение или благодарственную жертву Господу, то должны отворить ему ворота, обращенные к востоку, и он совершит свое всесожжение и свою благодарственную жертву так же, как совершил в субботний день, и после сего он выйдет, и по выходе его ворота запрутся.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Каждый день приноси Господу во всесожжение однолетнего агнца без порока; каждое утро приноси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хлебного приношения прилагай к нему каждое утро шестую часть ефы и елея третью часть гина, чтобы растворить муку; таково вечное постановление о хлебном приношении Господу,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Пусть приносят во всесожжение агнца и хлебное приношение и елей каждое утро постоянно.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говорит Господь Бог: если князь дает кому из сыновей своих подарок, то это должно пойти в наследство и его сыновьям; это владение их должно быть наследственным.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Если же он даст из наследия своего кому-либо из рабов своих подарок, то это будет принадлежать ему только до года освобождения и тогда возвратится к князю. Только к сыновьям его должно переходить наследие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князь не может брать из наследственного участка народа, вытесняя их из владения их; из своего только владения он может уделять детям своим, чтобы никто из народа Моего не был изгоняем из своего владения.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привел он меня тем ходом, который сбоку ворот, к священным комнатам для священников, обращенным к северу, и вот там одно место на краю к западу.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мне: «это – место, где священники должны варить жертву за преступление и жертву за грех, где должны печь хлебное приношение, не вынося его на внешний двор, для освящения народа».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вывел меня на внешний двор, и провел меня по четырем углам двора, и вот, в каждом углу двора еще двор.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 всех четырех углах двора были покрытые дворы в сорок локтей длины и тридцать ширины, одной меры во всех четырех углах.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кругом всех их четырех – стены, а у стен сделаны очаги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мне: «вот поварни, в которых служители храма варят жертвы народные».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Потом привел он меня обратно к дверям храма, и вот, из-под порога храма течет вода на восток, ибо храм стоял лицом на восток, и вода текла из-под правого бока храма, по южную сторону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вывел меня северными воротами, и внешним путем обвел меня к внешним воротам, путем, обращенным к востоку; и вот, вода течет по правую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тот муж пошел на восток, то в руке держал шнур, и отмерил тысячу локтей, и повел меня по воде; воды было по лодыжку.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еще отмерил тысячу, и повел меня по воде; воды было по колено. И еще отмерил тысячу, и повел меня; воды было по поясницу.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еще отмерил тысячу, и уже тут был такой поток, через который я не мог идти, потому что вода была так высока, что надлежало плыть, а переходить нельзя было этот поток.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мне: «видел, сын человеческий?» И повел меня обратно к берегу этого потока.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когда я пришел назад, и вот, на берегах потока много было дерев по ту и другую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мне: эта вода течет в восточную сторону земли, сойдет на равнину и войдет в море; и воды его сделаются здоровыми.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всякое живущее существо, пресмыкающееся там, где войдут две струи, будет живо; и рыбы будет весьма много, потому что войдет туда эта вода, и воды в море сделаются здоровыми, и, куда войдет этот поток, все будет живо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будут стоять подле него рыболовы от Ен-Гадди до Эглаима, будут закидывать сети. Рыба будет в своем виде, и, как в большом море, рыбы будет весьма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Болота его и лужи его, которые не сделаются здоровыми, будут оставлены для соли.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 потока по берегам его, с той и другой стороны, будут расти всякие дерева, доставляющие пищу: листья их не будут увядать, и плоды на них не будут истощаться; каждый месяц будут созревать новые, потому что вода для них течет из святилища; плоды их будут употребляемы в пищу, а листья на врачевание.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 говорит Господь Бог: вот распределение, по которому вы должны разделить землю в наследие двенадцати коленам Израилевым: Иосифу два удела.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наследуйте ее, как один, так и другой; так как Я, подняв руку Мою, клялся отдать ее отцам вашим, то и будет земля сия наследием вашим.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вот предел земли: на северном конце, начиная от великого моря, через Хетлон, по дороге в Цедад,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Емаф, Берот, Сивраим, находящийся между Дамасскою и Емафскою областями Гацар-Тихон, который на границе Аврана.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будет граница от моря до Гацар-Енон, граница с Дамаском, и далее на севере область Емаф; и вот северный край.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Черту восточного края ведите между Авраном и Дамаском, между Галаадом и землею Израильскою, по Иордану, от северного края до восточного моря; это восточный край.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южный край с полуденной стороны от Тамары до вод пререкания при Кадисе, и по течению потока до великого моря; это полуденный край на юге.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Западный же предел – великое море, от южной границы до места против Емафа; это западный край.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разделите себе землю сию на уделы по коленам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разделите ее по жребию в наследие себе и иноземцам, живущим у вас, которые родили у вас детей; и они среди сынов Израилевых должны считаться наравне с природными жителями, и они с вами войдут в долю среди колен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котором колене живет иноземец, в том и дайте ему наследие его,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Ezekiel 48:1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имена колен. На северном краю по дороге от Хетлона, ведущей в Емаф, Гацар-Енон, от северной границы Дамаска по пути к Емафу: все это от востока до моря один удел Дану.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Подле границы Дана, от восточного края до западного, это один удел Асиру.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Подле границы Асира, от восточного края до западного, это один удел Неффалиму.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Подле границы Неффалима, от восточного края до западного, это один удел Манассии.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Подле границы Манассии, от восточного края до западного, это один удел Ефрему.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Подле границы Ефрема, от восточного края до западного, это один удел Рувиму.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Подле границы Рувима, от восточного края до западного, это один удел Иуде.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подле границы Иуды, от восточного края до западного, священный участок, шириною в двадцать пять тысяч тростей, а длиною наравне с другими уделами, от восточного края до западного; среди него будет святилище.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Участок, который вы посвятите Господу, длиною будет в двадцать пять тысяч, а шириною в десять тысяч тростей.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этот священный участок должен принадлежать священникам, к северу двадцать пять тысяч и к морю в ширину десять тысяч, и к востоку в ширину десять тысяч, а к югу в длину двадцать пять тысяч тростей, и среди него будет святилище Господне.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Это посвятите священникам из сынов Садока, которые стояли на страже Моей, которые во время отступничества сынов Израилевых не отступили от Меня, как отступили другие левиты.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Им будет принадлежать эта часть земли из священного участка, святыня из святынь, у предела левитов.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левиты получат также у священнического предела двадцать пять тысяч в длину и десять тысяч тростей в ширину; вся длина двадцать пять тысяч, а ширина десять тысяч тростей.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из этой части они не могут ни продать, ни променять; и начатки земли не могут переходить к другим, потому что это – святыня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остальные пять тысяч в ширину с двадцатью пятью тысячами в длину назначаются для города в общее употребление, на заселение и на предместья; город будет в средине.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вот размеры его: северная сторона четыре тысячи пятьсот и южная сторона четыре тысячи пятьсот, восточная сторона четыре тысячи пятьсот и западная сторона четыре тысячи пятьсот тростей.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предместья города к северу двести пятьдесят, и к востоку двести пятьдесят, и к югу двести пятьдесят, и к западу двести пятьдесят тростей.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что остается из длины против священного участка, десять тысяч к востоку и десять тысяч к западу, против священного участка, произведения с этой земли должны быть для продовольствия работающих в городе.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Работать же в городе могут работники из всех колен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Весь отделенный участок в двадцать пять тысяч длины и в двадцать пять тысяч ширины, четырехугольный, выделите в священный удел, со включением владений города;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остальное князю. Как со стороны священного участка, так и со стороны владений города, против двадцати пяти тысяч тростей до восточной границы участка и на запад против двадцати пяти тысяч у западной границы соразмерно с сими уделами, удел князю, так что священный участок и святилище будет в средине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то, что от владений левитских и от владений города остается в промежутке, принадлежит также князю; промежуток между границею Иуды и между границею Вениамина будет принадлежать князю.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Остальное же от колен, от восточного края до западного – один удел Вениамину.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Подле границы Вениамина, от восточного края до западного – один удел Симеону.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Подле границы Симеона, от восточного края до западного – один удел Иссахару.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Подле границы Иссахара, от восточного края до западного – один удел Завулону.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Подле границы Завулона, от восточного края до западного – один удел Гаду.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подле границы Гада на южной стороне идет южный предел от Тамары к водам пререкания при Кадисе, вдоль потока до великого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 земля, которую вы по жребию разделите коленам Израилевым, и вот участки их, говорит Господь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вот выходы города: с северной стороны меры четыре тысячи пятьсот;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ворота города называются именами колен Израилевых; к северу трое ворот: ворота Рувимовы одни, ворота Иудины одни, ворота Левиины 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 восточной стороны меры четыре тысячи пятьсот, и трое ворот: ворота Иосифовы одни, ворота Вениаминовы одни, ворота Дановы одни;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 южной стороны меры четыре тысячи пятьсот, и трое ворот: ворота Симеоновы одни, ворота Иссахаровы одни, ворота Завулоновы 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 морской стороны меры четыре тысячи пятьсот, ворот здесь трое же: ворота Гадовы одни, ворота Асировы одни, ворота Неффалимовы 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Всего кругом восемнадцать тысяч. А имя городу с того дня будет: «Господь там».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