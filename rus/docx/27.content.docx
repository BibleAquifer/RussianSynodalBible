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Daniel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третий год царствования Иоакима, царя Иудейского, пришел Навуходоносор, царь Вавилонский, к Иерусалиму и осадил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предал Господь в руку его Иоакима, царя Иудейского, и часть сосудов дома Божия, и он отправил их в землю Сеннаар, в дом бога своего, и внес эти сосуды в сокровищницу бога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царь Асфеназу, начальнику евнухов своих, чтобы он из сынов Израилевых, из рода царского и княжеского, привел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отроков, у которых нет никакого телесного недостатка, красивых видом, и понятливых для всякой науки, и разумеющих науки, и смышленых и годных служить в чертогах царских, и чтобы научил их книгам и языку Халдейскому.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назначил им царь ежедневную пищу с царского стола и вино, которое сам пил, и велел воспитывать их три года, по истечении которых они должны были предстать пред царя.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Между ними были из сынов Иудиных Даниил, Анания, Мисаил и Азария.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переименовал их начальник евнухов – Даниила Валтасаром, Ананию Седрахом, Мисаила Мисахом и Азарию Авденаго.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Даниил положил в сердце своем не оскверняться яствами со стола царского и вином, какое пьет царь, и потому просил начальника евнухов о том, чтобы не оскверняться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Бог даровал Даниилу милость и благорасположение начальника евнухов;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начальник евнухов сказал Даниилу: боюсь я господина моего, царя, который сам назначил вам пищу и питье; если он увидит лица ваши худощавее, нежели у отроков, сверстников ваших, то вы сделаете голову мою виновною перед царем.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Тогда сказал Даниил Амелсару, которого начальник евнухов приставил к Даниилу, Анании, Мисаилу и Азарии: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сделай опыт над рабами твоими в течение десяти дней; пусть дают нам в пищу овощи и воду для питья;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потом пусть явятся перед тобою лица наши и лица тех отроков, которые питаются царскою пищею, и затем поступай с рабами твоими, как увидишь.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Он послушался их в этом и испытывал их десять дней.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По истечении же десяти дней лица их оказались красивее, и телом они были полнее всех тех отроков, которые питались царскими яствами.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Тогда Амелсар брал их кушанье и вино для питья и давал им овощи.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даровал Бог четырем сим отрокам знание и разумение всякой книги и мудрости, а Даниилу еще даровал разуметь и всякие видения и сны.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По окончании тех дней, когда царь приказал представить их, начальник евнухов представил их Навуходоносору.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царь говорил с ними, и из всех отроков не нашлось подобных Даниилу, Анании, Мисаилу и Азарии, и стали они служить пред царем.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во всяком деле мудрого уразумения, о чем ни спрашивал их царь, он находил их в десять раз выше всех тайноведцев и волхвов, какие были во всем царстве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был там Даниил до первого года царя Кира.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Daniel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Во второй год царствования Навуходоносора снились Навуходоносору сны, и возмутился дух его, и сон удалился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велел царь созвать тайноведцев, и гадателей, и чародеев, и Халдеев, чтобы они рассказали царю сновидения его. Они пришли и стали перед царем.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сказал им царь: сон снился мне, и тревожится дух мой; желаю знать этот сон.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сказали Халдеи царю по-арамейски: царь! вовеки живи! скажи сон рабам твоим, и мы объясним значение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Отвечал царь и сказал Халдеям: слово отступило от меня; если вы не скажете мне сновидения и значения его, то в куски будете изрублены, и дома ваши обратятся в развалины.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Если же расскажете сон и значение его, то получите от меня дары, награду и великую почесть; итак, скажите мне сон и значение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Они вторично отвечали и сказали: да скажет царь рабам своим сновидение, и мы объясним его значение.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Отвечал царь и сказал: верно знаю, что вы хотите выиграть время, потому что видите, что слово отступило от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Так как вы не объявляете мне сновидения, то у вас один умысел: вы собираетесь сказать мне ложь и обман, пока минет время; итак, расскажите мне сон, и тогда я узнаю, что вы можете объяснить мне и значение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Халдеи отвечали царю и сказали: нет на земле человека, который мог бы открыть это дело царю, и потому ни один царь, великий и могущественный, не требовал подобного ни от какого тайноведца, гадателя и Халдея.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Дело, которого царь требует, так трудно, что никто другой не может открыть его царю, кроме богов, которых обитание не с плотью.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Рассвирепел царь и сильно разгневался на это и приказал истребить всех мудрецов Вавилонских.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Когда вышло это повеление, чтобы убивать мудрецов, искали Даниила и товарищей его, чтобы умертвить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Тогда Даниил обратился с советом и мудростью к Ариоху, начальнику царских телохранителей, который вышел убивать мудрецов Вавилонских;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спросил Ариоха, сильного при царе: «почему такое грозное повеление от царя?» Тогда Ариох рассказал все дело Даниилу.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Даниил вошел, и упросил царя дать ему время, и он представит царю толкование сна.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Даниил пришел в дом свой, и рассказал дело Анании, Мисаилу и Азарии, товарищам своим,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чтобы они просили милости у Бога небесного об этой тайне, дабы Даниил и товарищи его не погибли с прочими мудрецами Вавилонскими.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тогда открыта была тайна Даниилу в ночном видении, и Даниил благословил Бога небесного.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сказал Даниил: да будет благословенно имя Господа от века и до века! ибо у Него мудрость и сила;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Он изменяет времена и лета, низлагает царей и поставляет царей; дает мудрость мудрым и разумение разумным;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Он открывает глубокое и сокровенное, знает, что во мраке, и свет обитает с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Славлю и величаю Тебя, Боже отцов моих, что Ты даровал мне мудрость и силу и открыл мне то, о чем мы молили Тебя; ибо Ты открыл нам дело царя.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После сего Даниил вошел к Ариоху, которому царь повелел умертвить мудрецов Вавилонских, пришел и сказал ему: не убивай мудрецов Вавилонских; введи меня к царю, и я открою значение сна.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Тогда Ариох немедленно привел Даниила к царю и сказал ему: я нашел из пленных сынов Иудеи человека, который может открыть царю значение сна.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Царь сказал Даниилу, который назван был Валтасаром: можешь ли ты сказать мне сон, который я видел, и значение его?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Даниил отвечал царю и сказал: тайны, о которой царь спрашивает, не могут открыть царю ни мудрецы, ни обаятели, ни тайноведцы, ни гадатели.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Но есть на небесах Бог, открывающий тайны; и Он открыл царю Навуходоносору, что будет в последние дни. Сон твой и видения главы твоей на ложе твоем были такие: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ты, царь, на ложе твоем думал о том, что будет после сего? и Открывающий тайны показал тебе то, что будет.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А мне тайна сия открыта не потому, чтобы я был мудрее всех живущих, но для того, чтобы открыто было царю разумение и чтобы ты узнал помышления сердца твоего.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Тебе, царь, было такое видение: вот, какой-то большой истукан; огромный был этот истукан, в чрезвычайном блеске стоял он пред тобою, и страшен был вид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У этого истукана голова была из чистого золота, грудь его и руки его – из серебра, чрево его и бедра его медные,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голени его железные, ноги его частью железные, частью глиняные.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Ты видел его, доколе камень не оторвался от горы без содействия рук, ударил в истукана, в железные и глиняные ноги его, и разбил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Тогда все вместе раздробилось: железо, глина, медь, серебро и золото сделались как прах на летних гумнах, и ветер унес их, и следа не осталось от них; а камень, разбивший истукана, сделался великою горою и наполнил всю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Вот сон! Скажем пред царем и значение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Ты, царь, царь царей, которому Бог небесный даровал царство, власть, силу и славу,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и всех сынов человеческих, где бы они ни жили, зверей земных и птиц небесных Он отдал в твои руки и поставил тебя владыкою над всеми ими. Ты – это золотая голова!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После тебя восстанет другое царство, ниже твоего, и еще третье царство, медное, которое будет владычествовать над всею землею.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А четвертое царство будет крепко, как железо; ибо как железо разбивает и раздробляет все, так и оно, подобно всесокрушающему железу, будет раздроблять и сокрушать.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А что ты видел ноги и пальцы на ногах частью из глины горшечной, а частью из железа, то будет царство разделенное, и в нем останется несколько крепости железа, так как ты видел железо, смешанное с горшечною глиною.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как персты ног были частью из железа, а частью из глины, так и царство будет частью крепкое, частью хрупкое.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А что ты видел железо, смешанное с глиною горшечною, это значит, что они смешаются через семя человеческое, но не сольются одно с другим, как железо не смешивается с глиною.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И во дни тех царств Бог небесный воздвигнет царство, которое вовеки не разрушится, и царство это не будет передано другому народу; оно сокрушит и разрушит все царства, а само будет стоять вечно,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так как ты видел, что камень отторгнут был от горы не руками и раздробил железо, медь, глину, серебро и золото. Великий Бог дал знать царю, что будет после сего. И верен этот сон, и точно истолкование 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46</w:t>
      </w:r>
      <w:r>
        <w:rPr>
          <w:lang w:val="ru_RU" w:bidi="ru_RU"/>
        </w:rPr>
        <w:t xml:space="preserve"> Тогда царь Навуходоносор пал на лицо свое и поклонился Даниилу, и велел принести ему дары и благовонные курения.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47</w:t>
      </w:r>
      <w:r>
        <w:rPr>
          <w:lang w:val="ru_RU" w:bidi="ru_RU"/>
        </w:rPr>
        <w:t xml:space="preserve"> И сказал царь Даниилу: истинно Бог ваш есть Бог богов и Владыка царей, открывающий тайны, когда ты мог открыть эту тайну!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48</w:t>
      </w:r>
      <w:r>
        <w:rPr>
          <w:lang w:val="ru_RU" w:bidi="ru_RU"/>
        </w:rPr>
        <w:t xml:space="preserve"> Тогда возвысил царь Даниила и дал ему много больших подарков, и поставил его над всею областью Вавилонскою и главным начальником над всеми мудрецами Вавилонскими.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49</w:t>
      </w:r>
      <w:r>
        <w:rPr>
          <w:lang w:val="ru_RU" w:bidi="ru_RU"/>
        </w:rPr>
        <w:t xml:space="preserve"> Но Даниил просил царя, и он поставил Седраха, Мисаха и Авденаго над делами страны Вавилонской, а Даниил остался при дворе царя.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Daniel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Царь Навуходоносор сделал золотой истукан, вышиною в шестьдесят локтей, шириною в шесть локтей, поставил его на поле Деире, в области Вавилонской.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послал царь Навуходоносор собрать сатрапов, наместников, воевод, верховных судей, казнохранителей, законоведцев, блюстителей суда и всех областных правителей, чтобы они пришли на торжественное открытие истукана, которого поставил царь Навуходоносор.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собрались сатрапы, наместники, военачальники, верховные судьи, казнохранители, законоведцы, блюстители суда и все областные правители на открытие истукана, которого Навуходоносор царь поставил, и стали перед истуканом, которого воздвиг Навуходоносор.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Тогда глашатай громко воскликнул: объявляется вам, народы, племена и языки: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 то время, как услышите звук трубы, свирели, цитры, цевницы, гуслей и симфонии и всяких музыкальных орудий, падите и поклонитесь золотому истукану, которого поставил царь Навуходоносор.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А кто не падет и не поклонится, тотчас брошен будет в печь, раскаленную огнем.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Посему, когда все народы услышали звук трубы, свирели, цитры, цевницы, гуслей и всякого рода музыкальных орудий, то пали все народы, племена и языки и поклонились золотому истукану, которого поставил Навуходоносор царь.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 это самое время приступили некоторые из Халдеев и донесли на Иудеев.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Они сказали царю Навуходоносору: царь, вовеки живи!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Ты, царь, дал повеление, чтобы каждый человек, который услышит звук трубы, свирели, цитры, цевницы, гуслей и симфонии и всякого рода музыкальных орудий, пал и поклонился золотому истукану;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а кто не падет и не поклонится, тот должен быть брошен в печь, раскаленную огнем.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Есть мужи Иудейские, которых ты поставил над делами страны Вавилонской: Седрах, Мисах и Авденаго; эти мужи не повинуются повелению твоему, царь, богам твоим не служат и золотому истукану, которого ты поставил, не поклоняются.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Тогда Навуходоносор во гневе и ярости повелел привести Седраха, Мисаха и Авденаго; и приведены были эти мужи к царю.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Навуходоносор сказал им: с умыслом ли вы, Седрах, Мисах и Авденаго, богам моим не служите и золотому истукану, которого я поставил, не поклоняетесь?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Отныне, если вы готовы, как скоро услышите звук трубы, свирели, цитры, цевницы, гуслей, симфонии и всякого рода музыкальных орудий, падите и поклонитесь истукану, которого я сделал; если же не поклонитесь, то в тот же час брошены будете в печь, раскаленную огнем, и тогда какой Бог избавит вас от руки моей?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отвечали Седрах, Мисах и Авденаго, и сказали царю Навуходоносору: нет нужды нам отвечать тебе на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Бог наш, Которому мы служим, силен спасти нас от печи, раскаленной огнем, и от руки твоей, царь, избавит.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Если же и не будет того, то да будет известно тебе, царь, что мы богам твоим служить не будем и золотому истукану, которого ты поставил, не поклонимся.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Тогда Навуходоносор исполнился ярости, и вид лица его изменился на Седраха, Мисаха и Авденаго, и он повелел разжечь печь в семь раз сильнее, нежели как обыкновенно разжигали ее,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самым сильным мужам из войска своего приказал связать Седраха, Мисаха и Авденаго и бросить их в печь, раскаленную огнем.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Тогда мужи сии связаны были в исподнем и верхнем платье своем, в головных повязках и в прочих одеждах своих, и брошены в печь, раскаленную огнем.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как повеление царя было строго и печь раскалена была чрезвычайно, то пламя огня убило тех людей, которые бросали Седраха, Мисаха и Авденаго.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А сии три мужа, – Седрах, Мисах и Авденаго, – упали в раскаленную огнем печь связанные.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Навуходоносор царь, [услышав, что они поют,] изумился, и поспешно встал, и сказал вельможам своим: не троих ли мужей бросили мы в огонь связанными? Они в ответ сказали царю: истинно так, царь!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На это он сказал: вот, я вижу четырех мужей несвязанных, ходящих среди огня, и нет им вреда; и вид четвертого подобен сыну Божию.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Тогда подошел Навуходоносор к устью печи, раскаленной огнем, и сказал: Седрах, Мисах и Авденаго, рабы Бога Всевышнего! выйдите и подойдите! Тогда Седрах, Мисах и Авденаго вышли из среды огня.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И, собравшись, сатрапы, наместники, военачальники и советники царя усмотрели, что над телами мужей сих огонь не имел силы, и волосы на голове не опалены, и одежды их не изменились, и даже запаха огня не было от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Тогда Навуходоносор сказал: благословен Бог Седраха, Мисаха и Авденаго, Который послал Ангела Своего и избавил рабов Своих, которые надеялись на Него и не послушались царского повеления, и предали тела свои [огню], чтобы не служить и не поклоняться иному богу, кроме Бога своего!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от меня дается повеление, чтобы из всякого народа, племени и языка кто произнесет хулу на Бога Седраха, Мисаха и Авденаго, был изрублен в куски, и дом его обращен в развалины, ибо нет иного бога, который мог бы так спасать.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Тогда царь возвысил Седраха, Мисаха и Авденаго в стране Вавилонской [и возвеличил их и удостоил их начальства над прочими Иудеями в его царстве].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Навуходоносор царь всем народам, племенам и языкам, живущим по всей земле: мир вам да умножится!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Знамения и чудеса, какие совершил надо мною Всевышний Бог, угодно мне возвестить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Как велики знамения Его и как могущественны чудеса Его! Царство Его – царство вечное, и владычество Его – в роды и роды.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Daniel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Я, Навуходоносор, спокоен был в доме моем и благоденствовал в чертогах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Но я видел сон, который устрашил меня, и размышления на ложе моем и видения головы моей смутили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дано было мною повеление привести ко мне всех мудрецов Вавилонских, чтобы они сказали мне значение сна.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Тогда пришли тайноведцы, обаятели, Халдеи и гадатели; я рассказал им сон, но они не могли мне объяснить значения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Наконец вошел ко мне Даниил, которому имя было Валтасар, по имени бога моего, и в котором дух святого Бога; ему рассказал я сон.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Валтасар, глава мудрецов! я знаю, что в тебе дух святого Бога и никакая тайна не затрудняет тебя; объясни мне видения сна моего, который я видел, и значение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Видения же головы моей на ложе моем были такие: я видел, вот, среди земли дерево весьма высокое.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Большое было это дерево и крепкое, и высота его достигала до неба, и оно видимо было до краев всей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Листья его прекрасные, и плодов на нем множество, и пища на нем для всех; под ним находили тень полевые звери, и в ветвях его гнездились птицы небесные, и от него питалась всякая плоть.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видел я в видениях головы моей на ложе моем, и вот, нисшел с небес Бодрствующий и Святой.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Воскликнув громко, Он сказал: «срубите это дерево, обрубите ветви его, стрясите листья с него и разбросайте плоды его; пусть удалятся звери из-под него и птицы с ветвей 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но главный корень его оставьте в земле, и пусть он в узах железных и медных среди полевой травы орошается небесною росою, и с животными пусть будет часть его в траве земной.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Сердце человеческое отнимется от него, и дастся ему сердце звериное, и пройдут над ним семь времен.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Повелением Бодрствующих это определено и по приговору Святых назначено, дабы знали живущие, что Всевышний владычествует над царством человеческим, и дает его кому хочет, и поставляет над ним уничиженного между людьми».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Такой сон видел я, царь Навуходоносор; а ты, Валтасар, скажи значение его, так как никто из мудрецов в моем царстве не мог объяснить его значения, а ты можешь, потому что дух святого Бога в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Тогда Даниил, которому имя Валтасар, около часа пробыл в изумлении, и мысли его смущали его. Царь начал говорить и сказал: Валтасар! да не смущает тебя этот сон и значение его. Валтасар отвечал и сказал: господин мой! твоим бы ненавистникам этот сон, и врагам твоим значение 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Дерево, которое ты видел, которое было большое и крепкое, высотою своею достигало до небес и видимо было по всей земле,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на котором листья были прекрасные и множество плодов и пропитание для всех, под которым обитали звери полевые и в ветвях которого гнездились птицы небесные,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это – ты, царь, возвеличившийся и укрепившийся, и величие твое возросло и достигло до небес, и власть твоя – до краев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А что царь видел Бодрствующего и Святого, сходящего с небес, Который сказал: «срубите дерево и истребите его, только главный корень его оставьте в земле, и пусть он в узах железных и медных среди полевой травы орошается росою небесною, и с полевыми зверями пусть будет часть его, доколе не пройдут над ним семь времен»,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то вот значение этого, царь, и вот определение Всевышнего, которое постигнет господина моего, царя: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тебя отлучат от людей, и обитание твое будет с полевыми зверями; травою будут кормить тебя, как вола, росою небесною ты будешь орошаем, и семь времен пройдут над тобою, доколе познаешь, что Всевышний владычествует над царством человеческим и дает его кому хочет.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А что повелено было оставить главный корень дерева, это значит, что царство твое останется при тебе, когда ты познаешь власть небесную.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Посему, царь, да будет благоугоден тебе совет мой: искупи грехи твои правдою и беззакония твои милосердием к бедным; вот чем может продлиться мир твой.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Все это сбылось над царем Навуходоносором.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По прошествии двенадцати месяцев, расхаживая по царским чертогам в Вавилоне,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царь сказал: это ли не величественный Вавилон, который построил я в дом царства силою моего могущества и в славу моего величия!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Еще речь сия была в устах царя, как был с неба голос: «тебе говорят, царь Навуходоносор: царство отошло от тебя!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И отлучат тебя от людей, и будет обитание твое с полевыми зверями; травою будут кормить тебя, как вола, и семь времен пройдут над тобою, доколе познаешь, что Всевышний владычествует над царством человеческим и дает его кому хочет!»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Тотчас и исполнилось это слово над Навуходоносором, и отлучен он был от людей, ел траву, как вол, и орошалось тело его росою небесною, так что волосы у него выросли как у льва, и ногти у него – как у птицы.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По окончании же дней тех я, Навуходоносор, возвел глаза мои к небу, и разум мой возвратился ко мне; и благословил я Всевышнего, восхвалил и прославил Присносущего, Которого владычество – владычество вечное, и Которого царство – в роды и роды.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И все, живущие на земле, ничего не значат; по воле Своей Он действует как в небесном воинстве, так и у живущих на земле; и нет никого, кто мог бы противиться руке Его и сказать Ему: «что Ты сделал?»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В то время возвратился ко мне разум мой, и к славе царства моего возвратились ко мне сановитость и прежний вид мой; тогда взыскали меня советники мои и вельможи мои, и я восстановлен на царство мое, и величие мое еще более возвысилось.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Ныне я, Навуходоносор, славлю, превозношу и величаю Царя Небесного, Которого все дела истинны и пути праведны и Который силен смирить ходящих гордо.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Daniel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Валтасар царь сделал большое пиршество для тысячи вельмож своих и перед глазами тысячи пил вино.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Вкусив вина, Валтасар приказал принести золотые и серебряные сосуды, которые Навуходоносор, отец его, вынес из храма Иерусалимского, чтобы пить из них царю, вельможам его, женам его и наложницам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Тогда принесли золотые сосуды, которые взяты были из святилища дома Божия в Иерусалиме; и пили из них царь и вельможи его, жены его и наложницы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Пили вино и славили богов золотых и серебряных, медных, железных, деревянных и каменных.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 тот самый час вышли персты руки человеческой и писали против лампады на извести стены чертога царского, и царь видел кисть руки, которая писала.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Тогда царь изменился в лице своем; мысли его смутили его, связи чресл его ослабели, и колени его стали биться одно о другое.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Сильно закричал царь, чтобы привели обаятелей, Халдеев и гадателей. Царь начал говорить и сказал мудрецам Вавилонским: кто прочитает это написанное и объяснит мне значение его, тот будет облечен в багряницу, и золотая цепь будет на шее у него, и третьим властелином будет в царстве.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вошли все мудрецы царя, но не могли прочитать написанного и объяснить царю значения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Царь Валтасар чрезвычайно встревожился, и вид лица его изменился на нем, и вельможи его смутились.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Царица же, по поводу слов царя и вельмож его, вошла в палату пиршества; начала говорить царица и сказала: царь, вовеки живи! да не смущают тебя мысли твои и да не изменяется вид лица твоего!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Есть в царстве твоем муж, в котором дух святого Бога; во дни отца твоего найдены были в нем свет, разум и мудрость, подобная мудрости богов, и царь Навуходоносор, отец твой, поставил его главою тайноведцев, обаятелей, Халдеев и гадателей, – сам отец твой, царь,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потому что в нем, в Данииле, которого царь переименовал Валтасаром, оказались высокий дух, ведение и разум, способный изъяснять сны, толковать загадочное и разрешать узлы. Итак, пусть призовут Даниила, и он объяснит значение.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Тогда введен был Даниил пред царя, и царь начал речь и сказал Даниилу: ты ли Даниил, один из пленных сынов Иудейских, которых отец мой, царь, привел из Иудеи?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Я слышал о тебе, что дух Божий в тебе и свет, и разум, и высокая мудрость найдена в тебе.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Вот, приведены были ко мне мудрецы и обаятели, чтобы прочитать это написанное и объяснить значение его; но они не могли объяснить мне этого.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А о тебе я слышал, что ты можешь объяснять значение и разрешать узлы; итак, если можешь прочитать это написанное и объяснить мне значение его, то облечен будешь в багряницу, и золотая цепь будет на шее твоей, и третьим властелином будешь в царстве.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Тогда отвечал Даниил и сказал царю: дары твои пусть останутся у тебя, и почести отдай другому; а написанное я прочитаю царю и значение объясню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Царь! Всевышний Бог даровал отцу твоему Навуходоносору царство, величие, честь и славу.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Пред величием, которое Он дал ему, все народы, племена и языки трепетали и страшились его: кого хотел, он убивал, и кого хотел, оставлял в живых; кого хотел, возвышал, и кого хотел, унижал.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Но когда сердце его надмилось и дух его ожесточился до дерзости, он был свержен с царского престола своего и лишен славы своей,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отлучен был от сынов человеческих, и сердце его уподобилось звериному, и жил он с дикими ослами; кормили его травою, как вола, и тело его орошаемо было небесною росою, доколе он познал, что над царством человеческим владычествует Всевышний Бог и поставляет над ним кого хочет.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ты, сын его Валтасар, не смирил сердца твоего, хотя знал все это,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но вознесся против Господа небес, и сосуды дома Его принесли к тебе, и ты и вельможи твои, жены твои и наложницы твои пили из них вино, и ты славил богов серебряных и золотых, медных, железных, деревянных и каменных, которые ни видят, ни слышат, ни разумеют; а Бога, в руке Которого дыхание твое и у Которого все пути твои, ты не прославил.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За это и послана от Него кисть руки и начертано это писание.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вот что начертано: МЕНЕ, МЕНЕ, ТЕКЕЛ, УПАРСИН.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Вот и значение слов: МЕНЕ – исчислил Бог царство твое и положил конец ему;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ТЕКЕЛ – ты взвешен на весах и найден очень легким;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ПЕРЕС – разделено царство твое и дано Мидянам и Персам.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Тогда по повелению Валтасара облекли Даниила в багряницу, и возложили золотую цепь на шею его, и провозгласили его третьим властелином в царстве.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В ту же самую ночь Валтасар, царь Халдейский, был убит,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Дарий Мидянин принял царство, будучи шестидесяти двух лет.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Daniel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Угодно было Дарию поставить над царством сто двадцать сатрапов, чтобы они были во всем царстве,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а над ними трех князей, – из которых один был Даниил, – чтобы сатрапы давали им отчет и чтобы царю не было никакого обременения.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Даниил превосходил прочих князей и сатрапов, потому что в нем был высокий дух, и царь помышлял уже поставить его над всем царством.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Тогда князья и сатрапы начали искать предлога к обвинению Даниила по управлению царством; но никакого предлога и погрешностей не могли найти, потому что он был верен, и никакой погрешности или вины не оказывалось в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эти люди сказали: не найти нам предлога против Даниила, если мы не найдем его против него в законе Бога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Тогда эти князья и сатрапы приступили к царю и так сказали ему: царь Дарий! вовеки живи!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Все князья царства, наместники, сатрапы, советники и военачальники согласились между собою, чтобы сделано было царское постановление и издано повеление, чтобы, кто в течение тридцати дней будет просить какого-либо бога или человека, кроме тебя, царь, того бросить в львиный ров.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Итак, утверди, царь, это определение и подпиши указ, чтобы он был неизменен, как закон Мидийский и Персидский, и чтобы он не был нарушен.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Царь Дарий подписал указ и это повеление.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Даниил же, узнав, что подписан такой указ, пошел в дом свой; окна же в горнице его были открыты против Иерусалима, и он три раза в день преклонял колени, и молился своему Богу, и славословил Его, как это делал он и прежде того.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Тогда эти люди подсмотрели и нашли Даниила молящегося и просящего милости пред Богом своим,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потом пришли и сказали царю о царском повелении: не ты ли подписал указ, чтобы всякого человека, который в течение тридцати дней будет просить какого-либо бога или человека, кроме тебя, царь, бросать в львиный ров? Царь отвечал и сказал: это слово твердо, как закон Мидян и Персов, не допускающий изменения.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Тогда отвечали они и сказали царю, что Даниил, который из пленных сынов Иудеи, не обращает внимания ни на тебя, царь, ни на указ, тобою подписанный, но три раза в день молится своими молитвами.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Царь, услышав это, сильно опечалился и положил в сердце своем спасти Даниила, и даже до захождения солнца усиленно старался избавить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Но те люди приступили к царю и сказали ему: знай, царь, что по закону Мидян и Персов никакое определение или постановление, утвержденное царем, не может быть изменено.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Тогда царь повелел, и привели Даниила, и бросили в ров львиный; при этом царь сказал Даниилу: Бог твой, Которому ты неизменно служишь, Он спасет тебя!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принесен был камень и положен на отверстие рва, и царь запечатал его перстнем своим и перстнем вельмож своих, чтобы ничто не переменилось в распоряжении о Данииле.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Затем царь пошел в свой дворец, лег спать без ужина и даже не велел вносить к нему пищи, и сон бежал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Поутру же царь встал на рассвете и поспешно пошел ко рву львиному,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и, подойдя ко рву, жалобным голосом кликнул Даниила, и сказал царь Даниилу: Даниил, раб Бога живого! Бог твой, Которому ты неизменно служишь, мог ли спасти тебя от львов?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Тогда Даниил сказал царю: царь! вовеки живи!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Бог мой послал Ангела Своего и заградил пасть львам, и они не повредили мне, потому что я оказался пред Ним чист, да и перед тобою, царь, я не сделал преступления.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Тогда царь чрезвычайно возрадовался о нем и повелел поднять Даниила изо рва; и поднят был Даниил изо рва, и никакого повреждения не оказалось на нем, потому что он веровал в Бога своего.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приказал царь, и приведены были те люди, которые обвиняли Даниила, и брошены в львиный ров, как они сами, так и дети их и жены их; и они не достигли до дна рва, как львы овладели ими и сокрушили все кости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После того царь Дарий написал всем народам, племенам и языкам, живущим по всей земле: «Мир вам да умножится!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Мною дается повеление, чтобы во всякой области царства моего трепетали и благоговели пред Богом Данииловым, потому что Он есть Бог живой и присносущий, и царство Его несокрушимо, и владычество Его бесконечно.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Он избавляет и спасает, и совершает чудеса и знамения на небе и на земле; Он избавил Даниила от силы львов».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Даниил благоуспевал и в царствование Дария, и в царствование Кира Персидского.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Daniel 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первый год Валтасара, царя Вавилонского, Даниил видел сон и пророческие видения головы своей на ложе своем. Тогда он записал этот сон, изложив сущность дела.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Начав речь, Даниил сказал: видел я в ночном видении моем, и вот, четыре ветра небесных боролись на великом море,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четыре больших зверя вышли из моря, непохожие один на другого.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Первый – как лев, но у него крылья орлиные; я смотрел, доколе не вырваны были у него крылья, и он поднят был от земли, и стал на ноги, как человек, и сердце человеческое дано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вот еще зверь, второй, похожий на медведя, стоял с одной стороны, и три клыка во рту у него, между зубами его; ему сказано так: «встань, ешь мяса много!»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Затем видел я, вот еще зверь, как барс; на спине у него четыре птичьих крыла, и четыре головы были у зверя сего, и власть дана была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После сего видел я в ночных видениях, и вот зверь четвертый, страшный и ужасный и весьма сильный; у него большие железные зубы; он пожирает и сокрушает, остатки же попирает ногами; он отличен был от всех прежних зверей, и десять рогов было у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Я смотрел на эти рога, и вот, вышел между ними еще небольшой рог, и три из прежних рогов с корнем исторгнуты были перед ним, и вот, в этом роге были глаза, как глаза человеческие, и уста, говорящие высокомерно.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Видел я, наконец, что поставлены были престолы, и воссел Ветхий днями; одеяние на Нем было бело, как снег, и волосы главы Его – как чистая волна; престол Его – как пламя огня, колеса Его – пылающий огонь.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Огненная река выходила и проходила пред Ним; тысячи тысяч служили Ему, и тьмы тем предстояли пред Ним; судьи сели, и раскрылись книги.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Видел я тогда, что за изречение высокомерных слов, какие говорил рог, зверь был убит в глазах моих, и тело его сокрушено и предано на сожжение огню.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у прочих зверей отнята власть их, и продолжение жизни дано им только на время и на срок.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Видел я в ночных видениях, вот, с облаками небесными шел как бы Сын человеческий, дошел до Ветхого днями и подведен был к Нему.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Ему дана власть, слава и царство, чтобы все народы, племена и языки служили Ему; владычество Его – владычество вечное, которое не прейдет, и царство Его не разрушится.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Вострепетал дух мой во мне, Данииле, в теле моем, и видения головы моей смутили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Я подошел к одному из предстоящих и спросил у него об истинном значении всего этого, и он стал говорить со мною, и объяснил мне смысл сказанного: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«эти большие звери, которых четыре, означают, что четыре царя восстанут от земли.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Потом примут царство святые Всевышнего и будут владеть царством вовек и во веки веков».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Тогда пожелал я точного объяснения о четвертом звере, который был отличен от всех и очень страшен, с зубами железными и когтями медными, пожирал и сокрушал, а остатки попирал ногами,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о десяти рогах, которые были на голове у него, и о другом, вновь вышедшем, перед которым выпали три, – о том самом роге, у которого были глаза и уста, говорящие высокомерно, и который по виду стал больше прочих.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Я видел, как этот рог вел брань со святыми и превозмогал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доколе не пришел Ветхий днями, и суд дан был святым Всевышнего, и наступило время, чтобы царством овладели святые.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Об этом он сказал: «зверь четвертый – четвертое царство будет на земле, отличное от всех царств, которое будет пожирать всю землю, попирать и сокрушать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А десять рогов значат, что из этого царства восстанут десять царей, и после них восстанет иной, отличный от прежних, и уничижит трех царей,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против Всевышнего будет произносить слова и угнетать святых Всевышнего; даже возмечтает отменить у них праздничные времена и закон, и они преданы будут в руку его до времени и времен и полувремени.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Затем воссядут судьи и отнимут у него власть губить и истреблять до конца.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Царство же и власть и величие царственное во всей поднебесной дано будет народу святых Всевышнего, Которого царство – царство вечное, и все властители будут служить и повиноваться Ему».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Здесь конец слова. Меня, Даниила, сильно смущали размышления мои, и лицо мое изменилось на мне; но слово я сохранил в сердце моем.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Daniel 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третий год царствования Валтасара царя явилось мне, Даниилу, видение после того, которое явилось мне прежде.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видел я в видении, и когда видел, я был в Сузах, престольном городе в области Еламской, и видел я в видении, – как бы я был у реки Улая.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Поднял я глаза мои и увидел: вот, один овен стоит у реки; у него два рога, и рога высокие, но один выше другого, и высший поднялся после.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Видел я, как этот овен бодал к западу и к северу и к югу, и никакой зверь не мог устоять против него, и никто не мог спасти от него; он делал, что хотел, и величался.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Я внимательно смотрел на это, и вот, с запада шел козел по лицу всей земли, не касаясь земли; у этого козла был видный рог между его глазами.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Он пошел на того овна, имеющего рога, которого я видел стоящим у реки, и бросился на него в сильной ярости своей.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я видел, как он, приблизившись к овну, рассвирепел на него и поразил овна, и сломил у него оба рога; и недостало силы у овна устоять против него, и он поверг его на землю и растоптал его, и не было никого, кто мог бы спасти овна от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Тогда козел чрезвычайно возвеличился; но когда он усилился, то сломился большой рог, и на место его вышли четыре, обращенные на четыре ветра небесных.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От одного из них вышел небольшой рог, который чрезвычайно разросся к югу и к востоку и к прекрасной стране,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вознесся до воинства небесного, и низринул на землю часть сего воинства и звезд, и попрал 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даже вознесся на Вождя воинства сего, и отнята была у Него ежедневная жертва, и поругано было место святыни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воинство предано вместе с ежедневною жертвою за нечестие, и он, повергая истину на землю, действовал и успевал.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услышал я одного святого говорящего, и сказал этот святой кому-то, вопрошавшему: «на сколько времени простирается это видение о ежедневной жертве и об опустошительном нечестии, когда святыня и воинство будут попираемы?»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сказал мне: «на две тысячи триста вечеров и утр; и тогда святилище очистится».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было: когда я, Даниил, увидел это видение и искал значения его, вот, стал предо мною как облик мужа.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услышал я от средины Улая голос человеческий, который воззвал и сказал: «Гавриил! объясни ему это видение!»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он подошел к тому месту, где я стоял, и когда он пришел, я ужаснулся и пал на лицо мое; и сказал он мне: «знай, сын человеческий, что видение относится к концу времени!»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когда он говорил со мною, я без чувств лежал лицом моим на земле; но он прикоснулся ко мне и поставил меня на место мое,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сказал: «вот, я открываю тебе, что будет в последние дни гнева; ибо это относится к концу определенного времени.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Овен, которого ты видел с двумя рогами, это цари Мидийский и Персидский.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А козел косматый – царь Греции, а большой рог, который между глазами его, это первый ее царь;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он сломился, и вместо него вышли другие четыре: это – четыре царства восстанут из этого народа, но не с его силою.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Под конец же царства их, когда отступники исполнят меру беззаконий своих, восстанет царь наглый и искусный в коварстве;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 укрепится сила его, хотя и не его силою, и он будет производить удивительные опустошения и успевать и действовать и губить сильных и народ святых,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 при уме его и коварство будет иметь успех в руке его, и сердцем своим он превознесется, и среди мира погубит многих, и против Владыки владык восстанет, но будет сокрушен – не рукою.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Видение же о вечере и утре, о котором сказано, истинно; но ты сокрой это видение, ибо оно относится к отдаленным временам».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я, Даниил, изнемог и болел несколько дней; потом встал и начал заниматься царскими делами; я изумлен был видением сим и не понимал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Daniel 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первый год Дария, сына Ассуирова, из рода Мидийского, который поставлен был царем над царством Халдейским,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 первый год царствования его я, Даниил, сообразил по книгам число лет, о котором было слово Господне к Иеремии пророку, что семьдесят лет исполнятся над опустошением Иерусалима.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обратил я лицо мое к Господу Богу с молитвою и молением, в посте и вретище и пепле.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молился я Господу Богу моему, и исповедовался и сказал: «Молю Тебя, Господи, Боже великий и дивный, хранящий завет и милость любящим Тебя и соблюдающим повеления Твои!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Согрешили мы, поступали беззаконно, действовали нечестиво, упорствовали и отступили от заповедей Твоих и от постановлений Твоих;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не слушали рабов Твоих, пророков, которые Твоим именем говорили царям нашим, и вельможам нашим, и отцам нашим, и всему народу страны.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У Тебя, Господи, правда, а у нас на лицах стыд, как день сей, у каждого Иудея, у жителей Иерусалима и у всего Израиля, у ближних и дальних, во всех странах, куда Ты изгнал их за отступление их, с каким они отступили от Тебя.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Господи! у нас на лицах стыд, у царей наших, у князей наших и у отцов наших, потому что мы согрешили пред Тобою.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А у Господа Бога нашего милосердие и прощение, ибо мы возмутились против Него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не слушали гласа Господа Бога нашего, чтобы поступать по законам Его, которые Он дал нам через рабов Своих, пророков.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весь Израиль преступил закон Твой и отвратился, чтобы не слушать гласа Твоего; и за то излились на нас проклятие и клятва, которые написаны в законе Моисея, раба Божия: ибо мы согрешили пред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Он исполнил слова Свои, которые изрек на нас и на судей наших, судивших нас, наведя на нас великое бедствие, какого не бывало под небесами и какое совершилось над Иерусалимом.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Как написано в законе Моисея, так все это бедствие постигло нас; но мы не умоляли Господа Бога нашего, чтобы нам обратиться от беззаконий наших и уразуметь истину Твою.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Наблюдал Господь это бедствие и навел его на нас: ибо праведен Господь Бог наш во всех делах Своих, которые совершает, но мы не слушали гласа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ныне, Господи Боже наш, изведший народ Твой из земли Египетской рукою сильною и явивший славу Твою, как день сей! согрешили мы, поступали нечестиво.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Господи! по всей правде Твоей да отвратится гнев Твой и негодование Твое от града Твоего, Иерусалима, от святой горы Твоей; ибо за грехи наши и беззакония отцов наших Иерусалим и народ Твой в поругании у всех, окружающих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ныне услыши, Боже наш, молитву раба Твоего и моление его и воззри светлым лицом Твоим на опустошенное святилище Твое, ради Тебя, Господи.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Приклони, Боже мой, ухо Твое и услыши, открой очи Твои и воззри на опустошения наши и на город, на котором наречено имя Твое; ибо мы повергаем моления наши пред Тобою, уповая не на праведность нашу, но на Твое великое милосердие.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Господи! услыши; Господи! прости; Господи! внемли и соверши, не умедли ради Тебя Самого, Боже мой, ибо Твое имя наречено на городе Твоем и на народе Твоем».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когда я еще говорил и молился, и исповедовал грехи мои и грехи народа моего, Израиля, и повергал мольбу мою пред Господом Богом моим о святой горе Бога моего;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когда я еще продолжал молитву, муж Гавриил, которого я видел прежде в видении, быстро прилетев, коснулся меня около времени вечерней жертвы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вразумлял меня, говорил со мною и сказал: «Даниил! теперь я исшел, чтобы научить тебя разумению.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В начале моления твоего вышло слово, и я пришел возвестить его тебе, ибо ты муж желаний; итак, вникни в слово и уразумей видение.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Семьдесят седмин определены для народа твоего и святого города твоего, чтобы покрыто было преступление, запечатаны были грехи и заглажены беззакония, и чтобы приведена была правда вечная, и запечатаны были видение и пророк, и помазан был Святой святых.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Итак, знай и разумей: с того времени, как выйдет повеление о восстановлении Иерусалима, до Христа Владыки семь седмин и шестьдесят две седмины; и возвратится народ, и обстроятся улицы и стены, но в трудные времена.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И по истечении шестидесяти двух седмин предан будет смерти Христос, и не будет; а город и святилище разрушены будут народом вождя, который придет, и конец его будет как от наводнения, и до конца войны будут опустошения.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И утвердит завет для многих одна седмина, а в половине седмины прекратится жертва и приношение, и на крыле святилища будет мерзость запустения, и окончательная предопределенная гибель постигнет опустошителя».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Daniel 10:1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третий год Кира, царя Персидского, было откровение Даниилу, который назывался именем Валтасара; и истинно было это откровение и великой силы. Он понял это откровение и уразумел это видение.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 эти дни я, Даниил, был в сетовании три седмицы дней.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Вкусного хлеба я не ел; мясо и вино не входило в уста мои, и мастями я не умащал себя до исполнения трех седмиц дней.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А в двадцать четвертый день первого месяца был я на берегу большой реки Тигра,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поднял глаза мои, и увидел: вот, один муж, облеченный в льняную одежду, и чресла его опоясаны золотом из Уфаза.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Тело его – как топаз, лицо его – как вид молнии; очи его – как горящие светильники, руки его и ноги его по виду – как блестящая медь, и глас речей его – как голос множества людей.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только один я, Даниил, видел это видение, а бывшие со мною люди не видели этого видения; но сильный страх напал на них, и они убежали, чтобы скрыться.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остался я один и смотрел на это великое видение, но во мне не осталось крепости, и вид лица моего чрезвычайно изменился, не стало во мне бодрости.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услышал я глас слов его; и как только услышал глас слов его, в оцепенении пал я на лицо мое и лежал лицом к земле.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Но вот, коснулась меня рука и поставила меня на колени мои и на длани рук моих.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сказал он мне: «Даниил, муж желаний! вникни в слова, которые я скажу тебе, и стань прямо на ноги твои; ибо к тебе я послан ныне». Когда он сказал мне эти слова, я встал с трепетом.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Но он сказал мне: «не бойся, Даниил; с первого дня, как ты расположил сердце твое, чтобы достигнуть разумения и смирить себя пред Богом твоим, слова твои услышаны, и я пришел бы по словам твоим.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Но князь царства Персидского стоял против меня двадцать один день; но вот, Михаил, один из первых князей, пришел помочь мне, и я остался там при царях Персидских.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 теперь я пришел возвестить тебе, что будет с народом твоим в последние времена, так как видение относится к отдаленным дням».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Когда он говорил мне такие слова, я припал лицом моим к земле и онемел.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Но вот, некто, по виду похожий на сынов человеческих, коснулся уст моих, и я открыл уста мои, стал говорить и сказал стоящему передо мною: «господин мой! от этого видения внутренности мои повернулись во мне, и не стало во мне силы.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как может говорить раб такого господина моего с таким господином моим? ибо во мне нет силы и дыхание замерло во мне».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Тогда снова прикоснулся ко мне тот человеческий облик и укрепил меня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сказал: «не бойся, муж желаний! мир тебе; мужайся, мужайся!» И когда он говорил со мною, я укрепился и сказал: «говори, господин мой; ибо ты укрепил меня».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он сказал: «знаешь ли, для чего я пришел к тебе? Теперь я возвращусь, чтобы бороться с князем Персидским; а когда я выйду, то вот, придет князь Греции.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Впрочем, я возвещу тебе, что начертано в истинном писании; и нет никого, кто поддерживал бы меня в том, кроме Михаила, князя вашего.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Daniel 11:1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Итак, я с первого года Дария Мидянина стал ему подпорою и подкреплением.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Теперь возвещу тебе истину: вот, еще три царя восстанут в Персии; потом четвертый превзойдет всех великим богатством, и когда усилится богатством своим, то поднимет всех против царства Греческого.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восстанет царь могущественный, который будет владычествовать с великою властью, и будет действовать по своей воле.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Но когда он восстанет, царство его разрушится и разделится по четырем ветрам небесным, и не к его потомкам перейдет, и не с тою властью, с какою он владычествовал; ибо раздробится царство его и достанется другим, кроме этих.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усилится южный царь, и один из князей его пересилит его и будет владычествовать, и велико будет владычество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Но через несколько лет они сблизятся, и дочь южного царя придет к царю северному, чтобы установить правильные отношения между ними; но она не удержит силы в руках своих, не устоит и род ее, но преданы будут как она, так и сопровождавшие ее, и рожденный ею, и помогавшие ей в те времена.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 восстанет отрасль от корня ее, придет к войску и войдет в укрепления царя северного, и будет действовать в них, и усилится.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Даже и богов их, истуканы их с драгоценными сосудами их, серебряными и золотыми, увезет в плен в Египет и на несколько лет будет стоять выше царя северного.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Хотя этот и сделает нашествие на царство южного царя, но возвратится в свою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Потом вооружатся сыновья его и соберут многочисленное войско, и один из них быстро пойдет, наводнит и пройдет, и потом, возвращаясь, будет сражаться с ним до укреплений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раздражится южный царь, и выступит, сразится с ним, с царем северным, и выставит большое войско, и предано будет войско в руки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 ободрится войско, и сердце царя вознесется; он низложит многие тысячи, но от этого не будет сильнее.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Ибо царь северный возвратится и выставит войско больше прежнего, и через несколько лет быстро придет с огромным войском и большим богатством.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 те времена многие восстанут против южного царя, и мятежные из сынов твоего народа поднимутся, чтобы исполнилось видение, и падут.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придет царь северный, устроит вал и овладеет укрепленным городом, и не устоят мышцы юга, ни отборное войско его; недостанет силы противостоять.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кто выйдет к нему, будет действовать по воле его, и никто не устоит перед ним; и на славной земле поставит стан свой, и она пострадает от руки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 вознамерится войти со всеми силами царства своего, и праведные с ним, и совершит это; и дочь жен отдаст ему, на погибель ее, но этот замысел не состоится, и ему не будет пользы из того.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Потом обратит лицо свое к островам и овладеет многими; но некий вождь прекратит нанесенный им позор и даже свой позор обратит на него.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Затем он обратит лицо свое на крепости своей земли; но споткнется, падет, и не станет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На место его восстанет некий, который пошлет сборщика податей пройти по царству славы; но и он после немногих дней погибнет, и не от возмущения и не в сражении.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восстанет на место его презренный, и не воздадут ему царских почестей, но он придет без шума и лестью овладеет царством.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И всепотопляющие полчища будут потоплены и сокрушены им, даже и сам вождь завета.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Ибо после того, как он вступит в союз с ним, он будет действовать обманом, и взойдет, и одержит верх с малым народом.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Он войдет в мирные и плодоносные страны и совершит то, чего не делали отцы его и отцы отцов его; добычу, награбленное имущество и богатство будет расточать своим и на крепости будет иметь замыслы свои, но только до времени.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Потом возбудит силы свои и дух свой с многочисленным войском против царя южного, и южный царь выступит на войну с великим и еще более сильным войском, но не устоит, потому что будет против него коварство.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Даже участники трапезы его погубят его, и войско его разольется, и падет много убитых.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У обоих царей сих на сердце будет коварство, и за одним столом будут говорить ложь, но успеха не будет, потому что конец еще отложен до времени.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И отправится он в землю свою с великим богатством и враждебным намерением против святого завета, и он исполнит его и возвратится в свою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В назначенное время опять пойдет он на юг; но последний поход не такой будет, как прежний,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ибо в одно время с ним придут корабли Киттимские; и он упадет духом, и возвратится, и озлобится на святой завет, и исполнит свое намерение, и опять войдет в соглашение с отступниками от святого завета.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И поставлена будет им часть войска, которая осквернит святилище могущества, и прекратит ежедневную жертву, и поставит мерзость запустения.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Поступающих нечестиво против завета он привлечет к себе лестью; но люди, чтущие своего Бога, усилятся и будут действовать.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33</w:t>
      </w:r>
      <w:r>
        <w:rPr>
          <w:lang w:val="ru_RU" w:bidi="ru_RU"/>
        </w:rPr>
        <w:t xml:space="preserve"> И разумные из народа вразумят многих, хотя будут несколько времени страдать от меча и огня, от плена и грабежа;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34</w:t>
      </w:r>
      <w:r>
        <w:rPr>
          <w:lang w:val="ru_RU" w:bidi="ru_RU"/>
        </w:rPr>
        <w:t xml:space="preserve"> и во время страдания своего будут иметь некоторую помощь, и многие присоединятся к ним, но притворно.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35</w:t>
      </w:r>
      <w:r>
        <w:rPr>
          <w:lang w:val="ru_RU" w:bidi="ru_RU"/>
        </w:rPr>
        <w:t xml:space="preserve"> Пострадают некоторые и из разумных для испытания их, очищения и для убеления к последнему времени; ибо есть еще время до срока.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36</w:t>
      </w:r>
      <w:r>
        <w:rPr>
          <w:lang w:val="ru_RU" w:bidi="ru_RU"/>
        </w:rPr>
        <w:t xml:space="preserve"> И будет поступать царь тот по своему произволу, и вознесется и возвеличится выше всякого божества, и о Боге богов станет говорить хульное и будет иметь успех, доколе не совершится гнев: ибо что предопределено, то исполнится.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37</w:t>
      </w:r>
      <w:r>
        <w:rPr>
          <w:lang w:val="ru_RU" w:bidi="ru_RU"/>
        </w:rPr>
        <w:t xml:space="preserve"> И о богах отцов своих он не помыслит, и ни желания жен, ни даже божества никакого не уважит; ибо возвеличит себя выше всех.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38</w:t>
      </w:r>
      <w:r>
        <w:rPr>
          <w:lang w:val="ru_RU" w:bidi="ru_RU"/>
        </w:rPr>
        <w:t xml:space="preserve"> Но богу крепостей на месте его будет он воздавать честь, и этого бога, которого не знали отцы его, он будет чествовать золотом и серебром, и дорогими камнями, и разными драгоценностями,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39</w:t>
      </w:r>
      <w:r>
        <w:rPr>
          <w:lang w:val="ru_RU" w:bidi="ru_RU"/>
        </w:rPr>
        <w:t xml:space="preserve"> и устроит твердую крепость с чужим богом: которые признают его, тем увеличит почести и даст власть над многими, и землю раздаст в награду.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40</w:t>
      </w:r>
      <w:r>
        <w:rPr>
          <w:lang w:val="ru_RU" w:bidi="ru_RU"/>
        </w:rPr>
        <w:t xml:space="preserve"> Под конец же времени сразится с ним царь южный, и царь северный устремится, как буря, на него с колесницами, всадниками и многочисленными кораблями, и нападет на области, наводнит их, и пройдет через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41</w:t>
      </w:r>
      <w:r>
        <w:rPr>
          <w:lang w:val="ru_RU" w:bidi="ru_RU"/>
        </w:rPr>
        <w:t xml:space="preserve"> И войдет он в прекраснейшую из земель, и многие области пострадают, и спасутся от руки его только Едом, Моав и большая часть сынов Аммоновых.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42</w:t>
      </w:r>
      <w:r>
        <w:rPr>
          <w:lang w:val="ru_RU" w:bidi="ru_RU"/>
        </w:rPr>
        <w:t xml:space="preserve"> И прострет руку свою на разные страны; не спасется и земля Египетская.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43</w:t>
      </w:r>
      <w:r>
        <w:rPr>
          <w:lang w:val="ru_RU" w:bidi="ru_RU"/>
        </w:rPr>
        <w:t xml:space="preserve"> И завладеет он сокровищами золота и серебра и разными драгоценностями Египта; Ливийцы и Ефиопляне последуют за 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44</w:t>
      </w:r>
      <w:r>
        <w:rPr>
          <w:lang w:val="ru_RU" w:bidi="ru_RU"/>
        </w:rPr>
        <w:t xml:space="preserve"> Но слухи с востока и севера встревожат его, и выйдет он в величайшей ярости, чтобы истреблять и губить многих,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45</w:t>
      </w:r>
      <w:r>
        <w:rPr>
          <w:lang w:val="ru_RU" w:bidi="ru_RU"/>
        </w:rPr>
        <w:t xml:space="preserve"> и раскинет он царские шатры свои между морем и горою преславного святилища; но придет к своему концу, и никто не поможет ему.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Daniel 12:1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 восстанет в то время Михаил, князь великий, стоящий за сынов народа твоего; и наступит время тяжкое, какого не бывало с тех пор, как существуют люди, до сего времени; но спасутся в это время из народа твоего все, которые найдены будут записанными в книге.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многие из спящих в прахе земли пробудятся, одни для жизни вечной, другие на вечное поругание и посрамление.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разумные будут сиять, как светила на тверди, и обратившие многих к правде – как звезды, вовеки, навсегда.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А ты, Даниил, сокрой слова сии и запечатай книгу сию до последнего времени; многие прочитают ее, и умножится ведение».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Тогда я, Даниил, посмотрел, и вот, стоят двое других, один на этом берегу реки, другой на том берегу реки.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один сказал мужу в льняной одежде, который стоял над водами реки: «когда будет конец этих чудных происшествий?»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слышал я, как муж в льняной одежде, находившийся над водами реки, подняв правую и левую руку к небу, клялся Живущим вовеки, что к концу времени и времен и полувремени, и по совершенном низложении силы народа святого все это совершится.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Я слышал это, но не понял и потому сказал: «господин мой! что же после этого будет?»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отвечал он: «иди, Даниил; ибо сокрыты и запечатаны слова сии до последнего времени.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Многие очистятся, убелятся и переплавлены будут в искушении; нечестивые же будут поступать нечестиво, и не уразумеет сего никто из нечестивых, а мудрые уразумеют.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Со времени прекращения ежедневной жертвы и поставления мерзости запустения пройдет тысяча двести девяносто дней.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Блажен, кто ожидает и достигнет тысячи трехсот тридцати пяти дней.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А ты иди к твоему концу и упокоишься, и восстанешь для получения твоего жребия в конце дней».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