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Hosea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Слово Господне, которое было к Осии, сыну Беериину, во дни Озии, Иоафама, Ахаза, Езекии, царей Иудейских, и во дни Иеровоама, сына Иоасова, царя Израильского.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Начало слова Господня к Осии. И сказал Господь Осии: иди, возьми себе жену блудницу и детей блуда; ибо сильно блудодействует земля сия, отступив от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пошел он и взял Гомерь, дочь Дивлаима; и она зачала и родила ему сына.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Господь сказал ему: нареки ему имя Изреель, потому что еще немного пройдет, и Я взыщу кровь Изрееля с дома Ииуева, и положу конец царству дома Израилева,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будет в тот день, Я сокрушу лук Израилев в долине Изреель.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зачала еще, и родила дочь, и Он сказал ему: нареки ей имя Лорухама; ибо Я уже не буду более миловать дома Израилева, чтобы прощать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дом Иудин помилую и спасу их в Господе Боге их, спасу их ни луком, ни мечом, ни войною, ни конями и всадниками.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И, откормив грудью Непомилованную, она зачала и родила сына.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Он: нареки ему имя Лоамми, потому что вы не Мой народ, и Я не буду вашим [Богом].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будет число сынов Израилевых как песок морской, которого нельзя ни измерить, ни исчислить; и там, где говорили им: «вы не Мой народ», будут говорить им: «вы сыны Бога живого».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соберутся сыны Иудины и сыны Израилевы вместе, и поставят себе одну главу, и выйдут из земли переселения; ибо велик день Изрееля!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Hosea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Говорите братьям вашим: «Мой народ», и сестрам вашим: «Помилованная».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Судитесь с вашею матерью, судитесь; ибо она не жена Моя, и Я не муж ее; пусть она удалит блуд от лица своего и прелюбодеяние от грудей своих,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дабы Я не разоблачил ее донага и не выставил ее, как в день рождения ее, не сделал ее пустынею, не обратил ее в землю сухую и не уморил ее жаждою.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детей ее не помилую, потому что они дети блуда.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блудодействовала мать их и осрамила себя зачавшая их; ибо говорила: «пойду за любовниками моими, которые дают мне хлеб и воду, шерсть и лен, елей и напитки».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За то вот Я загорожу путь ее тернами и обнесу ее оградою, и она не найдет стезей своих,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погонится за любовниками своими, но не догонит их, и будет искать их, но не найдет, и скажет: «пойду я и возвращусь к первому мужу моему; ибо тогда лучше было мне, нежели теперь».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не знала она, что Я, Я давал ей хлеб и вино и елей и умножил у нее серебро и золото, из которого сделали истукана Ваала.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За то Я возьму назад хлеб Мой в его время и вино Мое в его пору и отниму шерсть и лен Мой, чем покрывается нагота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ныне открою срамоту ее пред глазами любовников ее, и никто не исторгнет ее из руки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прекращу у нее всякое веселье, праздники ее и новомесячия ее, и субботы ее, и все торжества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опустошу виноградные лозы ее и смоковницы ее, о которых она говорит: «это у меня подарки, которые надарили мне любовники мои»; и Я превращу их в лес, и полевые звери поедят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накажу ее за дни служения Ваалам, когда она кадила им и, украсив себя серьгами и ожерельями, ходила за любовниками своими, а Меня забывала,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Посему вот и Я увлеку ее, приведу ее в пустыню и буду говорить к сердцу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дам ей оттуда виноградники ее и долину Ахор, в преддверие надежды; и она будет петь там, как во дни юности своей и как в день выхода своего из земли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будет в тот день, говорит Господь, ты будешь звать Меня: «муж мой», и не будешь более звать Меня: «Ваали».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удалю имена Ваалов от уст ее, и не будут более вспоминаемы имена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заключу в то время для них союз с полевыми зверями, и с птицами небесными, и с пресмыкающимися по земле; и лук, и меч, и войну истреблю от земли той и дам им жить в безопасности.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обручу тебя Мне навек, и обручу тебя Мне в правде и суде, в благости и милосердии.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обручу тебя Мне в верности, и ты познаешь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будет в тот день, Я услышу, говорит Господь, услышу небо, и оно услышит землю,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земля услышит хлеб и вино и елей; а сии услышат Изреель.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посею ее для Себя на земле, и помилую Непомилованную, и скажу не Моему народу: «ты – Мой народ», а он скажет: «Ты – мой Бог!»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Hosea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мне Господь: иди еще и полюби женщину, любимую мужем, но прелюбодействующую, подобно тому, как любит Господь сынов Израилевых, а они обращаются к другим богам и любят виноградные лепешки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приобрел я ее себе за пятнадцать сребреников и за хомер ячменя и полхомера ячменя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ей: много дней оставайся у меня; не блуди и не будь с другим; так же и я буду для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долгое время сыны Израилевы будут оставаться без царя и без князя и без жертвы, без жертвенника, без ефода и терафима.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После того обратятся сыны Израилевы и взыщут Господа Бога своего и Давида, царя своего, и будут благоговеть пред Господом и благостью Его в последние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Hosea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Слушайте слово Господне, сыны Израилевы; ибо суд у Господа с жителями сей земли, потому что нет ни истины, ни милосердия, ни Богопознания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Клятва и обман, убийство и воровство, и прелюбодейство крайне распространились, и кровопролитие следует за кровопролитием.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За то восплачет земля сия, и изнемогут все, живущие на ней, со зверями полевыми и птицами небесными, даже и рыбы морские погибнут.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никто не спорь, никто не обличай другого; и твой народ – как спорящие со священником.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ты падешь днем, и пророк падет с тобою ночью, и истреблю матерь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Истреблен будет народ Мой за недостаток ведения: так как ты отверг ведение, то и Я отвергну тебя от священнодействия предо Мною; и как ты забыл закон Бога твоего, то и Я забуду детей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Чем больше они умножаются, тем больше грешат против Меня; славу их обращу в бесславие.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Грехами народа Моего кормятся они, и к беззаконию его стремится душа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что будет с народом, то и со священником; и накажу его по путям его, и воздам ему по делам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Будут есть и не насытятся; будут блудить и не размножатся; ибо оставили служение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Блуд, вино и напитки завладели сердцем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Народ Мой вопрошает свое дерево, и жезл его дает ему ответ; ибо дух блуда ввел их в заблуждение, и, блудодействуя, они отступили от Бога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На вершинах гор они приносят жертвы и на холмах совершают каждение под дубом и тополем и теревинфом, потому что хороша от них тень; поэтому любодействуют дочери ваши и прелюбодействуют невестки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Я оставлю наказывать дочерей ваших, когда они блудодействуют, и невесток ваших, когда они прелюбодействуют, потому что вы сами на стороне блудниц и с любодейцами приносите жертвы, а невежественный народ гибнет.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Если ты, Израиль, блудодействуешь, то пусть не грешил бы Иуда; и не ходите в Галгал, и не восходите в Беф-Авен, и не клянитесь: «жив Господь!»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Ибо, как упрямая телица, упорен стал Израиль; посему будет ли теперь Господь пасти их, как агнцев на пространном пастбище?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Привязался к идолам Ефрем; оставь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Отвратительно пьянство их, совершенно предались блудодеянию; князья их любят постыдное.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Охватит их ветер своими крыльями, и устыдятся они жертв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Hosea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Слушайте это, священники, и внимайте, дом Израилев, и приклоните ухо, дом царя; ибо вам будет суд, потому что вы были западнею в Массифе и сетью, раскинутою на Фаворе.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Глубоко погрязли они в распутстве; но Я накажу всех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Ефрема Я знаю, и Израиль не сокрыт от Меня; ибо ты блудодействуешь, Ефрем, и Израиль осквернился.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Дела их не допускают их обратиться к Богу своему, ибо дух блуда внутри них, и Господа они не познали.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гордость Израиля унижена в глазах их; и Израиль и Ефрем падут от нечестия своего; падет и Иуда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 овцами своими и волами своими пойдут искать Господа и не найдут Его: Он удалился от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Господу они изменили, потому что родили чужих детей; ныне новый месяц поест их с их имуществом.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Вострубите рогом в Гиве, трубою в Раме; возглашайте в Беф-Авене: «за тобою, Вениамин!»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Ефрем сделается пустынею в день наказания; между коленами Израилевыми Я возвестил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Вожди Иудины стали подобны передвигающим межи: изолью на них гнев Мой, как воду.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Угнетен Ефрем, поражен судом; ибо захотел ходить вслед суетных.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буду как моль для Ефрема и как червь для дома Иудина.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увидел Ефрем болезнь свою, и Иуда – свою рану, и пошел Ефрем к Ассуру, и послал к царю Иареву; но он не может исцелить вас и не излечит вас от раны.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Я как лев для Ефрема и как скимен для дома Иудина; Я, Я растерзаю и уйду; унесу, и никто не спасет.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Пойду, возвращусь в Мое место, доколе они не признают себя виновными и не взыщут лица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Hosea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скорби своей они с раннего утра будут искать Меня и говорить: «пойдем и возвратимся к Господу! ибо Он уязвил – и Он исцелит нас, поразил – и перевяжет наши раны;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оживит нас через два дня, в третий день восставит нас, и мы будем жить пред лицом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Итак, познаем, будем стремиться познать Господа; как утренняя заря – явление Его, и Он придет к нам, как дождь, как поздний дождь оросит землю».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Что сделаю тебе, Ефрем? что сделаю тебе, Иуда? благочестие ваше, как утренний туман и как роса, скоро исчезающая.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Посему Я поражал через пророков и бил их словами уст Моих, и суд Мой, как восходящий свет.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Я милости хочу, а не жертвы, и Боговедения более, нежели всесожжений.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Они же, подобно Адаму, нарушили завет и там изменили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Галаад – город нечестивцев, запятнанный кровью.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Как разбойники подстерегают человека, так сборище священников убивают на пути в Сихем и совершают мерзости.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 доме Израиля Я вижу ужасное; там блудодеяние у Ефрема, осквернился Израиль.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тебе, Иуда, назначена жатва, когда Я возвращу плен народа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Hosea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Я врачевал Израиля, открылась неправда Ефрема и злодейство Самарии: ибо они поступают лживо; и входит вор, и разбойник грабит по улицам.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Не помышляют они в сердце своем, что Я помню все злодеяния их; теперь окружают их дела их; они пред лицом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Злодейством своим они увеселяют царя и обманами своими – князей.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Все они пылают прелюбодейством, как печь, растопленная пекарем, который перестает поджигать ее, когда замесит тесто и оно вскиснет.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«День нашего царя!» говорят князья, разгоряченные до болезни вином, а он протягивает руку свою к кощунам.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они коварством своим делают сердце свое подобным печи: пекарь их спит всю ночь, а утром она горит, как пылающий огонь.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Все они распалены, как печь, и пожирают судей своих; все цари их падают, и никто из них не взывает ко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Ефрем смешался с народами, Ефрем стал как неповороченный хлеб.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Чужие пожирали силу его, и он не замечал; седина покрыла его, а он не знает.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гордость Израиля унижена в глазах их, – и при всем том они не обратились к Господу Богу своему и не взыскали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стал Ефрем, как глупый голубь, без сердца: зовут Египтян, идут в Ассирию.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Когда они пойдут, Я закину на них сеть Мою; как птиц небесных низвергну их; накажу их, как слышало собрание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Горе им, что они удалились от Меня; гибель им, что они отпали от Меня! Я спасал их, а они ложь говорили на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не взывали ко Мне сердцем своим, когда вопили на ложах своих; собираются из-за хлеба и вина, а от Меня удаляются.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Я вразумлял их и укреплял мышцы их, а они умышляли злое против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Они обращались, но не к Всевышнему, стали – как неверный лук; падут от меча князья их за дерзость языка своего; это будет посмеянием над ними в земле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Hosea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Трубу к устам твоим! Как орел налетит на дом Господень за то, что они нарушили завет Мой и преступили закон Мой!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 Мне будут взывать: «Боже мой! мы познали Тебя, мы – Израиль».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Отверг Израиль доброе; враг будет преследовать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Поставляли царей сами, без Меня; ставили князей, но без Моего ведома; из серебра своего и золота своего сделали для себя идолов: оттуда гибель.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Оставил тебя телец твой, Самария! воспылал гнев Мой на них; доколе не могут они очиститься?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и он – дело Израиля: художник сделал его, и потому он не бог; в куски обратится телец Самарийский!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Так как они сеяли ветер, то и пожнут бурю: хлеба на корню не будет у него; зерно не даст муки; а если и даст, то чужие проглотят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Поглощен Израиль; теперь они будут среди народов, как негодный сосуд.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Они пошли к Ассуру, как дикий осел, одиноко бродящий; Ефрем приобретал подарками расположение к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Хотя они и посылали дары к народам, но скоро Я соберу их, и они начнут страдать от бремени царя князей;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много жертвенников настроил Ефрем для греха, – ко греху послужили ему эти жертвенники.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Написал Я ему важные законы Мои, но они сочтены им как бы чужие.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 жертвоприношениях Мне они приносят мясо и едят его; Господу неугодны они; ныне Он вспомнит нечестие их и накажет их за грехи их: они возвратятся в Египет.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Забыл Израиль Создателя своего и устроил капища, и Иуда настроил много укрепленных городов; но Я пошлю огонь на города его, и пожрет чертоги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Hosea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 радуйся, Израиль, до восторга, как другие народы, ибо ты блудодействуешь, удалившись от Бога твоего: любишь блудодейные дары на всех гумнах.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Гумно и точило не будут питать их, и надежда на виноградный сок обманет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 будут они жить на земле Господней: Ефрем возвратится в Египет, и в Ассирии будут есть нечистое.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будут возливать Господу вина, и неугодны Ему будут жертвы их; они будут для них как хлеб похоронный: все, которые будут есть его, осквернятся, ибо хлеб их – для души их, а в дом Господень он не войдет.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Что будете делать в день торжества и в день праздника Господня?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вот, они уйдут по причине опустошения; Египет соберет их, Мемфис похоронит их; драгоценностями их из серебра завладеет крапива, колючий терн будет в шатрах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Пришли дни посещения, пришли дни воздаяния; да узнает Израиль, что глуп прорицатель, безумен выдающий себя за вдохновенного, по причине множества беззаконий твоих и великой враждебности.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Ефрем – страж подле Бога моего; пророк – сеть птицелова на всех путях его; соблазн в доме Бога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Глубоко упали они, развратились, как во дни Гивы; Он вспомнит нечестие их, накажет их за грехи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Как виноград в пустыне, Я нашел Израиля; как первую ягоду на смоковнице, в первое время ее, увидел Я отцов ваших, – но они пошли к Ваал-Фегору и предались постыдному, и сами стали мерзкими, как те, которых возлюбили.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У Ефремлян, как птица, улетит слава [чадородия]: ни рождения, ни беременности, ни зачатия [не будет].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хотя бы они и воспитали детей своих, отниму их; ибо горе им, когда удалюсь от них!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Ефрем, как Я видел его до Тира, насажден на прекрасной местности; однако Ефрем выведет детей своих к убийце.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Дай им, Господи: что Ты дашь им? дай им утробу нерождающую и сухие сосцы.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Все зло их – в Галгале: там Я возненавидел их за злые дела их; изгоню их из дома Моего, не буду больше любить их; все князья их – отступники.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Поражен Ефрем; иссох корень их, – не будут приносить они плода, а если и будут рождать, Я умерщвлю вожделенный плод утробы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Отвергнет их Бог мой, потому что они не послушались Его, и будут скитальцами между народами.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Hosea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Израиль – ветвистый виноград, умножает для себя плод: чем более у него плодов, тем более умножает жертвенники; чем лучше земля у него, тем более украшают они кумиры.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Разделилось сердце их, за то они и будут наказаны: Он разрушит жертвенники их, сокрушит кумиры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Теперь они говорят: «нет у нас царя, ибо мы не убоялись Господа; а царь, – что он нам сделает?»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Говорят слова пустые, клянутся ложно, заключают союзы; за то явится суд над ними, как ядовитая трава на бороздах поля.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За тельца Беф-Авена вострепещут жители Самарии; восплачет о нем народ его, и жрецы его, радовавшиеся о нем, будут плакать о славе его, потому что она отойдет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сам он отнесен будет в Ассирию, в дар царю Иареву; постыжен будет Ефрем, и посрамится Израиль от замысла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Исчезнет в Самарии царь ее, как пена на поверхности воды.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истреблены будут высоты Авена, грех Израиля; терние и волчцы вырастут на жертвенниках их, и скажут они горам: «покройте нас», и холмам: «падите на нас».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Больше, нежели во дни Гивы, грешил ты, Израиль; там они устояли; война в Гаваоне против сынов нечестия не постигла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 желанию Моему накажу их, и соберутся против них народы, и они будут связаны за двойное преступление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Ефрем – обученная телица, привычная к молотьбе, и Я Сам возложу ярмо на тучную шею его; на Ефреме будут верхом ездить, Иуда будет пахать, Иаков будет боронить.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Сейте себе в правду и пожнете милость; распахивайте у себя новину, ибо время взыскать Господа, чтобы Он, когда придет, дождем пролил на вас правду.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Вы возделывали нечестие, пожинаете беззаконие, едите плод лжи, потому что ты надеялся на путь твой, на множество ратников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произойдет смятение в народе твоем, и все твердыни твои будут разрушены, как Салман разрушил Бет-Арбел в день брани: мать была убита с детьми.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Вот что причинит вам Вефиль за крайнее нечестие ваше.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Hosea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 заре погибнет царь Израилев! Когда Израиль был юн, Я любил его и из Египта вызвал сына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Звали их, а они уходили прочь от лица их: приносили жертву Ваалам и кадили истуканам.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Я Сам приучал Ефрема ходить, носил его на руках Своих, а они не сознавали, что Я врачевал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Узами человеческими влек Я их, узами любви, и был для них как бы поднимающий ярмо с челюстей их, и ласково подкладывал пищу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 возвратится он в Египет, но Ассур – он будет царем его, потому что они не захотели обратиться ко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падет меч на города его, и истребит затворы его, и пожрет их за умыслы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Народ Мой закоснел в отпадении от Меня, и хотя призывают его к горнему, он не возвышается единодушно.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Как поступлю с тобою, Ефрем? как предам тебя, Израиль? Поступлю ли с тобою, как с Адамою, сделаю ли тебе, что Севоиму? Повернулось во Мне сердце Мое, возгорелась вся жалость Моя!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сделаю по ярости гнева Моего, не истреблю Ефрема, ибо Я – Бог, а не человек; среди тебя – Святой; Я не войду в город.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Вслед Господа пойдут они; как лев, Он даст глас Свой; даст глас Свой, и встрепенутся к Нему сыны с запада,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встрепенутся из Египта, как птицы, и из земли Ассирийской, как голуби, и вселю их в домы их,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Окружил Меня Ефрем ложью и дом Израилев лукавством; Иуда держался еще Бога и верен был со святыми.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Hosea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Ефрем пасет ветер и гоняется за восточным ветром, каждый день умножает ложь и разорение; заключают они союз с Ассуром, и в Египет отвозится елей.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Но и с Иудою у Господа суд, и Он посетит Иакова по путям его, воздаст ему по делам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Еще во чреве матери запинал он брата своего, а возмужав – боролся с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 боролся с Ангелом – и превозмог; плакал и умолял Его; в Вефиле Он нашел нас и там говорил с 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Господь есть Бог Саваоф; Сущий [Иегова] – имя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Обратись и ты к Богу твоему; наблюдай милость и суд и уповай на Бога твоего всегда.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Хананеянин с неверными весами в руке любит обижать;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Ефрем говорит: «однако я разбогател; накопил себе имущества, хотя во всех моих трудах не найдут ничего незаконного, что было бы грехом».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Я, Господь Бог твой от самой земли Египетской, опять поселю тебя в кущах, как во дни праздника.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Я говорил к пророкам, и умножал видения, и чрез пророков употреблял притчи.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Если Галаад сделался Авеном, то они стали суетны, в Галгалах закалали в жертву тельцов, и жертвенники их стояли как груды камней на межах поля.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Убежал Иаков на поля Сирийские, и служил Израиль за жену, и за жену стерег овец.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Чрез пророка вывел Господь Израиля из Египта, и чрез пророка Он охранял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Сильно раздражил Ефрем Господа, и за то кровь его оставит на нем, и поношение его обратит Господь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Hosea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Ефрем говорил, все трепетали. Он был высок в Израиле; но сделался виновным через Ваала и погиб.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ныне прибавили они ко греху: сделали для себя литых истуканов из серебра своего, по понятию своему, – полная работа художников, – и говорят они приносящим жертву людям: «целуйте тельцов!»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За то они будут как утренний туман, как роса, скоро исчезающая, как мякина, свеваемая с гумна, и как дым из трубы.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Я – Господь Бог твой от земли Египетской, – и ты не должен знать другого бога, кроме Меня, и нет спасителя, кроме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 признал тебя в пустыне, в земле жаждущей.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Имея пажити, они были сыты; а когда насыщались, то превозносилось сердце их, и потому они забывали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Я буду для них как лев, как скимен буду подстерегать при дороге.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Буду нападать на них, как лишенная детей медведица, и раздирать вместилище сердца их, и поедать их там, как львица; полевые звери будут терзать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Погубил ты себя, Израиль, ибо только во Мне опора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Где царь твой теперь? Пусть он спасает тебя во всех городах твоих! Где судьи твои, о которых говорил ты: «дай нам царя и начальников»?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Я дал тебе царя во гневе Моем и отнял в негодовании Моем.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Связано в узел беззаконие Ефрема, сбережен его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Муки родильницы постигнут его; он – сын неразумный, иначе не стоял бы долго в положении рождающихся детей.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От власти ада Я искуплю их, от смерти избавлю их. Смерть! где твое жало? ад! где твоя победа? Раскаяния в том не будет у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Хотя Ефрем плодовит между братьями, но придет восточный ветер, поднимется ветер Господень из пустыни, и иссохнет родник его, и иссякнет источник его; он опустошит сокровищницу всех драгоценных сосудов.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Hosea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Опустошена будет Самария, потому что восстала против Бога своего; от меча падут они; младенцы их будут разбиты, и беременные их будут рассечены.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Обратись, Израиль, к Господу Богу твоему; ибо ты упал от нечестия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Возьмите с собою молитвенные слова и обратитесь к Господу; говорите Ему: «отними всякое беззаконие и прими во благо, и мы принесем жертву уст наших.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Ассур не будет уже спасать нас; не станем садиться на коня и не будем более говорить изделию рук наших: боги наши; потому что у Тебя милосердие для сирот».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Уврачую отпадение их, возлюблю их по благоволению; ибо гнев Мой отвратился от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Я буду росою для Израиля; он расцветет, как лилия, и пустит корни свои, как Ливан.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Расширятся ветви его, и будет красота его, как маслины, и благоухание от него, как от Ливана.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Возвратятся сидевшие под тенью его, будут изобиловать хлебом и расцветут, как виноградная лоза, славны будут, как вино Ливанское.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«Что мне еще за дело до идолов?» – скажет Ефрем. Я услышу его и призрю на него; Я буду как зеленеющий кипарис; от Меня будут тебе плоды.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Кто мудр, чтобы разуметь это? кто разумен, чтобы познать это? Ибо правы пути Господни, и праведники ходят по ним, а беззаконные падут на них.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