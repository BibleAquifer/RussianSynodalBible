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Joel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Господне, которое было к Иоилю, сыну Вафуила.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 это, старцы, и внимайте, все жители земли сей: бывало ли такое во дни ваши или во дни отцов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Передайте об этом детям вашим; а дети ваши пусть скажут своим детям, а их дети следующему 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Оставшееся от гусеницы ела саранча, оставшееся от саранчи ели черви, а оставшееся от червей доели жуки.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Пробудитесь, пьяницы, и плачьте и рыдайте, все пьющие вино, о виноградном соке, ибо он отнят от уст ваших!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пришел на землю Мою народ сильный и бесчисленный; зубы у него – зубы львиные, и челюсти у него – как у львицы.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Опустошил он виноградную лозу Мою и смоковницу Мою обломал, ободрал ее догола и бросил; сделались белыми ветви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Рыдай, как молодая жена, препоясавшись вретищем, о муже юности своей!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Прекратилось хлебное приношение и возлияние в доме Господнем; плачут священники, служители Господни.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Опустошено поле, сетует земля; ибо истреблен хлеб, высох виноградный сок, завяла маслина.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Краснейте от стыда, земледельцы, рыдайте, виноградари, о пшенице и ячмене, потому что погибла жатва в поле,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засохла виноградная лоза и смоковница завяла; гранатовое дерево, пальма и яблоня, все дерева в поле посохли; потому и веселье у сынов человеческих исчезло.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Препояшьтесь вретищем и плачьте, священники! рыдайте, служители алтаря! войдите, ночуйте во вретищах, служители Бога моего! ибо не стало в доме Бога вашего хлебного приношения и возлияния.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Назначьте пост, объявите торжественное собрание, созовите старцев и всех жителей страны сей в дом Господа Бога вашего и взывайте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О, какой день! ибо день Господень близок; как опустошение от Всемогущего придет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пред нашими ли глазами отнимается пища, от дома Бога нашего – веселье и радость?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Истлели зерна под глыбами своими, опустели житницы, разрушены кладовые, ибо не стало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стонет скот! уныло ходят стада волов, ибо нет для них пажити; томятся и стада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 Тебе, Господи, взываю; ибо огонь пожрал злачные пастбища пустыни, и пламя попалило все дерева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Даже и животные на поле взывают к Тебе, потому что иссохли потоки вод и огонь истребил пастбища пустыни.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Joel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Трубите трубою на Сионе и бейте тревогу на святой горе Моей; да трепещут все жители земли, ибо наступает день Господень, ибо он близок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день тьмы и мрака, день облачный и туманный: как утренняя заря распространяется по горам народ многочисленный и сильный, какого не бывало от века и после того не будет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Перед ним пожирает огонь, а за ним палит пламя; перед ним земля как сад Едемский, а позади него будет опустошенная степь, и никому не будет спасения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Вид его как вид коней, и скачут они как всадники;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скачут по вершинам гор как бы со стуком колесниц, как бы с треском огненного пламени, пожирающего солому, как сильный народ, выстроенный к битве.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 виде его затрепещут народы, у всех лица побледнеют.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борцы бегут они и как храбрые воины влезают на стену, и каждый идет своею дорогою и не сбивается с путей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давят друг друга, каждый идет своею стезею, и падают на копья, но остаются невредимы.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Бегают по городу, поднимаются на стены, влезают на дома, входят в окна, как 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Перед ними потрясется земля, поколеблется небо; солнце и луна помрачатся, и звезды потеряют свой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Господь даст глас Свой пред воинством Своим, ибо весьма многочисленно полчище Его и могуществен исполнитель слова Его; ибо велик день Господень и весьма страшен, и кто выдержит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и ныне еще говорит Господь: обратитесь ко Мне всем сердцем своим в посте, плаче и рыдании.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Раздирайте сердца ваши, а не одежды ваши, и обратитесь к Господу Богу вашему; ибо Он благ и милосерд, долготерпелив и многомилостив и сожалеет о бедствии.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Кто знает, не сжалится ли Он и не оставит ли благословения, хлебного приношения и возлияния Господу Богу вашему?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Вострубите трубою на Сионе, назначьте пост и объявите торжественное собрание.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Соберите народ, созовите собрание, пригласите старцев, соберите отроков и грудных младенцев; пусть выйдет жених из чертога своего и невеста из своей горницы.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Между притвором и жертвенником да плачут священники, служители Господни, и говорят: «пощади, Господи, народ Твой, не предай наследия Твоего на поругание, чтобы не издевались над ним народы; для чего будут говорить между народами: где Бог их?»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тогда возревнует Господь о земле Своей и пощадит народ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ответит Господь, и скажет народу Своему: вот, Я пошлю вам хлеб и вино и елей, и будете насыщаться ими, и более не отдам вас на поругание народам.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пришедшего от севера удалю от вас и изгоню в землю безводную и пустую, переднее полчище его – в море восточное, а заднее – в море западное, и пойдет от него зловоние, и поднимется от него смрад, так как он много наделал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бойся, земля: радуйся и веселись, ибо Господь велик, чтобы совершить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бойтесь, животные, ибо пастбища пустыни произрастят траву, дерево принесет плод свой, смоковница и виноградная лоза окажут свою силу.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вы, чада Сиона, радуйтесь и веселитесь о Господе Боге вашем; ибо Он даст вам дождь в меру и будет ниспосылать вам дождь, дождь ранний и поздний, как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наполнятся гумна хлебом, и переполнятся подточилия виноградным соком и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воздам вам за те годы, которые пожирали саранча, черви, жуки и гусеница, великое войско Мое, которое послал Я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до сытости будете есть и насыщаться и славить имя Господа Бога вашего, Который дивное соделал с вами, и не посрамится народ Мой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узнаете, что Я – посреди Израиля, и Я – Господь Бог ваш, и нет другого, и Мой народ не посрамится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будет после того, излию от Духа Моего на всякую плоть, и будут пророчествовать сыны ваши и дочери ваши; старцам вашим будут сниться сны, и юноши ваши будут видеть видения.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также на рабов и на рабынь в те дни излию от Духа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покажу знамения на небе и на земле: кровь и огонь и столпы дыма.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Солнце превратится во тьму и луна – в кровь, прежде нежели наступит день Господень, великий и страшный.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будет: всякий, кто призовет имя Господне, спасется; ибо на горе Сионе и в Иерусалиме будет спасение, как сказал Господь, и у остальных, которых призовет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Joel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вот, в те дни и в то самое время, когда Я возвращу плен Иуды и Иерусалима,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соберу все народы, и приведу их в долину Иосафата, и там произведу над ними суд за народ Мой и за наследие Мое, Израиля, который они рассеяли между народами, и землю Мою разделили.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 народе Моем они бросали жребий, и отдавали отрока за блудницу, и продавали отроковицу за вино, и пили.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что вы Мне, Тир и Сидон и все округи Филистимские? Хотите ли воздать Мне возмездие? хотите ли воздать Мне? Легко и скоро Я обращу возмездие ваше на головы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что вы взяли серебро Мое и золото Мое, и наилучшие драгоценности Мои внесли в капища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сынов Иуды и сынов Иерусалима продавали сынам Еллинов, чтобы удалить их от пределов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подниму их из того места, куда вы продали их, и обращу мзду вашу на голову вашу.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предам сыновей ваших и дочерей ваших в руки сынов Иуды, и они продадут их Савеям, народу отдаленному; так Господь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Провозгласите об этом между народами, приготовьтесь к войне, возбудите храбрых; пусть выступят, поднимутся все ратоборцы.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Перекуйте орала ваши на мечи и серпы ваши на копья; слабый пусть говорит: «я силен».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Спешите и сходитесь, все народы окрестные, и соберитесь; туда, Господи, веди Твоих героев.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Пусть воспрянут народы и низойдут в долину Иосафата; ибо там Я воссяду, чтобы судить все народы отовсюду.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Пустите в дело серпы, ибо жатва созрела; идите, спуститесь, ибо точило полно и подточилия переливаются, потому что злоба их велика.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Толпы, толпы в долине суда! ибо близок день Господень к долине суда!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Солнце и луна померкнут, и звезды потеряют блеск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возгремит Господь с Сиона, и даст глас Свой из Иерусалима; содрогнутся небо и земля; но Господь будет защитою для народа Своего и обороною для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узнаете, что Я – Господь Бог ваш, обитающий на Сионе, на святой горе Моей; и будет Иерусалим святынею, и не будут уже иноплеменники проходить через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будет в тот день: горы будут капать вином и холмы потекут молоком, и все русла Иудейские наполнятся водою, а из дома Господня выйдет источник и будет напоять долину Ситтим.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Египет сделается пустынею, и Едом будет пустою степью – за то, что они притесняли сынов Иудиных и проливали невинную кровь в земле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Иуда будет жить вечно, и Иерусалим –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смою кровь их, которую не смыл еще, и Господь будет обитать на Сионе.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