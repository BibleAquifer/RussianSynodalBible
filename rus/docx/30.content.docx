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Amos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Слова Амоса, одного из пастухов Фекойских, которые он слышал в видении об Израиле во дни Озии, царя Иудейского, и во дни Иеровоама, сына Иоасова, царя Израильского, за два года перед землетрясением.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он: Господь возгремит с Сиона и даст глас Свой из Иерусалима, и восплачут хижины пастухов, и иссохнет вершина Кармила.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Так говорит Господь: за три преступления Дамаска и за четыре не пощажу его, потому что они молотили Галаад железными молотилами.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пошлю огонь на дом Азаила, и пожрет он чертоги Венадада.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сокрушу затворы Дамаска, и истреблю жителей долины Авен и держащего скипетр – из дома Еденова, и пойдет народ Арамейский в плен в Кир,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Так говорит Господь: за три преступления Газы и за четыре не пощажу ее, потому что они вывели всех в плен, чтобы предать их Едому.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пошлю огонь в стены Газы, и пожрет чертоги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истреблю жителей Азота и держащего скипетр в Аскалоне, и обращу руку Мою на Екрон, и погибнет остаток Филистимлян,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Так говорит Господь: за три преступления Тира и за четыре не пощажу его, потому что они передали всех пленных Едому и не вспомнили братского союза.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Пошлю огонь в стены Тира, и пожрет чертоги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 говорит Господь: за три преступления Едома и за четыре не пощажу его, потому что он преследовал брата своего мечом, подавил чувства родства, свирепствовал постоянно во гневе своем и всегда сохранял ярость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пошлю огонь на Феман, и пожрет чертоги Восора.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Так говорит Господь: за три преступления сынов Аммоновых и за четыре не пощажу их, потому что они рассекали беременных в Галааде, чтобы расширить пределы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запалю огонь в стенах Раввы, и пожрет чертоги ее, среди крика в день брани, с вихрем в день бури.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пойдет царь их в плен, он и князья его вместе с ним,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Amos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Так говорит Господь: за три преступления Моава и за четыре не пощажу его, потому что он пережег кости царя Едомского в известь.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пошлю огонь на Моава, и пожрет чертоги Кериофа, и погибнет Моав среди разгрома с шумом, при звуке трубы.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Истреблю судью из среды его и умерщвлю всех князей его вместе с ним,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Так говорит Господь: за три преступления Иуды и за четыре не пощажу его, потому что отвергли закон Господень и постановлений Его не сохранили, и идолы их, вслед которых ходили отцы их, совратили их с пути.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пошлю огонь на Иуду, и пожрет чертоги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Так говорит Господь: за три преступления Израиля и за четыре не пощажу его, потому что продают правого за серебро и бедного – за пару сандалий.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Жаждут, чтобы прах земной был на голове бедных, и путь кротких извращают; даже отец и сын ходят к одной женщине, чтобы бесславить святое имя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На одеждах, взятых в залог, возлежат при всяком жертвеннике, и вино, взыскиваемое с обвиненных, пьют в доме богов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Я истребил перед лицом их Аморрея, которого высота была как высота кедра и который был крепок как дуб; Я истребил плод его вверху и корни его внизу.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Вас же Я вывел из земли Египетской и водил вас в пустыне сорок лет, чтобы вам наследовать землю Аморрейскую.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Из сыновей ваших Я избирал в пророки и из юношей ваших – в назореи; не так ли это, сыны Израиля?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вы назореев поили вином и пророкам приказывали, говоря: «не пророчествуйте».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Вот, Я придавлю вас, как давит колесница, нагруженная снопами,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у проворного не станет силы бежать, и крепкий не удержит крепости своей, и храбрый не спасет своей жизни,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ни стреляющий из лука не устоит, ни скороход не убежит, ни сидящий на коне не спасет своей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самый отважный из храбрых убежит нагой в тот день,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Amos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Слушайте слово сие, которое Господь изрек на вас, сыны Израилевы, на все племя, которое вывел Я из земли Египетской,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только вас признал Я из всех племен земли, потому и взыщу с вас за все беззакония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Пойдут ли двое вместе, не сговорившись между собою?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Ревет ли лев в лесу, когда нет перед ним добычи? подает ли свой голос львенок из логовища своего, когда он ничего не поймал?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Попадет ли птица в петлю на земле, когда силка нет для нее? Поднимется ли с земли петля, когда ничего не попало в нее?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Трубит ли в городе труба, – и народ не испугался бы? Бывает ли в городе бедствие, которое не Господь попустил бы?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Господь Бог ничего не делает, не открыв Своей тайны рабам Своим, пророкам.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Лев начал рыкать – кто не содрогнется? Господь Бог сказал – кто не будет пророчествовать?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Провозгласите на кровлях в Азоте и на кровлях в земле Египетской и скажите: соберитесь на горы Самарии и посмотрите на великое бесчинство в ней и на притеснения среди нее.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Они не умеют поступать справедливо, говорит Господь: насилием и грабежом собирают сокровища в чертоги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Посему так говорит Господь Бог: вот неприятель, и притом вокруг всей земли! он низложит могущество твое, и ограблены будут чертоги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Так говорит Господь: как иногда пастух исторгает из пасти львиной две голени или часть уха, так спасены будут сыны Израилевы, сидящие в Самарии в углу постели и в Дамаске на ложе.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Слушайте и засвидетельствуйте дому Иакова, говорит Господь Бог, Бог Саваоф.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в тот день, когда Я взыщу с Израиля за преступления его, взыщу и за жертвенники в Вефиле, и отсечены будут роги алтаря, и падут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поражу дом зимний вместе с домом летним, и исчезнут дома с украшениями из слоновой кости, и не станет многих домов,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Amos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Слушайте слово сие, телицы Васанские, которые на горе Самарийской, вы, притесняющие бедных, угнетающие нищих, говорящие господам своим: «подавай, и мы будем пить!»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Клялся Господь Бог святостью Своею, что вот, придут на вас дни, когда повлекут вас крюками и остальных ваших удами.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сквозь проломы стен выйдете, каждая, как случится, и бросите все убранство чертогов,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Идите в Вефиль – и грешите, в Галгал – и умножайте преступления; приносите жертвы ваши каждое утро, десятины ваши хотя через каждые три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Приносите в жертву благодарения квасное, провозглашайте о добровольных приношениях ваших и разглашайте о них, ибо это вы любите, сыны Израилевы,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За то и дал Я вам голые зубы во всех городах ваших и недостаток хлеба во всех селениях ваших; но вы не обратились ко Мне,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удерживал от вас дождь за три месяца до жатвы; проливал дождь на один город, а на другой город не проливал дождя; один участок напояем был дождем, а другой, не окропленный дождем, засыхал.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сходились два-три города в один город, чтобы напиться воды, и не могли досыта напиться; но и тогда вы не обратились ко Мне,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Я поражал вас ржою и блеклостью хлеба; множество садов ваших и виноградников ваших, и смоковниц ваших, и маслин ваших пожирала гусеница, – и при всем том вы не обратились ко Мне,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Посылал Я на вас моровую язву, подобную Египетской, убивал мечом юношей ваших, отводя коней в плен, так что смрад от станов ваших поднимался в ноздри ваши, – и при всем том вы не обратились ко Мне,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Производил Я среди вас разрушения, как разрушил Бог Содом и Гоморру, и вы были выхвачены, как головня из огня, – и при всем том вы не обратились ко Мне,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Посему так поступлю Я с тобою, Израиль; и как Я так поступлю с тобою, то приготовься к сретению Бога твоего, Израиль.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вот Он, Который образует горы, и творит ветер, и объявляет человеку намерения его, утренний свет обращает в мрак, и шествует превыше земли; Господь Бог Саваоф – имя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Amos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Слушайте это слово, в котором я подниму плач о вас, дом Израилев.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Упала, не встает более дева Израилева! повержена на земле своей, и некому поднять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так говорит Господь Бог: город, выступавший тысячею, останется только с сотнею, и выступавший сотнею, останется с десятком у дома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так говорит Господь дому Израилеву: взыщите Меня и будете живы.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 ищите Вефиля и не ходите в Галгал, и в Вирсавию не странствуйте, ибо Галгал весь пойдет в плен и Вефиль обратится в ничто.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Взыщите Господа – и будете живы, чтобы Он не устремился на дом Иосифов как огонь, который пожрет его, и некому будет погасить его в Вефиле.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О, вы, которые суд превращаете в отраву и правду повергаете на землю!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Кто сотворил семизвездие и Орион и претворяет смертную тень в ясное утро, а день делает темным как ночь, призывает воды морские и разливает их по лицу земли? – Господь имя Ему!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 укрепляет опустошителя против сильного, и опустошитель входит в крепость.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они ненавидят обличающего в воротах и гнушаются тем, кто говорит правду.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Итак за то, что вы попираете бедного и берете от него подарки хлебом, вы построите дома из тесаных камней, но жить не будете в них; разведете прекрасные виноградники, а вина из них не будете пить.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Я знаю, как многочисленны преступления ваши и как тяжки грехи ваши: вы враги правого, берете взятки и извращаете в суде дела бедных.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Поэтому разумный безмолвствует в это время, ибо злое это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Ищите добра, а не зла, чтобы вам остаться в живых, – и тогда Господь Бог Саваоф будет с вами, как вы говорите.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Возненавидьте зло и возлюбите добро, и восстановите у ворот правосудие; может быть, Господь Бог Саваоф помилует остаток Иосифов.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Посему так говорит Господь Бог Саваоф, Вседержитель: на всех улицах будет плач, и на всех дорогах будут восклицать: «увы, увы!», и призовут земледельца сетовать и искусных в плачевных песнях – плакать,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во всех виноградниках будет плач, ибо Я пройду среди тебя,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Горе желающим дня Господня! для чего вам этот день Господень? он – тьма, а не свет,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то же, как если бы кто убежал от льва, и попался бы ему навстречу медведь, или если бы пришел домой и оперся рукою о стену, и змея ужалила бы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Разве день Господень не мрак, а свет? он – тьма, и нет в нем сияния.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Ненавижу, отвергаю праздники ваши и не обоняю жертв во время торжественных собраний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Если вознесете Мне всесожжение и хлебное приношение, Я не приму их и не призрю на благодарственную жертву из тучных тельцов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Удали от Меня шум песней твоих, ибо звуков гуслей твоих Я не буду слушать.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Пусть, как вода, течет суд, и правда – как сильный поток!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Приносили ли вы Мне жертвы и хлебные дары в пустыне в течение сорока лет, дом Израилев?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Вы носили скинию Молохову и звезду бога вашего Ремфана, изображения, которые вы сделали для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За то Я переселю вас за Дамаск, говорит Господь; Бог Саваоф – имя Ему!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Amos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Горе беспечным на Сионе и надеющимся на гору Самарийскую именитым первенствующего народа, к которым приходит дом Израиля!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Пройдите в Калне и посмотрите, оттуда перейдите в Емаф великий и спуститесь в Геф Филистимский: не лучше ли они сих царств? не обширнее ли пределы их пределов ваших?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Вы, которые день бедствия считаете далеким и приближаете торжество насилия,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вы, которые лежите на ложах из слоновой кости и нежитесь на постелях ваших, едите лучших овнов из стада и тельцов с тучного пастбища,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поете под звуки гуслей, думая, что владеете музыкальным орудием, как Давид,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пьете из чаш вино, мажетесь наилучшими мастями и не болезнуете о бедствии Иосифа!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За то ныне пойдут они в плен во главе пленных, и кончится ликование изнеженных.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Клянется Господь Бог Самим Собою, и так говорит Господь Бог Саваоф: гнушаюсь высокомерием Иакова и ненавижу чертоги его, и предам город и все, что наполняет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будет: если в каком доме останется десять человек, то умрут и они,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возьмет их родственник их или сожигатель, чтобы вынести кости их из дома, и скажет находящемуся при доме: есть ли еще у тебя кто? Тот ответит: нет никого. И скажет сей: молчи! ибо нельзя упоминать имени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вот, Господь даст повеление и поразит большие дома расселинами, а малые дома – трещинами.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Бегают ли кони по скале? можно ли распахивать ее волами? Вы между тем суд превращаете в яд и плод правды в горечь;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вы, которые восхищаетесь ничтожными вещами и говорите: «не своею ли силою мы приобрели себе могущество?»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Вот Я, говорит Господь Бог Саваоф, воздвигну народ против вас, дом Израилев, и будут теснить вас от входа в Емаф до потока в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Amos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Такое видение открыл мне Господь Бог: вот, Он создал саранчу в начале произрастания поздней травы, и это была трава после царского покоса.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было, когда она окончила есть траву на земле, я сказал: Господи Боже! пощади; как устоит Иаков? он очень мал.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пожалел Господь о том; «не будет сего», сказал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Такое видение открыл мне Господь Бог: вот, Господь Бог произвел для суда огонь, – и он пожрал великую пучину, пожрал и часть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я: Господи Боже! останови; как устоит Иаков? он очень мал.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пожалел Господь о том; «и этого не будет», сказал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Такое видение открыл Он мне: вот, Господь стоял на отвесной стене, и в руке у Него свинцовый отвес.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мне Господь: что ты видишь, Амос? Я ответил: отвес. И Господь сказал: вот, положу отвес среди народа Моего, Израиля; не буду более прощать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опустошены будут жертвенные высоты Исааковы, и разрушены будут святилища Израилевы, и восстану с мечом против дома Иеровоамова.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послал Амасия, священник Вефильский, к Иеровоаму, царю Израильскому, сказать: Амос производит возмущение против тебя среди дома Израилева; земля не может терпеть всех слов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так говорит Амос: «от меча умрет Иеровоам, а Израиль непременно отведен будет пленным из земли своей».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Амасия Амосу: провидец! пойди и удались в землю Иудину; там ешь хлеб и там пророчествуй,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в Вефиле больше не пророчествуй, ибо он святыня царя и дом царский.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отвечал Амос и сказал Амасии: я не пророк и не сын пророка; я был пастух и собирал сикоморы.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Господь взял меня от овец, и сказал мне Господь: «иди, пророчествуй к народу Моему, Израилю».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Теперь выслушай слово Господне. Ты говоришь: «не пророчествуй на Израиля и не произноси слов на дом Исааков».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За это вот что говорит Господь: жена твоя будет обесчещена в городе, сыновья и дочери твои падут от меча, земля твоя будет разделена межевою вервью, а ты умрешь в земле нечистой, и Израиль непременно выведен будет из земли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Amos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Такое видение открыл мне Господь Бог: вот корзина со спелыми плодами.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Он: что ты видишь, Амос? Я ответил: корзину со спелыми плодами. Тогда Господь сказал мне: приспел конец народу Моему, Израилю: не буду более прощать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Песни чертога в тот день обратятся в рыдание, говорит Господь Бог; много будет трупов, на всяком месте будут бросать их молча.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Выслушайте это, алчущие поглотить бедных и погубить нищих,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вы, которые говорите: «когда-то пройдет новолуние, чтобы нам продавать хлеб, и суббота, чтобы открыть житницы, уменьшить меру, увеличить цену сикля и обманывать неверными весами,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чтобы покупать неимущих за серебро и бедных за пару обуви, а высевки из хлеба продавать».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Клялся Господь славою Иакова: поистине вовеки не забуду ни одного из дел 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 поколеблется ли от этого земля, и не восплачет ли каждый, живущий на ней? Взволнуется вся она, как река, и будет подниматься и опускаться, как река Египетская.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будет в тот день, говорит Господь Бог: произведу закат солнца в полдень и омрачу землю среди светлого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обращу праздники ваши в сетование и все песни ваши в плач, и возложу на все чресла вретище и плешь на всякую голову; и произведу в стране плач, как о единственном сыне, и конец ее будет – как горький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Вот наступают дни, говорит Господь Бог, когда Я пошлю на землю голод, – не голод хлеба, не жажду воды, но жажду слышания слов Господних.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будут ходить от моря до моря и скитаться от севера к востоку, ища слова Господня, и не найдут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 тот день истаевать будут от жажды красивые девы и юноши,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которые клянутся грехом Самарийским и говорят: «жив бог твой, Дан! и жив путь в Вирсавию!» – Они падут и уже не встанут.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Amos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Видел я Господа стоящим над жертвенником, и Он сказал: ударь в притолоку над воротами, чтобы потряслись косяки, и обрушь их на головы всех их, остальных же из них Я поражу мечом: не убежит у них никто бегущий и не спасется из них никто, желающий спастись.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Хотя бы они зарылись в преисподнюю, и оттуда рука Моя возьмет их; хотя бы взошли на небо, и оттуда свергну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хотя бы они скрылись на вершине Кармила, и там отыщу и возьму их; хотя бы сокрылись от очей Моих на дне моря, и там повелю морскому змею уязвить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если пойдут в плен впереди врагов своих, то повелю мечу и там убить их. Обращу на них очи Мои на беду им, а не во благо.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Господь Бог Саваоф коснется земли, – и она растает, и восплачут все живущие на ней; и поднимется вся она, как река, и опустится, как река Египетская.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устроил горние чертоги Свои на небесах и свод Свой утвердил на земле, призывает воды морские и изливает их по лицу земли; Господь – имя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 таковы ли, как сыны Ефиоплян, и вы для Меня, сыны Израилевы? говорит Господь. Не Я ли вывел Израиля из земли Египетской, и Филистимлян – из Кафтора, и Арамлян – из Кира?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Вот, очи Господа Бога – на грешное царство, и Я истреблю его с лица земли; но дом Иакова не совсем истреблю,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вот, Я повелю и рассыплю дом Израилев по всем народам, как рассыпают зерна в решете, и ни одно не падает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От меча умрут все грешники из народа Моего, которые говорят: «не постигнет нас и не придет к нам это бедствие!»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тот день Я восстановлю скинию Давидову падшую, заделаю трещины в ней и разрушенное восстановлю, и устрою ее, как в дни древние,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чтобы они овладели остатком Едома и всеми народами, между которыми возвестится имя Мое, говорит Господь, творящий все сие.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Вот, наступят дни, говорит Господь, когда пахарь застанет еще жнеца, а топчущий виноград – сеятеля; и горы источать будут виноградный сок, и все холмы потекут.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возвращу из плена народ Мой, Израиля, и застроят опустевшие города и поселятся в них, насадят виноградники и будут пить вино из них, разведут сады и станут есть плоды из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водворю их на земле их, и они не будут более исторгаемы из земли своей, которую Я дал им, говорит Господь Бог твой.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