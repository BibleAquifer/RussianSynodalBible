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Obadiah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Видение Авдия. Так говорит Господь Бог о Едоме: весть услышали мы от Господа, и посол послан объявить народам: «вставайте, и выступим против него войною!»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Вот, Я сделал тебя малым между народами, и ты в большом презрении.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Гордость сердца твоего обольстила тебя; ты живешь в расселинах скал, на возвышенном месте, и говоришь в сердце твоем: «кто низринет меня на землю?»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хотя бы ты, как орел, поднялся высоко и среди звезд устроил гнездо твое, то и оттуда Я низрину тебя, говорит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Не воры ли приходили к тебе? не ночные ли грабители, что ты так разорен? Но они украли бы столько, сколько надобно им. Если бы проникли к тебе обиратели винограда, то и они разве не оставили бы несколько ягод?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Как обобрано все у Исава и обысканы тайники 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До границы выпроводят тебя все союзники твои, обманут тебя, одолеют тебя живущие с тобою в мире, ядущие хлеб твой нанесут тебе удар. Нет в нем смысла!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Не в тот ли день это будет, говорит Господь, когда Я истреблю мудрых в Едоме и благоразумных на горе Исава?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Поражены будут страхом храбрецы твои, Феман, дабы все на горе Исава истреблены были убийством.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За притеснение брата твоего, Иакова, покроет тебя стыд и ты истреблен будешь навсегда.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 тот день, когда ты стоял напротив, в тот день, когда чужие уводили войско его в плен и иноплеменники вошли в ворота его и бросали жребий о Иерусалиме, ты был как один из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Не следовало бы тебе злорадно смотреть на день брата твоего, на день отчуждения его; не следовало бы радоваться о сынах Иуды в день гибели их и расширять рот в день бедствия.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Не следовало бы тебе входить в ворота народа Моего в день несчастья его и даже смотреть на злополучие его в день погибели его, ни касаться имущества его в день бедствия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ни стоять на перекрестках для убивания бежавших его, ни выдавать уцелевших из него в день бедствия.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 близок день Господень на все народы: как ты поступал, так поступлено будет и с тобою; воздаяние твое обратится на голову твою.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Ибо как вы пили на святой горе Моей, так все народы всегда будут пить, будут пить, проглотят и будут, как бы их не было.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А на горе Сионе будет спасение, и будет она святынею; и дом Иакова получит во владение наследие свое.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 дом Иакова будет огнем, и дом Иосифа – пламенем, а дом Исавов – соломою: зажгут его, и истребят его, и никого не останется из дома Исава: ибо Господь сказал это.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завладеют те, которые к югу, горою Исава, а которые в долине, – Филистимлянами; и завладеют полем Ефрема и полем Самарии, а Вениамин завладеет Галаадом.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 переселенные из войска сынов Израилевых завладеют землею Хананейскою до Сарепты, а переселенные из Иерусалима, находящиеся в Сефараде, получат во владение города южные.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 придут спасители на гору Сион, чтобы судить гору Исава, и будет царство Господа.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