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Господне к Ионе, сыну Амафиину: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встань, иди в Ниневию, город великий, и проповедуй в нем, ибо злодеяния его дошли до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встал Иона, чтобы бежать в Фарсис от лица Господня, и пришел в Иоппию, и нашел корабль, отправлявшийся в Фарсис, отдал плату за провоз и вошел в него, чтобы плыть с ними в Фарсис от лица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Господь воздвиг на море крепкий ветер, и сделалась на море великая буря, и корабль готов был разбиться.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устрашились корабельщики, и взывали каждый к своему богу, и стали бросать в море кладь с корабля, чтобы облегчить его от нее; Иона же спустился во внутренность корабля, лег и крепко заснул.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к нему начальник корабля и сказал ему: что ты спишь? встань, воззови к Богу твоему; может быть, Бог вспомнит о нас и мы не погибнем.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сказали друг другу: пойдем, бросим жребии, чтобы узнать, за кого постигает нас эта беда. И бросили жребии, и пал жребий на Иону.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сказали ему: скажи нам, за кого постигла нас эта беда? какое твое занятие и откуда идешь ты? где твоя страна и из какого ты народа?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он сказал им: я Еврей, чту Господа Бога небес, сотворившего море и сушу.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устрашились люди страхом великим и сказали ему: для чего ты это сделал? Ибо узнали эти люди, что он бежит от лица Господня, как он сам объявил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сказали ему: что сделать нам с тобою, чтобы море утихло для нас? Ибо море не переставало волноваться.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он сказал им: возьмите меня и бросьте меня в море, и море утихнет для вас, ибо я знаю, что ради меня постигла вас эта великая буря.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эти люди начали усиленно грести, чтобы пристать к земле, но не могли, потому что море все продолжало бушевать против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воззвали они к Господу и сказали: молим Тебя, Господи, да не погибнем за душу человека сего, и да не вменишь нам кровь невинную; ибо Ты, Господи, соделал, что угодно Тебе!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взяли Иону и бросили его в море, и утихло море от ярости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устрашились эти люди Господа великим страхом, и принесли Господу жертву, и дали обеты.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повелел Господь большому киту поглотить Иону; и был Иона во чреве этого кита три дня и три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помолился Иона Господу Богу своему из чрева кита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сказал: к Господу воззвал я в скорби моей, и Он услышал меня; из чрева преисподней я возопил, и Ты услышал голос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вверг меня в глубину, в сердце моря, и потоки окружили меня, все воды Твои и волны Твои проходили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я сказал: отринут я от очей Твоих, однако я опять увижу святой храм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Объяли меня воды до души моей, бездна заключила меня; морскою травою обвита была голова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До основания гор я нисшел, земля своими запорами навек заградила меня; но Ты, Господи Боже мой, изведешь душу мою из 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изнемогла во мне душа моя, я вспомнил о Господе, и молитва моя дошла до Тебя, до храма святого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Чтущие суетных и ложных богов оставили Милосердого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 гласом хвалы принесу Тебе жертву; что обещал, исполню: у Господа спасение!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киту, и он изверг Иону на сушу.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Господне к Ионе вторично: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встань, иди в Ниневию, город великий, и проповедуй в ней, что Я повелел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встал Иона и пошел в Ниневию, по слову Господню; Ниневия же была город великий у Бога, на три дня ходьбы.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начал Иона ходить по городу, сколько можно пройти в один день, и проповедовал, говоря: еще сорок дней – и Ниневия будет разрушена!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поверили Ниневитяне Богу, и объявили пост, и оделись во вретища, от большого из них до малого.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Это слово дошло до царя Ниневии, и он встал с престола своего, и снял с себя царское облачение свое, и оделся во вретище, и сел на пепле,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повелел провозгласить и сказать в Ниневии от имени царя и вельмож его: «чтобы ни люди, ни скот, ни волы, ни овцы ничего не ели, не ходили на пастбище и воды не пили,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чтобы покрыты были вретищем люди и скот и крепко вопияли к Богу, и чтобы каждый обратился от злого пути своего и от насилия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знает, может быть, еще Бог умилосердится и отвратит от нас пылающий гнев Свой, и мы не погибнем».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увидел Бог дела их, что они обратились от злого пути своего, и пожалел Бог о бедствии, о котором сказал, что наведет на них, и не навел.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Иона сильно огорчился этим и был раздражен.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молился он Господу и сказал: о, Господи! не это ли говорил я, когда еще был в стране моей? Потому я и побежал в Фарсис, ибо знал, что Ты Бог благий и милосердый, долготерпеливый и многомилостивый и сожалеешь о бедствии.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ныне, Господи, возьми душу мою от меня, ибо лучше мне умереть, нежели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Господь: неужели это огорчило тебя так сильно?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вышел Иона из города, и сел с восточной стороны у города, и сделал себе там кущу, и сел под нею в тени, чтобы увидеть, что будет с городом.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произрастил Господь Бог растение, и оно поднялось над Ионою, чтобы над головою его была тень и чтобы избавить его от огорчения его; Иона весьма обрадовался этому растению.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устроил Бог так, что на другой день при появлении зари червь подточил растение, и оно засохло.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же взошло солнце, навел Бог знойный восточный ветер, и солнце стало палить голову Ионы, так что он изнемог и просил себе смерти, и сказал: лучше мне умереть, нежели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Бог Ионе: неужели так сильно огорчился ты за растение? Он сказал: очень огорчился, даже до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сказал Господь: ты сожалеешь о растении, над которым ты не трудился и которого не растил, которое в одну ночь выросло и в одну же ночь и пропало: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Мне ли не пожалеть Ниневии, города великого, в котором более ста двадцати тысяч человек, не умеющих отличить правой руки от левой, и множество скота?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