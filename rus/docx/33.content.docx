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Господне, которое было к Михею Морасфитину во дни Иоафама, Ахаза и Езекии, царей Иудейских, и которое открыто ему о Самарии и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Слушайте, все народы, внимай, земля и все, что наполняет ее! Да будет Господь Бог свидетелем против вас, Господь из святого храма Своего!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вот, Господь исходит от места Своего, низойдет и наступит на высоты земли,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горы растают под Ним, долины распадутся, как воск от огня, как воды, льющиеся с крутизны.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 это – за нечестие Иакова, за грех дома Израилева. От кого нечестие Иакова? не от Самарии ли? Кто устроил высоты в Иудее? не Иерусалим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сделаю Самарию грудою развалин в поле, местом для разведения винограда; низрину в долину камни ее и обнажу основания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истуканы ее будут разбиты и все любодейные дары ее сожжены будут огнем, и всех идолов ее предам разрушению, ибо из любодейных даров она устраивала их, на любодейные дары они и будут обращены.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Об этом буду я плакать и рыдать, буду ходить, как ограбленный и обнаженный, выть, как шакалы, и плакать, как страусы,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болезненно поражение ее, дошло до Иуды, достигло даже до ворот народа моего, до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объявляйте об этом в Гефе, не плачьте там громко; но в селении Офра покрой себя пеплом.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Переселяйтесь, жительницы Шафира, срамно обнаженные; не убежит и живущая в Цаане; плач в селении Ецель не даст вам остановиться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Горюет о своем добре жительница Марофы, ибо сошло бедствие от Господа к воротам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Запрягай в колесницу быстрых, жительница Лахиса; ты – начало греха дщери Сионовой, ибо у тебя появились преступления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ты посылать будешь дары в Морешеф-Геф; но селения Ахзива будут обманом для царей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Еще наследника приведу к тебе, жительница Мореша; он пройдет до Одоллама, славы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Сними с себя волосы, остригись, скорбя о нежно любимых сынах твоих; расширь из-за них лысину, как у линяющего орла, ибо они переселены будут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замышляющим беззаконие и на ложах своих придумывающим злодеяния, которые совершают утром на рассвете, потому что есть в руке их сила!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Пожелают полей и берут их силою, домов – и отнимают их; обирают человека и его дом, мужа и его наследие.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так говорит Господь: вот, Я помышляю навести на этот род такое бедствие, которого вы не свергнете с шеи вашей, и не будете ходить выпрямившись; ибо это время злое.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тот день произнесут о вас притчу и будут плакать горьким плачем и говорить: «мы совершенно разорены! удел народа моего отдан другим; как возвратится ко мне! поля наши уже разделены иноплеменникам».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не будет у тебя никого, кто бросил бы жребий для измерения в собрании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пророчествуйте, пророки; не пророчествуйте им, чтобы не постигло вас бесчестие.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О, называющийся домом Иакова! разве умалился Дух Господень? таковы ли действия Его? не благотворны ли слова Мои для того, кто поступает справедливо?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Народ же, который был прежде Моим, восстал как враг, и вы отнимаете как верхнюю, так и нижнюю одежду у проходящих мирно, отвращающихся войны.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Жен народа Моего вы изгоняете из приятных домов их; у детей их вы навсегда отнимаете украшение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Встаньте и уходите, ибо страна сия не есть место покоя; за нечистоту она будет разорена, и притом жестоким разорением.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бы какой-либо ветреник выдумал ложь и сказал: «я буду проповедовать тебе о вине и сикере», то он и был бы угодным проповедником для этого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Непременно соберу всего тебя, Иаков, непременно соединю остатки Израиля, совокуплю их воедино, как овец в Восоре, как стадо в овечьем загоне; зашумят они от многолюдства.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Перед ними пойдет стенорушитель; они сокрушат преграды, войдут сквозь ворота и выйдут ими; и царь их пойдет перед ними, а во главе их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я: слушайте, главы Иакова и князья дома Израилева: не вам ли должно знать правду?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вы ненавидите доброе и любите злое; сдираете с них кожу их и плоть с костей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едите плоть народа Моего и сдираете с них кожу их, а кости их ломаете и дробите как бы в горшок, и плоть – как бы в котел.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будут они взывать к Господу, но Он не услышит их и сокроет лицо Свое от них на то время, как они злодействуют.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 на пророков, вводящих в заблуждение народ Мой, которые грызут зубами своими – и проповедуют мир, а кто ничего не кладет им в рот, против того объявляют войну.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ночь будет вам вместо видения и тьма – вместо предвещаний; зайдет солнце над пророками, и потемнеет день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устыдятся прозорливцы, и посрамлены будут гадатели, и закроют уста свои все они, потому что не будет ответа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я исполнен силы Духа Господня, правоты и твердости, чтобы высказать Иакову преступление его и Израилю грех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Слушайте же это, главы дома Иаковлева и князья дома Израилева, гнушающиеся правосудием и искривляющие все прямое,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созидающие Сион кровью и Иерусалим – неправдою!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Главы его судят за подарки и священники его учат за плату, и пророки его предвещают за деньги, а между тем опираются на Господа, говоря: «не среди ли нас Господь? не постигнет нас беда!»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за вас Сион распахан будет как поле, и Иерусалим сделается грудою развалин, и гора дома сего будет лесистым холмом.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будет в последние дни: гора дома Господня поставлена будет во главу гор и возвысится над холмами, и потекут к ней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пойдут многие народы и скажут: придите, и взойдем на гору Господню и в дом Бога Иаковлева, и Он научит нас путям Своим, и будем ходить по стезям Его, ибо от Сиона выйдет закон и слово Господне – из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 Он судить многие народы и обличит многие племена в отдаленных странах; и перекуют они мечи свои на орала и копья свои – на серпы; не поднимет народ на народ меча, и не будут более учиться воевать.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каждый будет сидеть под своею виноградною лозою и под своею смоковницею, и никто не будет устрашать их, ибо уста Господа Саваофа изрекли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все народы ходят, каждый во имя своего бога; а мы будем ходить во имя Господа Бога нашего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тот день, говорит Господь, соберу хромлющее и совокуплю разогнанное и тех, на кого Я навел бедствие.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сделаю хромлющее остатком и далеко рассеянное сильным народом, и Господь будет царствовать над ними на горе Сионе отныне и до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ты, башня стада, холм дщери Сиона! к тебе придет и возвратится прежнее владычество, царство – к дщерям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Для чего же ты ныне так громко вопиешь? Разве нет у тебя царя? Или не стало у тебя советника, что тебя схватили муки, как рождающую?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Страдай и мучься болями, дщерь Сиона, как рождающая, ибо ныне ты выйдешь из города и будешь жить в поле, и дойдешь до Вавилона: там будешь спасена, там искупит тебя Господь от руки врагов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теперь собрались против тебя многие народы и говорят: «да будет она осквернена, и да наглядится око наше на Сион!»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они не знают мыслей Господних и не разумеют совета Его, что Он собрал их как снопы на гумно.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Встань и молоти, дщерь Сиона, ибо Я сделаю рог твой железным и копыта твои сделаю медными, и сокрушишь многие народы, и посвятишь Господу стяжания их и богатства их Владыке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Теперь ополчись, дщерь полчищ; обложили нас осадою, тростью будут бить по ланите судью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ты, Вифлеем-Ефрафа, мал ли ты между тысячами Иудиными? из тебя произойдет Мне Тот, Который должен быть Владыкою в Израиле и Которого происхождение из начала, от дней вечных.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Он оставит их до времени, доколе не родит имеющая родить; тогда возвратятся к сынам Израиля и оставшиеся братья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станет Он, и будет пасти в силе Господней, в величии имени Господа Бога Своего, и они будут жить безопасно, ибо тогда Он будет великим до краев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будет Он – мир. Когда Ассур придет в нашу землю и вступит в наши чертоги, мы выставим против него семь пастырей и восемь князей.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будут они пасти землю Ассура мечом и землю Немврода в самых воротах ее, и Он-то избавит от Ассура, когда тот придет в землю нашу и когда вступит в пределы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будет остаток Иакова среди многих народов как роса от Господа, как ливень на траве, и он не будет зависеть от человека и полагаться на сынов Адамовых.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остаток Иакова между народами, среди многих племен, как лев среди зверей лесных, как скимен среди стада овец, который, когда выступит, то попирает и терзает, и никто не спасет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Поднимется рука твоя над врагами твоими, и все неприятели твои будут истреблены.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в тот день, говорит Господь: истреблю коней твоих из среды твоей и уничтожу колесницы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истреблю города в земле твоей и разрушу все укрепления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исторгну чародеяния из руки твоей, и гадающих по облакам не будет у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истреблю истуканов твоих и кумиров из среды твоей, и не будешь более поклоняться изделиям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Искореню из среды твоей священные рощи твои и разорю города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совершу в гневе и негодовании мщение над народами, которые будут непослушны.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Слушайте, что говорит Господь: встань, судись перед горами, и холмы да слышат голос твой!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Слушайте, горы, суд Господень, и вы, твердые основы земли: ибо у Господа суд с народом Своим, и с Израилем Он состязуется.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Народ Мой! что сделал Я тебе и чем отягощал тебя? отвечай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вывел тебя из земли Египетской и искупил тебя из дома рабства, и послал перед тобою Моисея, Аарона и Мариам.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Народ Мой! вспомни, что замышлял Валак, царь Моавитский, и что отвечал ему Валаам, сын Веоров, и что происходило от Ситтима до Галгал, чтобы познать тебе праведные действия Господни.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«С чем предстать мне пред Господом, преклониться пред Богом небесным? Предстать ли пред Ним со всесожжениями, с тельцами однолетними?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можно ли угодить Господу тысячами овнов или неисчетными потоками елея? Разве дам Ему первенца моего за преступление мое и плод чрева моего – за грех души моей?»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О, человек! сказано тебе, что – добро и чего требует от тебя Господь: действовать справедливо, любить дела милосердия и смиренномудренно ходить пред Богом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Глас Господа взывает к городу, и мудрость благоговеет пред именем Твоим: слушайте жезл и Того, Кто поставил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находятся ли и теперь в доме нечестивого сокровища нечестия и уменьшенная мера, отвратительная?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Могу ли я быть чистым с весами неверными и с обманчивыми гирями в суме?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как богачи его исполнены неправды, и жители его говорят ложь, и язык их есть обман в устах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 и Я неисцельно поражу тебя опустошением за грехи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будешь есть и не будешь сыт; пустота будет внутри тебя; будешь хранить, но не убережешь, а что сбережешь, то предам мечу.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Будешь сеять, а жать не будешь; будешь давить оливки и не будешь умащаться елеем; выжмешь виноградный сок, а вина пить не будешь.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Сохранились у вас обычаи Амврия и все дела дома Ахавова, и вы поступаете по советам их; и предам Я тебя опустошению и жителей твоих посмеянию, и вы понесете поругание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Micah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мне! ибо со мною теперь – как по собрании летних плодов, как по уборке винограда: ни одной ягоды для еды, ни спелого плода, которого желает душа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стало милосердых на земле, нет правдивых между людьми; все строят ковы, чтобы проливать кровь; каждый ставит брату своему сеть.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Руки их обращены к тому, чтобы уметь делать зло; начальник требует подарков, и судья судит за взятки, а вельможи высказывают злые хотения души своей и извращают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Лучший из них – как терн, и справедливый – хуже колючей изгороди, день провозвестников Твоих, посещение Твое наступает; ныне постигнет их смятение.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верьте другу, не полагайтесь на приятеля; от лежащей на лоне твоем стереги двери уст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сын позорит отца, дочь восстает против матери, невестка – против свекрови своей; враги человеку – домашние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я буду взирать на Господа, уповать на Бога спасения моего: Бог мой услышит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радуйся ради меня, неприятельница моя! хотя я упал, но встану; хотя я во мраке, но Господь – свет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Гнев Господень я буду нести, потому что согрешил пред Ним, доколе Он не решит дела моего и не совершит суда надо мною; тогда Он выведет меня на свет, и я увижу правду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увидит это неприятельница моя, и стыд покроет ее, говорившую мне: «где Господь Бог твой?» Насмотрятся на нее глаза мои, как она будет попираема подобно грязи на улицах.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день сооружения стен твоих, в этот день отдалится определение.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тот день придут к тебе из Ассирии и городов Египетских, и от Египта до реки Евфрата, и от моря до моря, и от горы до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земля та будет пустынею за вину жителей ее, за плоды деяний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Паси народ Твой жезлом Твоим, овец наследия Твоего, обитающих уединенно в лесу среди Кармила; да пасутся они на Васане и Галааде, как во дни древние!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во дни исхода твоего из земли Египетской, явлю ему дивные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Увидят это народы и устыдятся при всем могуществе своем; положат руку на уста, уши их сделаются глухими;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будут лизать прах как змея, как черви земные выползут они из укреплений своих; устрашатся Господа Бога нашего и убоятся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Бог, как Ты, прощающий беззаконие и не вменяющий преступления остатку наследия Твоего? не вечно гневается Он, потому что любит миловать.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 опять умилосердится над нами, изгладит беззакония наши. Ты ввергнешь в пучину морскую все грехи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явишь верность Иакову, милость Аврааму, которую с клятвою обещал отцам нашим от дней первых.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