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Nahum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Пророчество о Ниневии; книга видений Наума Елкосеянина.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Господь есть Бог ревнитель и мститель; мститель Господь и страшен в гневе: мстит Господь врагам Своим и не пощадит противников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Господь долготерпелив и велик могуществом и не оставляет без наказания; в вихре и в буре шествие Господа, облако – пыль от ног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Запретит Он морю, и оно высыхает, и все реки иссякают; вянет Васан и Кармил, и блекнет цвет на Ливане.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Горы трясутся пред Ним, и холмы тают, и земля колеблется пред лицом Его, и вселенная и все живущие в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Пред негодованием Его кто устоит? И кто стерпит пламя гнева Его? Гнев Его разливается как огонь; скалы распадаются пред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Благ Господь – убежище в день скорби, и знает надеющихся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всепотопляющим наводнением разрушит до основания Ниневию, и врагов Его постигнет мрак.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Что умышляете вы против Господа? Он совершит истребление, и бедствие уже не повторится,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сплетшиеся между собою как терновник и упившиеся как пьяницы, они пожраны будут совершенно, как сухая солома.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Из тебя произошел умысливший злое против Господа, составивший совет нечестивый.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Так говорит Господь: хотя они безопасны и многочисленны, но они будут посечены и исчезнут; а тебя, хотя Я отягощал, более не буду отягощать.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ныне Я сокрушу ярмо его, лежащее на тебе, и узы твои разорву.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о тебе, Ассур, Господь определил: не будет более семени с твоим именем; из дома бога твоего истреблю истуканов и кумиров; приготовлю тебе в нем могилу, потому что ты будешь в презрении.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Вот, на горах – стопы благовестника, возвещающего мир: празднуй, Иудея, праздники твои, исполняй обеты твои, ибо не будет более проходить по тебе нечестивый: он совсем уничтожен.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Nahum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Поднимается на тебя разрушитель: охраняй твердыни, стереги дорогу, укрепи чресла, собирайся с силами.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восстановит Господь величие Иакова, как величие Израиля, потому что опустошили их опустошители и виноградные ветви их истребили.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Щит героев его красен; воины его в одеждах багряных; огнем сверкают колесницы в день приготовления к бою, и лес копьев волнуется.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 улицам несутся колесницы, гремят на площадях; блеск от них, как от огня; сверкают, как молния.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 вызывает храбрых своих, но они спотыкаются на ходу своем; поспешают на стены города, но осада уже устроена.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Речные ворота отворяются, и дворец разрушается.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Решено: она будет обнажена и отведена в плен, и рабыни ее будут стонать как голуби, ударяя себя в грудь.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Ниневия со времени существования своего была как пруд, полный водою, а они бегут. «Стойте, стойте!» Но никто не оглядывается.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Расхищайте серебро, расхищайте золото! нет конца запасам всякой драгоценной утвари.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Разграблена, опустошена и разорена она, – и тает сердце, колени трясутся; у всех в чреслах сильная боль, и лица у всех потемнели.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Где теперь логовище львов и то пастбище для львят, по которому ходил лев, львица и львенок, и никто не пугал их,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лев, похищающий для насыщения щенков своих, и задушающий для львиц своих, и наполняющий добычею пещеры свои и логовища свои похищенным?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Вот, Я – на тебя! говорит Господь Саваоф. И сожгу в дыму колесницы твои, и меч пожрет львят твоих, и истреблю с земли добычу твою, и не будет более слышим голос послов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Nahum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Горе городу кровей! весь он полон обмана и убийства; не прекращается в нем грабительство.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Слышны хлопанье бича и стук крутящихся колес, ржание коня и грохот скачущей колесницы.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Несется конница, сверкает меч, и блестят копья; убитых множество и груды трупов: нет конца трупам, спотыкаются о трупы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Это – за многие блудодеяния развратницы приятной наружности, искусной в чародеянии, которая блудодеяниями своими продает народы и чарованиями своими – племена.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Вот, Я – на тебя! говорит Господь Саваоф. И подниму на лицо твое края одежды твоей и покажу народам наготу твою и царствам срамоту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забросаю тебя мерзостями, сделаю тебя презренною и выставлю тебя на позор.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будет то, что всякий, увидев тебя, побежит от тебя и скажет: «разорена Ниневия! Кто пожалеет о ней? где найду я утешителей для тебя?»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Разве ты лучше Но-Аммона, находящегося между реками, окруженного водою, которого вал было море и море служило стеною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Ефиопия и Египет с бесчисленным множеством других служили ему подкреплением; Копты и Ливийцы приходили на помощь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и он переселен, пошел в плен; даже и младенцы его разбиты на перекрестках всех улиц, а о знатных его бросали жребий, и все вельможи его окованы цепями.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 и ты – опьянеешь и скроешься; так и ты будешь искать защиты от неприятеля.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Все укрепления твои подобны смоковнице со спелыми плодами: если тряхнуть их, то они упадут прямо в рот желающего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Вот, и народ твой, как женщины у тебя: врагам твоим настежь отворятся ворота земли твоей, огонь пожрет запоры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Начерпай воды на время осады; укрепляй крепости твои; пойди в грязь, топчи глину, исправь печь для обжигания кирпичей.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Там пожрет тебя огонь, посечет тебя меч, поест тебя, как гусеница, хотя бы ты умножился, как гусеница, умножился, как саранча.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Купцов у тебя стало более, нежели звезд на небе; но эта саранча рассеется и улетит.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Князья твои – как саранча, и военачальники твои – как рои мошек, которые во время холода гнездятся в щелях стен, и когда взойдет солнце, то разлетаются, и не узнаешь места, где они были.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Спят пастыри твои, царь Ассирийский, покоятся вельможи твои; народ твой рассеялся по горам, и некому собрать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Нет врачевства для раны твоей, болезненна язва твоя. Все, услышавшие весть о тебе, будут рукоплескать о тебе, ибо на кого не простиралась беспрестанно злоба твоя?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