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Habakkuk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Пророческое видение, которое видел пророк Аввакум.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Доколе, Господи, я буду взывать, и Ты не слышишь, буду вопиять к Тебе о насилии, и Ты не спасаешь?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Для чего даешь мне видеть злодейство и смотреть на бедствия? Грабительство и насилие предо мною, и восстает вражда, и поднимается раздор.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 этого закон потерял силу, и суда правильного нет: так как нечестивый одолевает праведного, то и суд происходит превратный.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Посмотрите между народами и внимательно вглядитесь, и вы сильно изумитесь; ибо Я сделаю во дни ваши такое дело, которому вы не поверили бы, если бы вам рассказывали.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Ибо вот, Я подниму Халдеев, народ жестокий и необузданный, который ходит по широтам земли, чтобы завладеть не принадлежащими ему селениями.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Страшен и грозен он; от него самого происходит суд его и власть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Быстрее барсов кони его и прытче вечерних волков; скачет в разные стороны конница его; издалека приходят всадники его, прилетают, как орел, бросающийся на добычу.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Весь он идет для грабежа; устремив лицо свое вперед, он забирает пленников, как песок.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 над царями он издевается, и князья служат ему посмешищем; над всякою крепостью он смеется: насыплет осадный вал и берет 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Тогда надмевается дух его, и он ходит и буйствует; сила его – бог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Но не Ты ли издревле Господь Бог мой, Святой мой? мы не умрем! Ты, Господи, только для суда попустил его. Скала моя! для наказания Ты назначил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Чистым очам Твоим несвойственно глядеть на злодеяния, и смотреть на притеснение Ты не можешь; для чего же Ты смотришь на злодеев и безмолвствуешь, когда нечестивец поглощает того, кто праведнее его,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оставляешь людей как рыбу в море, как пресмыкающихся, у которых нет властителя?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Всех их таскает удою, захватывает в сеть свою и забирает их в неводы свои, и оттого радуется и торжествует.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За то приносит жертвы сети своей и кадит неводу своему, потому что от них тучна часть его и роскошна пища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Неужели для этого он должен опорожнять свою сеть и непрестанно избивать народы без пощады?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Habakkuk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На стражу мою стал я и, стоя на башне, наблюдал, чтобы узнать, что скажет Он во мне и что мне отвечать по жалобе моей?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 отвечал мне Господь и сказал: запиши видение и начертай ясно на скрижалях, чтобы читающий легко мог прочитать,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видение относится еще к определенному времени и говорит о конце и не обманет; и хотя бы и замедлило, жди его, ибо непременно сбудется, не отменится.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Вот, душа надменная не успокоится, а праведный своею верою жив будет.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Надменный человек, как бродящее вино, не успокаивается, так что расширяет душу свою, как ад, и как смерть он ненасытен, и собирает к себе все народы, и захватывает себе все племена.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не все ли они будут произносить о нем притчу и насмешливую песнь: «горе тому, кто без меры обогащает себя не своим, – надолго ли? – и обременяет себя залогами!»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Не восстанут ли внезапно те, которые будут терзать тебя, и не поднимутся ли против тебя грабители, и ты достанешься им на расхищение?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Так как ты ограбил многие народы, то и тебя ограбят все остальные народы за пролитие крови человеческой, за разорение страны, города и всех живущих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Горе тому, кто жаждет неправедных приобретений для дома своего, чтобы устроить гнездо свое на высоте и тем обезопасить себя от руки несчастья!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Бесславие измыслил ты для твоего дома, истребляя многие народы, и согрешил против души твоей.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Камни из стен возопиют, и перекладины из дерева будут отвечать им: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«Горе строящему город на крови и созидающему крепости неправдою!»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Вот, не от Господа ли Саваофа это, что народы трудятся для огня и племена мучат себя напрасно?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земля наполнится познанием славы Господа, как воды наполняют море.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Горе тебе, который подаешь ближнему твоему питье с примесью злобы твоей и делаешь его пьяным, чтобы видеть срамоту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Ты пресытился стыдом вместо славы; пей же и ты и показывай срамоту, – обратится и к тебе чаша десницы Господней и посрамление на славу твою.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злодейство твое на Ливане обрушится на тебя за истребление устрашенных животных, за пролитие крови человеческой, за опустошение страны, города и всех живущих в нем.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Что за польза от истукана, сделанного художником, этого литого лжеучителя, хотя ваятель, делая немые кумиры, полагается на свое произведение?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Горе тому, кто говорит дереву: «встань!» и бессловесному камню: «пробудись!» Научит ли он чему-нибудь? Вот, он обложен золотом и серебром, но дыхания в нем 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А Господь – во святом храме Своем: да молчит вся земля пред лицом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Habakkuk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Молитва Аввакума пророка, для пения.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Господи! услышал я слух Твой и убоялся. Господи! соверши дело Твое среди лет, среди лет яви его; во гневе вспомни о милости.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Бог от Фемана грядет и Святой – от горы Фаран. Покрыло небеса величие Его, и славою Его наполнилась земля.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Блеск ее – как солнечный свет; от руки Его лучи, и здесь тайник Его силы!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Пред лицом Его идет язва, а по стопам Его – жгучий ветер.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стал и поколебал землю; воззрел и в трепет привел народы; вековые горы распались, первобытные холмы опали; пути Его вечные.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Грустными видел я шатры Ефиопские; сотряслись палатки земли Мадиамской.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Разве на реки воспылал, Господи, гнев Твой? разве на реки – негодование Твое, или на море – ярость Твоя, что Ты восшел на коней Твоих, на колесницы Твои спасительные?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Ты обнажил лук Твой по клятвенному обетованию, данному коленам. Ты потоками рассек землю.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Увидев Тебя, вострепетали горы, ринулись воды; бездна дала голос свой, высоко подняла руки свои;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солнце и луна остановились на месте своем пред светом летающих стрел Твоих, пред сиянием сверкающих копьев Твоих.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Во гневе шествуешь Ты по земле и в негодовании попираешь народы.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Ты выступаешь для спасения народа Твоего, для спасения помазанного Твоего. Ты сокрушаешь главу нечестивого дома, обнажая его от основания до верха.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Ты пронзаешь копьями его главу вождей его, когда они, как вихрь, ринулись разбить меня, в радости, как бы думая поглотить бедного скрытно.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Ты с конями Твоими проложил путь по морю, через пучину великих вод.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Я услышал, и вострепетала внутренность моя; при вести о сем задрожали губы мои, боль проникла в кости мои, и колеблется место подо мною; а я должен быть спокоен в день бедствия, когда придет на народ мой грабитель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Хотя бы не расцвела смоковница и не было плода на виноградных лозах, и маслина изменила, и нива не дала пищи, хотя бы не стало овец в загоне и рогатого скота в стойлах,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но и тогда я буду радоваться о Господе и веселиться о Боге спасения моего.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Господь Бог – сила моя: Он сделает ноги мои как у оленя и на высоты мои возведет меня! [Начальнику хора.]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