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Zephaniah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Господне, которое было к Софонии, сыну Хусия, сыну Годолии, сыну Амории, сыну Езекии, во дни Иосии, сына Амонова,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Все истреблю с лица земли, говорит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истреблю людей и скот, истреблю птиц небесных и рыб морских, и соблазны вместе с нечестивыми; истреблю людей с лица земли,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простру руку Мою на Иудею и на всех жителей Иерусалима: истреблю с места сего остатки Ваала, имя жрецов со священниками,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тех, которые на кровлях поклоняются воинству небесному, и тех поклоняющихся, которые клянутся Господом и клянутся царем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тех, которые отступили от Господа, не искали Господа и не вопрошали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Умолкни пред лицом Господа Бога! ибо близок день Господень: уже приготовил Господь жертвенное заклание, назначил, кого позвать.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в день жертвы Господней: Я посещу князей и сыновей царя и всех, одевающихся в одежду иноплеменников;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посещу в тот день всех, которые перепрыгивают через порог, которые дом Господа своего наполняют насилием и обманом.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в тот день, говорит Господь, вопль у ворот рыбных и рыдание у других ворот и великое разрушение на холмах.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Рыдайте, жители нижней части города, ибо исчезнет весь торговый народ и истреблены будут обремененные серебром.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будет в то время: Я со светильником осмотрю Иерусалим и накажу тех, которые сидят на дрожжах своих и говорят в сердце своем: «не делает Господь ни добра, ни зла».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обратятся богатства их в добычу и дома их – в запустение; они построят дома, а жить в них не будут, насадят виноградники, а вина из них не будут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Близок великий день Господа, близок, и очень поспешает: уже слышен голос дня Господня; горько возопиет тогда и самый храбрый!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День гнева – день сей, день скорби и тесноты, день опустошения и разорения, день тьмы и мрака, день облака и мглы,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день трубы и бранного крика против укрепленных городов и высоких башен.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Я стесню людей, и они будут ходить как слепые, потому что они согрешили против Господа, и разметана будет кровь их, как прах, и плоть их – как помет.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 серебро их, ни золото их не может спасти их в день гнева Господа, и огнем ревности Его пожрана будет вся эта земля, ибо истребление, и притом внезапное, совершит Он над всеми жителями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Zephaniah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Исследуйте себя внимательно, исследуйте, народ необузданный,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 не пришло определение – день пролетит как мякина – доколе не пришел на вас пламенный гнев Господень, доколе не наступил для вас день ярости Господней.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Взыщите Господа, все смиренные земли, исполняющие законы Его; взыщите правду, взыщите смиренномудрие; может быть, вы укроетесь в день гнева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Газа будет покинута, и Аскалон опустеет, Азот будет выгнан среди дня, и Екрон искоренится.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Горе жителям приморской страны, народу Критскому! Слово Господне на вас, Хананеи, земля Филистимская! Я истреблю тебя, и не будет у тебя жителей,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будет приморская страна пастушьим овчарником и загоном для скота.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достанется этот край остаткам дома Иудина, и будут пасти там, и в домах Аскалона будут вечером отдыхать, ибо Господь Бог их посетит их и возвратит плен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Слышал Я поношение Моава и ругательства сынов Аммоновых, как они издевались над Моим народом и величались на пределах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Посему, живу Я! говорит Господь Саваоф, Бог Израилев: Моав будет как Содом, и сыны Аммона будут, как Гоморра, достоянием крапивы, соляною рытвиною, пустынею навеки; остаток народа Моего возьмет их в добычу, и уцелевшие из людей Моих получат их в наследие.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им за высокомерие их, за то, что они издевались и величались над народом Господа Саваофа.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Страшен будет для них Господь, ибо истребит всех богов земли, и Ему будут поклоняться, каждый со своего места, все острова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вы, Ефиопляне, избиты будете мечом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прострет Он руку Свою на север, и уничтожит Ассура, и обратит Ниневию в развалины, в место сухое, как пустыня,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покоиться будут среди нее стада и всякого рода животные; пеликан и еж будут ночевать в резных украшениях ее; голос их будет раздаваться в окнах, разрушение обнаружится на дверных столбах, ибо не станет на них кедровой обшивки.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чем будет город торжествующий, живущий беспечно, говорящий в сердце своем: «я, и нет иного, кроме меня». Как он стал развалиною, логовищем для зверей! Всякий, проходя мимо него, посвищет и махнет рукою.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Zephaniah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городу нечистому и оскверненному, притеснителю!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слушает голоса, не принимает наставления, на Господа не уповает, к Богу своему не приближается.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Князья его посреди него – рыкающие львы, судьи его – вечерние волки, не оставляющие до утра ни одной кости.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Пророки его – люди легкомысленные, вероломные; священники его оскверняют святыню, попирают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праведен посреди него, не делает неправды, каждое утро являет суд Свой неизменно; но беззаконник не знает стыда.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истребил народы, разрушены твердыни их; пустыми сделал улицы их, так что никто уже не ходит по ним; разорены города их: нет ни одного человека, нет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говорил: «бойся только Меня, принимай наставление!» и не будет истреблено жилище его, и не постигнет его зло, какое Я постановил о нем; а они прилежно старались портить все свои действия.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 ждите Меня, говорит Господь, до того дня, когда Я восстану для опустошения, ибо Мною определено собрать народы, созвать царства, чтобы излить на них негодование Мое, всю ярость гнева Моего; ибо огнем ревности Моей пожрана будет вся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опять Я дам народам уста чистые, чтобы все призывали имя Господа и служили Ему единодушно.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заречных стран Ефиопии поклонники Мои, дети рассеянных Моих, принесут Мне дары.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тот день ты не будешь срамить себя всякими поступками твоими, какими ты грешил против Меня, ибо тогда Я удалю из среды твоей тщеславящихся твоею знатностью, и не будешь более превозноситься на святой горе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оставлю среди тебя народ смиренный и простой, и они будут уповать на имя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Остатки Израиля не будут делать неправды, не станут говорить лжи, и не найдется в устах их языка коварного, ибо сами будут пастись и покоиться, и никто не потревожит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Ликуй, дщерь Сиона! торжествуй, Израиль! веселись и радуйся от всего сердца, дщерь Иерусалима!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Отменил Господь приговор над тобою, прогнал врага твоего! Господь, царь Израилев, посреди тебя: уже более не увидишь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тот день скажут Иерусалиму: «не бойся», и Сиону: «да не ослабевают руки твои!»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Господь Бог твой среди тебя, Он силен спасти тебя; возвеселится о тебе радостью, будет милостив по любви Своей, будет торжествовать о тебе с ликованием.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Сетующих о торжественных празднествах Я соберу: твои они, на них тяготеет поношение.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Я стесню всех притеснителей твоих в то время и спасу хромлющее, и соберу рассеянное, и приведу их в почет и именитость на всей этой земле поношения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то время приведу вас и тогда же соберу вас, ибо сделаю вас именитыми и почетными между всеми народами земли, когда возвращу плен ваш перед глазами вашими,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