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Haggai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 второй год царя Дария, в шестой месяц, в первый день месяца, было слово Господне через Аггея пророка к Зоровавелю, сыну Салафиилеву, правителю Иудеи, и к Иисусу, сыну Иоседекову, великому иерею: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сказал Господь Саваоф: народ сей говорит: «не пришло еще время, не время строить дом Господень».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было слово Господне через Аггея пророка: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вам самим время жить в домах ваших украшенных, тогда как дом сей в запустении?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ныне так говорит Господь Саваоф: обратите сердце ваше на пути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 сеете много, а собираете мало; едите, но не в сытость; пьете, но не напиваетесь; одеваетесь, а не согреваетесь; зарабатывающий плату зарабатывает для дырявого кошелька.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говорит Господь Саваоф: обратите сердце ваше на пути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Взойдите на гору и носите дерева, и стройте храм; и Я буду благоволить к нему и прославлюсь,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Ожидаете многого, а выходит мало; и что принесете домой, то Я развею. – За что? говорит Господь Саваоф: за Мой дом, который в запустении, тогда как вы бежите каждый к своему дому.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Посему-то небо заключилось и не дает вам росы, и земля не дает своих произведений.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Я призвал засуху на землю, на горы, на хлеб, на виноградный сок, на елей и на все, что производит земля, и на человека, и на скот, и на всякий ручной труд.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послушались Зоровавель, сын Салафиилев, и Иисус, сын Иоседеков, и весь прочий народ гласа Господа Бога своего и слов Аггея пророка, как посланного Господом Богом их, и народ убоялся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Аггей, вестник Господень, посланный от Господа, сказал к народу: Я с вами!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возбудил Господь дух Зоровавеля, сына Салафиилева, правителя Иудеи, и дух Иисуса, сына Иоседекова, великого иерея, и дух всего остатка народа, и они пришли и стали производить работы в доме Господа Саваофа, Бога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двадцать четвертый день шестого месяца, во второй год царя Дария.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Haggai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седьмой месяц, в двадцать первый день месяца, было слово Господне через Аггея пророка: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теперь Зоровавелю, сыну Салафиилеву, правителю Иудеи, и Иисусу, сыну Иоседекову, великому иерею, и остатку народа: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остался между вами, который видел этот дом в прежней его славе, и каким видите вы его теперь? Не есть ли он в глазах ваших как бы ничто?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ободрись ныне, Зоровавель, говорит Господь, ободрись, Иисус, сын Иоседеков, великий иерей! ободрись, весь народ земли, говорит Господь, и производите работы, ибо Я с вами,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Завет Мой, который Я заключил с вами при исшествии вашем из Египта, и дух Мой пребывает среди вас: не бойтесь!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так говорит Господь Саваоф: еще раз, и это будет скоро, Я потрясу небо и землю, море и сушу,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потрясу все народы, и придет Желаемый всеми народами, и наполню дом сей славою,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Мое серебро и Мое золото,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Слава сего последнего храма будет больше, нежели прежнего, говорит Господь Саваоф; и на месте сем Я дам мир,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двадцать четвертый день девятого месяца, во второй год Дария, было слово Господне через Аггея пророка: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 Господь Саваоф: спроси священников о законе и скажи: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бы кто нес освященное мясо в поле одежды своей и полою своею коснулся хлеба, или чего-либо вареного, или вина, или елея, или какой-нибудь пищи: сделается ли это священным? И отвечали священники и сказали: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 сказал Аггей: а если прикоснется ко всему этому кто-либо, осквернившийся от прикосновения к мертвецу: сделается ли это нечистым? И отвечали священники и сказали: будет нечистым.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отвечал Аггей и сказал: таков этот народ, таково это племя предо Мною, говорит Господь, и таковы все дела рук их! И что они приносят там, все нечисто.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Теперь обратите сердце ваше на время от сего дня и назад, когда еще не был положен камень на камень в храме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Приходили, бывало, к копне, могущей приносить двадцать мер, и оказывалось только десять; приходили к подточилию, чтобы начерпать пятьдесят мер из подточилия, а оказывалось только двадцать.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Поражал Я вас ржавчиною и блеклостью хлеба и градом все труды рук ваших; но вы не обращались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Обратите же сердце ваше на время от сего дня и назад, от двадцать четвертого дня девятого месяца, от того дня, когда основан был храм Господень; обратите сердце ваше: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есть ли еще в житницах семена? Доселе ни виноградная лоза, ни смоковница, ни гранатовое дерево, ни маслина не давали плода; а от сего дня Я благословлю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было слово Господне к Аггею вторично в двадцать четвертый день месяца, и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скажи Зоровавелю, правителю Иудеи: потрясу Я небо и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ниспровергну престолы царств, и истреблю силу царств языческих, опрокину колесницы и сидящих на них, и низринуты будут кони и всадники их, один мечом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тот день, говорит Господь Саваоф, Я возьму тебя, Зоровавель, сын Салафиилев, раб Мой, говорит Господь, и буду держать тебя как печать, ибо Я избрал тебя,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