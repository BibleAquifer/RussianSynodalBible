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Zechariah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восьмом месяце, во второй год Дария, было слово Господне к Захарии, сыну Варахиину, сыну Аддову, пророку: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прогневался Господь на отцов ваших великим гневом,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ты скажи им: так говорит Господь Саваоф: обратитесь ко Мне, говорит Господь Саваоф, и Я обращусь к вам,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будьте такими, как отцы ваши, к которым взывали прежде бывшие пророки, говоря: «так говорит Господь Саваоф: обратитесь от злых путей ваших и от злых дел ваших»; но они не слушались и не внимали Мне,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Отцы ваши – где они? да и пророки, будут ли они вечно жить?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слова Мои и определения Мои, которые заповедал Я рабам Моим, пророкам, разве не постигли отцов ваших? и они обращались и говорили: «как определил Господь Саваоф поступить с нами по нашим путям и по нашим делам, так и поступил с нами».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 двадцать четвертый день одиннадцатого месяца, – это месяц Шеват, – во второй год Дария, было слово Господне к Захарии, сыну Варахиину, сыну Аддову, пророку: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видел я ночью: вот, муж на рыжем коне стоит между миртами, которые в углублении, а позади него кони рыжие, пегие и белые,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я: кто они, господин мой? И сказал мне Ангел, говоривший со мною: я покажу тебе, кто 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отвечал муж, который стоял между миртами, и сказал: это те, которых Господь послал обойти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они отвечали Ангелу Господню, стоявшему между миртами, и сказали: обошли мы землю, и вот, вся земля населена и спокойна.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отвечал Ангел Господень и сказал: Господи Вседержителю! Доколе Ты не умилосердишься над Иерусалимом и над городами Иуды, на которые Ты гневаешься вот уже семьдесят лет?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в ответ Ангелу, говорившему со мною, изрек Господь слова благие, слова утешительные.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мне Ангел, говоривший со мною: провозгласи и скажи: так говорит Господь Саваоф: возревновал Я о Иерусалиме и о Сионе ревностью великою;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великим негодованием негодую на народы, живущие в покое; ибо, когда Я мало прогневался, они усилили зло.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Посему так говорит Господь: Я обращаюсь к Иерусалиму с милосердием; в нем соорудится дом Мой, говорит Господь Саваоф, и землемерная вервь протянется по Иерусалиму.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Еще провозгласи и скажи: так говорит Господь Саваоф: снова переполнятся города Мои добром, и утешит Господь Сион, и снова изберет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поднял я глаза мои и увидел: вот четыре рога.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я Ангелу, говорившему со мною: что это? И он ответил мне: это роги, которые разбросали Иуду, Израиля и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Потом показал мне Господь четырех рабочих.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я: что они идут делать? Он сказал мне так: эти роги разбросали Иуду, так что никто не может поднять головы своей; а сии пришли устрашить их, сбить роги народов, поднявших рог свой против земли Иуды, чтобы рассеять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Zechariah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снова я поднял глаза мои и увидел: вот муж, у которого в руке землемерная вервь.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Я спросил: куда ты идешь? и он сказал мне: измерять Иерусалим, чтобы видеть, какая широта его и какая длина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вот Ангел, говоривший со мною, выходит, а другой Ангел идет навстречу 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он этому: иди скорее, скажи этому юноше: Иерусалим заселит окрестности по причине множества людей и скота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Я буду для него, говорит Господь, огненною стеною вокруг него и прославлюсь посреди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Эй, эй! бегите из северной страны, говорит Господь: ибо по четырем ветрам небесным Я рассеял вас,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Спасайся, Сион, обитающий у дочери Вавилона.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так говорит Господь Саваоф: для славы Он послал Меня к народам, грабившим вас, ибо касающийся вас касается зеницы ока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вот, Я подниму руку Мою на них, и они сделаются добычею рабов своих, и тогда узнаете, что Господь Саваоф послал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Ликуй и веселись, дщерь Сиона! Ибо вот, Я приду и поселюсь посреди тебя,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прибегнут к Господу многие народы в тот день, и будут Моим народом; и Я поселюсь посреди тебя, и узнаешь, что Господь Саваоф послал Меня к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Тогда Господь возьмет во владение Иуду, Свой удел на святой земле, и снова изберет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Да молчит всякая плоть пред лицом Господа! Ибо Он поднимается от святого жилища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Zechariah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показал он мне Иисуса, великого иерея, стоящего перед Ангелом Господним, и сатану, стоящего по правую руку его, чтобы противодействовать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Господь сатане: Господь да запретит тебе, сатана, да запретит тебе Господь, избравший Иерусалим! не головня ли он, исторгнутая из огня?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Иисус же одет был в запятнанные одежды и стоял перед Ангелом,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который отвечал и сказал стоявшим перед ним так: снимите с него запятнанные одежды. А ему самому сказал: смотри, Я снял с тебя вину твою и облекаю тебя в одежды торжественные.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сказал: возложите на голову его чистый кидар. И возложили чистый кидар на голову его и облекли его в одежду; Ангел же Господень стоял.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засвидетельствовал Ангел Господень и сказал Иисусу: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так говорит Господь Саваоф: если ты будешь ходить по Моим путям и если будешь на страже Моей, то будешь судить дом Мой и наблюдать за дворами Моими. Я дам тебе ходить между сими, стоящими здесь.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Выслушай же, Иисус, иерей великий, ты и собратия твои, сидящие перед тобою, мужи знаменательные: вот, Я привожу раба Моего, ОТРАСЛЬ.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вот тот камень, который Я полагаю перед Иисусом; на этом одном камне семь очей; вот, Я вырежу на нем начертания его, говорит Господь Саваоф, и изглажу грех земли сей в один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тот день, говорит Господь Саваоф, будете друг друга приглашать под виноград и под смоковницу.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Zechariah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возвратился тот Ангел, который говорил со мною, и пробудил меня, как пробуждают человека от сна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он мне: что ты видишь? И отвечал я: вижу, вот светильник весь из золота, и чашечка для елея наверху его, и семь лампад на нем, и по семи трубочек у лампад, которые наверху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две маслины на нем, одна с правой стороны чашечки, другая с левой стороны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отвечал я и сказал Ангелу, говорившему со мною: что это, господин мой?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Ангел, говоривший со мною, отвечал и сказал мне: ты не знаешь, что это? И сказал я: не знаю, господин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Тогда отвечал он и сказал мне так: это слово Господа к Зоровавелю, выражающее: не воинством и не силою, но Духом Моим,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Кто ты, великая гора, перед Зоровавелем? ты – равнина, и вынесет он краеугольный камень при шумных восклицаниях: «благодать, благодать на нем!»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руки Зоровавеля положили основание дому сему; его руки и окончат его, и узнаешь, что Господь Саваоф послал Меня к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кто может считать день сей маловажным, когда радостно смотрят на строительный отвес в руках Зоровавеля те семь, – это очи Господа, которые объемлют взором всю землю?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отвечал я и сказал ему: что значат те две маслины с правой стороны светильника и с левой стороны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Вторично стал я говорить и сказал ему: что значат две масличные ветви, которые через две золотые трубочки изливают из себя золото?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он мне: ты не знаешь, что это? Я отвечал: не знаю, господин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он: это два помазанные елеем, предстоящие Господу всей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Zechariah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опять поднял я глаза мои и увидел: вот летит свиток.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он мне: что видишь ты? Я отвечал: вижу летящий свиток; длина его двадцать локтей, а ширина его десять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 сказал мне: это проклятие, исходящее на лицо всей земли; ибо всякий, кто крадет, будет истреблен, как написано на одной стороне, и всякий, клянущийся ложно, истреблен будет, как написано на другой стороне.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 навел его, говорит Господь Саваоф, и оно войдет в дом татя и в дом клянущегося Моим именем ложно, и пребудет в доме его, и истребит его, и дерева его, и камни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вышел Ангел, говоривший со мною, и сказал мне: подними еще глаза твои и посмотри, что это выходит?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же я сказал: что это? Он отвечал: это выходит ефа, и сказал: это образ их по всей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вот, кусок свинца поднялся, и там сидела одна женщина посреди ефы.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он: эта женщина – само нечестие, и бросил ее в средину ефы, а на отверстие ее бросил свинцовый кусок.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поднял я глаза мои и увидел: вот, появились две женщины, и ветер был в крыльях их, и крылья у них как крылья аиста; и подняли они ефу и понесли ее между землею и небом.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я Ангелу, говорившему со мною: куда несут они эту ефу?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сказал он мне: чтобы устроить для нее дом в земле Сеннаар, и когда будет все приготовлено, то она поставится там на своей основе.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Zechariah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опять поднял я глаза мои и вижу: вот, четыре колесницы выходят из ущелья между двумя горами; и горы те были горы медные.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первой колеснице кони рыжие, а во второй колеснице кони вороные;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 третьей колеснице кони белые, а в четвертой колеснице кони пегие, сильные.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И, начав речь, я сказал Ангелу, говорившему со мною: что это, господин мой?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отвечал Ангел и сказал мне: это выходят четыре духа небесных, которые предстоят пред Господом всей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Вороные кони там выходят к стране северной и белые идут за ними, а пегие идут к стране полуденной.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сильные вышли и стремились идти, чтобы пройти землю; и он сказал: идите, пройдите землю, – и они прошли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Тогда позвал он меня и сказал мне так: смотри, вышедшие в землю северную успокоили дух Мой на земле северной.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было слово Господне ко мне: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возьми у пришедших из плена, у Хелдая, у Товии и у Иедая, и пойди в тот самый день, пойди в дом Иосии, сына Софониева, куда они пришли из Вавилона,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возьми у них серебро и золото и сделай венцы, и возложи на голову Иисуса, сына Иоседекова, иерея великого,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скажи ему: так говорит Господь Саваоф: вот Муж, – имя Ему ОТРАСЛЬ, Он произрастет из Своего корня и создаст храм Господень.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 создаст храм Господень и примет славу, и воссядет, и будет владычествовать на престоле Своем; будет и священником на престоле Своем, и совет мира будет между тем и другим.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венцы те будут Хелему и Товии, Иедаю и Хену, сыну Софониеву, на память в храме Господнем.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издали придут, и примут участие в построении храма Господня, и вы узнаете, что Господь Саваоф послал меня к вам, и это будет, если вы усердно будете слушаться гласа Господа Бога вашего.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Zechariah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четвертый год царя Дария было слово Господне к Захарии, в четвертый день девятого месяца, Хаслева,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когда Вефиль послал Сарецера и Регем-Мелеха и спутников его помолиться пред лицом Господа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спросить у священников, которые в доме Господа Саваофа, и у пророков, говоря: «плакать ли мне в пятый месяц и поститься, как я делал это уже много лет?»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было ко мне слово Господа Саваофа: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скажи всему народу земли сей и священникам так: когда вы постились и плакали в пятом и седьмом месяце, притом уже семьдесят лет, для Меня ли вы постились? для Меня 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когда вы едите и когда пьете, не для себя ли вы едите, не для себя ли вы пьете?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те же ли слова провозглашал Господь через прежних пророков, когда еще Иерусалим был населен и покоен, и города вокруг него, южная страна и низменность, были населены?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было слово Господне к Захарии: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так говорил тогда Господь Саваоф: производите суд справедливый и оказывайте милость и сострадание каждый брату своему;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вдовы и сироты, пришельца и бедного не притесняйте и зла друг против друга не мыслите в сердце вашем.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они не хотели внимать, отворотились от Меня, и уши свои отяготили, чтобы не слышать.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сердце свое окаменили, чтобы не слышать закона и слов, которые посылал Господь Саваоф Духом Своим через прежних пророков; за то и постиг их великий гнев Господа Саваофа.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было: как Он взывал, а они не слушали, так и они взывали, а Я не слушал,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Я развеял их по всем народам, которых они не знали, и земля сия опустела после них, так что никто не ходил по ней ни взад, ни вперед, и они сделали вожделенную страну пустынею.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Zechariah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слово Господа Саваофа: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говорит Господь Саваоф: возревновал Я о Сионе ревностью великою, и с великим гневом возревновал Я 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Так говорит Господь: обращусь Я к Сиону и буду жить в Иерусалиме, и будет называться Иерусалим городом истины, и гора Господа Саваофа – горою святыни.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Так говорит Господь Саваоф: опять старцы и старицы будут сидеть на улицах в Иерусалиме, каждый с посохом в руке, от множества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улицы города сего наполнятся отроками и отроковицами, играющими на улицах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Так говорит Господь Саваоф: если это в глазах оставшегося народа покажется дивным во дни сии, то неужели оно дивно и в Моих очах?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Так говорит Господь Саваоф: вот, Я спасу народ Мой из страны востока и из страны захождения солнца;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приведу их, и будут они жить в Иерусалиме, и будут Моим народом, и Я буду их Богом, в истине и правде.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Так говорит Господь Саваоф: укрепите руки ваши вы, слышащие ныне слова сии из уст пророков, бывших при основании дома Господа Саваофа, для создания храма.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прежде дней тех не было возмездия для человека, ни возмездия за труд животных; ни уходящему, ни приходящему не было покоя от врага; и попускал Я всякого человека враждовать против другого.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ныне для остатка этого народа Я не такой, как в прежние дни,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посев будет в мире; виноградная лоза даст плод свой, и земля даст произведения свои, и небеса будут давать росу свою, и все это Я отдам во владение оставшемуся народу сему.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будет: как вы, дом Иудин и дом Израилев, были проклятием у народов, так Я спасу вас, и вы будете благословением; не бойтесь; да укрепятся руки ваши!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так говорит Господь Саваоф; как Я определил наказать вас, когда отцы ваши прогневляли Меня, говорит Господь Саваоф, и не отменил,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так опять Я определил в эти дни соделать доброе Иерусалиму и дому Иудину; не бойтесь!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Вот дела, которые вы должны делать: говорите истину друг другу; по истине и миролюбно судите у ворот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Никто из вас да не мыслит в сердце своем зла против ближнего своего, и ложной клятвы не любите, ибо все это Я ненавижу,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было ко мне слово Господа Саваофа: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так говорит Господь Саваоф: пост четвертого месяца и пост пятого, и пост седьмого, и пост десятого соделается для дома Иудина радостью и веселым торжеством; только любите истину и мир.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Так говорит Господь Саваоф: еще будут приходить народы и жители многих городов;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пойдут жители одного города к жителям другого и скажут: пойдем молиться лицу Господа и взыщем Господа Саваофа;и каждый скажет: пойду и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будут приходить многие племена и сильные народы, чтобы взыскать Господа Саваофа в Иерусалиме и помолиться лицу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Так говорит Господь Саваоф: будет в те дни, возьмутся десять человек из всех разноязычных народов, возьмутся за полу Иудея и будут говорить: мы пойдем с тобою, ибо мы слышали, что с вами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Zechariah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Пророческое слово Господа на землю Хадрах, и на Дамаске оно остановится, – ибо око Господа на всех людей, как и на все колена Израилевы,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на Емаф, смежный с ним, на Тир и Сидон, ибо он очень умудрился.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устроил себе Тир крепость, накопил серебра, как пыли, и золота, как уличной грязи.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Вот, Господь сделает его бедным и поразит силу его в море, и сам он будет истреблен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Увидит это Аскалон и ужаснется, и Газа, и вострепещет сильно, и Екрон; ибо посрамится надежда его: не станет царя в Газе, и Аскалон будет необитаем.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Чужое племя будет жить в Азоте, и Я уничтожу высокомерие Филистимлян.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Исторгну кровь из уст его и мерзости его из зубов его, и он достанется Богу нашему, и будет как тысяченачальник в Иуде, и Екрон будет как Иевусей.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Я расположу стан у дома Моего против войска, против проходящих вперед и назад, и не будет более проходить притеснитель, ибо ныне Моими очами Я буду взирать на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Ликуй от радости, дщерь Сиона, торжествуй, дщерь Иерусалима: се Царь твой грядет к тебе, праведный и спасающий, кроткий, сидящий на ослице и на молодом осле, сыне подъяремной.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Тогда истреблю колесницы у Ефрема и коней в Иерусалиме, и сокрушен будет бранный лук; и Он возвестит мир народам, и владычество Его будет от моря до моря и от реки до концов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что до тебя, ради крови завета твоего Я освобожу узников твоих изо рва, в котором нет воды.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Возвращайтесь на твердыню, вы, пленники надеющиеся! Что теперь возвещаю, воздам тебе вдвойне.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как лук Я натяну Себе Иуду и наполню лук Ефремом, и воздвигну сынов твоих, Сион, против сынов твоих, Иония, и сделаю тебя мечом ратоборца.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явится над ними Господь, и, как молния, вылетит стрела Его, и возгремит Господь Бог трубою, и шествовать будет в бурях полуденных.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Господь Саваоф будет защищать их, и они будут истреблять и попирать пращные камни, и будут пить и шуметь как бы от вина, и наполнятся как жертвенные чаши, как углы жертвенника.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спасет их Господь Бог их в тот день, как овец, народ Свой; ибо, подобно камням в венце, они воссияют на земле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О, как велика благость его и какая красота его! Хлеб одушевит язык у юношей и вино – у отроковиц!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Zechariah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Просите у Господа дождя во время благопотребное; Господь блеснет молниею и даст вам обильный дождь, каждому злак на поле.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терафимы говорят пустое, и вещуны видят ложное и рассказывают сны лживые; они утешают пустотою; поэтому они бродят как овцы, бедствуют, потому что нет пастыря.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На пастырей воспылал гнев Мой, и козлов Я накажу; ибо посетит Господь Саваоф стадо Свое, дом Иудин, и поставит их, как славного коня Своего на брани.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Из него будет краеугольный камень, из него – гвоздь, из него – лук для брани, из него произойдут все народоправители.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они будут как герои, попирающие врагов на войне, как уличную грязь, и сражаться, потому что Господь с ними, и посрамят всадников на конях.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укреплю дом Иудин, и спасу дом Иосифов, и возвращу их, потому что Я умилосердился над ними, и они будут, как бы Я не оставлял их: ибо Я – Господь Бог их и услышу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Как герой будет Ефрем; возвеселится сердце их, как от вина; и увидят это сыны их и возрадуются; в восторге будет сердце их о Господе.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Я дам им знак и соберу их, потому что Я искупил их; они будут так же многочисленны, как прежде;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расселю их между народами, и в отдаленных странах они будут воспоминать обо Мне и будут жить с детьми своими, и возвратятся;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возвращу их из земли Египетской, и из Ассирии соберу их, и приведу их в землю Галаадскую и на Ливан, и недостанет места для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пройдет бедствие по морю и поразит волны морские, и иссякнут все глубины реки, и смирится гордость Ассура, и скипетр отнимется у Египта.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Укреплю их в Господе, и они будут ходить во имя Его,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Zechariah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Отворяй, Ливан, ворота твои, и да пожрет огонь кедры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Рыдай, кипарис, ибо упал кедр, ибо и величавые опустошены; рыдайте, дубы Васанские, ибо повалился непроходимый лес.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Слышен голос рыдания пастухов, потому что опустошено приволье их; слышно рыкание молодых львов, потому что опустошена краса Иордана.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Так говорит Господь Бог мой: паси овец, обреченных на заклание,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которых купившие убивают ненаказанно, а продавшие говорят: «благословен Господь; я разбогател!», и пастухи их не жалеют о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Я не буду более миловать жителей земли сей, говорит Господь; и вот, Я предам людей, каждого в руки ближнего его и в руки царя его, и они будут поражать землю, и Я не избавлю от рук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буду пасти овец, обреченных на заклание, овец поистине бедных. И возьму Себе два жезла, и назову один – благоволением, другой – узами, и ими буду пасти овец.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истреблю трех из пастырей в один месяц; и отвратится душа Моя от них, как и их душа отвращается от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Тогда скажу: не буду пасти вас: умирающая – пусть умирает, и гибнущая – пусть гибнет, а остающиеся пусть едят плоть одна другой.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возьму жезл Мой – благоволения и переломлю его, чтобы уничтожить завет, который заключил Я со всеми народами.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он уничтожен будет в тот день, и тогда узнают бедные из овец, ожидающие Меня, что это слово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скажу им: если угодно вам, то дайте Мне плату Мою; если же нет, – не давайте; и они отвесят в уплату Мне тридцать сребреников.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мне Господь: брось их в церковное хранилище, – высокая цена, в какую они оценили Меня! И взял Я тридцать сребреников и бросил их в дом Господень для горшечника.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переломил Я другой жезл Мой – «узы», чтобы расторгнуть братство между Иудою и Израилем.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Господь сказал мне: еще возьми себе снаряд одного из глупых пастухов.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вот, Я поставлю на этой земле пастуха, который о погибающих не позаботится, потерявшихся не будет искать и больных не будет лечить, здоровых не будет кормить, а мясо тучных будет есть и копыта их оторвет.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Горе негодному пастуху, оставляющему стадо! меч на руку его и на правый глаз его! рука его совершенно иссохнет, и правый глаз его совершенно потускнет.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Zechariah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Пророческое слово Господа об Израиле. Господь, распростерший небо, основавший землю и образовавший дух человека внутри него, говорит: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вот, Я сделаю Иерусалим чашею исступления для всех окрестных народов и также для Иуды во время осады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будет в тот день, сделаю Иерусалим тяжелым камнем для всех племен; все, которые будут поднимать его, надорвут себя, а соберутся против него все народы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 тот день, говорит Господь, Я поражу всякого коня бешенством и всадника его – безумием, а на дом Иудин отверзу очи Мои; всякого же коня у народов поражу слепотою.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скажут князья Иудины в сердцах своих: сила моя – жители Иерусалима в Господе Саваофе, Боге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тот день Я сделаю князей Иудиных как жаровню с огнем между дровами и как горящий светильник среди снопов, и они истребят все окрестные народы, справа и слева, и снова населен будет Иерусалим на своем месте,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спасет Господь сначала шатры Иуды, чтобы величие дома Давидова и величие жителей Иерусалима не возносилось над Иудою.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тот день защищать будет Господь жителей Иерусалима, и самый слабый между ними в тот день будет как Давид, а дом Давида будет как Бог, как Ангел Господень перед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будет в тот день, Я истреблю все народы, нападающие на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на дом Давида и на жителей Иерусалима изолью дух благодати и умиления, и они воззрят на Него, Которого пронзили, и будут рыдать о Нем, как рыдают об единородном сыне, и скорбеть, как скорбят о первенце.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тот день поднимется большой плач в Иерусалиме, как плач Гададриммона в долине Мегиддонской.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будет рыдать земля, каждое племя особо: племя дома Давидова особо, и жены их особо; племя дома Нафанова особо, и жены их особо;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племя дома Левиина особо, и жены их особо; племя Симеоново особо, и жены их особо.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Все остальные племена – каждое племя особо, и жены их особо.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Zechariah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тот день откроется источник дому Давидову и жителям Иерусалима для омытия греха и нечистоты.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будет в тот день, говорит Господь Саваоф, Я истреблю имена идолов с этой земли, и они не будут более упоминаемы, равно как лжепророков и нечистого духа удалю с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Тогда, если кто будет прорицать, то отец его и мать его, родившие его, скажут ему: тебе не должно жить, потому что ты ложь говоришь во имя Господа; и поразят его отец его и мать его, родившие его, когда он будет прорицать.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будет в тот день, устыдятся такие прорицатели, каждый видения своего, когда будут прорицать, и не будут надевать на себя власяницы, чтобы обманывать.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каждый скажет: я не пророк, я земледелец, потому что некто сделал меня рабом от детства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Ему скажут: отчего же на руках у тебя рубцы? И он ответит: оттого, что меня били в доме любящих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О, меч! поднимись на пастыря Моего и на ближнего Моего, говорит Господь Саваоф: порази пастыря, и рассеются овцы! И Я обращу руку Мою на малых.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будет на всей земле, говорит Господь, две части на ней будут истреблены, вымрут, а третья останется на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введу эту третью часть в огонь, и расплавлю их, как плавят серебро, и очищу их, как очищают золото: они будут призывать имя Мое, и Я услышу их и скажу: «это Мой народ», и они скажут: «Господь – Бог мой!»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Zechariah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 наступает день Господень, и разделят награбленное у тебя среди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соберу все народы на войну против Иерусалима, и взят будет город, и разграблены будут домы, и обесчещены будут жены, и половина города пойдет в плен; но остальной народ не будет истреблен из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Тогда выступит Господь и ополчится против этих народов, как ополчился в день брани.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станут ноги Его в тот день на горе Елеонской, которая перед лицом Иерусалима к востоку; и раздвоится гора Елеонская от востока к западу весьма большою долиною, и половина горы отойдет к северу, а половина ее – к югу.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вы побежите в долину гор Моих, ибо долина гор будет простираться до Асила; и вы побежите, как бежали от землетрясения во дни Озии, царя Иудейского; и придет Господь Бог мой и все святые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будет в тот день: не станет света, светила удалятся.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День этот будет единственный, ведомый только Господу: ни день, ни ночь; лишь в вечернее время явится свет.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будет в тот день, живые воды потекут из Иерусалима, половина их к морю восточному и половина их к морю западному: летом и зимой так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Господь будет Царем над всею землею; в тот день будет Господь един и имя Его едино.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Вся эта земля будет как равнина, от Гаваона до Реммона, на юг от Иерусалима, который высоко будет стоять на своем месте и населится от ворот Вениаминовых до места первых ворот, до угловых ворот, и от башни Анамеила до царских точил.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будут жить в нем, и проклятия не будет более, но будет стоять Иерусалим безопасно.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вот какое будет поражение, которым поразит Господь все народы, которые воевали против Иерусалима: у каждого исчахнет тело его, когда он еще стоит на своих ногах, и глаза у него истают в яминах своих, и язык его иссохнет во рту у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будет в тот день: произойдет между ними великое смятение от Господа, так что один схватит руку другого, и поднимется рука его на руку ближнего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и сам Иуда будет воевать против Иерусалима, и собрано будет богатство всех окрестных народов: золото, серебро и одежды в великом множестве.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Будет такое же поражение и коней, и лошаков, и верблюдов, и ослов, и всякого скота, какой будет в станах у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Затем все остальные из всех народов, приходивших против Иерусалима, будут приходить из года в год для поклонения Царю, Господу Саваофу, и для празднования праздника кущей.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будет: если какое из племен земных не пойдет в Иерусалим для поклонения Царю, Господу Саваофу, то не будет дождя у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если племя Египетское не поднимется в путь и не придет [сюда], то и у него не будет дождя и постигнет его поражение, каким поразит Господь народы, не приходящие праздновать праздника кущей.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Вот что будет за грех Египта и за грех всех народов, которые не придут праздновать праздника кущей!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 то время даже на конских уборах будет начертано: «Святыня Господу», и котлы в доме Господнем будут как жертвенные чаши перед алтарем.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все котлы в Иерусалиме и Иудее будут святынею Господа Саваофа, и будут приходить все приносящие жертву и брать их и варить в них, и не будет более ни одного Хананея в доме Господа Саваофа в тот день.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