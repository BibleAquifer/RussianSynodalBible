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Malachi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Пророческое слово Господа к Израилю через Малахию.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возлюбил вас, говорит Господь. А вы говорите: «в чем явил Ты любовь к нам?» – Не брат ли Исав Иакову? говорит Господь; и однако же Я возлюбил Иакова,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Исава возненавидел и предал горы его опустошению, и владения его – шакалам пустыни.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Едом скажет: «мы разорены, но мы восстановим разрушенное», то Господь Саваоф говорит: они построят, а Я разрушу, и прозовут их областью нечестивою, народом, на который Господь прогневался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увидят это глаза ваши, и вы скажете: «возвеличился Господь над пределами Израиля!»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Сын чтит отца, и раб – господина своего; если Я – отец, то где почтение ко Мне? и если Я – Господь, то где благоговение предо Мною? говорит Господь Саваоф вам, священники, бесславящие имя Мое. Вы говорите: «чем мы бесславим имя Твое?»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Вы приносите на жертвенник Мой нечистый хлеб, а говорите: «чем мы бесславим Тебя?» – Тем, что говорите: «трапеза Господня не стоит уважения».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приносите в жертву слепое, не худо ли это? или когда приносите хромое и больное, не худо ли это? Поднеси это твоему князю; будет ли он доволен тобою и благосклонно ли примет тебя?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Итак молитесь Богу, чтобы помиловал нас; а когда такое исходит из рук ваших, то может ли Он милостиво принимать вас?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Лучше кто-нибудь из вас запер бы двери, чтобы напрасно не держали огня на жертвеннике Моем. Нет Моего благоволения к вам, говорит Господь Саваоф, и приношение из рук ваших неблагоугодно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от востока солнца до запада велико будет имя Мое между народами, и на всяком месте будут приносить фимиам имени Моему, чистую жертву; велико будет имя Мое между народами,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вы хулите его тем, что говорите: «трапеза Господня не стоит уважения, и доход от нее – пища ничтожная».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Притом говорите: «вот сколько труда!» и пренебрегаете ею, говорит Господь Саваоф, и приносите украденное, хромое и больное, и такого же свойства приносите хлебный дар: могу ли с благоволением принимать это из рук ваших?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Проклят лживый, у которого в стаде есть неиспорченный самец, и он дал обет, а приносит в жертву Господу поврежденное: ибо Я – Царь великий, и имя Мое страшно у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Malachi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 для вас, священники, эта заповедь: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вы не послушаетесь и если не примете к сердцу, чтобы воздавать славу имени Моему, говорит Господь Саваоф, то Я пошлю на вас проклятие и прокляну ваши благословения, и уже проклинаю, потому что вы не хотите приложить к тому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Вот, Я отниму у вас плечо и помет раскидаю на лица ваши, помет праздничных жертв ваших, и выбросят вас вместе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вы узнаете, что Я дал эту заповедь для сохранения завета Моего с Левием,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Завет Мой с ним был завет жизни и мира, и Я дал его ему для страха, и он боялся Меня и благоговел пред именем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Закон истины был в устах его, и неправды не обреталось на языке его; в мире и правде он ходил со Мною и многих отвратил от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уста священника должны хранить ведение, и закона ищут от уст его, потому что он вестник Господа Саваофа.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вы уклонились от пути сего, для многих послужили соблазном в законе, разрушили завет Левия,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 то и Я сделаю вас презренными и униженными перед всем народом, так как вы не соблюдаете путей Моих, лицеприятствуете в делах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один ли у всех нас Отец? Не один ли Бог сотворил нас? Почему же мы вероломно поступаем друг против друга, нарушая тем завет отцов наших?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Вероломно поступает Иуда, и мерзость совершается в Израиле и в Иерусалиме; ибо унизил Иуда святыню Господню, которую любил, и женился на дочери чужого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 того, кто делает это, истребит Господь из шатров Иаковлевых бдящего на страже и отвечающего, и приносящего жертву Господу Саваофу.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вот еще что вы делаете: вы заставляете обливать слезами жертвенник Господа с рыданием и воплем, так что Он уже не призирает более на приношение и не принимает умилостивительной жертвы из рук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 скажете: «за что?» За то, что Господь был свидетелем между тобою и женою юности твоей, против которой ты поступил вероломно, между тем как она подруга твоя и законная жена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не сделал ли того же один, и в нем пребывал превосходный дух? что же сделал этот один? он желал получить от Бога потомство. Итак берегите дух ваш, и никто не поступай вероломно против жены юности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ты ненавидишь ее, отпусти, говорит Господь Бог Израилев; обида покроет одежду его, говорит Господь Саваоф; посему наблюдайте за духом вашим и не поступайте вероломно.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Вы прогневляете Господа словами вашими и говорите: «чем прогневляем мы Его?» Тем, что говорите: «всякий, делающий зло, хорош пред очами Господа, и к таким Он благоволит», или: «где Бог правосудия?»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Malachi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Вот, Я посылаю Ангела Моего, и он приготовит путь предо Мною, и внезапно придет в храм Свой Господь, Которого вы ищете, и Ангел завета, Которого вы желаете; вот, Он идет,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кто выдержит день пришествия Его, и кто устоит, когда Он явится? Ибо Он – как огонь расплавляющий и как щелок очищающий,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сядет переплавлять и очищать серебро, и очистит сынов Левия и переплавит их, как золото и как серебро, чтобы приносили жертву Господу в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благоприятна будет Господу жертва Иуды и Иерусалима, как во дни древние и как в лета прежние.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приду к вам для суда и буду скорым обличителем чародеев и прелюбодеев и тех, которые клянутся ложно и удерживают плату у наемника, притесняют вдову и сироту, и отталкивают пришельца, и Меня не боятся,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Я – Господь, Я не изменяюсь; посему вы, сыны Иакова, не уничтожились.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 дней отцов ваших вы отступили от уставов Моих и не соблюдаете их; обратитесь ко Мне, и Я обращусь к вам, говорит Господь Саваоф. Вы скажете: «как нам обратиться?»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Можно ли человеку обкрадывать Бога? А вы обкрадываете Меня. Скажете: «чем обкрадываем мы Тебя?» Десятиною и приношениями.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Проклятием вы прокляты, потому что вы – весь народ – обкрадываете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Принесите все десятины в дом хранилища, чтобы в доме Моем была пища, и хотя в этом испытайте Меня, говорит Господь Саваоф: не открою ли Я для вас отверстий небесных и не изолью ли на вас благословения до избытка?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для вас запрещу пожирающим истреблять у вас плоды земные, и виноградная лоза на поле у вас не лишится плодов своих,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блаженными называть будут вас все народы, потому что вы будете землею вожделенною,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Дерзостны предо Мною слова ваши, говорит Господь. Вы скажете: «что мы говорим против Тебя?»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 говорите: «тщетно служение Богу, и что пользы, что мы соблюдали постановления Его и ходили в печальной одежде пред лицом Господа Саваофа?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ныне мы считаем надменных счастливыми: лучше устраивают себя делающие беззакония, и хотя искушают Бога, но остаются целы».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боящиеся Бога говорят друг другу: «внимает Господь и слышит это, и пред лицом Его пишется памятная книга о боящихся Господа и чтущих имя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они будут Моими, говорит Господь Саваоф, собственностью Моею в тот день, который Я соделаю, и буду миловать их, как милует человек сына своего, служащего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тогда снова увидите различие между праведником и нечестивым, между служащим Богу и не служащим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Malachi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Ибо вот, придет день, пылающий как печь; тогда все надменные и поступающие нечестиво будут как солома, и попалит их грядущий день, говорит Господь Саваоф, так что не оставит у них ни корня, ни ветвей.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для вас, благоговеющие пред именем Моим, взойдет солнце правды и исцеление в лучах его, и вы выйдете и взыграете, как тельцы упитанные;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будете попирать нечестивых, ибо они будут прахом под стопами ног ваших в тот день, который Я соделаю,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Помните закон Моисея, раба Моего, который Я заповедал ему на Хориве для всего Израиля, равно как и правила и уставы.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Вот, Я пошлю к вам Илию пророка пред наступлением дня Господня, великого и страшного.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он обратит сердца отцов к детям и сердца детей к отцам их, чтобы Я, придя, не поразил земли проклятием.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