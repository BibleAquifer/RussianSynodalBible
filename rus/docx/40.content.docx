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Russian Synodal Bible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Russian Synodal Bible</w:t>
      </w:r>
      <w:r>
        <w:rPr>
          <w:lang w:val="ru_RU" w:bidi="ru_RU"/>
        </w:rPr>
        <w:t xml:space="preserve"> (Russian) is based on: </w:t>
      </w:r>
      <w:r>
        <w:rPr>
          <w:lang w:val="ru_RU" w:bidi="ru_RU"/>
        </w:rPr>
        <w:t>Russian Synodal Bible</w:t>
      </w:r>
      <w:r>
        <w:rPr>
          <w:lang w:val="ru_RU" w:bidi="ru_RU"/>
        </w:rPr>
        <w:t xml:space="preserve">, </w:t>
      </w:r>
      <w:hyperlink r:id="rId13">
        <w:r>
          <w:rPr>
            <w:lang w:val="ru_RU" w:bidi="ru_RU"/>
          </w:rPr>
          <w:rPr>
            <w:color w:val="0000EE"/>
            <w:u w:val="single"/>
          </w:rPr>
          <w:t>Public Domain</w:t>
        </w:r>
      </w:hyperlink>
      <w:r>
        <w:rPr>
          <w:lang w:val="ru_RU" w:bidi="ru_RU"/>
        </w:rPr>
        <w:t xml:space="preserve">, None, which is licensed under a </w:t>
      </w:r>
      <w:hyperlink r:id="rId14">
        <w:r>
          <w:rPr>
            <w:lang w:val="ru_RU" w:bidi="ru_RU"/>
          </w:rPr>
          <w:rPr>
            <w:color w:val="0000EE"/>
            <w:u w:val="single"/>
          </w:rPr>
          <w:t>Public Domain CC0</w:t>
        </w:r>
      </w:hyperlink>
      <w:r>
        <w:rPr>
          <w:lang w:val="ru_RU" w:bidi="ru_RU"/>
        </w:rPr>
        <w:t>.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This PDF version is provided under the same license.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Russian Synodal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Matthew 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Родословие Иисуса Христа, Сына Давидова, Сына Авраамова.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Авраам родил Исаака; Исаак родил Иакова; Иаков родил Иуду и братьев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Иуда родил Фареса и Зару от Фамари; Фарес родил Есрома; Есром родил Арама;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Арам родил Аминадава; Аминадав родил Наассона; Наассон родил Салмона;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Салмон родил Вооза от Рахавы; Вооз родил Овида от Руфи; Овид родил Иессея;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Иессей родил Давида царя. Давид царь родил Соломона от бывшей за Уриею;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Соломон родил Ровоама; Ровоам родил Авию; Авия родил Асу;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Аса родил Иосафата; Иосафат родил Иорама; Иорам родил Озию;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Озия родил Иоафама; Иоафам родил Ахаза; Ахаз родил Езекию;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Езекия родил Манассию; Манассия родил Амона ; Амон родил Иосию;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Иосия родил Иоакима; Иоаким родил Иехонию и братьев его, перед переселением в Вавилон.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По переселении же в Вавилон, Иехония родил Салафииля; Салафииль родил Зоровавеля;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Зоровавель родил Авиуда; Авиуд родил Елиакима; Елиаким родил Азора;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Азор родил Садока; Садок родил Ахима; Ахим родил Елиуда;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Елиуд родил Елеазара; Елеазар родил Матфана; Матфан родил Иакова;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Иаков родил Иосифа, мужа Марии, от Которой родился Иисус, называемый Христос.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Итак, всех родов от Авраама до Давида четырнадцать родов; и от Давида до переселения в Вавилон четырнадцать родов; и от переселения в Вавилон до Христа четырнадцать родов.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Рождество Иисуса Христа было так: по обручении Матери Его Марии с Иосифом, прежде нежели сочетались они, оказалось, что Она имеет во чреве от Духа Святого.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Иосиф же, муж Ее, будучи праведен и не желая огласить Ее, хотел тайно отпустить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Но когда он помыслил это, – се, Ангел Господень явился ему во сне и сказал: Иосиф, сын Давидов! не бойся принять Марию, жену твою, ибо родившееся в Ней есть от Духа Святого;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родит же Сына, и наречешь Ему имя Иисус, ибо Он спасет людей Своих от грехов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А все сие произошло, да сбудется реченное Господом через пророка, который говорит: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«се, Дева во чреве приимет и родит Сына, и нарекут имя Ему Еммануил, что значит: с нами Бог».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Встав от сна, Иосиф поступил, как повелел ему Ангел Господень, и принял жену свою,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не знал Ее, как наконец Она родила Сына Своего первенца, и он нарек Ему имя Иисус.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Matthew 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Когда же Иисус родился в Вифлееме Иудейском во дни царя Ирода, пришли в Иерусалим волхвы с востока и говорят: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где родившийся Царь Иудейский? ибо мы видели звезду Его на востоке и пришли поклониться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Услышав это, Ирод царь встревожился, и весь Иерусалим с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И, собрав всех первосвященников и книжников народных, спрашивал у них: где должно родиться Христу?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Они же сказали ему: в Вифлееме Иудейском, ибо так написано через пророка: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«и ты, Вифлеем, земля Иудина, ничем не меньше воеводств Иудиных, ибо из тебя произойдет Вождь, Который упасет народ Мой, Израиля».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Тогда Ирод, тайно призвав волхвов, выведал от них время появления звезды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и, послав их в Вифлеем, сказал: пойдите, тщательно разведайте о Младенце и, когда найдете, известите меня, чтобы и мне пойти поклониться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Они, выслушав царя, пошли. [И] се, звезда, которую видели они на востоке, шла перед ними, как наконец пришла и остановилась над местом, где был Младенец.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Увидев же звезду, они возрадовались радостью весьма великою,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и, войдя в дом, увидели Младенца с Мариею, Матерью Его, и, пав, поклонились Ему; и, открыв сокровища свои, принесли Ему дары: золото, ладан и смирну.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И, получив во сне откровение не возвращаться к Ироду, иным путем отошли в страну свою.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Когда же они отошли, – се, Ангел Господень является во сне Иосифу и говорит: встань, возьми Младенца и Матерь Его и беги в Египет, и будь там, доколе не скажу тебе, ибо Ирод хочет искать Младенца, чтобы погубить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Он встал, взял Младенца и Матерь Его ночью и пошел в Египет,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там был до смерти Ирода, да сбудется реченное Господом через пророка, который говорит: «из Египта воззвал Я Сына Моего».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Тогда Ирод, увидев себя осмеянным волхвами, весьма разгневался и послал избить всех младенцев в Вифлееме и во всех пределах его, от двух лет и ниже, по времени, которое выведал от волхвов.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Тогда сбылось реченное через пророка Иеремию, который говорит: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«глас в Раме слышен, плач и рыдание и вопль великий; Рахиль плачет о детях своих и не хочет утешиться, ибо их нет».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По смерти же Ирода, – се, Ангел Господень во сне является Иосифу в Египте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говорит: встань, возьми Младенца и Матерь Его и иди в землю Израилеву, ибо умерли искавшие души Младенца.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Он встал, взял Младенца и Матерь Его и пришел в землю Израилеву.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Услышав же, что Архелай царствует в Иудее вместо Ирода, отца своего, убоялся туда идти; но, получив во сне откровение, пошел в пределы Галилейские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и, придя, поселился в городе, называемом Назарет, да сбудется реченное через пророков, что Он Назореем наречется.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Matthew 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 те дни приходит Иоанн Креститель, и проповедует в пустыне Иудейской,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говорит: покайтесь, ибо приблизилось Царство Небесное.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Ибо он тот, о котором сказал пророк Исаия: «глас вопиющего в пустыне: приготовьте путь Господу, прямыми сделайте стези Ему».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Сам же Иоанн имел одежду из верблюжьего волоса и пояс кожаный на чреслах своих, а пищею его были акриды и дикий мед.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Тогда Иерусалим и вся Иудея и вся окрестность Иорданская выходили к нему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крестились от него в Иордане, исповедуя грехи свои.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Увидев же Иоанн многих фарисеев и саддукеев, идущих к нему креститься, сказал им: порождения ехиднины! кто внушил вам бежать от будущего гнева?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Сотворите же достойный плод покаяния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не думайте говорить в себе: «отец у нас Авраам», ибо говорю вам, что Бог может из камней сих воздвигнуть детей Аврааму.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Уже и секира при корне дерев лежит: всякое дерево, не приносящее доброго плода, срубают и бросают в огонь.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Я крещу вас в воде в покаяние, но Идущий за мною сильнее меня; я не достоин понести обувь Его; Он будет крестить вас Духом Святым и огнем;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лопата Его в руке Его, и Он очистит гумно Свое и соберет пшеницу Свою в житницу, а солому сожжет огнем неугасимым.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Тогда приходит Иисус из Галилеи на Иордан к Иоанну креститься от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Иоанн же удерживал Его и говорил: мне надобно креститься от Тебя, и Ты ли приходишь ко мне?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Но Иисус сказал ему в ответ: оставь теперь, ибо так надлежит нам исполнить всякую правду. Тогда Иоанн допускает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И, крестившись, Иисус тотчас вышел из воды, – и се, отверзлись Ему небеса, и увидел Иоанн Духа Божия, Который сходил, как голубь, и ниспускался на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се, глас с небес глаголющий: Сей есть Сын Мой возлюбленный, в Котором Мое благоволение.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Matthew 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Тогда Иисус возведен был Духом в пустыню, для искушения от диавола,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и, постившись сорок дней и сорок ночей, напоследок взалкал.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приступил к Нему искуситель и сказал: если Ты Сын Божий, скажи, чтобы камни сии сделались хлебами.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Он же сказал ему в ответ: написано: «не хлебом одним будет жить человек, но всяким словом, исходящим из уст Божиих».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Потом берет Его диавол в святой город и поставляет Его на крыле храма,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говорит Ему: если Ты Сын Божий, бросься вниз, ибо написано: «Ангелам Своим заповедает о Тебе, и на руках понесут Тебя, да не преткнешься о камень ногою Твоею».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Иисус сказал ему: написано также: «не искушай Господа Бога твоего».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Опять берет Его диавол на весьма высокую гору и показывает Ему все царства мира и славу 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говорит Ему: все это дам Тебе, если, пав, поклонишься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Тогда Иисус говорит ему: отойди от Меня, сатана, ибо написано: «Господу Богу твоему поклоняйся и Ему одному служи».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Тогда оставляет Его диавол, и се, Ангелы приступили и служили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Услышав же Иисус, что Иоанн отдан под стражу, удалился в Галилею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и, оставив Назарет, пришел и поселился в Капернауме приморском, в пределах Завулоновых и Неффалимовых,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да сбудется реченное через пророка Исаию, который говорит: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«земля Завулонова и земля Неффалимова, на пути приморском, за Иорданом, Галилея языческая,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народ, сидящий во тьме, увидел свет великий, и сидящим в стране и тени смертной воссиял свет».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С того времени Иисус начал проповедовать и говорить: покайтесь, ибо приблизилось Царство Небесное.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Проходя же близ моря Галилейского, Он увидел двух братьев: Симона, называемого Петром, и Андрея, брата его, закидывающих сети в море, ибо они были рыболовы,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говорит им: идите за Мною, и Я сделаю вас ловцами человеков.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они тотчас, оставив сети, последовали за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Оттуда, идя далее, увидел Он других двух братьев, Иакова Зеведеева и Иоанна, брата его, в лодке с Зеведеем, отцом их, починивающих сети свои, и призвал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они тотчас, оставив лодку и отца своего, последовали за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ходил Иисус по всей Галилее, уча в синагогах их и проповедуя Евангелие Царствия, и исцеляя всякую болезнь и всякую немощь в людях.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прошел о Нем слух по всей Сирии; и приводили к Нему всех немощных, одержимых различными болезнями и припадками, и бесноватых, и лунатиков, и расслабленных, и Он исцелял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следовало за Ним множество народа из Галилеи и Десятиградия, и Иерусалима, и Иудеи, и из-за Иордана.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Matthew 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Увидев народ, Он взошел на гору; и, когда сел, приступили к Нему ученики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Он, отверзши уста Свои, учил их,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Блаженны нищие духом, ибо их есть Царство Небесное.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Блаженны плачущие, ибо они утешатся.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Блаженны кроткие, ибо они наследуют землю.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Блаженны алчущие и жаждущие правды, ибо они насытятся.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Блаженны милостивые, ибо они помилованы будут.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Блаженны чистые сердцем, ибо они Бога узрят.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Блаженны миротворцы, ибо они будут наречены сынами Божиими.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Блаженны изгнанные за правду, ибо их есть Царство Небесное.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Блаженны вы, когда будут поносить вас и гнать и всячески неправедно злословить за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Радуйтесь и веселитесь, ибо велика ваша награда на небесах: так гнали и пророков, бывших прежде вас.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Вы – соль земли. Если же соль потеряет силу, то чем сделаешь ее соленою? Она уже ни к чему не годна, как разве выбросить ее вон на попрание людям.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Вы – свет мира. Не может укрыться город, стоящий на верху горы.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И, зажегши свечу, не ставят ее под сосудом, но на подсвечнике, и светит всем в доме.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Так да светит свет ваш пред людьми, чтобы они видели ваши добрые дела и прославляли Отца вашего Небесного.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Не думайте, что Я пришел нарушить закон или пророков: не нарушить пришел Я, но исполнить.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Ибо истинно говорю вам: доколе не прейдет небо и земля, ни одна иота или ни одна черта не прейдет из закона, пока не исполнится все.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Итак, кто нарушит одну из заповедей сих малейших и научит так людей, тот малейшим наречется в Царстве Небесном; а кто сотворит и научит, тот великим наречется в Царстве Небесном.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Ибо, говорю вам, если праведность ваша не превзойдет праведности книжников и фарисеев, то вы не войдете в Царство Небесное.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Вы слышали, что сказано древним: «не убивай, кто же убьет, подлежит суду».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А Я говорю вам, что всякий, гневающийся на брата своего напрасно, подлежит суду; кто же скажет брату своему: «рака», подлежит синедриону; а кто скажет: «безумный», подлежит геенне огненной.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Итак, если ты принесешь дар твой к жертвеннику и там вспомнишь, что брат твой имеет что-нибудь против тебя,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оставь там дар твой пред жертвенником, и пойди прежде примирись с братом твоим, и тогда приди и принеси дар твой.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Мирись с соперником твоим скорее, пока ты еще на пути с ним, чтобы соперник не отдал тебя судье, а судья не отдал бы тебя слуге, и не ввергли бы тебя в темницу;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истинно говорю тебе: ты не выйдешь оттуда, пока не отдашь до последнего кодранта.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Вы слышали, что сказано древним: «не прелюбодействуй».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А Я говорю вам, что всякий, кто смотрит на женщину с вожделением, уже прелюбодействовал с нею в сердце своем.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Если же правый глаз твой соблазняет тебя, вырви его и брось от себя, ибо лучше для тебя, чтобы погиб один из членов твоих, а не все тело твое было ввержено в геенну.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если правая твоя рука соблазняет тебя, отсеки ее и брось от себя, ибо лучше для тебя, чтобы погиб один из членов твоих, а не все тело твое было ввержено в геенну.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Сказано также, что если кто разведется с женою своею, пусть даст ей разводную.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А Я говорю вам: кто разводится с женою своею, кроме вины любодеяния, тот подает ей повод прелюбодействовать; и кто женится на разведенной, тот прелюбодействует.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Еще слышали вы, что сказано древним: «не преступай клятвы, но исполняй пред Господом клятвы твои».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А Я говорю вам: не клянись вовсе: ни небом, потому что оно престол Божий;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ни землею, потому что она подножие ног Его; ни Иерусалимом, потому что он город великого Царя;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ни головою твоею не клянись, потому что не можешь ни одного волоса сделать белым или черным.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Но да будет слово ваше: «да, да»; «нет, нет»; а что сверх этого, то от лукавого.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Вы слышали, что сказано: «око за око и зуб за зуб».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А Я говорю вам: не противься злому. Но кто ударит тебя в правую щеку твою, обрати к нему и другую;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и кто захочет судиться с тобою и взять у тебя рубашку, отдай ему и верхнюю одежду;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и кто принудит тебя идти с ним одно поприще, иди с ним два.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Просящему у тебя дай, и от хотящего занять у тебя не отвращайся.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Вы слышали, что сказано: «люби ближнего твоего и ненавидь врага твоего».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А Я говорю вам: любите врагов ваших, благословляйте проклинающих вас, благотворите ненавидящим вас и молитесь за обижающих вас и гонящих вас,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да будете сынами Отца вашего Небесного, ибо Он повелевает солнцу Своему восходить над злыми и добрыми и посылает дождь на праведных и неправедных.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Ибо если вы будете любить любящих вас, какая вам награда? Не то же ли делают и мытари?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47</w:t>
      </w:r>
      <w:r>
        <w:rPr>
          <w:lang w:val="ru_RU" w:bidi="ru_RU"/>
        </w:rPr>
        <w:t xml:space="preserve"> И если вы приветствуете только братьев ваших, что особенного делаете? Не так же ли поступают и язычники?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48</w:t>
      </w:r>
      <w:r>
        <w:rPr>
          <w:lang w:val="ru_RU" w:bidi="ru_RU"/>
        </w:rPr>
        <w:t xml:space="preserve"> Итак, будьте совершенны, как совершен Отец ваш Небесный.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Matthew 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Смотрите, не творите милостыни вашей пред людьми с тем, чтобы они видели вас: иначе не будет вам награды от Отца вашего Небесного.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Итак, когда творишь милостыню, не труби перед собою, как делают лицемеры в синагогах и на улицах, чтобы прославляли их люди. Истинно говорю вам: они уже получают награду свою.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У тебя же, когда творишь милостыню, пусть левая рука твоя не знает, что делает правая,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чтобы милостыня твоя была втайне; и Отец твой, видящий тайное, воздаст тебе явно.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И, когда молишься, не будь, как лицемеры, которые любят в синагогах и на углах улиц, останавливаясь, молиться, чтобы показаться перед людьми. Истинно говорю вам, что они уже получают награду свою.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Ты же, когда молишься, войди в комнату твою и, затворив дверь твою, помолись Отцу твоему, Который втайне; и Отец твой, видящий тайное, воздаст тебе явно.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А молясь, не говорите лишнего, как язычники, ибо они думают, что в многословии своем будут услышаны;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не уподобляйтесь им, ибо знает Отец ваш, в чем вы имеете нужду, прежде вашего прошения у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Молитесь же так: «Отче наш, сущий на небесах! да святится имя Твое;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да приидет Царствие Твое; да будет воля Твоя и на земле, как на небе;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хлеб наш насущный дай нам на сей день;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прости нам долги наши, как и мы прощаем должникам нашим;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не введи нас в искушение, но избавь нас от лукавого. Ибо Твое есть Царство и сила и слава вовеки. Аминь».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Ибо если вы будете прощать людям согрешения их, то простит и вам Отец ваш Небесный,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а если не будете прощать людям согрешения их, то и Отец ваш не простит вам согрешений ваших.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Также, когда поститесь, не будьте унылы, как лицемеры, ибо они принимают на себя мрачные лица, чтобы показаться людям постящимися. Истинно говорю вам, что они уже получают награду свою.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А ты, когда постишься, помажь голову твою и умой лицо твое,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чтобы явиться постящимся не пред людьми, но пред Отцом твоим, Который втайне; и Отец твой, видящий тайное, воздаст тебе явно.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Не собирайте себе сокровищ на земле, где моль и ржа истребляют и где воры подкапывают и крадут,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но собирайте себе сокровища на небе, где ни моль, ни ржа не истребляют и где воры не подкапывают и не крадут,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ибо где сокровище ваше, там будет и сердце ваше.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Светильник для тела есть око. Итак, если око твое будет чисто, то все тело твое будет светло;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если же око твое будет худо, то все тело твое будет темно. Итак, если свет, который в тебе, – тьма, то какова же тьма?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Никто не может служить двум господам: ибо или одного будет ненавидеть, а другого любить; или одному станет усердствовать, а о другом нерадеть. Не можете служить Богу и маммоне.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Посему говорю вам: не заботьтесь для души вашей, что вам есть и что пить, ни для тела вашего, во что одеться. Душа не больше ли пищи, и тело – одежды?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Взгляните на птиц небесных: они ни сеют, ни жнут, ни собирают в житницы; и Отец ваш Небесный питает их. Вы не гораздо ли лучше их?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Да и кто из вас, заботясь, может прибавить себе росту хотя на один локоть?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об одежде что заботитесь? Посмотрите на полевые лилии, как они растут: ни трудятся, ни прядут;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но говорю вам, что и Соломон во всей славе своей не одевался так, как всякая из них;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если же траву полевую, которая сегодня есть, а завтра будет брошена в печь, Бог так одевает, кольми паче вас, маловеры!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Итак, не заботьтесь и не говорите: «что нам есть?» или «что пить?» или «во что одеться?»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Потому что всего этого ищут язычники, и потому что Отец ваш Небесный знает, что вы имеете нужду во всем этом.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Ищите же прежде Царства Божия и правды Его, и это все приложится вам.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Итак, не заботьтесь о завтрашнем дне, ибо завтрашний сам будет заботиться о своем: довольно для каждого дня своей заботы.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Matthew 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Не судите, да не судимы будете,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ибо каким судом судите, таким будете судимы; и какою мерою мерите, такою и вам будут мерить.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что ты смотришь на сучок в глазе брата твоего, а бревна в твоем глазе не чувствуешь?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Или как скажешь брату твоему: «дай, я выну сучок из глаза твоего», а вот, в твоем глазе бревно?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Лицемер! вынь прежде бревно из твоего глаза и тогда увидишь, как вынуть сучок из глаза брата твоего.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Не давайте святыни псам и не бросайте жемчуга вашего перед свиньями, чтобы они не попрали его ногами своими и, обратившись, не растерзали вас.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Просите, и дано будет вам; ищите, и найдете; стучите, и отворят вам;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ибо всякий просящий получает, и ищущий находит, и стучащему отворят.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Есть ли между вами такой человек, который, когда сын его попросит у него хлеба, подал бы ему камень?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когда попросит рыбы, подал бы ему змею?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Итак, если вы, будучи злы, умеете даяния благие давать детям вашим, тем более Отец ваш Небесный даст блага просящим у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Итак, во всем, как хотите, чтобы с вами поступали люди, так поступайте и вы с ними, ибо в этом закон и пророки.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Входите тесными вратами, потому что широки врата и пространен путь, ведущие в погибель, и многие идут ими;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потому что тесны врата и узок путь, ведущие в жизнь, и немногие находят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Берегитесь лжепророков, которые приходят к вам в овечьей одежде, а внутри суть волки хищные.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По плодам их узнаете их. Собирают ли с терновника виноград или с репейника смоквы?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Так всякое дерево доброе приносит и плоды добрые, а худое дерево приносит и плоды худые.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Не может дерево доброе приносить плоды худые, ни дерево худое приносить плоды добрые.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Всякое дерево, не приносящее плода доброго, срубают и бросают в огонь.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Итак, по плодам их узнаете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Не всякий, говорящий Мне: «Господи! Господи!», войдет в Царство Небесное, но исполняющий волю Отца Моего Небесного.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Многие скажут Мне в тот день: «Господи! Господи! не от Твоего ли имени мы пророчествовали? и не Твоим ли именем бесов изгоняли? и не Твоим ли именем многие чудеса творили?»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тогда объявлю им: «Я никогда не знал вас; отойдите от Меня, делающие беззаконие».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Итак, всякого, кто слушает слова Мои сии и исполняет их, уподоблю мужу благоразумному, который построил дом свой на камне;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пошел дождь, и разлились реки, и подули ветры, и устремились на дом тот, и он не упал, потому что основан был на камне.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А всякий, кто слушает сии слова Мои и не исполняет их, уподобится человеку безрассудному, который построил дом свой на песке;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пошел дождь, и разлились реки, и подули ветры, и налегли на дом тот; и он упал, и было падение его великое.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когда Иисус окончил слова сии, народ дивился учению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ибо Он учил их, как власть имеющий, а не как книжники и фарисеи.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Matthew 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Когда же сошел Он с горы, за Ним последовало множество народа.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вот подошел прокаженный и, кланяясь Ему, сказал: Господи! если хочешь, можешь меня очистить.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Иисус, простерши руку, коснулся его и сказал: хочу, очистись. И он тотчас очистился от проказы.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говорит ему Иисус: смотри, никому не сказывай, но пойди, покажи себя священнику и принеси дар, какой повелел Моисей, во свидетельство 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Когда же вошел Иисус в Капернаум, к Нему подошел сотник и просил Его: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Господи! слуга мой лежит дома в расслаблении и жестоко страдает.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Иисус говорит ему: Я приду и исцелю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Сотник же, отвечая, сказал: Господи! я недостоин, чтобы Ты вошел под кров мой, но скажи только слово, и выздоровеет слуга мой;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ибо я и подвластный человек, но, имея у себя в подчинении воинов, говорю одному: «пойди», и идет; и другому: «приди», и приходит; и слуге моему: «сделай то», и делает.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Услышав сие, Иисус удивился и сказал идущим за Ним: истинно говорю вам, и в Израиле не нашел Я такой веры.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Говорю же вам, что многие придут с востока и запада и возлягут с Авраамом, Исааком и Иаковом в Царстве Небесном;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а сыны царства извержены будут во тьму внешнюю: там будет плач и скрежет зубов.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сказал Иисус сотнику: иди, и, как ты веровал, да будет тебе. И выздоровел слуга его в тот час.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Придя в дом Петров, Иисус увидел тещу его, лежащую в горячке,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коснулся руки ее, и горячка оставила ее; и она встала и служила 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Когда же настал вечер, к Нему привели многих бесноватых, и Он изгнал духов словом и исцелил всех больных,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да сбудется реченное через пророка Исаию, который говорит: «Он взял на Себя наши немощи и понес болезни».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Увидев же Иисус вокруг Себя множество народа, велел [ученикам] отплыть на другую сторону.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Тогда один книжник, подойдя, сказал Ему: Учитель! я пойду за Тобою, куда бы Ты ни пошел.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говорит ему Иисус: лисицы имеют норы и птицы небесные – гнезда, а Сын Человеческий не имеет, где приклонить голову.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Другой же из учеников Его сказал Ему: Господи! позволь мне прежде пойти и похоронить отца моего.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Но Иисус сказал ему: иди за Мною, и предоставь мертвым погребать своих мертвецов.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когда вошел Он в лодку, за Ним последовали ученики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вот, сделалось великое волнение на море, так что лодка покрывалась волнами; а Он спал.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Тогда ученики Его, подойдя к Нему, разбудили Его и сказали: Господи! спаси нас, погибаем.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говорит им: что вы так боязливы, маловерные? Потом, встав, запретил ветрам и морю, и сделалась великая тишина.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Люди же, удивляясь, говорили: кто это, что и ветры и море повинуются Ему?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когда Он прибыл на другой берег в страну Гергесинскую, Его встретили два бесноватые, вышедшие из гробов, весьма свирепые, так что никто не смел проходить тем путем.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вот, они закричали: что Тебе до нас, Иисус, Сын Божий? пришел Ты сюда прежде времени мучить нас.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Вдали же от них паслось большое стадо свиней.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бесы просили Его: если выгонишь нас, то пошли нас в стадо свиней.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 Он сказал им: идите. И они, выйдя, пошли в стадо свиное. И вот, все стадо свиней бросилось с крутизны в море и погибло в воде.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Пастухи же побежали и, придя в город, рассказали обо всем, и о том, что было с бесноватыми.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 вот, весь город вышел навстречу Иисусу; и, увидев Его, просили, чтобы Он отошел от пределов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Matthew 9:1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Тогда Он, войдя в лодку, переправилсяобратно и прибыл в Свой город.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вот, принесли к Нему расслабленного, положенного на постели. И, видя Иисус веру их, сказал расслабленному: дерзай, чадо! прощаются тебе грехи твои.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При сем некоторые из книжников сказали сами в себе: Он богохульствует.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Иисус же, видя помышления их, сказал: для чего вы мыслите худое в сердцах ваших?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Ибо что легче сказать: «прощаются тебе грехи», или сказать: «встань и ходи»?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Но чтобы вы знали, что Сын Человеческий имеет власть на земле прощать грехи, – тогда говорит расслабленному: встань, возьми постель твою, и иди в дом твой.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он встал, взял постель свою и пошел в дом свой.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Народ же, видев это, удивился и прославил Бога, давшего такую власть человекам.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Проходя оттуда, Иисус увидел человека, сидящего у сбора пошлин, по имени Матфея, и говорит ему: следуй за Мною. И он встал и последовал за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когда Иисус возлежал в доме, многие мытари и грешники пришли и возлегли с Ним и учениками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Увидев то, фарисеи сказали ученикам Его: для чего Учитель ваш ест и пьет с мытарями и грешниками?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Иисус же, услышав это, сказал им: не здоровые имеют нужду во враче, но больные,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пойдите, научитесь, что значит: «милости хочу, а не жертвы»? Ибо Я пришел призвать не праведников, но грешников к покаянию.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Тогда приходят к Нему ученики Иоанновы и говорят: почему мы и фарисеи постимся много, а Твои ученики не постятся?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сказал им Иисус: могут ли печалиться сыны чертога брачного, пока с ними жених? Но придут дни, когда отнимется у них жених, и тогда будут поститься.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никто к ветхой одежде не приставляет заплаты из небеленой ткани, ибо вновь пришитое отдерет от старого и дыра будет еще хуже.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Не вливают также вина молодого в мехи ветхие; а иначе прорываются мехи, и вино вытекает, и мехи пропадают, но вино молодое вливают в новые мехи, и сберегается то и другое.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Когда Он говорил им сие, подошел к Нему некоторый начальник и, кланяясь Ему, говорил: дочь моя теперь умирает; но приди, возложи на нее руку Твою, и она будет жива.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встав, Иисус пошел за ним, и ученики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вот, женщина, двенадцать лет страдавшая кровотечением, подойдя сзади, прикоснулась к краю одежды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ибо она говорила сама в себе: если только прикоснусь к одежде Его, выздоровею.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Иисус же, обратившись и увидев ее, сказал: дерзай, дщерь! вера твоя спасла тебя. Женщина с того часа стала здорова.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когда пришел Иисус в дом начальника и увидел свирельщиков и народ в смятении,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сказал им: выйдите вон, ибо не умерла девица, но спит. И смеялись над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Когда же народ был выслан, Он, войдя, взял ее за руку, и девица встала.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разнесся слух о сем по всей земле той.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Когда Иисус шел оттуда, за Ним следовали двое слепых и кричали: помилуй нас, Иисус, сын Давидов!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Когда же Он пришел в дом, слепые приступили к Нему. И говорит им Иисус: веруете ли, что Я могу это сделать? Они говорят Ему: ей, Господи!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Тогда Он коснулся глаз их и сказал: по вере вашей да будет вам.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открылись глаза их; и Иисус строго сказал им: смотрите, чтобы никто не узнал.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А они, выйдя, разгласили о Нем по всей земле той.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Когда же те выходили, то привели к Нему человека немого бесноватого.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 когда бес был изгнан, немой стал говорить. И народ, удивляясь, говорил: никогда не бывало такого явления в Израиле.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А фарисеи говорили: Он изгоняет бесов силою князя бесовского.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И ходил Иисус по всем городам и селениям, уча в синагогах их, проповедуя Евангелие Царствия и исцеляя всякую болезнь и всякую немощь в людях.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Видя толпы народа, Он сжалился над ними, что они были изнурены и рассеяны, как овцы, не имеющие пастыря.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Тогда говорит ученикам Своим: жатвы много, а делателей мало;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итак, молите Господина жатвы, чтобы выслал делателей на жатву Свою.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Matthew 10:1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призвав двенадцать учеников Своих, Он дал им власть над нечистыми духами, чтобы изгонять их и врачевать всякую болезнь и всякую немощь.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Двенадцати же Апостолов имена суть сии: первый Симон, называемый Петром, и Андрей, брат его, Иаков Зеведеев и Иоанн, брат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Филипп и Варфоломей, Фома и Матфей мытарь, Иаков Алфеев и Леввей, прозванный Фаддеем,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Симон Кананит и Иуда Искариот, который и предал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Сих двенадцать послал Иисус и заповедал им, говоря: на путь к язычникам не ходите и в город Самарянский не входите;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а идите наипаче к погибшим овцам дома Израилева;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ходя же, проповедуйте, что приблизилось Царство Небесное;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больных исцеляйте, прокаженных очищайте, мертвых воскрешайте, бесов изгоняйте; даром получили, даром давайте.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Не берите с собою ни золота, ни серебра, ни меди в поясы свои,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ни сумы на дорогу, ни двух одежд, ни обуви, ни посоха, ибо трудящийся достоин пропитания.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 какой бы город или селение ни вошли вы, наведывайтесь, кто в нем достоин, и там оставайтесь, пока не выйдете;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а входя в дом, приветствуйте его, говоря: «мир дому сему»;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если дом будет достоин, то мир ваш придет на него; если же не будет достоин, то мир ваш к вам возвратится.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А если кто не примет вас и не послушает слов ваших, то, выходя из дома или из города того, отрясите прах от ног ваших;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истинно говорю вам: отраднее будет земле Содомской и Гоморрской в день суда, нежели городу тому.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Вот, Я посылаю вас, как овец среди волков: итак, будьте мудры, как змии, и просты, как голуби.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Остерегайтесь же людей: ибо они будут отдавать вас в судилища и в синагогах своих будут бить вас,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поведут вас к правителям и царям за Меня, для свидетельства перед ними и язычниками.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Когда же будут предавать вас, не заботьтесь, как или что сказать; ибо в тот час дано будет вам, что сказать,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ибо не вы будете говорить, но Дух Отца вашего будет говорить в вас.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Предаст же брат брата на смерть, и отец – сына; и восстанут дети на родителей, и умертвят 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будете ненавидимы всеми за имя Мое; претерпевший же до конца спасется.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Когда же будут гнать вас в одном городе, бегите в другой. Ибо истинно говорю вам: не успеете обойти городов Израилевых, как приидет Сын Человеческий.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Ученик не выше учителя, и слуга не выше господина своего: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довольно для ученика, чтобы он был как учитель его, и для слуги, чтобы он был как господин его. Если хозяина дома назвали веельзевулом, не тем ли более домашних 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Итак, не бойтесь их, ибо нет ничего сокровенного, что не открылось бы, и тайного, что не было бы узнано.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Что говорю вам в темноте, говорите при свете; и что на ухо слышите, проповедуйте на кровлях.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не бойтесь убивающих тело, души же не могущих убить; а бойтесь более того, кто может и душу и тело погубить в геенне.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Не две ли малые птицы продаются за ассарий? И ни одна из них не упадет на землю без воли Отца вашего;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у вас же и волосы на голове все сочтены;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не бойтесь же: вы лучше многих малых птиц.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Итак, всякого, кто исповедает Меня пред людьми, того исповедаю и Я пред Отцом Моим Небесным;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а кто отречется от Меня пред людьми, отрекусь от того и Я пред Отцом Моим Небесным.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Не думайте, что Я пришел принести мир на землю; не мир пришел Я принести, но меч,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ибо Я пришел разделить человека с отцом его, и дочь с матерью ее, и невестку со свекровью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И враги человеку – домашние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Кто любит отца или мать более, нежели Меня, не достоин Меня; и кто любит сына или дочь более, нежели Меня, не достоин Меня;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и кто не берет креста своего и следует за Мною, тот не достоин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Сберегший душу свою потеряет ее, а потерявший душу свою ради Меня сбережет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Кто принимает вас, принимает Меня, а кто принимает Меня, принимает Пославшего Меня;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кто принимает пророка, во имя пророка, получит награду пророка; и кто принимает праведника, во имя праведника, получит награду праведника.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И кто напоит одного из малых сих только чашею холодной воды, во имя ученика, истинно говорю вам, не потеряет награды своей.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Matthew 11:1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когда окончил Иисус наставления двенадцати ученикам Своим, перешел оттуда учить и проповедовать в городах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Иоанн же, услышав в темнице о делах Христовых, послал двоих из учеников своих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сказать Ему: Ты ли Тот, Который должен прийти, или ожидать нам другого?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сказал им Иисус в ответ: пойдите, скажите Иоанну, что слышите и видите: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слепые прозревают и хромые ходят, прокаженные очищаются и глухие слышат, мертвые воскресают и нищие благовествуют;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блажен, кто не соблазнится о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Когда же они пошли, Иисус начал говорить народу об Иоанне: что смотреть ходили вы в пустыню? трость ли, ветром колеблемую?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Что же смотреть ходили вы? человека ли, одетого в мягкие одежды? Носящие мягкие одежды находятся в чертогах царских.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Что же смотреть ходили вы? пророка? Да, говорю вам, и больше пророка.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Ибо он тот, о котором написано: «се, Я посылаю Ангела Моего пред лицом Твоим, который приготовит путь Твой пред Тобою».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Истинно говорю вам: из рожденных женами не восставал больший Иоанна Крестителя; но меньший в Царстве Небесном больше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От дней же Иоанна Крестителя доныне Царство Небесное силою берется, и употребляющие усилие восхищают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ибо все пророки и закон прорекли до Иоанна.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если хотите принять, он есть Илия, которому должно прийти.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Кто имеет уши слышать, да слышит!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Но кому уподоблю род сей? Он подобен детям, которые сидят на улице и, обращаясь к своим товарищам,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говорят: «мы играли вам на свирели, и вы не плясали; мы пели вам печальные песни, и вы не рыдали».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Ибо пришел Иоанн, ни ест, ни пьет; и говорят: «в нем бес».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Пришел Сын Человеческий, ест и пьет; и говорят: «вот человек, который любит есть и пить вино, друг мытарям и грешникам». И оправдана премудрость чадами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Тогда начал Он укорять города, в которых наиболее явлено было сил Его, за то, что они не покаялись: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горе тебе, Хоразин! горе тебе, Вифсаида! ибо если бы в Тире и Сидоне явлены были силы, явленные в вас, то давно бы они во вретище и пепле покаялись,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но говорю вам: Тиру и Сидону отраднее будет в день суда, нежели вам.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ты, Капернаум, до неба вознесшийся, до ада низвергнешься, ибо если бы в Содоме явлены были силы, явленные в тебе, то он оставался бы до сего дня;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но говорю вам, что земле Содомской отраднее будет в день суда, нежели тебе.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В то время, продолжая речь, Иисус сказал: славлю Тебя, Отче, Господи неба и земли, что Ты утаил сие от мудрых и разумных и открыл то младенцам;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ей, Отче! ибо таково было Твое благоволение.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Все предано Мне Отцом Моим, и никто не знает Сына, кроме Отца; и Отца не знает никто, кроме Сына, и кому Сын хочет открыть.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Придите ко Мне, все труждающиеся и обремененные, и Я успокою вас;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возьмите иго Мое на себя и научитесь от Меня, ибо Я кроток и смирен сердцем, и найдете покой душам вашим;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ибо иго Мое благо, и бремя Мое легко.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Matthew 12:1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 то время проходил Иисус в субботу засеянными полями; ученики же Его взалкали и начали срывать колосья и есть.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Фарисеи, увидев это, сказали Ему: вот, ученики Твои делают, чего не должно делать в субботу.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Он же сказал им: разве вы не читали, что сделал Давид, когда взалкал сам и бывшие с ним?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Как он вошел в дом Божий и ел хлебы предложения, которых не должно было есть ни ему, ни бывшим с ним, а только одним священникам?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Или не читали ли вы в законе, что в субботы священники в храме нарушают субботу, однако невиновны?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Но говорю вам, что здесь Тот, Кто больше храма;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если бы вы знали, что значит: «милости хочу, а не жертвы», то не осудили бы невиновных,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ибо Сын Человеческий есть господин и субботы.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И, отойдя оттуда, вошел Он в синагогу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вот, там был человек, имеющий сухую руку. И спросили Иисуса, чтобы обвинить Его: можно ли исцелять в субботы?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Он же сказал им: кто из вас, имея одну овцу, если она в субботу упадет в яму, не возьмет ее и не вытащит?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Сколько же лучше человек овцы! Итак, можно в субботы делать добро.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Тогда говорит человеку тому: протяни руку твою. И он протянул, и стала она здорова, как другая.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Фарисеи же, выйдя, имели совещание против Него, как бы погубить Его. Но Иисус, узнав, удалился оттуда.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последовало за Ним множество народа, и Он исцелил их всех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запретил им объявлять о Нем,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да сбудется реченное через пророка Исаию, который говорит: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«се, Отрок Мой, Которого Я избрал, Возлюбленный Мой, Которому благоволит душа Моя. Положу дух Мой на Него, и возвестит народам суд;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не воспрекословит, не возопиет, и никто не услышит на улицах голоса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трости надломленной не переломит, и льна курящегося не угасит, доколе не доставит суду победы;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на имя Его будут уповать народы».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Тогда привели к Нему бесноватого слепого и немого; и исцелил его, так что слепой и немой стал и говорить и видеть.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дивился весь народ и говорил: не это ли Христос, сын Давидов?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Фарисеи же, услышав сие, сказали: Он изгоняет бесов не иначе, как силою веельзевула, князя бесовского.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Но Иисус, зная помышления их, сказал им: всякое царство, разделившееся само в себе, опустеет; и всякий город или дом, разделившийся сам в себе, не устоит.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если сатана сатану изгоняет, то он разделился сам с собою: как же устоит царство 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если Я силою веельзевула изгоняю бесов, то сыновья ваши чьею силою изгоняют? Посему они будут вам судьями.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Если же Я Духом Божиим изгоняю бесов, то, конечно, достигло до вас Царствие Божие.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Или, как может кто войти в дом сильного и расхитить вещи его, если прежде не свяжет сильного? и тогда расхитит дом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Кто не со Мною, тот против Меня; и кто не собирает со Мною, тот расточает.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Посему говорю вам: всякий грех и хула простятся человекам, а хула на Духа не простится человекам;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если кто скажет слово на Сына Человеческого, простится ему; если же кто скажет на Духа Святого, не простится ему ни в сем веке, ни в будущем.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Или признайте дерево хорошим и плод его хорошим; или признайте дерево худым и плод его худым, ибо дерево познается по плоду.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Порождения ехиднины! как вы можете говорить доброе, будучи злы? Ибо от избытка сердца говорят уста.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Добрый человек из доброго сокровища выносит доброе, а злой человек из злого сокровища выносит злое.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Говорю же вам, что за всякое праздное слово, какое скажут люди, дадут они ответ в день суда: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ибо от слов своих оправдаешься, и от слов своих осудишься.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Тогда некоторые из книжников и фарисеев сказали: Учитель! хотелось бы нам видеть от Тебя знамение.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Но Он сказал им в ответ: род лукавый и прелюбодейный ищет знамения; и знамение не дастся ему, кроме знамения Ионы пророка;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ибо как Иона был во чреве кита три дня и три ночи, так и Сын Человеческий будет в сердце земли три дня и три ночи.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Ниневитяне восстанут на суд с родом сим и осудят его, ибо они покаялись от проповеди Иониной; и вот, здесь больше Ионы.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Царица южная восстанет на суд с родом сим и осудит его, ибо она приходила от пределов земли послушать мудрости Соломоновой; и вот, здесь больше Соломона.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Когда нечистый дух выйдет из человека, то ходит по безводным местам, ища покоя, и не находит;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тогда говорит: «возвращусь в дом мой, откуда я вышел». И, придя, находит его незанятым, выметенным и убранным;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тогда идет и берет с собою семь других духов, злейших себя, и, войдя, живут там; и бывает для человека того последнее хуже первого. Так будет и с этим злым родом.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Когда же Он еще говорил к народу, Матерь и братья Его стояли вне дома, желая говорить с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47</w:t>
      </w:r>
      <w:r>
        <w:rPr>
          <w:lang w:val="ru_RU" w:bidi="ru_RU"/>
        </w:rPr>
        <w:t xml:space="preserve"> И некто сказал Ему: вот Матерь Твоя и братья Твои стоят вне, желая говорить с Тобою.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48</w:t>
      </w:r>
      <w:r>
        <w:rPr>
          <w:lang w:val="ru_RU" w:bidi="ru_RU"/>
        </w:rPr>
        <w:t xml:space="preserve"> Он же сказал в ответ говорившему: кто Матерь Моя? и кто братья Мои?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49</w:t>
      </w:r>
      <w:r>
        <w:rPr>
          <w:lang w:val="ru_RU" w:bidi="ru_RU"/>
        </w:rPr>
        <w:t xml:space="preserve"> И, указав рукою Своею на учеников Своих, сказал: вот матерь Моя и братья Мои;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50</w:t>
      </w:r>
      <w:r>
        <w:rPr>
          <w:lang w:val="ru_RU" w:bidi="ru_RU"/>
        </w:rPr>
        <w:t xml:space="preserve"> ибо, кто будет исполнять волю Отца Моего Небесного, тот Мне брат, и сестра, и матерь.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Matthew 13:1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Выйдя же в день тот из дома, Иисус сел у моря.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собралось к Нему множество народа, так что Он вошел в лодку и сел; а весь народ стоял на берегу.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поучал их много притчами, говоря: Вот, вышел сеятель сеять;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когда он сеял, иное упало при дороге, и налетели птицы и поклевали то;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иное упало на места каменистые, где немного было земли, и скоро взошло, потому что земля была неглубока.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Когда же взошло солнце, увяло, и, как не имело корня, засохло;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иное упало в терние, и выросло терние и заглушило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иное упало на добрую землю и принесло плод: одно во сто крат, а другое в шестьдесят, иное же в тридцать.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Кто имеет уши слышать, да слышит!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И, приступив, ученики сказали Ему: для чего притчами говоришь им?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Он сказал им в ответ: для того, что вам дано знать тайны Царствия Небесного, а им не дано,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ибо кто имеет, тому дано будет и приумножится, а кто не имеет, у того отнимется и то, что имеет;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потому говорю им притчами, что они видя не видят, и слыша не слышат, и не разумеют;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сбывается над ними пророчество Исаии, которое говорит: «слухом услышите – и не уразумеете, и глазами смотреть будете – и не увидите,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ибо огрубело сердце людей сих, и ушами с трудом слышат, и глаза свои сомкнули, да не увидят глазами, и не услышат ушами, и не уразумеют сердцем, и да не обратятся, чтобы Я исцелил их».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Ваши же блаженны очи, что видят, и уши ваши, что слышат,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ибо истинно говорю вам, что многие пророки и праведники желали видеть, что вы видите, и не видели, и слышать, что вы слышите, и не слышали.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Вы же выслушайте значение притчи о сеятеле: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ко всякому, слушающему слово о Царствии и не разумеющему, приходит лукавый и похищает посеянное в сердце его – вот кого означает посеянное при дороге.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А посеянное на каменистых местах означает того, кто слышит слово и тотчас с радостью принимает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но не имеет в себе корня и непостоянен: когда настанет скорбь или гонение за слово, тотчас соблазняется.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А посеянное в тернии означает того, кто слышит слово, но забота века сего и обольщение богатства заглушает слово, и оно бывает бесплодно.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Посеянное же на доброй земле означает слышащего слово и разумеющего, который и бывает плодоносен, так что иной приносит плод во сто крат, иной в шестьдесят, а иной в тридцать.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Другую притчу предложил Он им, говоря: Царство Небесное подобно человеку, посеявшему доброе семя на поле своем;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когда же люди спали, пришел враг его и посеял между пшеницею плевелы и ушел;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когда взошла зелень и показался плод, тогда явились и плевелы.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Придя же, рабы домовладыки сказали ему: «господин! не доброе ли семя сеял ты на поле твоем? откуда же на нем плевелы?»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Он же сказал им: «враг человек сделал это». А рабы сказали ему: «хочешь ли, мы пойдем, выберем их?»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Но он сказал: «нет, – чтобы, выбирая плевелы, вы не выдергали вместе с ними пшеницы,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оставьте расти вместе то и другое до жатвы; и во время жатвы я скажу жнецам: соберите прежде плевелы и свяжите их в связки, чтобы сжечь их, а пшеницу уберите в житницу мою».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Иную притчу предложил Он им, говоря: Царство Небесное подобно зерну горчичному, которое человек взял и посеял на поле своем,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которое, хотя меньше всех семян, но, когда вырастет, бывает больше всех злаков и становится деревом, так что прилетают птицы небесные и укрываются в ветвях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Иную притчу сказал Он им: Царство Небесное подобно закваске, которую женщина, взяв, положила в три меры муки, доколе не вскисло все.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Все сие Иисус говорил народу притчами, и без притчи не говорил им,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да сбудется реченное через пророка, который говорит: «отверзу в притчах уста Мои; изреку сокровенное от создания мира».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Тогда Иисус, отпустив народ, вошел в дом. И, приступив к Нему, ученики Его сказали: изъясни нам притчу о плевелах на поле.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Он же сказал им в ответ: сеющий доброе семя есть Сын Человеческий;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поле есть мир; доброе семя – это сыны Царствия, а плевелы – сыны лукавого;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враг, посеявший их, есть диавол; жатва есть кончина века, а жнецы суть Ангелы.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Посему как собирают плевелы и огнем сжигают, так будет при кончине века сего: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пошлет Сын Человеческий Ангелов Своих, и соберут из Царства Его все соблазны и делающих беззаконие,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и ввергнут их в печь огненную; там будет плач и скрежет зубов;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тогда праведники воссияют, как солнце, в Царстве Отца их. Кто имеет уши слышать, да слышит!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Еще: подобно Царство Небесное сокровищу, скрытому на поле, которое, найдя, человек утаил, и от радости о нем идет и продает все, что имеет, и покупает поле то.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Еще: подобно Царство Небесное купцу, ищущему хороших жемчужин,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который, найдя одну драгоценную жемчужину, пошел и продал все, что имел, и купил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47</w:t>
      </w:r>
      <w:r>
        <w:rPr>
          <w:lang w:val="ru_RU" w:bidi="ru_RU"/>
        </w:rPr>
        <w:t xml:space="preserve"> Еще: подобно Царство Небесное неводу, закинутому в море и захватившему рыб всякого рода,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48</w:t>
      </w:r>
      <w:r>
        <w:rPr>
          <w:lang w:val="ru_RU" w:bidi="ru_RU"/>
        </w:rPr>
        <w:t xml:space="preserve"> который, когда наполнился, вытащили на берег и, сев, хорошее собрали в сосуды, а худое выбросили вон.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49</w:t>
      </w:r>
      <w:r>
        <w:rPr>
          <w:lang w:val="ru_RU" w:bidi="ru_RU"/>
        </w:rPr>
        <w:t xml:space="preserve"> Так будет при кончине века: изыдут Ангелы, и отделят злых из среды праведных,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50</w:t>
      </w:r>
      <w:r>
        <w:rPr>
          <w:lang w:val="ru_RU" w:bidi="ru_RU"/>
        </w:rPr>
        <w:t xml:space="preserve"> и ввергнут их в печь огненную: там будет плач и скрежет зубов.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51</w:t>
      </w:r>
      <w:r>
        <w:rPr>
          <w:lang w:val="ru_RU" w:bidi="ru_RU"/>
        </w:rPr>
        <w:t xml:space="preserve"> И спросил их Иисус: поняли ли вы все это? Они говорят Ему: так, Господи!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52</w:t>
      </w:r>
      <w:r>
        <w:rPr>
          <w:lang w:val="ru_RU" w:bidi="ru_RU"/>
        </w:rPr>
        <w:t xml:space="preserve"> Он же сказал им: поэтому всякий книжник, наученный Царству Небесному, подобен хозяину, который выносит из сокровищницы своей новое и старое.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53</w:t>
      </w:r>
      <w:r>
        <w:rPr>
          <w:lang w:val="ru_RU" w:bidi="ru_RU"/>
        </w:rPr>
        <w:t xml:space="preserve"> И, когда окончил Иисус притчи сии, пошел оттуда.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54</w:t>
      </w:r>
      <w:r>
        <w:rPr>
          <w:lang w:val="ru_RU" w:bidi="ru_RU"/>
        </w:rPr>
        <w:t xml:space="preserve"> И, придя в отечество Свое, учил их в синагоге их, так что они изумлялись и говорили: откуда у Него такая премудрость и силы?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55</w:t>
      </w:r>
      <w:r>
        <w:rPr>
          <w:lang w:val="ru_RU" w:bidi="ru_RU"/>
        </w:rPr>
        <w:t xml:space="preserve"> Не плотников ли Он сын? не Его ли Мать называется Мария, и братья Его Иаков и Иосий, и Симон, и Иуда?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56</w:t>
      </w:r>
      <w:r>
        <w:rPr>
          <w:lang w:val="ru_RU" w:bidi="ru_RU"/>
        </w:rPr>
        <w:t xml:space="preserve"> И сестры Его не все ли между нами? откуда же у Него все это?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57</w:t>
      </w:r>
      <w:r>
        <w:rPr>
          <w:lang w:val="ru_RU" w:bidi="ru_RU"/>
        </w:rPr>
        <w:t xml:space="preserve"> И соблазнялись о Нем. Иисус же сказал им: не бывает пророк без чести, разве только в отечестве своем и в доме своем.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58</w:t>
      </w:r>
      <w:r>
        <w:rPr>
          <w:lang w:val="ru_RU" w:bidi="ru_RU"/>
        </w:rPr>
        <w:t xml:space="preserve"> И не совершил там многих чудес по неверию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Matthew 14:1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 то время Ирод четвертовластник услышал молву об Иисусе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сказал служащим при нем: это Иоанн Креститель; он воскрес из мертвых, и потому чудеса делаются 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Ибо Ирод, взяв Иоанна, связал его и посадил в темницу за Иродиаду, жену Филиппа, брата своего,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потому что Иоанн говорил ему: не должно тебе иметь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хотел убить его, но боялся народа, потому что его почитали за пророка.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Во время же празднования дня рождения Ирода дочь Иродиады плясала перед собранием и угодила Ироду,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посему он с клятвою обещал ей дать, чего она ни попросит.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Она же, по наущению матери своей, сказала: дай мне здесь на блюде голову Иоанна Крестителя.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опечалился царь, но, ради клятвы и возлежащих с ним, повелел дать ей,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послал отсечь Иоанну голову в темнице.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принесли голову его на блюде и дали девице, а она отнесла матери своей.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Ученики же его, придя, взяли тело его и погребли его; и пошли, возвестили Иисусу.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И, услышав, Иисус удалился оттуда на лодке в пустынное место один; а народ, услышав о том, пошел за Ним из городов пешком.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И, выйдя, Иисус увидел множество людей и сжалился над ними, и исцелил больных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Когда же настал вечер, приступили к Нему ученики Его и сказали: место здесь пустынное, и время уже позднее; отпусти народ, чтобы они пошли в селения и купили себе пищи.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Но Иисус сказал им: не нужно им идти, вы дайте им есть.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Они же говорят Ему: у нас здесь только пять хлебов и две рыбы.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Он сказал: принесите их Мне сюда.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велел народу возлечь на траву и, взяв пять хлебов и две рыбы, воззрел на небо, благословил и, преломив, дал хлебы ученикам, а ученики – народу.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ели все, и насытились; и набрали оставшихся кусков двенадцать коробов полных;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а евших было около пяти тысяч человек, кроме женщин и детей.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тотчас понудил Иисус учеников Своих войти в лодку и отправиться прежде Его на другую сторону, пока Он отпустит народ.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И, отпустив народ, Он взошел на гору помолиться наедине; и вечером оставался там один.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А лодка была уже на средине моря, и ее било волнами, потому что ветер был противный.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В четвертую же стражу ночи пошел к ним Иисус, идя по морю.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ученики, увидев Его, идущего по морю, встревожились и говорили: это призрак; и от страха вскричали.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Но Иисус тотчас заговорил с ними и сказал: ободритесь; это Я, не бойтесь.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Петр сказал Ему в ответ: Господи! если это Ты, повели мне прийти к Тебе по воде.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Он же сказал: иди. И, выйдя из лодки, Петр пошел по воде, чтобы подойти к Иисусу,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но, видя сильный ветер, испугался и, начав утопать, закричал: Господи! спаси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Иисус тотчас простер руку, поддержал его и говорит ему: маловерный! зачем ты усомнился?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И, когда вошли они в лодку, ветер утих.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Бывшие же в лодке подошли, поклонились Ему и сказали: истинно Ты Сын Божий.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И, переправившись, прибыли в землю Геннисаретскую.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Жители того места, узнав Его, послали во всю окрестность ту и принесли к Нему всех больных,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и просили Его, чтобы только прикоснуться к краю одежды Его; и которые прикасались, исцелялись.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Matthew 15:1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Тогда приходят к Иисусу Иерусалимские книжники и фарисеи и говорят: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зачем ученики Твои преступают предание старцев? ибо не умывают рук своих, когда едят хлеб.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Он же сказал им в ответ: зачем и вы преступаете заповедь Божию ради предания вашего?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Ибо Бог заповедал: «почитай отца и мать»; и: «злословящий отца или мать смертью да умрет».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А вы говорите: если кто скажет отцу или матери: «дар Богу то, чем бы ты от меня пользовался»,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тот может и не почтить отца своего или мать свою; таким образом вы устранили заповедь Божию преданием вашим.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Лицемеры! хорошо пророчествовал о вас Исаия,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«приближаются ко Мне люди сии устами своими, и чтут Меня языком, сердце же их далеко отстоит от Меня;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но тщетно чтут Меня, уча учениям, заповедям человеческим».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И, призвав народ, сказал им: слушайте и разумейте!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Не то, что входит в уста, оскверняет человека, но то что выходит из уст, оскверняет человека.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Тогда ученики Его, приступив, сказали Ему: знаешь ли, что фарисеи, услышав слово сие, соблазнились?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Он же сказал в ответ: всякое растение, которое не Отец Мой Небесный насадил, искоренится;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оставьте их: они – слепые вожди слепых; а если слепой ведет слепого, то оба упадут в яму.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Петр же, отвечая, сказал Ему: изъясни нам притчу сию.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Иисус сказал: неужели и вы еще не разумеете?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Еще ли не понимаете, что все, входящее в уста, проходит в чрево и извергается вон?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А исходящее из уст – из сердца исходит – сие оскверняет человека,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ибо из сердца исходят злые помыслы, убийства, прелюбодеяния, любодеяния, кражи, лжесвидетельства, хуления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это оскверняет человека; а есть неумытыми руками – не оскверняет человека.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И, выйдя оттуда, Иисус удалился в страны Тирские и Сидонские.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вот, женщина Хананеянка, выйдя из тех мест, кричала Ему: помилуй меня, Господи, сын Давидов, дочь моя жестоко беснуется.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Но Он не отвечал ей ни слова. И ученики Его, приступив, просили Его: отпусти ее, потому что кричит за нами.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Он же сказал в ответ: Я послан только к погибшим овцам дома Израилева.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А она, подойдя, кланялась Ему и говорила: Господи! помоги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Он же сказал в ответ: нехорошо взять хлеб у детей и бросить псам.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Она сказала: так, Господи! но и псы едят крохи, которые падают со стола господ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Тогда Иисус сказал ей в ответ: о, женщина! велика вера твоя; да будет тебе по желанию твоему. И исцелилась дочь ее в тот час.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Перейдя оттуда, пришел Иисус к морю Галилейскому и, взойдя на гору, сел там.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приступило к Нему множество народа, имея с собою хромых, слепых, немых, увечных и иных многих, и повергли их к ногам Иисусовым; и Он исцелил 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так что народ дивился, видя немых говорящими, увечных здоровыми, хромых ходящими и слепых видящими; и прославлял Бога Израилева.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Иисус же, призвав учеников Своих, сказал им: жаль Мне народа, что уже три дня находятся при Мне, и нечего им есть; отпустить же их неевшими не хочу, чтобы не ослабели в дороге.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 говорят Ему ученики Его: откуда нам взять в пустыне столько хлебов, чтобы накормить столько народа?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Говорит им Иисус: сколько у вас хлебов? Они же сказали: семь, и немного рыбок.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Тогда велел народу возлечь на землю.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И, взяв семь хлебов и рыбы, воздал благодарение, преломил и дал ученикам Своим, а ученики – народу.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И ели все, и насытились; и набрали оставшихся кусков семь корзин полных,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а евших было четыре тысячи человек, кроме женщин и детей.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И, отпустив народ, Он вошел в лодку и прибыл в пределы Магдалинские.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Matthew 16:1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приступили фарисеи и саддукеи и, искушая Его, просили показать им знамение с неба.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Он же сказал им в ответ: вечером вы говорите: «будет ведро, потому что небо красно»;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поутру: «сегодня ненастье, потому что небо багрово». Лицемеры! различать лицо неба вы умеете, а знамений времен не можете?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Род лукавый и прелюбодейный знамения ищет, и знамение не дастся ему, кроме знамения Ионы пророка. И, оставив их, отошел.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Переправившись на другую сторону, ученики Его забыли взять хлебов.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Иисус сказал им: смотрите, берегитесь закваски фарисейской и саддукейской.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Они же помышляли в себе и говорили: это значит, что хлебов мы не взяли.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Уразумев то, Иисус сказал им: что помышляете в себе, маловерные, что хлебов не взяли?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Еще ли не понимаете и не помните о пяти хлебах на пять тысяч человек, и сколько коробов вы набрали?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Ни о семи хлебах на четыре тысячи, и сколько корзин вы набрали?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Как не разумеете, что не о хлебе сказал Я вам: «берегитесь закваски фарисейской и саддукейской»?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Тогда они поняли, что Он говорил им беречься не закваски хлебной, но учения фарисейского и саддукейского.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Придя же в страны Кесарии Филипповой, Иисус спрашивал учеников Своих: за кого люди почитают Меня, Сына Человеческого?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Они сказали: одни за Иоанна Крестителя, другие за Илию, а иные за Иеремию, или за одного из пророков.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Он говорит им: а вы за кого почитаете Меня?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Симон же Петр, отвечая, сказал: Ты – Христос, Сын Бога Живого.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Тогда Иисус сказал ему в ответ: блажен ты, Симон, сын Ионин, потому что не плоть и кровь открыли тебе это, но Отец Мой, Сущий на небесах;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Я говорю тебе: ты – Петр, и на сем камне Я создам Церковь Мою, и врата ада не одолеют ее;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дам тебе ключи Царства Небесного: и что свяжешь на земле, то будет связано на небесах, и что разрешишь на земле, то будет разрешено на небесах.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Тогда [Иисус] запретил ученикам Своим, чтобы никому не сказывали, что Он есть Иисус Христос.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С того времени Иисус начал открывать ученикам Своим, что Ему должно идти в Иерусалим, и много пострадать от старейшин и первосвященников и книжников, и быть убиту, и в третий день воскреснуть.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И, отозвав Его, Петр начал прекословить Ему: будь милостив к Себе, Господи! да не будет этого с Тобою!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Он же, обратившись, сказал Петру: отойди от Меня, сатана! ты Мне соблазн! потому что думаешь не о том, что Божие, но что человеческое.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Тогда Иисус сказал ученикам Своим: если кто хочет идти за Мною, отвергнись себя, и возьми крест свой, и следуй за Мною,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ибо кто хочет душу свою сберечь, тот потеряет ее, а кто потеряет душу свою ради Меня, тот обретет ее;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какая польза человеку, если он приобретет весь мир, а душе своей повредит? или какой выкуп даст человек за душу свою?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Ибо приидет Сын Человеческий во славе Отца Своего с Ангелами Своими и тогда воздаст каждому по делам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Истинно говорю вам: есть некоторые из стоящих здесь, которые не вкусят смерти, как уже увидят Сына Человеческого, грядущего в Царствии Своем.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Matthew 17:1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По прошествии дней шести, взял Иисус Петра, Иакова и Иоанна, брата его, и возвел их на гору высокую одних,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преобразился пред ними: и просияло лицо Его, как солнце, одежды же Его сделались белыми, как свет.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вот, явились им Моисей и Илия, с Ним беседующие.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При сем Петр сказал Иисусу: Господи! хорошо нам здесь быть; если хочешь, сделаем здесь три кущи: Тебе одну, и Моисею одну, и одну Илии.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Когда он еще говорил, се, облако светлое осенило их; и се, глас из облака глаголющий: Сей есть Сын Мой Возлюбленный, в Котором Мое благоволение; Его слушайте.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И, услышав, ученики пали на лица свои и очень испугались.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Но Иисус, приступив, коснулся их и сказал: встаньте и не бойтесь.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Возведя же очи свои, они никого не увидели, кроме одного Иисуса.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когда сходили они с горы, Иисус запретил им, говоря: никому не сказывайте о сем видении, доколе Сын Человеческий не воскреснет из мертвых.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спросили Его ученики Его: как же книжники говорят, что Илии надлежит прийти прежде?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Иисус сказал им в ответ: правда, Илия должен прийти прежде и устроить все;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но говорю вам, что Илия уже пришел, и не узнали его, а поступили с ним, как хотели; так и Сын Человеческий пострадает от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Тогда ученики поняли, что Он говорил им об Иоанне Крестителе.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Когда они пришли к народу, то подошел к Нему человек и, преклоняя пред Ним колени,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сказал: Господи! помилуй сына моего; он в новолуния беснуется и тяжко страдает, ибо часто бросается в огонь и часто в воду;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я приводил его к ученикам Твоим, и они не могли исцелить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Иисус же, отвечая, сказал: о, род неверный и развращенный! доколе буду с вами? доколе буду терпеть вас? приведите его ко Мне сюда.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запретил ему Иисус, и бес вышел из него; и отрок исцелился в тот час.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Тогда ученики, приступив к Иисусу наедине, сказали: почему мы не могли изгнать 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Иисус же сказал им: по неверию вашему; ибо истинно говорю вам: если вы будете иметь веру с горчичное зерно и скажете горе сей: «перейди отсюда туда», и она перейдет; и ничего не будет невозможного для вас;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сей же род изгоняется только молитвою и постом.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Во время пребывания их в Галилее, Иисус сказал им: Сын Человеческий предан будет в руки человеческие,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убьют Его, и в третий день воскреснет. И они весьма опечалились.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Когда же пришли они в Капернаум, то подошли к Петру собиратели дидрахм и сказали: Учитель ваш не даст ли дидрахмы?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Он говорит: да. И когда вошел он в дом, то Иисус, предупредив его, сказал: как тебе кажется, Симон, цари земные с кого берут пошлины или подати? с сынов ли своих, или с посторонних?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Петр говорит Ему: с посторонних. Иисус сказал ему: итак, сыны свободны;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но, чтобы нам не соблазнить их, пойди на море, брось уду, и первую рыбу, которая попадется, возьми, и, открыв у ней рот, найдешь статир; возьми его и отдай им за Меня и за себя.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Matthew 18:1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 то время ученики приступили к Иисусу и сказали: кто больше в Царстве Небесном?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Иисус, призвав дитя, поставил его посреди них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сказал: истинно говорю вам, если не обратитесь и не будете как дети, не войдете в Царство Небесное;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итак, кто умалится, как это дитя, тот и больше в Царстве Небесном;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кто примет одно такое дитя во имя Мое, тот Меня принимает.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А кто соблазнит одного из малых сих, верующих в Меня, тому лучше было бы, если бы повесили ему мельничный жернов на шею и потопили его во глубине морской.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Горе миру от соблазнов, ибо надобно прийти соблазнам; но горе тому человеку, через которого соблазн приходит.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Если же рука твоя или нога твоя соблазняет тебя, отсеки их и брось от себя: лучше тебе войти в жизнь без руки или без ноги, нежели с двумя руками и с двумя ногами быть ввержену в огонь вечный;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если глаз твой соблазняет тебя, вырви его и брось от себя: лучше тебе с одним глазом войти в жизнь, нежели с двумя глазами быть ввержену в геенну огненную.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Смотрите, не презирайте ни одного из малых сих; ибо говорю вам, что Ангелы их на небесах всегда видят лицо Отца Моего Небесного.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Ибо Сын Человеческий пришел взыскать и спасти погибшее.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Как вам кажется? Если бы у кого было сто овец и одна из них заблудилась, то не оставит ли он девяносто девять в горах и не пойдет ли искать заблудившуюся?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если случится найти ее, то, истинно говорю вам, он радуется о ней более, нежели о девяноста девяти незаблудившихся.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Так, нет воли Отца вашего Небесного, чтобы погиб один из малых сих.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Если же согрешит против тебя брат твой, пойди и обличи его между тобою и им одним; если послушает тебя, то приобрел ты брата твоего;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если же не послушает, возьми с собою еще одного или двух, дабы устами двух или трех свидетелей подтвердилось всякое слово;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если же не послушает их, скажи церкви; а если и церкви не послушает, то да будет он тебе как язычник и мытарь.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Истинно говорю вам: что вы свяжете на земле, то будет связано на небе; и что разрешите на земле, то будет разрешено на небе.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Истинно также говорю вам, что если двое из вас согласятся на земле просить о всяком деле, то, чего бы ни попросили, будет им от Отца Моего Небесного,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ибо, где двое или трое собраны во имя Мое, там Я посреди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Тогда Петр приступил к Нему и сказал: Господи! сколько раз прощать брату моему, согрешающему против меня? до семи ли раз?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Иисус говорит ему: не говорю тебе: «до семи», но до седмижды семидесяти раз.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Посему Царство Небесное подобно царю, который захотел сосчитаться с рабами своими;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когда начал он считаться, приведен был к нему некто, который должен был ему десять тысяч талантов;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а как он не имел чем заплатить, то государь его приказал продать его, и жену его, и детей, и все, что он имел, и заплатить;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тогда раб тот пал, и, кланяясь ему, говорил: «государь! потерпи на мне, и все тебе заплачу».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Государь, умилосердившись над рабом тем, отпустил его и долг простил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Раб же тот, выйдя, нашел одного из товарищей своих, который должен был ему сто динариев, и, схватив его, душил, говоря: «отдай мне, что должен».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Тогда товарищ его пал к ногам его, умолял его и говорил: «потерпи на мне, и все отдам тебе».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Но тот не захотел, а пошел и посадил его в темницу, пока не отдаст долга.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Товарищи его, видев происшедшее, очень огорчились и, придя, рассказали государю своему все бывшее.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Тогда государь его призывает его и говорит: «злой раб! весь долг тот я простил тебе, потому что ты упросил меня;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не надлежало ли и тебе помиловать товарища твоего, как и я помиловал тебя?»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И, разгневавшись, государь его отдал его истязателям, пока не отдаст ему всего долга.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Так и Отец Мой Небесный поступит с вами, если не простит каждый из вас от сердца своего брату своему согрешений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Matthew 19:1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Когда Иисус окончил слова сии, то вышел из Галилеи и пришел в пределы Иудейские, Заиорданскою стороною.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За Ним последовало много людей, и Он исцелил их там.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приступили к Нему фарисеи и, искушая Его, говорили Ему: по всякой ли причине позволительно человеку разводиться с женою своею?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Он сказал им в ответ: не читали ли вы, что Сотворивший в начале мужчину и женщину сотворил их?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сказал: посему оставит человек отца и мать и прилепится к жене своей, и будут два одною плотью,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так что они уже не двое, но одна плоть. Итак, что Бог сочетал, того человек да не разлучает.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Они говорят Ему: как же Моисей заповедал давать разводное письмо и разводиться с нею?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Он говорит им: Моисей по жестокосердию вашему позволил вам разводиться с женами вашими, а сначала не было так;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но Я говорю вам: кто разведется с женою своею не за прелюбодеяние и женится на другой, тот прелюбодействует; и женившийся на разведенной прелюбодействует.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Говорят Ему ученики Его: если такова обязанность человека к жене, то лучше не жениться.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Он же сказал им: не все вмещают слово сие, но кому дано,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ибо есть скопцы, которые из чрева матернего родились так; и есть скопцы, которые оскоплены от людей; и есть скопцы, которые сделали сами себя скопцами для Царства Небесного. Кто может вместить, да вместит.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Тогда приведены были к Нему дети, чтобы Он возложил на них руки и помолился; ученики же возбраняли 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Но Иисус сказал: пустите детей и не препятствуйте им приходить ко Мне, ибо таковых есть Царство Небесное.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И, возложив на них руки, пошел оттуда.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вот, некто, подойдя, сказал Ему: Учитель благий! что сделать мне доброго, чтобы иметь жизнь вечную?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Он же сказал ему: что ты называешь Меня благим? Никто не благ, как только один Бог. Если же хочешь войти в жизнь вечную, соблюди заповеди.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Говорит Ему: какие? Иисус же сказал: «не убивай»; «не прелюбодействуй»; «не кради»; «не лжесвидетельствуй»;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«почитай отца и мать»; и: «люби ближнего твоего, как самого себя».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Юноша говорит Ему: все это сохранил я от юности моей; чего еще недостает мне?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Иисус сказал ему: если хочешь быть совершенным, пойди, продай имение твое и раздай нищим; и будешь иметь сокровище на небесах; и приходи и следуй за Мною.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Услышав слово сие, юноша отошел с печалью, потому что у него было большое имение.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Иисус же сказал ученикам Своим: истинно говорю вам, что трудно богатому войти в Царство Небесное;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еще говорю вам: удобнее верблюду пройти сквозь игольные уши, нежели богатому войти в Царство Божие.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Услышав это, ученики Его весьма изумились и сказали: так кто же может спастись?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А Иисус, воззрев, сказал им: человекам это невозможно, Богу же все возможно.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Тогда Петр, отвечая, сказал Ему: вот, мы оставили все и последовали за Тобою; что же будет нам?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Иисус же сказал им: истинно говорю вам, что вы, последовавшие за Мною, – в пакибытии, когда сядет Сын Человеческий на престоле славы Своей, сядете и вы на двенадцати престолах судить двенадцать колен Израилевых.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всякий, кто оставит домы, или братьев, или сестер, или отца, или мать, или жену, или детей, или земли, ради имени Моего, получит во сто крат и наследует жизнь вечную.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Многие же будут первые последними, и последние первыми.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Matthew 20:1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Ибо Царство Небесное подобно хозяину дома, который вышел рано поутру нанять работников в виноградник свой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и, договорившись с работниками по динарию на день, послал их в виноградник свой;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выйдя около третьего часа, он увидел других, стоящих на торжище праздно,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им сказал: «идите и вы в виноградник мой, и что следовать будет, дам вам». Они пошли.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Опять выйдя около шестого и девятого часа, сделал то же.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Наконец, выйдя около одиннадцатого часа, он нашел других, стоящих праздно, и говорит им: «что вы стоите здесь целый день праздно?»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Они говорят ему: «никто нас не нанял». Он говорит им: «идите и вы в виноградник мой, и что следовать будет, получите».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Когда же наступил вечер, говорит господин виноградника управителю своему: «позови работников и отдай им плату, начав с последних до первых».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пришедшие около одиннадцатого часа получили по динарию.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Пришедшие же первыми думали, что они получат больше, но получили и они по динарию;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и, получив, стали роптать на хозяина дома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говорили: «эти последние работали один час, и ты сравнял их с нами, перенесшими тягость дня и зной».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Он же в ответ сказал одному из них: «друг! я не обижаю тебя; не за динарий ли ты договорился со мною?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Возьми свое и пойди; я же хочу дать этому последнему то же, что и тебе;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разве я не властен в своем делать, что хочу? или глаз твой завистлив оттого, что я добр?»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Так будут последние первыми, и первые последними, ибо много званых, а мало избранных.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И, восходя в Иерусалим, Иисус дорогою отозвал двенадцать учеников одних, и сказал им: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вот, мы восходим в Иерусалим, и Сын Человеческий предан будет первосвященникам и книжникам, и осудят Его на смерть;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предадут Его язычникам на поругание и биение и распятие; и в третий день воскреснет.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Тогда приступила к Нему мать сыновей Зеведеевых с сыновьями своими, кланяясь и чего-то прося у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Он сказал ей: чего ты хочешь? Она говорит Ему: скажи, чтобы сии два сына мои сели у Тебя один по правую сторону, а другой по левую в Царстве Твоем.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Иисус сказал в ответ: не знаете, чего просите. Можете ли пить чашу, которую Я буду пить, или креститься крещением, которым Я крещусь? Они говорят Ему: можем.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говорит им: чашу Мою будете пить, и крещением, которым Я крещусь, будете креститься, но дать сесть у Меня по правую сторону и по левую – не от Меня зависит, но кому уготовано Отцом Моим.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Услышав сие, прочие десять учеников вознегодовали на двух братьев.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Иисус же, подозвав их, сказал: вы знаете, что князья народов господствуют над ними, и вельможи властвуют ими;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но между вами да не будет так: а кто хочет между вами быть большим, да будет вам слугою;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кто хочет между вами быть первым, да будет вам рабом;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так как Сын Человеческий не для того пришел, чтобы Ему служили, но чтобы послужить и отдать душу Свою для искупления многих.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когда выходили они из Иерихона, за Ним следовало множество народа.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вот, двое слепых, сидевшие у дороги, услышав, что Иисус идет мимо, начали кричать: помилуй нас, Господи, Сын Давидов!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Народ же заставлял их молчать; но они еще громче стали кричать: помилуй нас, Господи, Сын Давидов!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Иисус, остановившись, подозвал их и сказал: чего вы хотите от Меня?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Они говорят Ему: Господи! чтобы открылись глаза наши.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Иисус же, умилосердившись, прикоснулся к глазам их; и тотчас прозрели глаза их, и они пошли за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Matthew 21:1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когда приблизились к Иерусалиму и пришли в Виффагию к горе Елеонской, тогда Иисус послал двух учеников,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сказав им: пойдите в селение, которое прямо перед вами; и тотчас найдете ослицу привязанную и молодого осла с нею; отвязав, приведите ко Мне;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если кто скажет вам что-нибудь, отвечайте, что они надобны Господу; и тотчас пошлет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Все же сие было, да сбудется реченное через пророка, который говорит: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«скажите дщери Сионовой: се, Царь твой грядет к тебе кроткий, сидя на ослице и молодом осле, сыне подъяремной».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Ученики пошли и поступили так, как повелел им Иисус: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привели ослицу и молодого осла и положили на них одежды свои, и Он сел поверх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Множество же народа постилали свои одежды по дороге, а другие резали ветви с дерев и постилали по дороге;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народ же, предшествовавший и сопровождавший, восклицал: осанна Сыну Давидову! благословен Грядущий во имя Господне! осанна в вышних!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когда вошел Он в Иерусалим, весь город пришел в движение и говорил: кто Сей?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Народ же говорил: Сей есть Иисус, Пророк из Назарета Галилейского.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вошел Иисус в храм Божий и выгнал всех продающих и покупающих в храме, и опрокинул столы меновщиков и скамьи продающих голубей,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говорил им: написано: «дом Мой домом молитвы наречется»; а вы сделали его вертепом разбойников.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приступили к Нему в храме слепые и хромые, и Он исцелил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Видев же первосвященники и книжники чудеса, которые Он сотворил, и детей, восклицающих в храме и говорящих: «осанна Сыну Давидову!» – вознегодовали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сказали Ему: слышишь ли, что они говорят? Иисус же говорит им: да! разве вы никогда не читали: «из уст младенцев и грудных детей Ты устроил хвалу»?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И, оставив их, вышел вон из города в Вифанию и провел там ночь.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Поутру же, возвращаясь в город, взалкал;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увидев при дороге одну смоковницу, подошел к ней и, ничего не найдя на ней, кроме одних листьев, говорит ей: да не будет же впредь от тебя плода вовек. И смоковница тотчас засохла.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Увидев это, ученики удивились и говорили: как это тотчас засохла смоковница?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Иисус же сказал им в ответ: истинно говорю вам, если будете иметь веру и не усомнитесь, не только сделаете то, что сделано со смоковницею, но если и горе сей скажете: «поднимись и ввергнись в море», – будет;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все, чего ни попросите в молитве с верою, получите.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когда пришел Он в храм и учил, приступили к Нему первосвященники и старейшины народа и сказали: какою властью Ты это делаешь? и кто Тебе дал такую власть?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Иисус сказал им в ответ: спрошу и Я вас об одном; если о том скажете Мне, то и Я вам скажу, какою властью это делаю;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крещение Иоанново откуда было: с небес, или от человеков? Они же рассуждали между собою: если скажем: «с небес», то Он скажет нам: «почему же вы не поверили ему?»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А если сказать: «от человеков», – боимся народа, ибо все почитают Иоанна за пророка.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сказали в ответ Иисусу: не знаем. Сказал им и Он: и Я вам не скажу, какою властью это делаю.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А как вам кажется? У одного человека было два сына; и он, подойдя к первому, сказал: «сын! пойди сегодня работай в винограднике моем».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Но он сказал в ответ: «не хочу»; а после, раскаявшись, пошел.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подойдя к другому, он сказал то же. Этот сказал в ответ: «иду, государь», и не пошел.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Который из двух исполнил волю отца? Говорят Ему: первый. Иисус говорит им: истинно говорю вам, что мытари и блудницы вперед вас идут в Царство Божие,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ибо пришел к вам Иоанн путем праведности, и вы не поверили ему, а мытари и блудницы поверили ему; вы же, и видев это, не раскаялись после, чтобы поверить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Выслушайте другую притчу: был некоторый хозяин дома, который насадил виноградник, обнес его оградою, выкопал в нем точило, построил башню и, отдав его виноградарям, отлучился.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Когда же приблизилось время плодов, он послал своих слуг к виноградарям взять свои плоды;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виноградари, схватив слуг его, иного прибили, иного убили, а иного побили камнями.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Опять послал он других слуг, больше прежнего; и с ними поступили так же.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Наконец, послал он к ним своего сына, говоря: «постыдятся сына моего».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Но виноградари, увидев сына, сказали друг другу: «это наследник; пойдем, убьем его и завладеем наследством его».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И, схватив его, вывели вон из виноградника и убили.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Итак, когда придет хозяин виноградника, что сделает он с этими виноградарями?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Говорят Ему: злодеев сих предаст злой смерти, а виноградник отдаст другим виноградарям, которые будут отдавать ему плоды во времена свои.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Иисус говорит им: неужели вы никогда не читали в Писании: «камень, который отвергли строители, тот самый сделался главою угла; это от Господа, и есть дивно в очах наших»?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Потому сказываю вам, что отнимется от вас Царство Божие и дано будет народу, приносящему плоды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и тот, кто упадет на этот камень, разобьется, а на кого он упадет, того раздавит.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И, слышав притчи Его, первосвященники и фарисеи поняли, что Он о них говорит,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и старались схватить Его, но побоялись народа, потому что Его почитали за Пророка.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Matthew 22:1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Иисус, продолжая говорить им притчами, сказал: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Царство Небесное подобно человеку царю, который сделал брачный пир для сына своего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послал рабов своих звать званых на брачный пир; и не хотели прийти.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Опять послал других рабов, сказав: «скажите званым: вот, я приготовил обед мой, тельцы мои и что откормлено, заколото, и все готово; приходите на брачный пир».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Но они, пренебрегши то, пошли, кто на поле свое, а кто на торговлю свою;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прочие же, схватив рабов его, оскорбили и убили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Услышав о сем, царь разгневался, и, послав войска свои, истребил убийц оных и сжег город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Тогда говорит он рабам своим: «брачный пир готов, а званые не были достойны;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итак, пойдите на распутия и всех, кого найдете, зовите на брачный пир».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рабы те, выйдя на дороги, собрали всех, кого только нашли, и злых и добрых; и брачный пир наполнился возлежащими.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Царь, войдя посмотреть возлежащих, увидел там человека, одетого не в брачную одежду,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говорит ему: «друг! как ты вошел сюда не в брачной одежде?» Он же молчал.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Тогда сказал царь слугам: «связав ему руки и ноги, возьмите его и бросьте во тьму внешнюю; там будет плач и скрежет зубов»;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ибо много званых, а мало избранных.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Тогда фарисеи пошли и совещались, как бы уловить Его в словах.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посылают к Нему учеников своих с иродианами, говоря: Учитель! мы знаем, что Ты справедлив, и истинно пути Божию учишь, и не заботишься об угождении кому-либо, ибо не смотришь ни на какое лицо;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итак, скажи нам, как Тебе кажется, позволительно ли давать подать кесарю, или нет?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Но Иисус, видя лукавство их, сказал: что искушаете Меня, лицемеры?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Покажите Мне монету, которою платится подать. Они принесли Ему динарий.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говорит им: чье это изображение и надпись?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Говорят Ему: кесаревы. Тогда говорит им: итак, отдавайте кесарево кесарю, а Божие Богу.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Услышав это, они удивились и, оставив Его, ушли.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В тот день приступили к Нему саддукеи, которые говорят, что нет воскресения, и спросили Его: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Учитель! Моисей сказал: «если кто умрет, не имея детей, то брат его пусть возьмет за себя жену его и восстановит семя брату своему»;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было у нас семь братьев; первый, женившись, умер и, не имея детей, оставил жену свою брату своему;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подобно и второй, и третий, даже до седьмого;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после же всех умерла и жена;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итак, в воскресении, которого из семи будет она женою? ибо все имели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Иисус сказал им в ответ: заблуждаетесь, не зная Писаний, ни силы Божией,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ибо в воскресении ни женятся, ни выходят замуж, но пребывают, как Ангелы Божии на небесах.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А о воскресении мертвых не читали ли вы реченного вам Богом: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«Я Бог Авраама, и Бог Исаака, и Бог Иакова»? Бог не есть Бог мертвых, но живых.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И, слыша, народ дивился учению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А фарисеи, услышав, что Он привел саддукеев в молчание, собрались вместе.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И один из них, законник, искушая Его, спросил,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Учитель! какая наибольшая заповедь в законе?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Иисус сказал ему: «возлюби Господа Бога твоего всем сердцем твоим и всею душою твоею и всем разумением твоим»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сия есть первая и наибольшая заповедь;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вторая же подобная ей: «возлюби ближнего твоего, как самого себя»;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на сих двух заповедях утверждается весь закон и пророки.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Когда же собрались фарисеи, Иисус спросил их: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что вы думаете о Христе? чей Он Сын? Говорят Ему: Давидов.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Говорит им: как же Давид, по вдохновению, называет Его Господом, когда говорит: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«сказал Господь Господу моему: седи одесную Меня, доколе положу врагов Твоих в подножие ног Твоих»?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Итак, если Давид называет Его Господом, как же Он Сын ему?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И никто не мог отвечать Ему ни слова; и с того дня никто уже не смел спрашивать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Matthew 23:1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Тогда Иисус начал говорить народу и ученикам Своим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сказал: на Моисеевом седалище сели книжники и фарисеи;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итак, все, что они велят вам соблюдать, соблюдайте и делайте; по делам же их не поступайте, ибо они говорят, и не делают: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связывают бремена тяжелые и неудобоносимые и возлагают на плечи людям, а сами не хотят и перстом двинуть 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все же дела свои делают с тем, чтобы видели их люди: расширяют хранилища свои и увеличивают воскрилия одежд своих;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также любят предвозлежания на пиршествах, и председания в синагогах,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приветствия в народных собраниях, и чтобы люди звали их: «учитель! учитель!»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А вы не называйтесь учителями, ибо один у вас Учитель – Христос, все же вы – братья;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отцом себе не называйте никого на земле, ибо один у вас Отец, Который на небесах;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не называйтесь наставниками, ибо один у вас Наставник – Христос.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Больший из вас да будет вам слуга: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ибо, кто возвышает себя, тот унижен будет, а кто унижает себя, тот возвысится.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Горе вам, книжники и фарисеи, лицемеры, что затворяете Царство Небесное человекам, ибо сами не входите и хотящих войти не допускаете.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Горе вам, книжники и фарисеи, лицемеры, что поедаете домы вдов и лицемерно долго молитесь: за то примете тем большее осуждение.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Горе вам, книжники и фарисеи, лицемеры, что обходите море и сушу, дабы обратить хотя одного; и когда это случится, делаете его сыном геенны, вдвое худшим вас.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Горе вам, вожди слепые, которые говорите: «если кто поклянется храмом, то ничего, а если кто поклянется золотом храма, то повинен».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Безумные и слепые! что больше: золото, или храм, освящающий золото?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Также: «если кто поклянется жертвенником, то ничего, если же кто поклянется даром, который на нем, то повинен».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Безумные и слепые! что больше: дар, или жертвенник, освящающий дар?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Итак, клянущийся жертвенником клянется им и всем, что на нем;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клянущийся храмом клянется им и Живущим в нем;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клянущийся небом клянется Престолом Божиим и Сидящим на 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Горе вам, книжники и фарисеи, лицемеры, что даете десятину с мяты, аниса и тмина, и оставили важнейшее в законе: суд, милость и веру; сие надлежало делать, и того не оставлять.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Вожди слепые, оцеживающие комара, а верблюда поглощающие!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Горе вам, книжники и фарисеи, лицемеры, что очищаете внешность чаши и блюда, между тем как внутри они полны хищения и неправды.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Фарисей слепой! очисти прежде внутренность чаши и блюда, чтобы чиста была и внешность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Горе вам, книжники и фарисеи, лицемеры, что уподобляетесь окрашенным гробам, которые снаружи кажутся красивыми, а внутри полны костей мертвых и всякой нечистоты;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так и вы по наружности кажетесь людям праведными, а внутри исполнены лицемерия и беззакония.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Горе вам, книжники и фарисеи, лицемеры, что строите гробницы пророкам и украшаете памятники праведников,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говорите: «если бы мы были во дни отцов наших, то не были бы сообщниками их в пролитии крови пророков»;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таким образом вы сами против себя свидетельствуете, что вы сыновья тех, которые избили пророков;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дополняйте же меру отцов ваших.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Змии, порождения ехиднины! как убежите вы от осуждения в геенну?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Посему, вот, Я посылаю к вам пророков, и мудрых, и книжников; и вы иных убьете и распнете, а иных будете бить в синагогах ваших и гнать из города в город;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да придет на вас вся кровь праведная, пролитая на земле, от крови Авеля праведного до крови Захарии, сына Варахиина, которого вы убили между храмом и жертвенником.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Истинно говорю вам, что все сие придет на род сей.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Иерусалим, Иерусалим, избивающий пророков и камнями побивающий посланных к тебе! сколько раз хотел Я собрать детей твоих, как птица собирает птенцов своих под крылья, и вы не захотели!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Се, оставляется вам дом ваш пуст.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Ибо сказываю вам: не увидите Меня отныне, доколе не воскликнете: «благословен Грядый во имя Господне!»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Matthew 24:1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выйдя, Иисус шел от храма; и приступили ученики Его, чтобы показать Ему здания храма.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Иисус же сказал им: видите ли все это? Истинно говорю вам: не останется здесь камня на камне; все будет разрушено.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Когда же сидел Он на горе Елеонской, то приступили к Нему ученики наедине и спросили: скажи нам, когда это будет? и какой признак Твоего пришествия и кончины века?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Иисус сказал им в ответ: берегитесь, чтобы кто не прельстил вас,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ибо многие придут под именем Моим, и будут говорить: «Я – Христос», и многих прельстят.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Также услышите о войнах и о военных слухах. Смотрите, не ужасайтесь, ибо надлежит всему тому быть, но это еще не конец: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ибо восстанет народ на народ, и царство на царство; и будут глады, моры и землетрясения по местам;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все же это – начало болезней.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Тогда будут предавать вас на мучения и убивать вас; и вы будете ненавидимы всеми народами за имя Мое;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тогда соблазнятся многие, и друг друга будут предавать, и возненавидят друг друга;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многие лжепророки восстанут, и прельстят многих;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и, по причине умножения беззакония, во многих охладеет любовь;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претерпевший же до конца спасется.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проповедано будет сие Евангелие Царствия по всей вселенной, во свидетельство всем народам; и тогда придет конец.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Итак, когда увидите мерзость запустения, реченную через пророка Даниила, стоящую на святом месте, – читающий да разумеет,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тогда находящиеся в Иудее да бегут в горы;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кто на кровле, тот да не сходит взять что-нибудь из дома своего;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кто на поле, тот да не обращается назад взять одежды свои.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Горе же беременным и питающим сосцами в те дни!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Молитесь, чтобы не случилось бегство ваше зимою или в субботу,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ибо тогда будет великая скорбь, какой не было от начала мира доныне, и не будет.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если бы не сократились те дни, то не спаслась бы никакая плоть; но ради избранных сократятся те дни.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Тогда, если кто скажет вам: «вот, здесь Христос», или «там», – не верьте.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Ибо восстанут лжехристы и лжепророки, и дадут великие знамения и чудеса, чтобы прельстить, если возможно, и избранных.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Вот, Я наперед сказал вам.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Итак, если скажут вам: «вот, Он в пустыне», – не выходите; «вот, Он в потаенных комнатах», – не верьте;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ибо, как молния исходит от востока и видна бывает даже до запада, так будет пришествие Сына Человеческого;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ибо, где будет труп, там соберутся орлы.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вдруг, после скорби дней тех, солнце померкнет, и луна не даст света своего, и звезды спадут с неба, и силы небесные поколеблются;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тогда явится знамение Сына Человеческого на небе; и тогда восплачутся все племена земные и увидят Сына Человеческого, грядущего на облаках небесных с силою и славою великою;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пошлет Ангелов Своих с трубою громогласною, и соберут избранных Его от четырех ветров, от края небес до края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От смоковницы возьмите подобие: когда ветви ее становятся уже мягки и пускают листья, то знаете, что близко лето;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так, когда вы увидите все сие, знайте, что близко, при дверях.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Истинно говорю вам: не прейдет род сей, как все сие будет;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небо и земля прейдут, но слова Мои не прейдут.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О дне же том и часе никто не знает, ни Ангелы небесные, а только Отец Мой один;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но, как было во дни Ноя, так будет и в пришествие Сына Человеческого: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ибо, как во дни перед потопом ели, пили, женились и выходили замуж, до того дня, как вошел Ной в ковчег,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и не думали, пока не пришел потоп и не истребил всех, – так будет и пришествие Сына Человеческого;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тогда будут двое на поле: один берется, а другой оставляется;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две мелющие в жерновах: одна берется, а другая оставляется.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Итак, бодрствуйте, потому что не знаете, в который час Господь ваш приидет.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Но это вы знаете, что, если бы ведал хозяин дома, в какую стражу придет вор, то бодрствовал бы и не дал бы подкопать дома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Потому и вы будьте готовы, ибо в который час не думаете, приидет Сын Человеческий.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Кто же верный и благоразумный раб, которого господин его поставил над слугами своими, чтобы давать им пищу вовремя?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Блажен тот раб, которого господин его, придя, найдет поступающим так;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47</w:t>
      </w:r>
      <w:r>
        <w:rPr>
          <w:lang w:val="ru_RU" w:bidi="ru_RU"/>
        </w:rPr>
        <w:t xml:space="preserve"> истинно говорю вам, что над всем имением своим поставит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48</w:t>
      </w:r>
      <w:r>
        <w:rPr>
          <w:lang w:val="ru_RU" w:bidi="ru_RU"/>
        </w:rPr>
        <w:t xml:space="preserve"> Если же раб тот, будучи зол, скажет в сердце своем: «не скоро придет господин мой»,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49</w:t>
      </w:r>
      <w:r>
        <w:rPr>
          <w:lang w:val="ru_RU" w:bidi="ru_RU"/>
        </w:rPr>
        <w:t xml:space="preserve"> и начнет бить товарищей своих и есть и пить с пьяницами,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50</w:t>
      </w:r>
      <w:r>
        <w:rPr>
          <w:lang w:val="ru_RU" w:bidi="ru_RU"/>
        </w:rPr>
        <w:t xml:space="preserve"> то придет господин раба того в день, в который он не ожидает, и в час, в который не думает,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51</w:t>
      </w:r>
      <w:r>
        <w:rPr>
          <w:lang w:val="ru_RU" w:bidi="ru_RU"/>
        </w:rPr>
        <w:t xml:space="preserve"> и рассечет его, и подвергнет его одной участи с лицемерами; там будет плач и скрежет зубов.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Matthew 25:1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Тогда подобно будет Царство Небесное десяти девам, которые, взяв светильники свои, вышли навстречу жениху.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Из них пять было мудрых и пять неразумных.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Неразумные, взяв светильники свои, не взяли с собою масла.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Мудрые же, вместе со светильниками своими, взяли масла в сосудах своих.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как жених замедлил, то задремали все и уснули.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Но в полночь раздался крик: «вот, жених идет, выходите навстречу ему».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Тогда встали все девы те и поправили светильники свои.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Неразумные же сказали мудрым: «дайте нам вашего масла, потому что светильники наши гаснут».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А мудрые отвечали: «чтобы не случилось недостатка и у нас и у вас, пойдите лучше к продающим и купите себе».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Когда же пошли они покупать, пришел жених, и готовые вошли с ним на брачный пир, и двери затворились;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после приходят и прочие девы, и говорят: «Господи! Господи! отвори нам».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Он же сказал им в ответ: «истинно говорю вам: не знаю вас».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Итак, бодрствуйте, потому что не знаете ни дня, ни часа, в который приидет Сын Человеческий.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Ибо Он поступит, как человек, который, отправляясь в чужую страну, призвал рабов своих и поручил им имение свое: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одному дал он пять талантов, другому два, иному один, каждому по его силе; и тотчас отправился.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Получивший пять талантов пошел, употребил их в дело и приобрел другие пять талантов;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точно так же и получивший два таланта приобрел другие два;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получивший же один талант пошел и закопал его в землю и скрыл серебро господина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По долгом времени, приходит господин рабов тех и требует у них отчета.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И, подойдя, получивший пять талантов принес другие пять талантов и говорит: «господин! пять талантов ты дал мне; вот, другие пять талантов я приобрел на них».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Господин его сказал ему: «хорошо, добрый и верный раб! в малом ты был верен, над многим тебя поставлю; войди в радость господина твоего».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Подошел также и получивший два таланта и сказал: «господин! два таланта ты дал мне; вот, другие два таланта я приобрел на них».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Господин его сказал ему: «хорошо, добрый и верный раб! в малом ты был верен, над многим тебя поставлю; войди в радость господина твоего».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Подошел и получивший один талант и сказал: «господин! я знал тебя, что ты человек жестокий, жнешь, где не сеял, и собираешь, где не рассыпал,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и, убоявшись, пошел и скрыл талант твой в земле; вот тебе твое».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Господин же его сказал ему в ответ: «лукавый раб и ленивый! ты знал, что я жну, где не сеял, и собираю, где не рассыпал;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посему надлежало тебе отдать серебро мое торгующим, и я, придя, получил бы мое с прибылью;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итак, возьмите у него талант и дайте имеющему десять талантов,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ибо всякому имеющему дастся и приумножится, а у неимеющего отнимется и то, что имеет;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а негодного раба выбросьте во тьму внешнюю: там будет плач и скрежет зубов». Сказав сие, Иисус возгласил: кто имеет уши слышать, да слышит!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Когда же приидет Сын Человеческий во славе Своей и все святые Ангелы с Ним, тогда сядет на Престоле славы Своей,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 соберутся пред Ним все народы; и отделит одних от других, как пастырь отделяет овец от козлов;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 поставит овец по правую Свою сторону, а козлов – по левую.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Тогда скажет Царь тем, которые по правую сторону Его: «приидите, благословенные Отца Моего, наследуйте Царство, уготованное вам от создания мира: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ибо алкал Я, и вы дали Мне есть; жаждал, и вы напоили Меня; был странником, и вы приняли Меня;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был наг, и вы одели Меня; был болен, и вы посетили Меня; в темнице был, и вы пришли ко Мне».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Тогда праведники скажут Ему в ответ: «Господи! когда мы видели Тебя алчущим, и накормили? или жаждущим, и напоили?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Когда мы видели Тебя странником, и приняли? или нагим, и одели?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Когда мы видели Тебя больным, или в темнице, и пришли к Тебе?»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И Царь скажет им в ответ: «истинно говорю вам: так как вы сделали это одному из сих братьев Моих меньших, то сделали Мне».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Тогда скажет и тем, которые по левую сторону: «идите от Меня, проклятые, в огонь вечный, уготованный диаволу и ангелам его: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ибо алкал Я, и вы не дали Мне есть; жаждал, и вы не напоили Меня;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был странником, и не приняли Меня; был наг, и не одели Меня; болен и в темнице, и не посетили Меня».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Тогда и они скажут Ему в ответ: «Господи! когда мы видели Тебя алчущим, или жаждущим, или странником, или нагим, или больным, или в темнице, и не послужили Тебе?»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Тогда скажет им в ответ: «истинно говорю вам: так как вы не сделали этого одному из сих меньших, то не сделали Мне».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И пойдут сии в муку вечную, а праведники в жизнь вечную.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Matthew 26:1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Когда Иисус окончил все слова сии, то сказал ученикам Своим: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вы знаете, что через два дня будет Пасха, и Сын Человеческий предан будет на распятие.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Тогда собрались первосвященники и книжники и старейшины народа во двор первосвященника, по имени Каиафы,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положили в совете взять Иисуса хитростью и убить;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но говорили: только не в праздник, чтобы не сделалось возмущения в народе.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Когда же Иисус был в Вифании, в доме Симона прокаженного,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приступила к Нему женщина с алавастровым сосудом мира драгоценного и возливала Ему возлежащему на голову.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Увидев это, ученики Его вознегодовали и говорили: к чему такая трата?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Ибо можно было бы продать это миро за большую цену и дать нищим.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Но Иисус, уразумев сие, сказал им: что смущаете женщину? она доброе дело сделала для Меня: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ибо нищих всегда имеете с собою, а Меня не всегда имеете;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возлив миро сие на тело Мое, она приготовила Меня к погребению;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истинно говорю вам: где ни будет проповедано Евангелие сие в целом мире, сказано будет в память ее и о том, что она сделала.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Тогда один из Двенадцати, называемый Иуда Искариот, пошел к первосвященникам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сказал: что вы дадите мне, и я вам предам Его? Они предложили ему тридцать сребреников;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с того времени он искал удобного случая предать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В первый же день опресночный приступили ученики к Иисусу и сказали Ему: где велишь нам приготовить Тебе пасху?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Он сказал: пойдите в город к такому-то и скажите ему: «Учитель говорит: время Мое близко; у тебя совершу пасху с учениками Моими».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Ученики сделали, как повелел им Иисус, и приготовили пасху.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Когда же настал вечер, Он возлег с двенадцатью учениками;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когда они ели, сказал: истинно говорю вам, что один из вас предаст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Они весьма опечалились и начали говорить Ему, каждый из них: не я ли, Господи?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Он же сказал в ответ: опустивший со Мною руку в блюдо, этот предаст Меня;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впрочем, Сын Человеческий идет, как писано о Нем, но горе тому человеку, которым Сын Человеческий предается: лучше было бы этому человеку не родиться.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При сем и Иуда, предающий Его, сказал: не я ли, Равви? Иисус говорит ему: ты сказал.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когда они ели, Иисус взял хлеб и, благословив, преломил и, раздавая ученикам, сказал: приимите, ядите: сие есть Тело Мое.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И, взяв чашу и благодарив, подал им и сказал: пейте из нее все,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ибо сие есть Кровь Моя нового завета, за многих изливаемая во оставление грехов.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Сказываю же вам, что отныне не буду пить от плода сего виноградного до того дня, когда буду пить с вами новое вино в Царстве Отца Моего.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И, воспев, пошли на гору Елеонскую.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Тогда говорит им Иисус: все вы соблазнитесь о Мне в эту ночь, ибо написано: «поражу пастыря, и рассеются овцы стада»;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по воскресении же Моем предварю вас в Галилее.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Петр сказал Ему в ответ: если и все соблазнятся о Тебе, я никогда не соблазнюсь.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Иисус сказал ему: истинно говорю тебе, что в эту ночь, прежде нежели пропоет петух, трижды отречешься от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Говорит Ему Петр: хотя бы надлежало мне и умереть с Тобою, не отрекусь от Тебя. Подобное говорили и все ученики.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Потом приходит с ними Иисус на место, называемое Гефсимания, и говорит ученикам: посидите тут, пока Я пойду, помолюсь там.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И, взяв с Собою Петра и обоих сыновей Зеведеевых, начал скорбеть и тосковать.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Тогда говорит им Иисус: душа Моя скорбит смертельно; побудьте здесь и бодрствуйте со Мною.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И, отойдя немного, пал на лицо Свое, молился и говорил: Отче Мой! если возможно, да минует Меня чаша сия; впрочем, не как Я хочу, но как Ты.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И приходит к ученикам и находит их спящими, и говорит Петру: так ли не могли вы один час бодрствовать со Мною?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Бодрствуйте и молитесь, чтобы не впасть в искушение: дух бодр, плоть же немощна.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Еще, отойдя в другой раз, молился, говоря: Отче Мой! если не может чаша сия миновать Меня, чтобы Мне не пить ее, да будет воля Твоя.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И, придя, находит их опять спящими, ибо у них глаза отяжелели.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И, оставив их, отошел опять и помолился в третий раз, сказав то же слово.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Тогда приходит к ученикам Своим и говорит им: вы все еще спите и почиваете? вот, приблизился час, и Сын Человеческий предается в руки грешников;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встаньте, пойдем: вот, приблизился предающий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47</w:t>
      </w:r>
      <w:r>
        <w:rPr>
          <w:lang w:val="ru_RU" w:bidi="ru_RU"/>
        </w:rPr>
        <w:t xml:space="preserve"> И, когда еще говорил Он, вот, Иуда, один из Двенадцати, пришел, и с ним множество народа с мечами и кольями, от первосвященников и старейшин народных.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48</w:t>
      </w:r>
      <w:r>
        <w:rPr>
          <w:lang w:val="ru_RU" w:bidi="ru_RU"/>
        </w:rPr>
        <w:t xml:space="preserve"> Предающий же Его дал им знак, сказав: Кого я поцелую, Тот и есть, возьмите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49</w:t>
      </w:r>
      <w:r>
        <w:rPr>
          <w:lang w:val="ru_RU" w:bidi="ru_RU"/>
        </w:rPr>
        <w:t xml:space="preserve"> И, тотчас подойдя к Иисусу, сказал: радуйся, Равви! И поцеловал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50</w:t>
      </w:r>
      <w:r>
        <w:rPr>
          <w:lang w:val="ru_RU" w:bidi="ru_RU"/>
        </w:rPr>
        <w:t xml:space="preserve"> Иисус же сказал ему: друг, для чего ты пришел? Тогда подошли и возложили руки на Иисуса, и взяли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51</w:t>
      </w:r>
      <w:r>
        <w:rPr>
          <w:lang w:val="ru_RU" w:bidi="ru_RU"/>
        </w:rPr>
        <w:t xml:space="preserve"> И вот, один из бывших с Иисусом, простерши руку, извлек меч свой и, ударив раба первосвященникова, отсек ему ухо.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52</w:t>
      </w:r>
      <w:r>
        <w:rPr>
          <w:lang w:val="ru_RU" w:bidi="ru_RU"/>
        </w:rPr>
        <w:t xml:space="preserve"> Тогда говорит ему Иисус: возврати меч твой в его место, ибо все, взявшие меч, мечом погибнут;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53</w:t>
      </w:r>
      <w:r>
        <w:rPr>
          <w:lang w:val="ru_RU" w:bidi="ru_RU"/>
        </w:rPr>
        <w:t xml:space="preserve"> или думаешь, что Я не могу теперь умолить Отца Моего, и Он представит Мне более, нежели двенадцать легионов Ангелов?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54</w:t>
      </w:r>
      <w:r>
        <w:rPr>
          <w:lang w:val="ru_RU" w:bidi="ru_RU"/>
        </w:rPr>
        <w:t xml:space="preserve"> Как же сбудутся Писания, что так должно быть?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55</w:t>
      </w:r>
      <w:r>
        <w:rPr>
          <w:lang w:val="ru_RU" w:bidi="ru_RU"/>
        </w:rPr>
        <w:t xml:space="preserve"> В тот час сказал Иисус народу: как будто на разбойника вышли вы с мечами и кольями взять Меня; каждый день с вами сидел Я, уча в храме, и вы не брали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56</w:t>
      </w:r>
      <w:r>
        <w:rPr>
          <w:lang w:val="ru_RU" w:bidi="ru_RU"/>
        </w:rPr>
        <w:t xml:space="preserve"> Сие же все было, да сбудутся писания пророков. Тогда все ученики, оставив Его, бежали.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57</w:t>
      </w:r>
      <w:r>
        <w:rPr>
          <w:lang w:val="ru_RU" w:bidi="ru_RU"/>
        </w:rPr>
        <w:t xml:space="preserve"> А взявшие Иисуса отвели Его к Каиафе первосвященнику, куда собрались книжники и старейшины.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58</w:t>
      </w:r>
      <w:r>
        <w:rPr>
          <w:lang w:val="ru_RU" w:bidi="ru_RU"/>
        </w:rPr>
        <w:t xml:space="preserve"> Петр же следовал за Ним издали, до двора первосвященникова; и, войдя внутрь, сел со служителями, чтобы видеть конец.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59</w:t>
      </w:r>
      <w:r>
        <w:rPr>
          <w:lang w:val="ru_RU" w:bidi="ru_RU"/>
        </w:rPr>
        <w:t xml:space="preserve"> Первосвященники и старейшины и весь синедрион искали лжесвидетельства против Иисуса, чтобы предать Его смерти,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60</w:t>
      </w:r>
      <w:r>
        <w:rPr>
          <w:lang w:val="ru_RU" w:bidi="ru_RU"/>
        </w:rPr>
        <w:t xml:space="preserve"> и не находили; и, хотя много лжесвидетелей приходило, не нашли. Но наконец пришли два лжесвидетеля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61</w:t>
      </w:r>
      <w:r>
        <w:rPr>
          <w:lang w:val="ru_RU" w:bidi="ru_RU"/>
        </w:rPr>
        <w:t xml:space="preserve"> и сказали: Он говорил: «могу разрушить храм Божий и в три дня создать его».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62</w:t>
      </w:r>
      <w:r>
        <w:rPr>
          <w:lang w:val="ru_RU" w:bidi="ru_RU"/>
        </w:rPr>
        <w:t xml:space="preserve"> И, встав, первосвященник сказал Ему: что же ничего не отвечаешь? что они против Тебя свидетельствуют?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63</w:t>
      </w:r>
      <w:r>
        <w:rPr>
          <w:lang w:val="ru_RU" w:bidi="ru_RU"/>
        </w:rPr>
        <w:t xml:space="preserve"> Иисус молчал. И первосвященник сказал Ему: заклинаю Тебя Богом Живым, скажи нам, Ты ли Христос, Сын Божий?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64</w:t>
      </w:r>
      <w:r>
        <w:rPr>
          <w:lang w:val="ru_RU" w:bidi="ru_RU"/>
        </w:rPr>
        <w:t xml:space="preserve"> Иисус говорит ему: ты сказал; даже сказываю вам: отныне узрите Сына Человеческого, сидящего одесную Силы и грядущего на облаках небесных.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65</w:t>
      </w:r>
      <w:r>
        <w:rPr>
          <w:lang w:val="ru_RU" w:bidi="ru_RU"/>
        </w:rPr>
        <w:t xml:space="preserve"> Тогда первосвященник разодрал одежды свои и сказал: Он богохульствует! на что еще нам свидетелей? вот, теперь вы слышали богохульство Его!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66</w:t>
      </w:r>
      <w:r>
        <w:rPr>
          <w:lang w:val="ru_RU" w:bidi="ru_RU"/>
        </w:rPr>
        <w:t xml:space="preserve"> Как вам кажется? Они же сказали в ответ: повинен смерти.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67</w:t>
      </w:r>
      <w:r>
        <w:rPr>
          <w:lang w:val="ru_RU" w:bidi="ru_RU"/>
        </w:rPr>
        <w:t xml:space="preserve"> Тогда плевали Ему в лицо и заушали Его; другие же ударяли Его по ланитам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68</w:t>
      </w:r>
      <w:r>
        <w:rPr>
          <w:lang w:val="ru_RU" w:bidi="ru_RU"/>
        </w:rPr>
        <w:t xml:space="preserve"> и говорили: прореки нам, Христос, кто ударил Тебя?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69</w:t>
      </w:r>
      <w:r>
        <w:rPr>
          <w:lang w:val="ru_RU" w:bidi="ru_RU"/>
        </w:rPr>
        <w:t xml:space="preserve"> Петр же сидел вне на дворе. И подошла к нему одна служанка и сказала: и ты был с Иисусом Галилеянином.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70</w:t>
      </w:r>
      <w:r>
        <w:rPr>
          <w:lang w:val="ru_RU" w:bidi="ru_RU"/>
        </w:rPr>
        <w:t xml:space="preserve"> Но он отрекся перед всеми, сказав: не знаю, что ты говоришь.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71</w:t>
      </w:r>
      <w:r>
        <w:rPr>
          <w:lang w:val="ru_RU" w:bidi="ru_RU"/>
        </w:rPr>
        <w:t xml:space="preserve"> Когда же он выходил за ворота, увидела его другая, и говорит бывшим там: и этот был с Иисусом Назореем.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72</w:t>
      </w:r>
      <w:r>
        <w:rPr>
          <w:lang w:val="ru_RU" w:bidi="ru_RU"/>
        </w:rPr>
        <w:t xml:space="preserve"> И он опять отрекся с клятвою, что не знает Сего Человека.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73</w:t>
      </w:r>
      <w:r>
        <w:rPr>
          <w:lang w:val="ru_RU" w:bidi="ru_RU"/>
        </w:rPr>
        <w:t xml:space="preserve"> Немного спустя подошли стоявшие там и сказали Петру: точно и ты из них, ибо и речь твоя обличает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74</w:t>
      </w:r>
      <w:r>
        <w:rPr>
          <w:lang w:val="ru_RU" w:bidi="ru_RU"/>
        </w:rPr>
        <w:t xml:space="preserve"> Тогда он начал клясться и божиться, что не знает Сего Человека. И вдруг запел петух.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75</w:t>
      </w:r>
      <w:r>
        <w:rPr>
          <w:lang w:val="ru_RU" w:bidi="ru_RU"/>
        </w:rPr>
        <w:t xml:space="preserve"> И вспомнил Петр слово, сказанное ему Иисусом: «прежде нежели пропоет петух, трижды отречешься от Меня». И, выйдя вон, плакал горько.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Matthew 27:1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Когда же настало утро, все первосвященники и старейшины народа имели совещание об Иисусе, чтобы предать Его смерти;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и, связав Его, отвели и предали Его Понтию Пилату, правителю.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Тогда Иуда, предавший Его, увидев, что Он осужден, и, раскаявшись, возвратил тридцать сребреников первосвященникам и старейшинам,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говоря: согрешил я, предав кровь невинную. Они же сказали ему: что нам до того? смотри сам.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И, бросив сребреники в храме, он вышел, пошел и удавился.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Первосвященники, взяв сребреники, сказали: непозволительно положить их в сокровищницу церковную, потому что это цена крови.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Сделав же совещание, купили на них землю горшечника, для погребения странников;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посему и называется земля та «землею крови» до сего дня.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Тогда сбылось реченное через пророка Иеремию, который говорит: «и взяли тридцать сребреников, цену Оцененного, Которого оценили сыны Израиля,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дали их за землю горшечника, как сказал мне Господь».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Иисус же стал перед правителем. И спросил Его правитель: Ты Царь Иудейский? Иисус сказал ему: ты говоришь.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когда обвиняли Его первосвященники и старейшины, Он ничего не отвечал.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Тогда говорит Ему Пилат: не слышишь, сколько свидетельствуют против Тебя?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не отвечал ему ни на одно слово, так что правитель весьма дивился.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На праздник же Пасхи правитель имел обычай отпускать народу одного узника, которого хотели.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Был тогда у них известный узник, называемый Варавва;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итак, когда собрались они, сказал им Пилат: кого хотите, чтобы я отпустил вам: Варавву, или Иисуса, называемого Христом?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Ибо знал, что предали Его из зависти.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Между тем как сидел он на судейском месте, жена его послала ему сказать: не делай ничего Праведнику Тому, потому что я ныне во сне много пострадала за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Но первосвященники и старейшины возбудили народ просить Варавву, а Иисуса погубить.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Тогда правитель спросил их: кого из двух хотите, чтобы я отпустил вам? Они сказали: Варавву.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Пилат говорит им: что же я сделаю Иисусу, называемому Христом? Говорят ему все: да будет распят.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Правитель сказал: какое же зло сделал Он? Но они еще сильнее кричали: да будет распят.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Пилат, видя, что ничто не помогает, но смятение увеличивается, взял воды и умыл руки перед народом, и сказал: невиновен я в крови Праведника Сего; смотрите вы.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И, отвечая, весь народ сказал: кровь Его на нас и на детях наших.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Тогда отпустил им Варавву, а Иисуса, бив, предал на распятие.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Тогда воины правителя, взяв Иисуса в преторию, собрали на Него весь полк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и, раздев Его, надели на Него багряницу;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и, сплетши венец из терна, возложили Ему на голову и дали Ему в правую руку трость; и, становясь пред Ним на колени, насмехались над Ним, говоря: радуйся, Царь Иудейский!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плевали на Него и, взяв трость, били Его по голове.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когда насмеялись над Ним, сняли с Него багряницу, и одели Его в одежды Его, и повели Его на распятие.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Выходя, они встретили одного Киринеянина, по имени Симона; сего заставили нести крест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И, придя на место, называемое Голгофа, что значит: «лобное место»,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дали Ему пить уксуса, смешанного с желчью; и, отведав, не хотел пить.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Распявшие же Его делили одежды его, бросая жребий;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и, сидя, стерегли Его там;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и поставили над головою Его надпись, означающую вину Его: «Сей есть Иисус, Царь Иудейский».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Тогда распяты с Ним два разбойника: один по правую сторону, а другой по левую.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Проходящие же злословили Его, кивая головами своими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и говоря: Разрушающий храм и в три дня Созидающий! спаси Себя Самого; если Ты Сын Божий, сойди с креста.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Подобно и первосвященники с книжниками и старейшинами и фарисеями, насмехаясь, говорили: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других спасал, а Себя Самого не может спасти; если Он Царь Израилев, пусть теперь сойдет с креста, и уверуем в Него;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уповал на Бога; пусть теперь избавит Его, если Он угоден Ему. Ибо Он сказал: «Я Божий Сын».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Также и разбойники, распятые с Ним, поносили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От шестого же часа тьма была по всей земле до часа девятого;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а около девятого часа возопил Иисус громким голосом: Или, Или! лама савахфани? то есть: «Боже Мой, Боже Мой! – для чего Ты Меня оставил?»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47</w:t>
      </w:r>
      <w:r>
        <w:rPr>
          <w:lang w:val="ru_RU" w:bidi="ru_RU"/>
        </w:rPr>
        <w:t xml:space="preserve"> Некоторые из стоявших там, слыша это, говорили: Илию зовет 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48</w:t>
      </w:r>
      <w:r>
        <w:rPr>
          <w:lang w:val="ru_RU" w:bidi="ru_RU"/>
        </w:rPr>
        <w:t xml:space="preserve"> И тотчас побежал один из них, взял губку, наполнил уксусом и, наложив на трость, давал Ему пить;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49</w:t>
      </w:r>
      <w:r>
        <w:rPr>
          <w:lang w:val="ru_RU" w:bidi="ru_RU"/>
        </w:rPr>
        <w:t xml:space="preserve"> а другие говорили: постой, посмотрим, придет ли Илия спасти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50</w:t>
      </w:r>
      <w:r>
        <w:rPr>
          <w:lang w:val="ru_RU" w:bidi="ru_RU"/>
        </w:rPr>
        <w:t xml:space="preserve"> Иисус же, опять возопив громким голосом, испустил дух.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51</w:t>
      </w:r>
      <w:r>
        <w:rPr>
          <w:lang w:val="ru_RU" w:bidi="ru_RU"/>
        </w:rPr>
        <w:t xml:space="preserve"> И вот, завеса в храме раздралась надвое, сверху донизу; и земля потряслась; и камни расселись;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52</w:t>
      </w:r>
      <w:r>
        <w:rPr>
          <w:lang w:val="ru_RU" w:bidi="ru_RU"/>
        </w:rPr>
        <w:t xml:space="preserve"> и гробы отверзлись; и многие тела усопших святых воскресли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53</w:t>
      </w:r>
      <w:r>
        <w:rPr>
          <w:lang w:val="ru_RU" w:bidi="ru_RU"/>
        </w:rPr>
        <w:t xml:space="preserve"> и, выйдя из гробов по воскресении Его, вошли во святой град и явились многим.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54</w:t>
      </w:r>
      <w:r>
        <w:rPr>
          <w:lang w:val="ru_RU" w:bidi="ru_RU"/>
        </w:rPr>
        <w:t xml:space="preserve"> Сотник же и те, которые с ним стерегли Иисуса, видя землетрясение и все бывшее, устрашились весьма и говорили: воистину Он был Сын Божий.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55</w:t>
      </w:r>
      <w:r>
        <w:rPr>
          <w:lang w:val="ru_RU" w:bidi="ru_RU"/>
        </w:rPr>
        <w:t xml:space="preserve"> Там были также и смотрели издали многие женщины, которые следовали за Иисусом из Галилеи, служа Ему;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56</w:t>
      </w:r>
      <w:r>
        <w:rPr>
          <w:lang w:val="ru_RU" w:bidi="ru_RU"/>
        </w:rPr>
        <w:t xml:space="preserve"> между ними были Мария Магдалина и Мария, мать Иакова и Иосии, и мать сыновей Зеведеевых.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57</w:t>
      </w:r>
      <w:r>
        <w:rPr>
          <w:lang w:val="ru_RU" w:bidi="ru_RU"/>
        </w:rPr>
        <w:t xml:space="preserve"> Когда же настал вечер, пришел богатый человек из Аримафеи, именем Иосиф, который также учился у Иисуса;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58</w:t>
      </w:r>
      <w:r>
        <w:rPr>
          <w:lang w:val="ru_RU" w:bidi="ru_RU"/>
        </w:rPr>
        <w:t xml:space="preserve"> он, придя к Пилату, просил тела Иисусова. Тогда Пилат приказал отдать тело;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59</w:t>
      </w:r>
      <w:r>
        <w:rPr>
          <w:lang w:val="ru_RU" w:bidi="ru_RU"/>
        </w:rPr>
        <w:t xml:space="preserve"> и, взяв тело, Иосиф обвил его чистою плащаницею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60</w:t>
      </w:r>
      <w:r>
        <w:rPr>
          <w:lang w:val="ru_RU" w:bidi="ru_RU"/>
        </w:rPr>
        <w:t xml:space="preserve"> и положил его в новом своем гробе, который высек он в скале; и, привалив большой камень к двери гроба, удалился.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61</w:t>
      </w:r>
      <w:r>
        <w:rPr>
          <w:lang w:val="ru_RU" w:bidi="ru_RU"/>
        </w:rPr>
        <w:t xml:space="preserve"> Была же там Мария Магдалина и другая Мария, которые сидели против гроба.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62</w:t>
      </w:r>
      <w:r>
        <w:rPr>
          <w:lang w:val="ru_RU" w:bidi="ru_RU"/>
        </w:rPr>
        <w:t xml:space="preserve"> На другой день, который следует за пятницею, собрались первосвященники и фарисеи к Пилату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63</w:t>
      </w:r>
      <w:r>
        <w:rPr>
          <w:lang w:val="ru_RU" w:bidi="ru_RU"/>
        </w:rPr>
        <w:t xml:space="preserve"> и говорили: господин! Мы вспомнили, что обманщик тот, еще будучи в живых, сказал: «после трех дней воскресну»;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64</w:t>
      </w:r>
      <w:r>
        <w:rPr>
          <w:lang w:val="ru_RU" w:bidi="ru_RU"/>
        </w:rPr>
        <w:t xml:space="preserve"> итак, прикажи охранять гроб до третьего дня, чтобы ученики Его, придя ночью, не украли Его и не сказали народу: «воскрес из мертвых»; и будет последний обман хуже первого.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65</w:t>
      </w:r>
      <w:r>
        <w:rPr>
          <w:lang w:val="ru_RU" w:bidi="ru_RU"/>
        </w:rPr>
        <w:t xml:space="preserve"> Пилат сказал им: имеете стражу; пойдите, охраняйте, как знаете.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66</w:t>
      </w:r>
      <w:r>
        <w:rPr>
          <w:lang w:val="ru_RU" w:bidi="ru_RU"/>
        </w:rPr>
        <w:t xml:space="preserve"> Они пошли и поставили у гроба стражу, и приложили к камню печать.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Matthew 28:1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По прошествии же субботы, на рассвете первого дня недели, пришла Мария Магдалина и другая Мария посмотреть гроб.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вот, сделалось великое землетрясение, ибо Ангел Господень, сошедший с небес, приступив, отвалил камень от двери гроба и сидел на нем;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вид его был, как молния, и одежда его бела, как снег;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устрашившись его, стерегущие пришли в трепет и стали как мертвые;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Ангел же, обратив речь к женщинам, сказал: не бойтесь, ибо знаю, что вы ищете Иисуса распятого;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Его нет здесь – Он воскрес, как сказал. Подойдите, посмотрите место, где лежал Господь,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пойдите скорее, скажите ученикам Его, что Он воскрес из мертвых и предваряет вас в Галилее; там Его увидите. Вот, я сказал вам.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И, выйдя поспешно из гроба, они со страхом и радостью великою побежали возвестить ученикам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Когда же шли они возвестить ученикам Его, и се, Иисус встретил их и сказал: радуйтесь! И они, приступив, ухватились за ноги Его и поклонились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Тогда говорит им Иисус: не бойтесь; пойдите, возвестите братьям Моим, чтобы шли в Галилею, и там они увидят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Когда же они шли, то некоторые из стражи, войдя в город, объявили первосвященникам о всем бывшем.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сии, собравшись со старейшинами и сделав совещание, довольно денег дали воинам,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сказали: скажите, что ученики Его, придя ночью, украли Его, когда мы спали;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и, если слух об этом дойдет до правителя, мы убедим его, и вас от неприятности избавим.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Они, взяв деньги, поступили, как научены были; и пронеслось слово сие между Иудеями до сего дня.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Одиннадцать же учеников пошли в Галилею, на гору, куда повелел им Иисус,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и, увидев Его, поклонились Ему, а иные усомнились.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И, приблизившись, Иисус сказал им: дана Мне всякая власть на небе и на земле.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Итак, идите, научите все народы, крестя их во имя Отца и Сына и Святого Духа,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уча их соблюдать все, что Я повелел вам; и се, Я с вами во все дни до скончания века. Аминь.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