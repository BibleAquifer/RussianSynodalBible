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Начало Евангелия Иисуса Христа, Сына Божия,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написано у пророков: «Вот, Я посылаю Ангела Моего пред лицом Твоим, который приготовит путь Твой пред Тобою».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«Глас вопиющего в пустыне: приготовьте путь Господу, прямыми сделайте стези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Явился Иоанн, крестя в пустыне и проповедуя крещение покаяния для прощения грехов.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выходили к нему вся страна Иудейская и Иерусалимляне, и крестились от него все в реке Иордане, исповедуя грехи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Иоанн же носил одежду из верблюжьего волоса и пояс кожаный на чреслах своих и ел акриды и дикий мед.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проповедовал, говоря: идет за мною Сильнейший меня, у Которого я недостоин, наклонившись, развязать ремень обуви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крестил вас водою, а Он будет крестить вас Духом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было в те дни, пришел Иисус из Назарета Галилейского и крестился от Иоанна в Иордане.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выходил из воды, тотчас увидел Иоанн разверзающиеся небеса и Духа, как голубя, сходящего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глас был с небес: Ты Сын Мой возлюбленный, в Котором Мое благоволение.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Немедленно после того Дух ведет Его в пустыню.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был Он там в пустыне сорок дней, искушаемый сатаною, и был со зверями; и Ангелы служили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После же того как предан был Иоанн, пришел Иисус в Галилею, проповедуя Евангелие Царствия Божия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говоря, что исполнилось время и приблизилось Царствие Божие: покайтесь и веруйте в Евангелие.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Проходя же близ моря Галилейского, увидел Симона и Андрея, брата его, закидывающих сети в море, ибо они были рыболовы.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им Иисус: идите за Мною, и Я сделаю, что вы будете ловцами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они тотчас, оставив свои сети, последовали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пройдя оттуда немного, Он увидел Иакова Зеведеева и Иоанна, брата его, также в лодке починивающих сети;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тотчас призвал их. И они, оставив отца своего Зеведея в лодке с работниками, последовали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приходят в Капернаум; и вскоре в субботу вошел Он в синагогу и учил.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дивились Его учению, ибо Он учил их, как власть имеющий, а не как книжники.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синагоге их был человек, одержимый духом нечистым, и вскричал: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оставь! что Тебе до нас, Иисус Назарянин? Ты пришел погубить нас! знаю Тебя, кто Ты, Святой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Иисус запретил ему, говоря: замолчи и выйди из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дух нечистый, сотрясши его и вскричав громким голосом, вышел из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все ужаснулись, так что друг друга спрашивали: что это? что это за новое учение, что Он и духам нечистым повелевает со властью, и они повинуются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скоро разошлась о Нем молва по всей окрестности в Галилее.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Выйдя вскоре из синагоги, пришли в дом Симона и Андрея, с Иаковом и Иоанном.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Теща же Симонова лежала в горячке; и тотчас говорят Ему о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Подойдя, Он поднял ее, взяв ее за руку; и горячка тотчас оставила ее, и она стала служить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При наступлении же вечера, когда заходило солнце, приносили к Нему всех больных и бесноватых.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весь город собрался к дверям.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Он исцелил многих, страдавших различными болезнями; изгнал многих бесов, и не позволял бесам говорить, что они знают, что Он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А утром, встав весьма рано, вышел и удалился в пустынное место, и там молился.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Симон и бывшие с ним пошли за Ним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и, найдя Его, говорят Ему: все ищут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Он говорит им: пойдем в ближние селения и города, чтобы Мне и там проповедовать, ибо Я для того пришел.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Он проповедовал в синагогах их по всей Галилее и изгонял бесов.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Приходит к Нему прокаженный и, умоляя Его и падая пред Ним на колени, говорит Ему: если хочешь, можешь меня очистить.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Иисус, умилосердившись над ним, простер руку, коснулся его и сказал ему: хочу, очистись.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После сего слова проказа тотчас сошла с него, и он стал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И, посмотрев на него строго, тотчас отослал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сказал ему: смотри, никому ничего не говори, но пойди, покажись священнику и принеси за очищение твое, что повелел Моисей, во свидетельство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А он, выйдя, начал провозглашать и рассказывать о происшедшем, так что Иисус не мог уже явно войти в город, но находился вне, в местах пустынных. И приходили к Нему отовсюду.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Через несколько дней опять пришел Он в Капернаум; и слышно стало, что Он в доме.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Тотчас собрались многие, так что уже и у дверей не было места; и Он говорил им слово.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пришли к Нему с расслабленным, которого несли четверо;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не имея возможности приблизиться к Нему за многолюдством, раскрыли кровлю дома, где Он находился, и, прокопав ее, спустили постель, на которой лежал расслабленный.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Иисус, видя веру их, говорит расслабленному: чадо! прощаются тебе грехи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Тут сидели некоторые из книжников и помышляли в сердцах своих: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что Он так богохульствует? кто может прощать грехи, кроме одного Бога?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Иисус, тотчас узнав духом Своим, что они так помышляют в себе, сказал им: для чего так помышляете в сердцах ваших?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 легче? сказать ли расслабленному: «прощаются тебе грехи»? или сказать: «встань, возьми свою постель и ходи»?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чтобы вы знали, что Сын Человеческий имеет власть на земле прощать грехи, – говорит расслабленному: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тебе говорю: встань, возьми постель твою и иди в дом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тотчас встал и, взяв постель, вышел перед всеми, так что все изумлялись и прославляли Бога, говоря: никогда ничего такого мы не видали.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вышел Иисус опять к морю; и весь народ пошел к Нему, и Он учил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Проходя, увидел Он Левия Алфеева, сидящего у сбора пошлин, и говорит ему: следуй за Мною. И он, встав, последовал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когда Иисус возлежал в доме его, возлежали с Ним и ученики Его и многие мытари и грешники: ибо много их было, и они следовали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Книжники и фарисеи, увидев, что Он ест с мытарями и грешниками, говорили ученикам Его: как это Он ест и пьет с мытарями и грешниками?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Услышав сие, Иисус говорит им: не здоровые имеют нужду во враче, но больные; Я пришел призвать не праведников, но грешников к покаянию.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Ученики Иоанновы и фарисейские постились. Приходят к Нему и говорят: почему ученики Иоанновы и фарисейские постятся, а Твои ученики не постятся?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им Иисус: могут ли поститься сыны чертога брачного, когда с ними жених? Доколе с ними жених, не могут поститься,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придут дни, когда отнимется у них жених, и тогда будут поститься в те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Никто к ветхой одежде не приставляет заплаты из небеленой ткани: иначе вновь пришитое отдерет от старого, и дыра будет еще хуже.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Никто не вливает вина молодого в мехи ветхие: иначе молодое вино прорвет мехи, и вино вытечет, и мехи пропадут; но вино молодое надобно вливать в мехи новые.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случилось Ему в субботу проходить засеянными полями, и ученики Его дорогою начали срывать колосья.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фарисеи сказали Ему: смотри, что они делают в субботу, чего не должно делать?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сказал им: неужели вы не читали никогда, что сделал Давид, когда имел нужду и взалкал сам и бывшие с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Как вошел он в дом Божий при первосвященнике Авиафаре и ел хлебы предложения, которых не должно было есть никому, кроме священников, и дал и бывшим с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им: суббота для человека, а не человек для субботы;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посему Сын Человеческий есть господин и субботы.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пришел опять в синагогу; там был человек, имевший иссохшую руку.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наблюдали за Ним, не исцелит ли его в субботу, чтобы обвинить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же говорит человеку, имевшему иссохшую руку: стань на средину.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им говорит: должно ли в субботу добро делать, или зло делать? душу спасти, или погубить? Но они молчали.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воззрев на них с гневом, скорбя об ожесточении сердец их, говорит тому человеку: протяни руку твою. Он протянул, и стала рука его здорова, как другая.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Фарисеи, выйдя, немедленно составили с иродианами совещание против Него, как бы погубить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Иисус с учениками Своими удалился к морю; и за Ним последовало множество народа из Галилеи, Иудеи,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Иерусалима, Идумеи и из-за Иордана. И живущие в окрестностях Тира и Сидона, услышав, что Он делал, шли к Нему в великом множестве.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ученикам Своим, чтобы готова была для Него лодка по причине многолюдства, дабы не теснили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многих Он исцелил, так что имевшие язвы бросались к Нему, чтобы коснуться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духи нечистые, когда видели Его, падали пред Ним и кричали: Ты Сын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Он строго запрещал им, чтобы не делали Его известным.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Потом взошел на гору и позвал к Себе, кого Сам хотел; и пришли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поставил из них двенадцать, чтобы с Ним были и чтобы посылать их на проповедь,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чтобы они имели власть исцелять от болезней и изгонять бесов;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Поставил Симона, нарекши ему имя Петр,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Иакова Зеведеева и Иоанна, брата Иакова, нарекши им имена Воанергес, то есть «сыны громовы»,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Андрея, Филиппа, Варфоломея, Матфея, Фому, Иакова Алфеева, Фаддея, Симона Кананита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Иуду Искариотского, который и предал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Приходят в дом; и опять сходится народ, так что им невозможно было и хлеба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И, услышав, ближние Его пошли взять Его, ибо говорили, что Он вышел из себя.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книжники, пришедшие из Иерусалима, говорили, что Он имеет в Себе веельзевула и что изгоняет бесов силою бесовского князя.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призвав их, говорил им притчами: как может сатана изгонять сатану?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Если царство разделится само в себе, не может устоять царство 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если дом разделится сам в себе, не может устоять дом тот;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если сатана восстал на самого себя и разделился, не может устоять, но пришел конец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Никто, войдя в дом сильного, не может расхитить вещей его, если прежде не свяжет сильного, и тогда расхитит дом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Истинно говорю вам: будут прощены сынам человеческим все грехи и хуления, какими бы ни хулили;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кто будет хулить Духа Святого, тому не будет прощения вовек, но подлежит он вечному осуждению.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Сие сказал Он, потому что говорили: в Нем нечистый дух.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пришли Матерь и братья Его и, стоя вне дома, послали к Нему звать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Около Него сидел народ. И сказали Ему: вот, Матерь Твоя и братья Твои и сестры Твои, вне дома, спрашивают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отвечал им: кто матерь Моя и братья Мои?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обозрев сидящих вокруг Себя, говорит: вот матерь Моя и братья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ибо кто будет исполнять волю Божию, тот Мне брат, и сестра, и матерь.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опять начал учить при море; и собралось к Нему множество народа, так что Он вошел в лодку и сидел на море, а весь народ был на земле, у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учил их притчами много, и в учении Своем говорил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Слушайте: вот, вышел сеятель сеять;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когда сеял, случилось, что иное упало при дороге, и налетели птицы и поклевали 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Иное упало на каменистое место, где немного было земли, и скоро взошло, потому что земля была неглубока;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взошло солнце, увяло и, как не имело корня, засохло.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Иное упало в терние, и терние выросло, и заглушило семя, и оно не дало плода.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иное упало на добрую землю и дало плод, который взошел и вырос, и принесло иное тридцать, иное шестьдесят, и иное 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им: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же остался без народа, окружающие Его, вместе с Двенадцатью, спросили Его о притче.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им: вам дано знать тайны Царствия Божия, а тем внешним все бывает в притчах;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что они своими глазами смотрят, и не видят; своими ушами слышат, и не разумеют, да не обратятся, и прощены будут им грехи.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говорит им: не понимаете этой притчи? Как же вам уразуметь все притчи?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Сеятель слово сеет.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Посеянное при дороге означает тех, в которых сеется слово, но к которым, когда услышат, тотчас приходит сатана и похищает слово, посеянное в сердцах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Подобным образом и посеянное на каменистом месте означает тех, которые, когда услышат слово, тотчас с радостью принимают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не имеют в себе корня и непостоянны; потом, когда настанет скорбь или гонение за слово, тотчас соблазняются.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Посеянное в тернии означает слышащих слово,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в которых заботы века сего, обольщение богатством и другие пожелания, входя в них, заглушают слово, и оно бывает без плода.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посеянное на доброй земле означает тех, которые слушают слово и принимают, и приносят плод, один в тридцать, другой в шестьдесят, иной во сто крат.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им: для того ли приносится свеча, чтобы поставить ее под сосуд или под кровать? не для того ли, чтобы поставить ее на подсвечнике?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Нет ничего тайного, что не сделалось бы явным, и ничего не бывает потаенного, что не вышло бы наружу.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им: замечайте, что слышите: какою мерою мерите, такою отмерено будет вам и прибавлено будет вам, слушающим.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кто имеет, тому дано будет, а кто не имеет, у того отнимется и то, что имеет.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сказал: Царствие Божие подобно тому, как если человек бросит семя в землю,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спит, и встает ночью и днем; и как семя всходит и растет, не знает 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земля сама собою производит сперва зелень, потом колос, потом полное зерно в колосе.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же созреет плод, немедленно посылает серп, потому что настала жатва.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сказал: чему уподобим Царствие Божие? или какою притчею изобразим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Оно – как зерно горчичное, которое, когда сеется в землю, есть меньше всех семян на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когда посеяно, всходит и становится больше всех злаков, и пускает большие ветви, так что под тенью его могут укрываться птицы небесные.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таковыми многими притчами проповедовал им слово, сколько они могли слышать.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Без притчи же не говорил им, а ученикам наедине изъяснял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Вечером того дня сказал им: переправимся на ту сторону.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они, отпустив народ, взяли Его с собою, как Он был в лодке; с Ним были и другие лодки.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поднялась великая буря; волны били в лодку, так что она уже наполнялась водою.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Он спал на корме на возглавии. Его будят и говорят Ему: Учитель! неужели Тебе нужды нет, что мы погибаем?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И, встав, Он запретил ветру и сказал морю: умолкни, перестань. И ветер утих, и сделалась великая тишина.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сказал им: что вы так боязливы? как у вас нет веры?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убоялись страхом великим и говорили между собою: кто же Сей, что и ветер и море повинуются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пришли на другой берег моря, в страну Гадаринскую.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когда вышел Он из лодки, тотчас встретил Его вышедший из гробов человек, одержимый нечистым духом,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имел жилище в гробах, и никто не мог его связать даже цепями,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потому что многократно был он скован оковами и цепями, но разрывал цепи и разбивал оковы, и никто не в силах был укротить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всегда, ночью и днем, в горах и гробах, кричал он и бился о камни;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увидев же Иисуса издалека, прибежал и поклонился 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вскричав громким голосом, сказал: что Тебе до меня, Иисус, Сын Бога Всевышнего? заклинаю Тебя Богом, не мучь меня!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Иисус сказал ему: выйди, дух нечистый, из сего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спросил его: как тебе имя? И он сказал в ответ: легион имя мне, потому что нас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много просили Его, чтобы не высылал их вон из страны 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Паслось же там при горе большое стадо свиней.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просили Его все бесы, говоря: пошли нас в свиней, чтобы нам войти в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Иисус тотчас позволил им. И нечистые духи, выйдя, вошли в свиней; и устремилось стадо с крутизны в море, а их было около двух тысяч; и потонули в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Пасущие же свиней побежали и рассказали в городе и в деревнях. И жители вышли посмотреть, что случилось.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Приходят к Иисусу и видят, что бесновавшийся, в котором был легион, сидит и одет, и в здравом уме; и устрашились.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Видевшие рассказали им о том, как это произошло с бесноватым, и о свиньях.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начали просить Его, чтобы отошел от пределов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когда Он вошел в лодку, бесновавшийся просил Его, чтобы быть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Иисус не дозволил ему, а сказал: иди домой к своим и расскажи им, что сотворил с тобою Господь и как помиловал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пошел и начал проповедовать в Десятиградии, что сотворил с ним Иисус; и все дивились.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Иисус опять переправился в лодке на другой берег, собралось к Нему множество народа. Он был у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вот, приходит один из начальников синагоги, по имени Иаир, и, увидев Его, падает к ногам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усильно просит Его, говоря: дочь моя при смерти; приди и возложи на нее руки, чтобы она выздоровела и осталась жива.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Иисус пошел с ним. За Ним следовало множество народа, и теснили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Одна женщина, которая страдала кровотечением двенадцать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много потерпела от многих врачей, истощила все, что было у ней, и не получила никакой пользы, но пришла еще в худшее состояние,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услышав об Иисусе, подошла сзади в народе и прикоснулась к одежде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говорила: если хотя к одежде Его прикоснусь, то выздоровею.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тотчас иссяк у ней источник крови, и она ощутила в теле, что исцелена от болезни.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 то же время Иисус, почувствовав Сам в Себе, что вышла из Него сила, обратился в народе и сказал: кто прикоснулся к Моей одежде?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Ученики сказали Ему: Ты видишь, что народ теснит Тебя, и говоришь: «кто прикоснулся ко Мне?»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Он смотрел вокруг, чтобы видеть ту, которая сделала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Женщина в страхе и трепете, зная, что с нею произошло, подошла, пала пред Ним и сказала Ему всю истину.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Он же сказал ей: дщерь! вера твоя спасла тебя; иди в мире и будь здорова от болезни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Он еще говорил сие, приходят от начальника синагоги и говорят: дочь твоя умерла; что еще утруждаешь Учителя?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Но Иисус, услышав сии слова, тотчас говорит начальнику синагоги: не бойся, только веруй.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не позволил никому следовать за Собою, кроме Петра, Иакова и Иоанна, брата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Приходит в дом начальника синагоги и видит смятение и плачущих и вопиющих громко.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И, войдя, говорит им: что смущаетесь и плачете? девица не умерла, но спит.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смеялись над Ним. Но Он, выслав всех, берет с Собою отца и мать девицы и бывших с Ним и входит туда, где девица лежала.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И, взяв девицу за руку, говорит ей: «талифа куми», что значит: «девица, тебе говорю, встань».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девица тотчас встала и начала ходить, ибо была лет двенадцати. Видевшие пришли в великое изумление.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Он строго приказал им, чтобы никто об этом не знал, и сказал, чтобы дали ей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Оттуда вышел Он и пришел в Свое отечество; за Ним следовали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Когда наступила суббота, Он начал учить в синагоге; и многие слышавшие с изумлением говорили: откуда у Него это? что за премудрость дана Ему, и как такие чудеса совершаются руками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плотник ли Он, сын Марии, брат Иакова, Иосии, Иуды и Симона? Не здесь ли, между нами, Его сестры? И соблазнялись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Иисус же сказал им: не бывает пророк без чести, разве только в отечестве своем и у сродников и в доме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не мог совершить там никакого чуда, только на немногих больных возложив руки, исцелил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дивился неверию их; потом ходил по окрестным селениям и учил.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И, призвав Двенадцать, начал посылать их по два, и дал им власть над нечистыми духами.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заповедал им ничего не брать в дорогу, кроме одного посоха: ни сумы, ни хлеба, ни меди в поясе,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обуваться в простую обувь и не носить двух одежд.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им: если где войдете в дом, оставайтесь в нем, доколе не выйдете из того места.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если кто не примет вас и не будет слушать вас, то, выходя оттуда, отрясите прах от ног ваших, во свидетельство на них. Истинно говорю вам: отраднее будет Содому и Гоморре в день суда, нежели тому городу.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Они пошли и проповедовали покаяние;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изгоняли многих бесов и многих больных мазали маслом и исцеляли.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Царь Ирод, услышав об Иисусе (ибо имя Его стало гласно), говорил: это Иоанн Креститель воскрес из мертвых, и потому чудеса делаются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Другие говорили: это Илия, а иные говорили: это пророк, или как один из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Ирод же, услышав, сказал: это Иоанн, которого я обезглавил; он воскрес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сей Ирод, послав, взял Иоанна и заключил его в темницу за Иродиаду, жену Филиппа, брата своего, потому что женился на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Иоанн говорил Ироду: не должно тебе иметь жену брата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Иродиада же, злобясь на него, желала убить его; но не могла.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Ирод боялся Иоанна, зная, что он муж праведный и святой, и берег его; многое делал, слушаясь его, и с удовольствием слушал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Настал удобный день, когда Ирод, по случаю дня рождения своего, делал пир вельможам своим, тысяченачальникам и старейшинам Галилейским,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дочь Иродиады вошла, плясала и угодила Ироду и возлежавшим с ним; царь сказал девице: проси у меня, чего хочешь, и дам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клялся ей: чего ни попросишь у меня, дам тебе, даже до половины моего царства.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Она вышла и спросила у матери своей: чего просить? Та отвечала: головы Иоанна Крестителя.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она тотчас пошла с поспешностью к царю и просила, говоря: хочу, чтобы ты дал мне теперь же на блюде голову Иоанна Крестителя.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Царь опечалился, но ради клятвы и возлежавших с ним не захотел отказать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тотчас, послав оруженосца, царь повелел принести голову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пошел, отсек ему голову в темнице, и принес голову его на блюде, и отдал ее девице, а девица отдала ее матери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Ученики его, услышав, пришли и взяли тело его, и положили его во гробе.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собрались Апостолы к Иисусу, и рассказали Ему все, и что сделали, и чему научили.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 сказал им: пойдите вы одни в пустынное место и отдохните немного, – ибо много было приходящих и отходящих, так что и есть им было некогда.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отправились в пустынное место в лодке одни.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Народ увидел, как они отправлялись, и многие узнали их; и бежали туда пешие из всех городов, и предупредили их, и собрались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Иисус, выйдя, увидел множество народа и сжалился над ними, потому что они были как овцы, не имеющие пастыря; и начал учить их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как времени прошло много, ученики Его, приступив к Нему, говорят: место здесь пустынное, а времени уже много,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отпусти их, чтобы они пошли в окрестные деревни и селения и купили себе хлеба, ибо им нечего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Он сказал им в ответ: вы дайте им есть. И сказали Ему: разве нам пойти купить хлеба динариев на двести и дать им есть?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Он спросил их: сколько у вас хлебов? пойдите, посмотрите. Они, узнав, сказали: пять хлебов и две рыбы.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Тогда повелел им рассадить всех отделениями на зеленой траве.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сели рядами, по сто и по пятидесяти.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Он взял пять хлебов и две рыбы, воззрев на небо, благословил и преломил хлебы и дал ученикам Своим, чтобы они раздали им; и две рыбы разделил на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ели все, и насытились.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набрали кусков хлеба и остатков от рыб двенадцать полных коробов.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Было же евших хлебы около пяти тысяч мужей.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тотчас понудил учеников Своих войти в лодку и отправиться вперед на другую сторону к Вифсаиде, пока Он отпустит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И, отпустив их, пошел на гору помолиться.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Вечером лодка была посреди моря, а Он один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увидел их бедствующих в плавании, потому что ветер им был противный; около же четвертой стражи ночи подошел к ним, идя по морю, и хотел миновать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Они, увидев Его, идущего по морю, подумали, что это призрак, и вскричали.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Ибо все видели Его и испугались. И тотчас заговорил с ними и сказал им: ободритесь; это Я, не бойтесь.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вошел к ним в лодку, и ветер утих. И они чрезвычайно изумлялись в себе и дивились,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ибо не вразумились чудом над хлебами, потому что сердце их было окаменено.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И, переправившись, прибыли в землю Геннисаретскую и пристали к берегу.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Когда вышли они из лодки, тотчас жители, узнав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обежали всю окрестность ту и начали на постелях приносить больных туда, где Он, как слышно было, находился.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 куда ни приходил Он, в селения ли, в города ли, в деревни ли, клали больных на открытых местах и просили Его, чтобы им прикоснуться хотя к краю одежды Его; и которые прикасались к Нему, исцелялись.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Собрались к Нему фарисеи и некоторые из книжников, пришедшие из Иерусалима,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и, увидев некоторых из учеников Его, евших хлеб нечистыми, то есть неумытыми, руками, укоряли.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фарисеи и все Иудеи, держась предания старцев, не едят, не умыв тщательно рук;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придя с торга, не едят, не омывшись. Есть и многое другое, чего они приняли держаться: наблюдать омовение чаш, кружек, котлов и скамей.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 спрашивают Его фарисеи и книжники: зачем ученики Твои не поступают по преданию старцев, но неумытыми руками едят хлеб?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сказал им в ответ: хорошо пророчествовал о вас, лицемерах, Исаия, как написано: «люди сии чтут Меня устами, сердце же их далеко отстоит от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тщетно чтут Меня, уча учениям, заповедям человеческим».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вы, оставив заповедь Божию, держитесь предания человеческого, омовения кружек и чаш, и делаете многое другое, сему подобное.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им: хорошо ли, что вы отменяете заповедь Божию, чтобы соблюсти свое предание?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Моисей сказал: «почитай отца своего и мать свою»; и: «злословящий отца или мать смертью да умрет».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вы говорите: «кто скажет отцу или матери: корван (то есть: «дар Богу») то, чем бы ты от меня пользовался»,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тому вы уже попускаете ничего не делать для отца своего или матери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устраняя слово Божие преданием вашим, которое вы установили; и делаете многое, сему подобное.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И, призвав весь народ, говорил им: слушайте Меня все и разумейте: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ничто, входящее в человека извне, не может осквернить его; но что исходит из него, то оскверняет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когда Он от народа вошел в дом, ученики Его спросили Его о притче.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сказал им: неужели и вы так непонятливы? Неужели не разумеете, что ничто, извне входящее в человека, не может осквернить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Потому что не в сердце его входит, а в чрево, и выходит вон, чем очищается всякая пища.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Далее сказал: исходящее из человека оскверняет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извнутрь, из сердца человеческого, исходят злые помыслы, прелюбодеяния, любодеяния, убийства,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кражи, лихоимство, злоба, коварство, непотребство, завистливое око, богохульство, гордость, безумство,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 это зло извнутрь исходит и оскверняет человека.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И, отправившись оттуда, пришел в пределы Тирские и Сидонские; и, войдя в дом, не хотел, чтобы кто узнал; но не мог утаиться.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услышала о Нем женщина, у которой дочь одержима была нечистым духом, и, придя, припала к ногам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женщина та была язычница, родом Сирофиникиянка; и просила Его, чтобы изгнал беса из ее дочери.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Иисус сказал ей: дай прежде насытиться детям, ибо нехорошо взять хлеб у детей и бросить псам.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Она же сказала Ему в ответ: так, Господи; но и псы под столом едят крохи у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ей: за это слово, пойди; бес вышел из твоей дочери.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И, придя в свой дом, она нашла, что бес вышел и дочь лежит на постели.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Выйдя из пределов Тирских и Сидонских, Иисус опять пошел к морю Галилейскому через пределы Десятиградия.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Привели к Нему глухого, косноязычного и просили Его возложить на него руку.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Иисус, отведя его в сторону от народа, вложил персты Свои в уши ему и, плюнув, коснулся языка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и, воззрев на небо, вздохнул и сказал ему: «еффафа» (то есть: «отверзись»).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тотчас отверзся у него слух и разрешились узы его языка, и стал говорить чисто.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повелел им не сказывать никому. Но сколько Он ни запрещал им, они еще более разглашали.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чрезвычайно дивились, и говорили: все хорошо делает, – и глухих делает слышащими, и немых – говорящими.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те дни, когда собралось весьма много народа и нечего было им есть, Иисус, призвав учеников Своих, сказал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жаль Мне народа, что уже три дня находятся при Мне, и нечего им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неевшими отпущу их в домы их, ослабеют в дороге, ибо некоторые из них пришли издалека.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Ученики Его отвечали Ему: откуда мог бы кто взять здесь в пустыне хлебов, чтобы накормить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спросил их: сколько у вас хлебов? Они сказали: 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велел народу возлечь на землю; и, взяв семь хлебов и воздав благодарение, преломил и дал ученикам Своим, чтобы они раздали; и они раздали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Было у них и немного рыбок: благословив, Он велел раздать 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ели, и насытились; и набрали оставшихся кусков семь корзин.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Евших же было около четырех тысяч. И отпустил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И, тотчас войдя в лодку с учениками Своими, прибыл в пределы Далмануфские.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Вышли фарисеи, начали с Ним спорить и требовали от Него знамения с неба, искушая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Он, глубоко вздохнув, сказал: для чего род сей требует знамения? Истинно говорю вам, не дастся роду сему знамение.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И, оставив их, опять вошел в лодку и отправился на ту сторону.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 сем ученики Его забыли взять хлебов и кроме одного хлеба не имели с собою в лодке.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Он заповедал им, говоря: смотрите, берегитесь закваски фарисейской и закваски Иродовой.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И, рассуждая между собою, говорили: это значит, что хлебов нет у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Иисус, уразумев, говорит им: что рассуждаете о том, что нет у вас хлебов? Еще ли не понимаете и не разумеете? Еще ли окаменено у вас сердце?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Имея очи, не видите? имея уши, не слышите? и не помните?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Когда Я пять хлебов преломил для пяти тысяч человек, сколько полных коробов набрали вы кусков? Говорят Ему: двенадцать.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когда семь для четырех тысяч, сколько корзин набрали вы оставшихся кусков? Сказали: 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им: как же не разумеете?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Приходит в Вифсаиду; и приводят к Нему слепого, и просят, чтобы прикоснулся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Он, взяв слепого за руку, вывел его вон из селения и, плюнув ему на глаза, возложил на него руки и спросил его: видит ли что?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Он, взглянув, сказал: вижу проходящих людей, как деревья.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Потом опять возложил руки на глаза ему и велел ему взглянуть. И он исцелел и стал видеть все ясно.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послал его домой, сказав: не заходи в селение и не рассказывай никому в селении.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пошел Иисус с учениками Своими в селения Кесарии Филипповой. Дорогою Он спрашивал учеников Своих: за кого почитают Меня люди?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Они отвечали: за Иоанна Крестителя; другие же – за Илию; а иные – за одного из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 говорит им: а вы за кого почитаете Меня? Петр сказал Ему в ответ: Ты –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запретил им, чтобы никому не говорили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начал учить их, что Сыну Человеческому много должно пострадать, быть отвержену старейшинами, первосвященниками и книжниками, и быть убиту, и в третий день воскреснуть.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говорил о сем открыто. Но Петр, отозвав Его, начал прекословить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Он же, обратившись и взглянув на учеников Своих, воспретил Петру, сказав: отойди от Меня, сатана, потому что ты думаешь не о том, что Божие, но что человеческое.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И, подозвав народ с учениками Своими, сказал им: кто хочет идти за Мною, отвергнись себя, и возьми крест свой, и следуй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Ибо кто хочет душу свою сберечь, тот потеряет ее, а кто потеряет душу свою ради Меня и Евангелия, тот сбережет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Ибо какая польза человеку, если он приобретет весь мир, а душе своей повредит?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Или какой выкуп даст человек за душу свою?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Ибо кто постыдится Меня и Моих слов в роде сем прелюбодейном и грешном, того постыдится и Сын Человеческий, когда приидет в славе Отца Своего со святыми Ангелами.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им: истинно говорю вам: есть некоторые из стоящих здесь, которые не вкусят смерти, как уже увидят Царствие Божие, пришедшее в силе.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И, по прошествии дней шести, взял Иисус Петра, Иакова и Иоанна, и возвел на гору высокую особо их одних, и преобразился перед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Одежды Его сделались блистающими, весьма белыми, как снег, как на земле белильщик не может выбелить.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явился им Илия с Моисеем; и беседовали с Иисусом.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 сем Петр сказал Иисусу: Равви! хорошо нам здесь быть; сделаем три кущи: Тебе одну, Моисею одну, и одну Илии.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не знал, что сказать; потому что они были в страхе.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явилось облако, осеняющее их, и из облака исшел глас, глаголющий: Сей есть Сын Мой возлюбленный; Его слушайте.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И, внезапно посмотрев вокруг, никого более с собою не видели, кроме одного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же сходили они с горы, Он не велел никому рассказывать о том, что видели, доколе Сын Человеческий не воскреснет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они удержали это слово, спрашивая друг друга, что значит: воскреснуть из мертвых.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спросили Его: как же книжники говорят, что Илии надлежит прийти прежде?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сказал им в ответ: правда, Илия должен прийти прежде и устроить все; и Сыну Человеческому, как написано о Нем, надлежит много пострадать и быть уничижену.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говорю вам, что и Илия пришел, и поступили с ним, как хотели, как написано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Придя к ученикам, увидел много народа около них и книжников, спорящих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Тотчас, увидев Его, весь народ изумился, и, подбегая, приветствовали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спросил книжников: о чем спорите с ними?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Один из народа сказал в ответ: Учитель! я привел к Тебе сына моего, одержимого духом немым: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где ни схватывает его, повергает его на землю, и он испускает пену, и скрежещет зубами своими, и цепенеет. Говорил я ученикам Твоим, чтобы изгнали его, и они не могли.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Отвечая ему, Иисус сказал: о, род неверный! доколе буду с вами? доколе буду терпеть вас? Приведите его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привели его к Нему. Как скоро бесноватый увидел Его, дух сотряс его; он упал на землю и валялся, испуская пену.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спросил Иисус отца его: как давно это сделалось с ним? Он сказал: с детства;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многократно дух бросал его и в огонь и в воду, чтобы погубить его; но, если что можешь, сжалься над нами и помоги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Иисус сказал ему: если сколько-нибудь можешь веровать, все возможно верующему.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тотчас отец отрока воскликнул со слезами: верую, Господи! помоги моему неверию.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Иисус, видя, что сбегается народ, запретил духу нечистому, сказав ему: дух немой и глухой! Я повелеваю тебе, выйди из него и впредь не входи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И, вскрикнув и сильно сотрясши его, вышел; и он сделался как мертвый, так что многие говорили, что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Иисус, взяв его за руку, поднял его; и он встал.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как вошел Иисус в дом, ученики Его спрашивали Его наедине: почему мы не могли изгнать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им: сей род не может выйти иначе, как от молитвы и поста.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Выйдя оттуда, проходили через Галилею; и Он не хотел, чтобы кто узнал.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учил Своих учеников и говорил им, что Сын Человеческий предан будет в руки человеческие и убьют Его, и, по убиении, в третий день воскреснет.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они не разумели сих слов, а спросить Его боялись.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Пришел в Капернаум; и когда был в доме, спросил их: о чем дорогою вы рассуждали между собою?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Они молчали; потому что дорогою рассуждали между собою, кто больше.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И, сев, призвал Двенадцать и сказал им: кто хочет быть первым, будь из всех последним и всем слугою.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И, взяв дитя, поставил его посреди них и, обняв его, сказал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кто примет одно из таких детей во имя Мое, тот принимает Меня; а кто Меня примет, тот не Меня принимает, но Пославшего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При сем Иоанн сказал: Учитель! мы видели человека, который именем Твоим изгоняет бесов, а не ходит за нами; и запретили ему, потому что не ходит за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Иисус сказал: не запрещайте ему, ибо никто, сотворивший чудо именем Моим, не может вскоре злословить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Ибо кто не против вас, тот за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кто напоит вас чашею воды во имя Мое, потому что вы Христовы, истинно говорю вам, не потеряет награды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А кто соблазнит одного из малых сих, верующих в Меня, тому лучше было бы, если бы повесили ему жерновный камень на шею и бросили его в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если соблазняет тебя рука твоя, отсеки ее: лучше тебе увечному войти в жизнь, нежели с двумя руками идти в геенну, в огонь неугасимый,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где червь их не умирает и огонь не угасает.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если нога твоя соблазняет тебя, отсеки ее: лучше тебе войти в жизнь хромому, нежели с двумя ногами быть ввержену в геенну, в огонь неугасимый,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где червь их не умирает и огонь не угасает.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если глаз твой соблазняет тебя, вырви его: лучше тебе с одним глазом войти в Царствие Божие, нежели с двумя глазами быть ввержену в геенну огненную,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где червь их не умирает и огонь не угасает.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Ибо всякий огнем осолится, и всякая жертва солью осолится.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Соль – добрая вещь; но ежели соль не солона будет, чем вы ее поправите? Имейте в себе соль, и мир имейте между собою.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Отправившись оттуда, приходит в пределы Иудейские Заиорданскою стороною. Опять собирается к Нему народ, и, по обычаю Своему, Он опять учил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Подошли фарисеи и спросили, искушая Его: позволительно ли разводиться мужу с женою?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сказал им в ответ: что заповедал вам Моисей?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сказали: Моисей позволил писать разводное письмо и разводиться.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Иисус сказал им в ответ: по жестокосердию вашему он написал вам сию заповедь.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начале же создания, Бог мужчину и женщину сотворил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 оставит человек отца своего и мать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прилепится к жене своей, и будут два одною плотью; так что они уже не двое, но одна плоть.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Итак, что Бог сочетал, того человек да не разлучает.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доме ученики Его опять спросили Его о том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сказал им: кто разведется с женою своею и женится на другой, тот прелюбодействует от нее;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если жена разведется с мужем своим и выйдет за другого, прелюбодействует.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Приносили к Нему детей, чтобы Он прикоснулся к ним; ученики же не допускали приносящих.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Увидев то, Иисус вознегодовал и сказал им: пустите детей приходить ко Мне и не препятствуйте им, ибо таковых есть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Истинно говорю вам: кто не примет Царствия Божия, как дитя, тот не войдет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И, обняв их, возложил руки на них и благословил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выходил Он в путь, подбежал некто, пал пред Ним на колени и спросил Его: Учитель благий! что мне делать, чтобы наследовать жизнь вечную?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Иисус сказал ему: что ты называешь Меня благим? Никто не благ, как только один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Знаешь заповеди: «не прелюбодействуй», «не убивай», «не кради», «не лжесвидетельствуй», «не обижай», «почитай отца твоего и мать».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же сказал Ему в ответ: Учитель! все это сохранил я от юности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Иисус, взглянув на него, полюбил его и сказал ему: одного тебе недостает: пойди, все, что имеешь, продай и раздай нищим, и будешь иметь сокровище на небесах; и приходи, последуй за Мною, взяв крест.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же, смутившись от сего слова, отошел с печалью, потому что у него было большое имение.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посмотрев вокруг, Иисус говорит ученикам Своим: как трудно имеющим богатство войти в Царствие Божие!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Ученики ужаснулись от слов Его. Но Иисус опять говорит им в ответ: дети! как трудно надеющимся на богатство войти в Царствие Божие!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Удобнее верблюду пройти сквозь игольные уши, нежели богатому войти в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Они же чрезвычайно изумлялись и говорили между собою: кто же может спастись?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Иисус, воззрев на них, говорит: человекам это невозможно, но не Богу, ибо все возможно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начал Петр говорить Ему: вот, мы оставили все и последовали за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Иисус сказал в ответ: истинно говорю вам: нет никого, кто оставил бы дом, или братьев, или сестер, или отца, или мать, или жену, или детей, или земли, ради Меня и Евангелия,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не получил бы ныне, во время сие, среди гонений, во сто крат более домов, и братьев и сестер, и отцов, и матерей, и детей, и земель, а в веке грядущем жизни вечной.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Многие же будут первые последними, и последние первыми.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Когда были они на пути, восходя в Иерусалим, Иисус шел впереди их, а они ужасались и, следуя за Ним, были в страхе. Подозвав Двенадцать, Он опять начал им говорить о том, что будет с Ним: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вот, мы восходим в Иерусалим, и Сын Человеческий предан будет первосвященникам и книжникам, и осудят Его на смерть, и предадут Его язычникам,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поругаются над Ним, и будут бить Его, и оплюют Его, и убьют Его; и в третий день воскреснет.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Тогда подошли к Нему сыновья Зеведеевы Иаков и Иоанн и сказали: Учитель! мы желаем, чтобы Ты сделал нам, о чем попросим.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Он сказал им: что хотите, чтобы Я сделал вам?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Они сказали Ему: дай нам сесть у Тебя, одному по правую сторону, а другому по левую в славе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Иисус сказал им: не знаете, чего просите. Можете ли пить чашу, которую Я пью, и креститься крещением, которым Я крещусь?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Они отвечали: можем. Иисус же сказал им: чашу, которую Я пью, будете пить, и крещением, которым Я крещусь, будете креститься;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а дать сесть у Меня по правую сторону и по левую – не от Меня зависит, но кому уготовано.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И, услышав, десять начали негодовать на Иакова и Иоанна.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Иисус же, подозвав их, сказал им: вы знаете, что почитающиеся князьями народов господствуют над ними, и вельможи их властвуют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Но между вами да не будет так: а кто хочет быть большим между вами, да будет вам слугою;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кто хочет быть первым между вами, да будет всем рабом.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Ибо и Сын Человеческий не для того пришел, чтобы Ему служили, но чтобы послужить и отдать душу Свою для искупления многих.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Приходят в Иерихон. И когда выходил Он из Иерихона с учениками Своими и множеством народа, Вартимей, сын Тимеев, слепой сидел у дороги, прося милостыни.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Услышав, что это Иисус Назорей, он начал кричать и говорить: Иисус, Сын Давидов! помилуй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Многие заставляли его молчать; но он еще более стал кричать: Сын Давидов! помилуй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Иисус остановился и велел его позвать. Зовут слепого и говорят ему: не бойся, вставай, зовет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Он сбросил с себя верхнюю одежду, встал и пришел к Иисусу.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Отвечая ему, Иисус спросил: чего ты хочешь от Меня? Слепой сказал Ему: Учитель! чтобы мне прозреть.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Иисус сказал ему: иди, вера твоя спасла тебя. И он тотчас прозрел и пошел за Иисусом по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приблизились к Иерусалиму, к Виффагии и Вифании, к горе Елеонской, Иисус посылает двух из учеников Своих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говорит им: пойдите в селение, которое прямо перед вами; входя в него, тотчас найдете привязанного молодого осла, на которого никто из людей не садился; отвязав его, приведите.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если кто скажет вам: «что вы это делаете?» – отвечайте, что он надобен Господу; и тотчас пошлет его 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пошли, и нашли молодого осла, привязанного у ворот на улице, и отвязали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некоторые из стоявших там говорили им: что делаете? зачем отвязываете осленка?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отвечали им, как повелел Иисус; и те отпустили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привели осленка к Иисусу, и возложили на него одежды свои; Иисус сел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Многие же постилали одежды свои по дороге; а другие резали ветви с дерев и постилали по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предшествовавшие и сопровождавшие восклицали: осанна! благословен Грядущий во имя Господне!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Благословенно грядущее во имя Господа царство отца нашего Давида! осанна в вышних!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вошел Иисус в Иерусалим и в храм; и, осмотрев все, как время уже было позднее, вышел в Вифанию с Двенадцатью.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На другой день, когда они вышли из Вифании, Он взалкал;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и, увидев издалека смоковницу, покрытую листьями, пошел, не найдет ли чего на ней; но, придя к ней, ничего не нашел, кроме листьев, ибо еще не время было собирания смокв.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ей Иисус: отныне да не вкушает никто от тебя плода вовек! И слышали то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Пришли в Иерусалим. Иисус, войдя в храм, начал выгонять продающих и покупающих в храме; и столы меновщиков и скамьи продающих голубей опрокинул;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не позволял, чтобы кто пронес через храм какую-либо вещь.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учил их, говоря: не написано ли: «дом Мой домом молитвы наречется для всех народов»? А вы сделали его вертепом разбойников.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Услышали это книжники и первосвященники, и искали, как бы погубить Его, ибо боялись Его, потому что весь народ удивлялся учению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Когда же стало поздно, Он вышел вон из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Поутру, проходя мимо, увидели, что смоковница засохла до корня.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И, вспомнив, Петр говорит Ему: Равви! посмотри, смоковница, которую Ты проклял, засохла.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Иисус, отвечая, говорит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имейте веру Божию, ибо истинно говорю вам, если кто скажет горе сей: «поднимись и ввергнись в море», и не усомнится в сердце своем, но поверит, что сбудется по словам его, – будет ему, что ни скажет.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Потому говорю вам: все, чего ни будете просить в молитве, верьте, что получите, – и будет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когда стоите на молитве, прощайте, если что имеете на кого, дабы и Отец ваш Небесный простил вам согрешения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же не прощаете, то и Отец ваш Небесный не простит вам согрешений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Пришли опять в Иерусалим. И когда Он ходил в храме, подошли к Нему первосвященники и книжники, и старейшины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говорили Ему: какою властью Ты это делаешь? и кто Тебе дал власть делать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Иисус сказал им в ответ: спрошу и Я вас об одном, отвечайте Мне; тогда и Я скажу вам, какою властью это 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Крещение Иоанново с небес было, или от человеков? отвечайте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Они рассуждали между собою: если скажем: «с небес», – то Он скажет: «почему же вы не поверили ему?»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сказать: «от человеков» – боялись народа, потому что все полагали, что Иоанн точно был пророк.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сказали в ответ Иисусу: не знаем. Тогда Иисус сказал им в ответ: и Я не скажу вам, какою властью это 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начал говорить им притчами: некоторый человек насадил виноградник и обнес оградою, и выкопал точило, и построил башню, и, отдав его виноградарям, отлучился.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в свое время к виноградарям слугу – принять от виноградарей плодов из виноградника.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Они же, схватив его, били и отослали ни с чем.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Опять послал к ним другого слугу; и тому камнями разбили голову и отпустили его с бесчестьем.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опять иного послал: и того убили; и многих других то били, то убивали.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Имея же еще одного сына, любезного ему, напоследок послал и его к ним, говоря: «постыдятся сына моего».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виноградари сказали друг другу: «это наследник; пойдем, убьем его, и наследство будет наше».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И, схватив его, убили и выбросили вон из виноградника.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Что же сделает хозяин виноградника? – Придет и предаст смерти виноградарей, и отдаст виноградник другим.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Неужели вы не читали сего в Писании: «камень, который отвергли строители, тот самый сделался главою угла: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это от Господа, и есть дивно в очах наших»?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старались схватить Его, но побоялись народа, ибо поняли, что о них сказал притчу; и, оставив Его, отошли.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посылают к Нему некоторых из фарисеев и иродиан, чтобы уловить Его в слове.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Они же, придя, говорят Ему: Учитель! мы знаем, что Ты справедлив и не заботишься об угождении кому-либо, ибо не смотришь ни на какое лицо, но истинно пути Божию учишь. Позволительно ли давать подать кесарю или нет? давать ли нам или не давать?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Он, зная их лицемерие, сказал им: что искушаете Меня? принесите Мне динарий, чтобы Мне видеть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Они принесли. Тогда говорит им: чье это изображение и надпись? Они сказали Ему: кесаревы.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Иисус сказал им в ответ: отдавайте кесарево кесарю, а Божие Богу. И дивились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 пришли к Нему саддукеи, которые говорят, что нет воскресения, и спросили Его,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Учитель! Моисей написал нам: «если у кого умрет брат и оставит жену, а детей не оставит, то брат его пусть возьмет жену его и восстановит семя брату своему».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Было семь братьев: первый взял жену и, умирая, не оставил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Взял ее второй и умер, и он не оставил детей; также и третий.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Брали ее за себя семеро и не оставили детей. После всех умерла и жена.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Итак, в воскресении, когда воскреснут, которого из них будет она женою? Ибо семеро имели ее женою.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Иисус сказал им в ответ: этим ли приводитесь вы в заблуждение, не зная Писаний, ни силы Божией?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Ибо, когда из мертвых воскреснут, тогда не будут ни жениться, ни замуж выходить, но будут, как Ангелы на небесах.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о мертвых, что они воскреснут, разве не читали вы в книге Моисея, как Бог при купине сказал ему: «Я Бог Авраама, и Бог Исаака, и Бог Иакова?»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Бог не есть Бог мертвых, но Бог живых. Итак, вы весьма заблуждаетесь.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Один из книжников, слыша их прения и видя, что Иисус хорошо им отвечал, подошел и спросил Его: какая первая из всех заповедей?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Иисус отвечал ему: первая из всех заповедей: «слушай, Израиль! Господь Бог наш есть Господь единый;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возлюби Господа Бога твоего всем сердцем твоим, и всею душою твоею, и всем разумением твоим, и всею крепостию твоею», – вот первая заповедь!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Вторая подобная ей: «возлюби ближнего твоего, как самого себя». Иной большей сих заповеди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Книжник сказал Ему: хорошо, Учитель! истину сказал Ты, что один есть Бог и нет иного, кроме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любить Его всем сердцем, и всем умом, и всею душою, и всею крепостью, и любить ближнего, как самого себя, есть больше всех всесожжений и жертв.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Иисус, видя, что он разумно отвечал, сказал ему: недалеко ты от Царствия Божия. После того никто уже не смел спрашивать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Продолжая учить в храме, Иисус говорил: как говорят книжники, что Христос есть Сын Давидов?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Ибо сам Давид сказал Духом Святым: «сказал Господь Господу моему: седи одесную Меня, доколе положу врагов Твоих в подножие ног Твоих».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Итак, сам Давид называет Его Господом: как же Он Сын ему? И множество народа слушало Его с услаждением.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говорил им в учении Своем: остерегайтесь книжников, любящих ходить в длинных одеждах и принимать приветствия в народных собраниях,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сидеть впереди в синагогах и возлежать на первом месте на пиршествах,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сии, поядающие домы вдов и напоказ долго молящиеся, примут тягчайшее осуждение.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сел Иисус против сокровищницы, и смотрел, как народ кладет деньги в сокровищницу. Многие богатые клали много.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Придя же, одна бедная вдова положила две лепты, что составляет кодрант.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Подозвав учеников Своих, Иисус сказал им: истинно говорю вам, что эта бедная вдова положила больше всех, клавших в сокровищницу,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ибо все клали от избытка своего, а она от скудости своей положила все, что имела, все пропитание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когда выходил Он из храма, говорит Ему один из учеников Его: Учитель! посмотри, какие камни и какие здания!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Иисус сказал ему в ответ: видишь сии великие здания? все это будет разрушено, так что не останется здесь камня на камне.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когда Он сидел на горе Елеонской против храма, спрашивали Его наедине Петр, и Иаков, и Иоанн, и Андрей: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скажи нам, когда это будет, и какой признак, когда все сие должно совершиться?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Отвечая им, Иисус начал говорить: берегитесь, чтобы кто не прельстил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многие придут под именем Моим и будут говорить, что это Я; и многих прельстят.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же услышите о войнах и о военных слухах, не ужасайтесь: ибо надлежитсему быть, – но это еще не конец.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восстанет народ на народ и царство на царство; и будут землетрясения по местам, и будут глады и смятения. Это – начало болезней.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вы смотрите за собою, ибо вас будут предавать в судилища и бить в синагогах, и перед правителями и царями поставят вас за Меня, для свидетельства перед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 всех народах прежде должно быть проповедано Евангелие.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же поведут предавать вас, не заботьтесь наперед, что вам говорить, и не обдумывайте; но что дано будет вам в тот час, то и говорите, ибо не вы будете говорить, но Дух Святой.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Предаст же брат брата на смерть, и отец – детей; и восстанут дети на родителей, и умертвят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будете ненавидимы всеми за имя Мое; претерпевший же до конца спасется.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же увидите мерзость запустения, реченную пророком Даниилом, стоящую, где не должно, – читающий да разумеет, – тогда находящиеся в Иудее да бегут в горы;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кто на кровле, тот не сходи в дом и не входи взять что-нибудь из дома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кто на поле, не обращайся назад взять одежду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Горе беременным и питающим сосцами в те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Молитесь, чтобы не случилось бегство ваше зимою.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в те дни будет такая скорбь, какой не было от начала творения, которое сотворил Бог, даже доныне, и не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если бы Господь не сократил тех дней, то не спаслась бы никакая плоть; но ради избранных, которых Он избрал, сократил те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Тогда, если кто вам скажет: «вот, здесь Христос», или: «вот, там», – не верьте.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восстанут лжехристы и лжепророки и дадут знамения и чудеса, чтобы прельстить, если возможно, и избранных.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Вы же берегитесь. Вот, Я наперед сказал вам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в те дни, после скорби той, солнце померкнет, и луна не даст света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звезды спадут с неба, и силы небесные поколеблются.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увидят Сына Человеческого, грядущего на облаках с силою многою и славою.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тогда Он пошлет Ангелов Своих и соберет избранных Своих от четырех ветров, от края земли до края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От смоковницы возьмите подобие: когда ветви ее становятся уже мягки и пускают листья, то знаете, что близко лето.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Так и когда вы увидите то сбывающимся, знайте, что близко, при дверях.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Истинно говорю вам: не прейдет род сей, как все это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Небо и земля прейдут, но слова Мои не прейдут.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 дне же том, или часе, никто не знает, ни Ангелы небесные, ни Сын, но только Отец.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Смотрите, бодрствуйте, молитесь, ибо не знаете, когда наступит это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Подобно как бы кто, отходя в путь и оставляя дом свой, дал слугам своим власть и каждому свое дело, и приказал привратнику бодрствовать.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Итак, бодрствуйте, ибо не знаете, когда придет хозяин дома: вечером, или в полночь, или в пение петухов, или поутру;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чтобы, придя внезапно, не нашел вас спящими.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А что вам говорю, говорю всем: бодрствуйте.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Через два дня надлежало быть празднику Пасхи и опресноков. И искали первосвященники и книжники, как бы взять Его хитростью и убить;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говорили: только не в праздник, чтобы не произошло возмущения в народе.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когда был Он в Вифании, в доме Симона прокаженного, и возлежал, – пришла женщина с алавастровым сосудом мира из нарда чистого, драгоценного и, разбив сосуд, возлила Ему на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Некоторые же вознегодовали и говорили между собою: к чему сия трата мира?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можно было бы продать его более нежели за триста динариев и раздать нищим. И роптали на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Иисус сказал: оставьте ее; что ее смущаете? Она доброе дело сделала для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нищих всегда имеете с собою и, когда захотите, можете им благотворить; а Меня не всегда имеете.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Она сделала, что могла: предварила помазать тело Мое к погребению.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Истинно говорю вам: где ни будет проповедано Евангелие сие, в целом мире, сказано будет, в память ее, и о том, что она сделала.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пошел Иуда Искариот, один из Двенадцати, к первосвященникам, чтобы предать Его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Они же, услышав, обрадовались, и обещали дать ему сребреники. И он искал, как бы в удобное время предать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первый день опресноков, когда закалали пасхального агнца, говорят Ему ученики Его: где хочешь есть пасху? мы пойдем и приготовим.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посылает двух из учеников Своих, и говорит им: пойдите в город; и встретится вам человек, несущий кувшин воды; последуйте за ним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и, куда он войдет, скажите хозяину дома того: «Учитель говорит: где комната, в которой бы Мне есть пасху с учениками Моими?»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он покажет вам горницу большую, устланную, готовую: там приготовьте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пошли ученики Его, и пришли в город, и нашли, как сказал им; и приготовили пасху.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настал вечер, Он приходит с Двенадцатью.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И, когда они возлежали и ели, Иисус сказал: истинно говорю вам, один из вас, ядущий со Мною, предаст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 опечалились и стали говорить Ему, один за другим: не я ли? и другой: не я 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же сказал им в ответ: один из Двенадцати, обмакивающий со Мною в блюдо.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Впрочем, Сын Человеческий идет, как писано о Нем; но горе тому человеку, которым Сын Человеческий предается: лучше было бы тому человеку не родиться.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когда они ели, Иисус, взяв хлеб, благословил, преломил, дал им и сказал: приимите, ядите; сие есть Тело Мое.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взяв чашу, благодарив, подал им: и пили из нее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им: сие есть Кровь Моя нового завета, за многих изливаемая.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Истинно говорю вам: Я уже не буду пить от плода виноградного до того дня, когда буду пить новое вино в Царствии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И, воспев, пошли на гору Елеонскую.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говорит им Иисус: все вы соблазнитесь о Мне в эту ночь; ибо написано: «поражу пастыря, и рассеются овцы».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 воскресении же Моем, Я предварю вас в Галилее.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Петр сказал Ему: если и все соблазнятся, но не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говорит ему Иисус: истинно говорю тебе, что ты ныне, в эту ночь, прежде нежели дважды пропоет петух, трижды отречешься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Но он еще с большим усилием говорил: хотя бы мне надлежало и умереть с Тобою, не отрекусь от Тебя. То же и все говорили.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Пришли в селение, называемое Гефсимания; и Он сказал ученикам Своим: посидите здесь, пока Я помолюсь.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взял с Собою Петра, Иакова и Иоанна; и начал ужасаться и тосковать.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сказал им: душа Моя скорбит смертельно; побудьте здесь и бодрствуйте.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И, отойдя немного, пал на землю и молился, чтобы, если возможно, миновал Его час сей;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говорил: Авва Отче! все возможно Тебе; пронеси чашу сию мимо Меня; но не чего Я хочу, а чего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Возвращается и находит их спящими, и говорит Петру: Симон! ты спишь? не мог ты бодрствовать один час?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Бодрствуйте и молитесь, чтобы не впасть в искушение: дух бодр, плоть же немощна.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И, опять отойдя, молился, сказав то же слово.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И, возвратившись, опять нашел их спящими, ибо глаза у них отяжелели, и они не знали, что Ему отвечать.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приходит в третий раз и говорит им: вы все еще спите и почиваете? Кончено, пришел час: вот, предается Сын Человеческий в руки грешников.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Встаньте, пойдем; вот, приблизился предающий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тотчас, как Он еще говорил, приходит Иуда, один из Двенадцати, и с ним множество народа с мечами и кольями, от первосвященников и книжников и старейшин.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Предающий же Его дал им знак, сказав: Кого я поцелую, Тот и есть, возьмите Его и ведите осторожно.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и, придя, тотчас подошел к Нему и говорит: Равви! Равви! и поцеловал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А они возложили на Него руки свои и взяли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Один же из стоявших тут извлек меч, ударил раба первосвященникова и отсек ему ухо.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Тогда Иисус сказал им: как будто на разбойника вышли вы с мечами и кольями, чтобы взять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Каждый день бывал Я с вами в храме и учил, и вы не брали Меня. Но да сбудутся Писания.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Тогда, оставив Его, все бежали.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Один юноша, завернувшись по нагому телу в покрывало, следовал за Ним; и воины схватили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Но он, оставив покрывало, нагой убежал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привели Иисуса к первосвященнику; и собрались к нему все первосвященники и старейшины и книжники.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Петр издали следовал за Ним, даже внутрь двора первосвященникова; и сидел со служителями, и грелся у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Первосвященники же и весь синедрион искали свидетельства на Иисуса, чтобы предать Его смерти; и не находили.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Ибо многие лжесвидетельствовали на Него, но свидетельства сии не были достаточны.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И некоторые, встав, лжесвидетельствовали против Него и говорили: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мы слышали, как Он говорил: «Я разрушу храм сей рукотворенный, и через три дня воздвигну другой, нерукотворенный».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Но и такое свидетельство их не было достаточно.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Тогда первосвященник стал посреди и спросил Иисуса: что Ты ничего не отвечаешь? что они против Тебя свидетельствуют?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Но Он молчал и не отвечал ничего. Опять первосвященник спросил Его и сказал Ему: Ты ли Христос, Сын Благословенного?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Иисус сказал: Я, и вы узрите Сына Человеческого, сидящего одесную Силы и грядущего на облаках небесных.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Тогда первосвященник, разодрав одежды свои, сказал: на что еще нам свидетелей?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Вы слышали богохульство; как вам кажется? Они же все признали Его повинным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 некоторые начали плевать на Него и, закрывая Ему лицо, ударять Его и говорить Ему: прореки. И слуги били Его по ланитам.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Когда Петр был на дворе внизу, пришла одна из служанок первосвященника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и, увидев Петра, греющегося, и всмотревшись в него, сказала: и ты был с Иисусом Назарянином.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Но он отрекся, сказав: не знаю и не понимаю, что ты говоришь. И вышел вон на передний двор; и запел петух.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Служанка, увидев его опять, начала говорить стоявшим тут: этот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Он опять отрекся. Спустя немного, стоявшие тут опять стали говорить Петру: точно ты из них; ибо ты Галилеянин, и наречие твое сходно.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Он же начал клясться и божиться: не знаю Человека Сего, о Котором говорите.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72</w:t>
      </w:r>
      <w:r>
        <w:rPr>
          <w:lang w:val="ru_RU" w:bidi="ru_RU"/>
        </w:rPr>
        <w:t xml:space="preserve"> Тогда петух запел во второй раз. И вспомнил Петр слово, сказанное ему Иисусом: «прежде нежели петух пропоет дважды, трижды отречешься от Меня»; и начал плакать.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Немедленно поутру первосвященники со старейшинами и книжниками и весь синедрион составили совещание и, связав Иисуса, отвели и предали Пилату.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Пилат спросил Его: Ты Царь Иудейский? Он же сказал ему в ответ: ты говоришь.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первосвященники обвиняли Его во многом.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Пилат же опять спросил Его: Ты ничего не отвечаешь? видишь, как много против Тебя обвинений.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Иисус и на это ничего не отвечал, так что Пилат дивился.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 всякий же праздник отпускал он им одного узника, о котором просили.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был в узах некто, по имени Варавва, со своими сообщниками, которые во время мятежа сделали убийство.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народ начал кричать и просить Пилата о том, что он всегда делал для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сказал им в ответ: хотите ли, отпущу вам Царя Иудейского?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знал, что первосвященники предали Его из зависти.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первосвященники возбудили народ просить, чтобы отпустил им лучше Варавву.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Пилат, отвечая, опять сказал им: что же хотите, чтобы я сделал с Тем, Которого вы называете Царем Иудейским?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Они опять закричали: распни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Пилат сказал им: какое же зло сделал Он? Но они еще сильнее закричали: распни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Тогда Пилат, желая сделать угодное народу, отпустил им Варавву, а Иисуса, бив, предал на распятие.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воины отвели Его внутрь двора, то есть в преторию, и собрали весь полк,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одели Его в багряницу, и, сплетши терновый венец, возложили на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начали приветствовать Его: радуйся, Царь Иудейский!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били Его по голове тростью, и плевали на Него, и, становясь на колени, кланялись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же насмеялись над Ним, сняли с Него багряницу, одели Его в собственные одежды Его и повели Его, чтобы распять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заставили проходящего некоего Киринеянина Симона, отца Александрова и Руфова, идущего с поля, нести крест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привели Его на место Голгофу, что значит: «Лобное место».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давали Ему пить вино со смирною; но Он не принял.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Распявшие Его делили одежды Его, бросая жребий, кому что взять.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Был час третий, и распяли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была надпись вины Его: «Царь Иудейский».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 Ним распяли двух разбойников, одного по правую, а другого по левую сторону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сбылось слово Писания: «и к злодеям причтен».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Проходящие злословили Его, кивая головами своими и говоря: э! разрушающий храм и в три дня созидающий!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Спаси Себя Самого и сойди со креста.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Подобно и первосвященники с книжниками, насмехаясь, говорили друг другу: других спасал, а Себя не может спасти.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Христос, Царь Израилев, пусть сойдет теперь с креста, чтобы мы видели, и уверуем. И распятые с Ним поносили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 шестом же часу настала тьма по всей земле и продолжалась до часа девятого.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 девятом часу возопил Иисус громким голосом: Элои! Элои! ламма савахфани? – что значит: «Боже Мой! Боже Мой! для чего Ты Меня оставил?»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Некоторые из стоявших тут, услышав, говорили: вот, Илию зовет.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А один побежал, наполнил губку уксусом и, наложив на трость, давал Ему пить, говоря: постойте, посмотрим, придет ли Илия снять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Иисус же, возгласив громко, испустил дух.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завеса в храме раздралась надвое, сверху донизу.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Сотник, стоявший напротив Его, увидев, что Он, так возгласив, испустил дух, сказал: истинно Человек Сей был Сын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Были тут и женщины, которые смотрели издали: между ними была и Мария Магдалина, и Мария, мать Иакова меньшего и Иосии, и Саломия,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которые и тогда, как Он был в Галилее, следовали за Ним и служили Ему, и другие многие, вместе с Ним пришедшие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как уже настал вечер, – потому что была пятница, то есть день перед субботою,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пришел Иосиф из Аримафеи, знаменитый член совета, который и сам ожидал Царствия Божия, осмелился войти к Пилату, и просил тела Иисусова.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Пилат удивился, что Он уже умер, и, призвав сотника, спросил его, давно ли умер?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И, узнав от сотника, отдал тело Иосифу.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Он, купив плащаницу и сняв Его, обвил плащаницею, и положил Его во гробе, который был высечен в скале, и привалил камень к двери гроба.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Мария же Магдалина и Мария Иосиева смотрели, где Его полагали.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Mark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прошествии субботы Мария Магдалина и Мария Иаковлева и Саломия купили ароматы, чтобы идти помазать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весьма рано, в первый день недели, приходят ко гробу, при восходе солнца,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говорят между собою: кто отвалит нам камень от двери гроба?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взглянув, видят, что камень отвален; а он был весьма велик.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войдя во гроб, увидели юношу, сидящего на правой стороне, облеченного в белую одежду; и ужаснулись.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же говорит им: не ужасайтесь. Иисуса ищете Назарянина, распятого; Он воскрес, Его нет здесь. Вот место, где Он был положен.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идите, скажите ученикам Его и Петру, что Он предваряет вас в Галилее; там Его увидите, как Он сказал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И, выйдя, побежали от гроба; их объял трепет и ужас, и никому ничего не сказали, потому что боялись.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Воскреснув рано в первый день недели, Иисус явился сперва Марии Магдалине, из которой изгнал семь бесов.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Она пошла и возвестила бывшим с Ним, плачущим и рыдающим;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они, услышав, что Он жив и она видела Его, – не поверили.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После сего явился в ином образе двум из них на дороге, когда они шли в селение.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те, возвратившись, возвестили прочим; но и им не поверили.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Наконец, явился самим одиннадцати, возлежавшим на вечери, и упрекал их за неверие и жестокосердие, что видевшим Его воскресшего не поверили.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им: идите по всему миру и проповедуйте Евангелие всей твари.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Кто будет веровать и креститься, спасен будет; а кто не будет веровать, осужден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Уверовавших же будут сопровождать сии знамения: именем Моим будут изгонять бесов; будут говорить новыми языками;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Будут брать змей; и если что смертоносное выпьют, не повредит им; возложат руки на больных, и они будут здоровы.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так Господь, после беседования с ними, вознесся на небо и воссел одесную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они пошли и проповедовали везде, при Господнем содействии и подкреплении слова последующими знамениями.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