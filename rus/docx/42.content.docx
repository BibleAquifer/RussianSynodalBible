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Как уже многие начали составлять повествования о совершенно известных между нами событиях,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как передали нам то бывшие с самого начала очевидцами и служителями Слова,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 рассудилось и мне, по тщательном исследовании всего сначала, по порядку описать тебе, достопочтенный Феофил,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чтобы ты узнал твердое основание того учения, в котором был наставлен.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 дни Ирода, царя Иудейского, был священник из Авиевой чреды, именем Захария, и жена его из рода Ааронова, имя ей Елисавета.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Оба они были праведны пред Богом, поступая по всем заповедям и уставам Господним беспорочно.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 них не было детей, ибо Елисавета была неплодна, и оба были уже в летах преклонных.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Однажды, когда он в порядке своей чреды служил пред Богом,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 жребию, как обыкновенно было у священников, досталось ему войти в храм Господень для каждения,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все множество народа молилось вне во время каждения,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явился ему Ангел Господень, стоя по правую сторону жертвенника кадильного.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Захария, увидев его, смутился, и страх напал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Ангел же сказал ему: не бойся, Захария, ибо услышана молитва твоя, и жена твоя Елисавета родит тебе сына, и наречешь ему имя: Иоанн;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будет тебе радость и веселие, и многие о рождении его возрадуются,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он будет велик пред Господом; не будет пить вина и сикера, и Духа Святого исполнится еще от чрева матери своей;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многих из сынов Израилевых обратит к Господу Богу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предыдет пред Ним в духе и силе Илии, чтобы возвратить сердца отцов детям, и непокоривым образ мыслей праведников, дабы представить Господу народ приготовленный.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 Захария Ангелу: по чему я узнаю это? ибо я стар, и жена моя в летах преклонных.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Ангел сказал ему в ответ: я Гавриил, предстоящий пред Богом, и послан говорить с тобою и благовестить тебе сие;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вот, ты будешь молчать и не будешь иметь возможности говорить до того дня, как это сбудется, за то, что ты не поверил словам моим, которые сбудутся в свое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Между тем народ ожидал Захарию и дивился, что он медлит в храме.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 же, выйдя, не мог говорить к ним; и они поняли, что он видел видение в храме; и он объяснялся с ними знаками, и оставался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когда окончились дни службы его, возвратился в дом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После сих дней зачала Елисавета, жена его, и таилась пять месяцев и говорила: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так сотворил мне Господь во дни сии, в которые призрел на меня, чтобы снять с меня поношение между людьми.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 шестой же месяц послан был Ангел Гавриил от Бога в город Галилейский, называемый Назарет,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 Деве, обрученной мужу, именем Иосифу, из дома Давидова; имя же Деве: Мария.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Ангел, войдя к ней, сказал: радуйся, Благодатная! Господь с Тобою; благословенна Ты между женами.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Она же, увидев его, смутилась от слов его и размышляла, что бы это было за приветствие.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 Ей Ангел: не бойся, Мария, ибо Ты обрела благодать у Бога;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вот, зачнешь во чреве, и родишь Сына, и наречешь Ему имя: Иисус.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Он будет велик и наречется Сыном Всевышнего, и даст Ему Господь Бог престол Давида, отца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будет царствовать над домом Иакова вовеки, и Царству Его не будет конца.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Мария же сказала Ангелу: как будет это, когда Я мужа не знаю?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Ангел сказал Ей в ответ: Дух Святой найдет на Тебя, и сила Всевышнего осенит Тебя; посему и рождаемое Святое наречется Сыном Божиим.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Вот и Елисавета, родственница Твоя, называемая неплодною, и она зачала сына в старости своей, и ей уже шестой месяц,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ибо у Бога не останется бессильным никакое слово.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Тогда Мария сказала: се, Раба Господня; да будет Мне по слову твоему. И отошел от Нее Ангел.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Встав же Мария во дни сии, с поспешностью пошла в нагорную страну, в город Иудин,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вошла в дом Захарии, и приветствовала Елисавету.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Когда Елисавета услышала приветствие Марии, взыграл младенец во чреве ее; и Елисавета исполнилась Святого Духа,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воскликнула громким голосом, и сказала: благословенна Ты между женами, и благословен плод чрева Твоего!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откуда это мне, что пришла Матерь Господа моего ко мне?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Ибо когда голос приветствия Твоего дошел до слуха моего, взыграл младенец радостно во чреве моем.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блаженна Уверовавшая, потому что совершится сказанное Ей от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сказала Мария: величит душа Моя Господа,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возрадовался дух Мой о Боге, Спасителе Моем,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что призрел Он на смирение Рабы Своей, ибо отныне будут ублажать Меня все роды;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что сотворил Мне величие Сильный, и свято имя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милость Его в роды родов к боящимся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явил силу мышцы Своей; рассеял надменных помышлениями сердца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низложил сильных с престолов, и вознес смиренных;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алчущих исполнил благ, и богатящихся отпустил ни с чем;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воспринял Израиля, отрока Своего, воспомянув милость,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как говорил отцам нашим, к Аврааму и семени его до века.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Пребыла же Мария с нею около трех месяцев, и возвратилась в дом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Елисавете же настало время родить, и она родила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И услышали соседи и родственники ее, что возвеличил Господь милость Свою над нею, и радовались с 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В восьмой день пришли обрезать младенца и хотели назвать его, по имени отца его, Захариею.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На это мать его сказала: нет, а назвать его Иоанном.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И сказали ей: никого нет в родстве твоем, кто назывался бы сим именем.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И спрашивали знаками у отца его, как бы он хотел назвать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Он потребовал дощечку и написал: «Иоанн имя ему». И все удивились.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И тотчас разрешились уста его и язык его, и он стал говорить, благословляя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И был страх на всех, живущих вокруг них; и рассказывали обо всем этом по всей нагорной стране Иудейской.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66</w:t>
      </w:r>
      <w:r>
        <w:rPr>
          <w:lang w:val="ru_RU" w:bidi="ru_RU"/>
        </w:rPr>
        <w:t xml:space="preserve"> Все слышавшие положили это на сердце своем и говорили: что будет младенец сей? И рука Господня была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67</w:t>
      </w:r>
      <w:r>
        <w:rPr>
          <w:lang w:val="ru_RU" w:bidi="ru_RU"/>
        </w:rPr>
        <w:t xml:space="preserve"> И Захария, отец его, исполнился Святого Духа и пророчествовал,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68</w:t>
      </w:r>
      <w:r>
        <w:rPr>
          <w:lang w:val="ru_RU" w:bidi="ru_RU"/>
        </w:rPr>
        <w:t xml:space="preserve"> благословен Господь Бог Израилев, что посетил народ Свой и сотворил избавление 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69</w:t>
      </w:r>
      <w:r>
        <w:rPr>
          <w:lang w:val="ru_RU" w:bidi="ru_RU"/>
        </w:rPr>
        <w:t xml:space="preserve"> и воздвиг рог спасения нам в дому Давида, отрока Своего,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70</w:t>
      </w:r>
      <w:r>
        <w:rPr>
          <w:lang w:val="ru_RU" w:bidi="ru_RU"/>
        </w:rPr>
        <w:t xml:space="preserve"> как возвестил устами бывших от века святых пророков Своих,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71</w:t>
      </w:r>
      <w:r>
        <w:rPr>
          <w:lang w:val="ru_RU" w:bidi="ru_RU"/>
        </w:rPr>
        <w:t xml:space="preserve"> что спасет нас от врагов наших и от руки всех ненавидящих нас;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72</w:t>
      </w:r>
      <w:r>
        <w:rPr>
          <w:lang w:val="ru_RU" w:bidi="ru_RU"/>
        </w:rPr>
        <w:t xml:space="preserve"> сотворит милость с отцами нашими и помянет святой завет Свой,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73</w:t>
      </w:r>
      <w:r>
        <w:rPr>
          <w:lang w:val="ru_RU" w:bidi="ru_RU"/>
        </w:rPr>
        <w:t xml:space="preserve"> клятву, которою клялся Он Аврааму, отцу нашему, дать нам,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74</w:t>
      </w:r>
      <w:r>
        <w:rPr>
          <w:lang w:val="ru_RU" w:bidi="ru_RU"/>
        </w:rPr>
        <w:t xml:space="preserve"> небоязненно, по избавлении от руки врагов наших,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75</w:t>
      </w:r>
      <w:r>
        <w:rPr>
          <w:lang w:val="ru_RU" w:bidi="ru_RU"/>
        </w:rPr>
        <w:t xml:space="preserve"> служить Ему в святости и правде пред Ним, во все дни жизни нашей.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76</w:t>
      </w:r>
      <w:r>
        <w:rPr>
          <w:lang w:val="ru_RU" w:bidi="ru_RU"/>
        </w:rPr>
        <w:t xml:space="preserve"> И ты, младенец, наречешься пророком Всевышнего, ибо предыдешь пред лицом Господа приготовить пути 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77</w:t>
      </w:r>
      <w:r>
        <w:rPr>
          <w:lang w:val="ru_RU" w:bidi="ru_RU"/>
        </w:rPr>
        <w:t xml:space="preserve"> дать уразуметь народу Его спасение в прощении грехов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78</w:t>
      </w:r>
      <w:r>
        <w:rPr>
          <w:lang w:val="ru_RU" w:bidi="ru_RU"/>
        </w:rPr>
        <w:t xml:space="preserve"> по благоутробному милосердию Бога нашего, которым посетил нас Восток свыше,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79</w:t>
      </w:r>
      <w:r>
        <w:rPr>
          <w:lang w:val="ru_RU" w:bidi="ru_RU"/>
        </w:rPr>
        <w:t xml:space="preserve"> просветить сидящих во тьме и тени смертной, направить ноги наши на путь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80</w:t>
      </w:r>
      <w:r>
        <w:rPr>
          <w:lang w:val="ru_RU" w:bidi="ru_RU"/>
        </w:rPr>
        <w:t xml:space="preserve"> Младенец же возрастал и укреплялся духом, и был в пустынях до дня явления своего Израилю.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те дни вышло от кесаря Августа повеление сделать перепись по всей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Эта перепись была первая в правление Квириния Сириею.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пошли все записываться, каждый в свой город.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Пошел также и Иосиф из Галилеи, из города Назарета, в Иудею, в город Давидов, называемый Вифлеем, потому что он был из дома и рода Давидова,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записаться с Мариею, обрученною ему женою, которая была беременна.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Когда же они были там, наступило время родить 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родила Сына Своего Первенца, и спеленала Его, и положила Его в ясли, потому что не было им места в гостинице.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той стране были на поле пастухи, которые содержали ночную стражу у стада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Вдруг предстал им Ангел Господень, и слава Господня осияла их; и убоялись страхом великим.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им Ангел: не бойтесь; я возвещаю вам великую радость, которая будет всем людям: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ныне родился вам в городе Давидовом Спаситель, Который есть Христос Господь;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вот вам знак: вы найдете Младенца в пеленах, лежащего в яслях.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внезапно явилось с Ангелом многочисленное воинство небесное, славящее Бога и взывающее: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слава в вышних Богу, и на земле мир, в человеках благоволение!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Ангелы отошли от них на небо, пастухи сказали друг другу: пойдем в Вифлеем и посмотрим, что там случилось, о чем возвестил нам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И, поспешив, пришли и нашли Марию и Иосифа, и Младенца, лежащего в яслях.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Увидев же, рассказали о том, что было возвещено им о Младенце Сем.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все слышавшие дивились тому, что рассказывали им пастухи.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А Мария сохраняла все слова сии, слагая в сердце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возвратились пастухи, славя и хваля Бога за все то, что слышали и видели, как им сказано было.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По прошествии восьми дней, когда надлежало обрезать Младенца, дали Ему имя Иисус, нареченное Ангелом прежде зачатия Его во чреве.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когда исполнились дни очищения их по закону Моисееву, принесли Его в Иерусалим, чтобы представить пред Господа,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как предписано в законе Господнем, чтобы всякий младенец мужеского пола, разверзающий ложесна, был посвящен Господу,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чтобы принести в жертву, по реченному в законе Господнем, две горлицы или двух птенцов голубиных.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Тогда был в Иерусалиме человек, именем Симеон. Он был муж праведный и благочестивый, чающий утешения Израилева; и Дух Святой был на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Ему было предсказано Духом Святым, что он не увидит смерти, доколе не увидит Христа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пришел он по вдохновению в храм. И, когда родители принесли Младенца Иисуса, чтобы совершить над Ним законный обряд,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 взял Его на руки, благословил Бога и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ныне отпускаешь раба Твоего, Владыко, по слову Твоему, с миром,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ибо видели очи мои спасение Твое,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которое Ты уготовал пред лицом всех народов,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свет к просвещению язычников и славу народа Твоего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Иосиф же и Матерь Его дивились сказанному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благословил их Симеон, и сказал Марии, Матери Его: се, лежит Сей на падение и на восстание многих в Израиле и в предмет пререканий,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Тебе Самой оружие пройдет душу, – да откроются помышления многих сердец.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Тут была также Анна пророчица, дочь Фануилова, от колена Асирова, достигшая глубокой старости, прожив с мужем от девства своего семь лет,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вдова лет восьмидесяти четырех, которая не отходила от храма, постом и молитвою служа Богу день и ночь.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она в то время, подойдя, славила Господа и говорила о Нем всем, ожидавшим избавления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когда они совершили все по закону Господню, возвратились в Галилею, в город свой Назарет.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Младенец же возрастал и укреплялся духом, исполняясь премудрости, и благодать Божия была на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Каждый год родители Его ходили в Иерусалим на праздник Пасхи.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когда Он был двенадцати лет, пришли они также по обычаю в Иерусалим на праздник.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Когда же, по окончании дней праздника, возвращались, остался Отрок Иисус в Иерусалиме; и не заметили того Иосиф и Матерь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но думали, что Он идет с другими. Пройдя же дневной путь, стали искать Его между родственниками и знакомыми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и, не найдя Его, возвратились в Иерусалим, ища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Через три дня нашли Его в храме, сидящего посреди учителей, слушающего их и спрашивающего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все слушавшие Его дивились разуму и ответам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И, увидев Его, удивились; и Матерь Его сказала Ему: Чадо! что Ты сделал с нами? Вот, отец Твой и Я с великою скорбью искали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Он сказал им: зачем было вам искать Меня? или вы не знали, что Мне должно быть в том, что принадлежит Отцу Моему?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Но они не поняли сказанных Им слов.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 Он пошел с ними и пришел в Назарет; и был в повиновении у них. И Матерь Его сохраняла все слова сии в сердце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Иисус же преуспевал в премудрости и возрасте и в любви у Бога и человеков.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пятнадцатый же год правления Тиверия кесаря, когда Понтий Пилат начальствовал в Иудее, Ирод был четвертовластником в Галилее, Филипп, брат его, четвертовластником в Итурее и Трахонитской области, а Лисаний четвертовластником в Авилинее,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при первосвященниках Анне и Каиафе, был глагол Божий к Иоанну, сыну Захарии,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он проходил по всей окрестной стране Иорданской, проповедуя крещение покаяния для прощения грехов,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как написано в книге слов пророка Исаии, который говорит: «Глас вопиющего в пустыне: приготовьте путь Господу, прямыми сделайте стези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всякий дол да наполнится, и всякая гора и холм да понизятся, кривизны выпрямятся и неровные пути сделаются гладкими;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узрит всякая плоть спасение Божие».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Иоанн приходившему креститься от него народу говорил: порождения ехиднины! кто внушил вам бежать от будущего гнева?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Сотворите же достойные плоды покаяния и не думайте говорить в себе: «отец у нас Авраам», ибо говорю вам, что Бог может из камней сих воздвигнуть детей Аврааму.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Уже и секира при корне дерев лежит: всякое дерево, не приносящее доброго плода, срубают и бросают в огонь.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спрашивал его народ: что же нам делать?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 сказал им в ответ: у кого две одежды, тот дай неимущему, и у кого есть пища, делай то 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Пришли и мытари креститься, и сказали ему: учитель! что нам делать?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 отвечал им: ничего не требуйте более определенного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Спрашивали его также и воины: а нам что делать? И сказал им: никого не обижайте, не клевещите, и довольствуйтесь своим жалованьем.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же народ был в ожидании, и все помышляли в сердцах своих об Иоанне, не Христос ли он,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Иоанн всем отвечал: я крещу вас водою, но идет Сильнейший меня, у Которого я недостоин развязать ремень обуви; Он будет крестить вас Духом Святым и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Лопата Его в руке Его, и Он очистит гумно Свое и соберет пшеницу в житницу Свою, а солому сожжет огнем неугасимым.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Многое и другое благовествовал он народу, поучая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Ирод же четвертовластник, обличаемый от него за Иродиаду, жену брата своего, и за все, что сделал Ирод худого,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прибавил ко всему прочему и то, что заключил Иоанна в темницу.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Когда же крестился весь народ, и Иисус, крестившись, молился: отверзлось небо,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Дух Святой нисшел на Него в телесном виде, как голубь, и был глас с небес, глаголющий: Ты Сын Мой Возлюбленный; в Тебе Мое благоволение!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Иисус, начиная Свое служение, был лет тридцати, и был, как думали, Сын Иосифов, Илиев,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Матфатов, Левиин, Мелхиев, Ианнаев, Иосифов,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Маттафиев, Амосов, Наумов, Еслимов, Наггеев,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Маафов, Маттафиев, Семеиев, Иосифов, Иудин,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Иоаннанов, Рисаев, Зоровавелев, Салафиилев, Нириев,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Мелхиев, Аддиев, Косамов, Елмодамов, Иров,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Иосиев, Елиезеров, Иоримов, Матфатов, Левиин,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Симеонов, Иудин, Иосифов, Ионанов, Елиакимов,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Мелеаев, Маинанов, Маттафаев, Нафанов, Давидов,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Иессеев, Овидов, Воозов, Салмонов, Наассонов,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Аминадавов, Арамов, Есромов, Фаресов, Иудин,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Иаковлев, Исааков, Авраамов, Фаррин, Нахоров,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Серухов, Рагавов, Фалеков, Еверов, Салин,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Каинанов, Арфаксадов, Симов, Ноев, Ламехов,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Мафусалов, Енохов, Иаредов, Малелеилов, Каинанов,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Еносов, Сифов, Адамов,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Иисус, исполненный Духа Святого, возвратился от Иордана и поведен был Духом в пустыню.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Там сорок дней Он был искушаем от диавола и ничего не ел в эти дни, а по прошествии их напоследок взалкал.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Ему диавол: если Ты Сын Божий, то вели этому камню сделаться хлебом.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Иисус сказал ему в ответ: написано, что не хлебом одним будет жить человек, но всяким словом Божиим.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И, возведя Его на высокую гору, диавол показал Ему все царства вселенной во мгновение времени,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Ему диавол: Тебе дам власть над всеми сими царствами и славу их, ибо она предана мне, и я, кому хочу, даю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итак, если Ты поклонишься мне, то все будет Твое.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Иисус сказал ему в ответ: отойди от Меня, сатана; написано: «Господу Богу твоему поклоняйся, и Ему одному служи».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повел Его в Иерусалим, и поставил Его на крыле храма, и сказал Ему: если Ты Сын Божий, бросься отсюда вниз,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написано: «Ангелам Своим заповедает о Тебе сохранить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на руках понесут Тебя, да не преткнешься о камень ногою Твоею».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Иисус сказал ему в ответ: сказано: «не искушай Господа Бога твоего».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И, окончив все искушение, диавол отошел от Него до времени.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возвратился Иисус в силе Духа в Галилею; и разнеслась молва о Нем по всей окрестной стране.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 учил в синагогах их, и от всех был прославляем.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пришел в Назарет, где был воспитан, и вошел, по обыкновению Своему, в день субботний в синагогу, и встал читать.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Ему подали книгу пророка Исаии; и Он, раскрыв книгу, нашел место, где было написано: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«Дух Господень на Мне; ибо Он помазал Меня благовествовать нищим, и послал Меня исцелять сокрушенных сердцем, проповедовать пленным освобождение, слепым прозрение, отпустить измученных на свободу,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проповедовать лето Господне благоприятное».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И, закрыв книгу и отдав служителю, сел; и глаза всех в синагоге были устремлены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Он начал говорить им: ныне исполнилось писание сие, слышанное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все засвидетельствовали Ему это, и дивились словам благодати, исходившим из уст Его, и говорили: не Иосифов ли это сын?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сказал им: конечно, вы скажете Мне присловие: «врач! исцели Самого Себя; сделай и здесь, в Твоем отечестве, то, что, мы слышали, было в Капернауме».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сказал: истинно говорю вам: никакой пророк не принимается в своем отечестве.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Поистине говорю вам: много вдов было в Израиле во дни Илии, когда заключено было небо три года и шесть месяцев, так что сделался большой голод по всей земле,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ни к одной из них не был послан Илия, а только ко вдове в Сарепту Сидонскую;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много также было прокаженных в Израиле при пророке Елисее, и ни один из них не очистился, кроме Неемана Сириянина.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Услышав это, все в синагоге исполнились ярости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и, встав, выгнали Его вон из города, и повели на вершину горы, на которой город их был построен, чтобы свергнуть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но Он, пройдя посреди них, удалился.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пришел в Капернаум, город Галилейский, и учил их в дни субботние.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дивились учению Его, ибо слово Его было со властью.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Был в синагоге человек, имевший нечистого духа бесовского, и он закричал громким голосом: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оставь; что Тебе до нас, Иисус Назарянин? Ты пришел погубить нас; знаю Тебя, кто Ты, Святой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Иисус запретил ему, сказав: замолчи и выйди из него. И бес, повергнув его посреди синагоги, вышел из него, нимало не повредив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напал на всех ужас, и рассуждали между собою: что это значит, что Он со властью и силою повелевает нечистым духам, и они выходят?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разнесся слух о Нем по всем окрестным местам.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Выйдя из синагоги, Он вошел в дом Симона; теща же Симонова была одержима сильною горячкою; и просили Его о 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Подойдя к ней, Он запретил горячке; и оставила ее. Она тотчас встала и служила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При захождении же солнца все, имевшие больных различными болезнями, приводили их к Нему, и Он, возлагая на каждого из них руки, исцелял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Выходили также и бесы из многих с криком и говорили: Ты Христос, Сын Божий. А Он запрещал им сказывать, что они знают, что Он Христос.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Когда же настал день, Он, выйдя из дома, пошел в пустынное место, и народ искал Его и, придя к Нему, удерживал Его, чтобы не уходил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Но Он сказал им: и другим городам благовествовать Я должен Царствие Божие, ибо на то Я послан.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проповедовал в синагогах Галилейских.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Однажды, когда народ теснился к Нему, чтобы слышать слово Божие, а Он стоял у озера Геннисаретского,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увидел Он две лодки, стоящие на озере; а рыболовы, выйдя из них, вымывали сети.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Войдя в одну лодку, которая была Симонова, Он просил его отплыть несколько от берега и, сев, учил народ из лодки.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же перестал учить, сказал Симону: отплыви на глубину, и закиньте сети свои для лова.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Симон сказал Ему в ответ: Наставник! мы трудились всю ночь и ничего не поймали, но по слову Твоему закину сеть.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Сделав это, они поймали великое множество рыбы, и даже сеть у них прорывалась.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дали знак товарищам, находившимся на другой лодке, чтобы пришли помочь им; и пришли, и наполнили обе лодки, так что они начинали тонуть.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Увидев это, Симон Петр припал к коленям Иисуса и сказал: выйди от меня, Господи! потому что я человек грешный.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ужас объял его и всех, бывших с ним, от этого лова рыб, ими пойманных;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также и Иакова и Иоанна, сыновей Зеведеевых, бывших товарищами Симону. И сказал Симону Иисус: не бойся; отныне будешь ловить человеков.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И, вытащив обе лодки на берег, оставили все и последовали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Иисус был в одном городе, пришел человек весь в проказе и, увидев Иисуса, пал ниц, умоляя Его и говоря: Господи! если хочешь, можешь меня очистить.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 простер руку, прикоснулся к нему и сказал: хочу, очистись. И тотчас проказа сошла с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Он повелел ему никому не сказывать, а пойти показаться священнику и принести жертву за очищение свое, как повелел Моисей, во свидетельство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тем более распространялась молва о Нем, и великое множество народа стекалось к Нему слушать и врачеваться у Него от болезней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Он уходил в пустынные места и молился.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 один день, когда Он учил, и сидели тут фарисеи и законоучители, пришедшие из всех мест Галилеи и Иудеи и из Иерусалима, и сила Господня являлась в исцелении больных,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вот, принесли некоторые на постели человека, который был расслаблен, и старались внести его в дом и положить перед Иисусом;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и, не найдя, где пронести его за многолюдством, влезли на верх дома и сквозь кровлю спустили его с постелью на средину пред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Он, видя веру их, сказал человеку тому: прощаются тебе грехи твои.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Книжники и фарисеи начали рассуждать, говоря: кто это, который богохульствует? кто может прощать грехи, кроме одного Бога?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Иисус, уразумев помышления их, сказал им в ответ: что вы помышляете в сердцах ваших?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Что легче сказать: «прощаются тебе грехи твои», или сказать: «встань и ходи»?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Но чтобы вы знали, что Сын Человеческий имеет власть на земле прощать грехи, – сказал Он расслабленному: тебе говорю: встань, возьми постель твою и иди в дом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он тотчас встал перед ними, взял на чем лежал и пошел в дом свой, славя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ужас объял всех, и славили Бога и, быв исполнены страха, говорили: чудные дела видели мы ныне.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После сего Иисус вышел и увидел мытаря, именем Левия, сидящего у сбора пошлин, и говорит ему: следуй за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он, оставив все, встал и последовал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сделал для Него Левий в доме своем большое угощение; и там было множество мытарей и других, которые возлежали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Книжники же и фарисеи роптали и говорили ученикам Его: зачем вы едите и пьете с мытарями и грешниками?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Иисус же сказал им в ответ: не здоровые имеют нужду во враче, но больные;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Я пришел призвать не праведников, а грешников к покаянию.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Они же сказали Ему: почему ученики Иоанновы постятся часто и молитвы творят, также и фарисейские, а Твои едят и пьют?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Он сказал им: можете ли заставить сынов чертога брачного поститься, когда с ними жених?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Но придут дни, когда отнимется у них жених, и тогда будут поститься в те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При сем сказал им притчу: никто не приставляет заплаты к ветхой одежде, отодрав от новой одежды; а иначе и новую раздерет, и к старой не подойдет заплата от новой.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никто не вливает молодого вина в мехи ветхие; а иначе молодое вино прорвет мехи, и само вытечет, и мехи пропадут;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но молодое вино должно вливать в мехи новые; тогда сбережется и то и другое.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никто, пив старое вино, не захочет тотчас молодого, ибо говорит: «старое лучше».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субботу, первую по втором дне Пасхи, случилось Ему проходить засеянными полями, и ученики Его срывали колосья и ели, растирая руками.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Некоторые же из фарисеев сказали им: зачем вы делаете то, чего не должно делать в субботы?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Иисус сказал им в ответ: разве вы не читали, что сделал Давид, когда взалкал сам и бывшие с ним?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Как он вошел в дом Божий, взял хлебы предложения, которых не должно было есть никому, кроме одних священников, и ел, и дал бывшим с ним?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им: Сын Человеческий есть господин и субботы.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Случилось же и в другую субботу войти Ему в синагогу и учить. Там был человек, у которого правая рука была сухая.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Книжники же и фарисеи наблюдали за Ним, не исцелит ли в субботу, чтобы найти обвинение против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Он, зная помышления их, сказал человеку, имеющему сухую руку: встань и выступи на средину. И он встал и выступил.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Тогда сказал им Иисус: спрошу Я вас: что должно делать в субботу? добро, или зло? спасти душу, или погубить? Они молчали.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И, посмотрев на всех их, сказал тому человеку: протяни руку твою. Он так и сделал; и стала рука его здорова, как другая.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Они же пришли в бешенство и говорили между собою, что бы им сделать с Иисусом.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те дни взошел Он на гору помолиться и пробыл всю ночь в молитве к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же настал день, призвал учеников Своих и избрал из них двенадцать, которых и наименовал Апостолами: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Симона, которого и назвал Петром, и Андрея, брата его, Иакова и Иоанна, Филиппа и Варфоломея,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Матфея и Фому, Иакова Алфеева и Симона, прозываемого Зилотом,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Иуду Иаковлева и Иуду Искариота, который потом сделался предателем.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И, сойдя с ними, стал Он на ровном месте, и множество учеников Его, и много народа из всей Иудеи и Иерусалима и приморских мест Тирских и Сидонских,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которые пришли послушать Его и исцелиться от болезней своих, также и страждущие от нечистых духов; и исцелялись.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весь народ искал прикасаться к Нему, потому что от Него исходила сила и исцеляла всех.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Он, возведя очи Свои на учеников Своих, говорил: блаженны нищие духом, ибо ваше есть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Блаженны алчущие ныне, ибо насытитесь. Блаженны плачущие ныне, ибо воссмеетесь.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Блаженны вы, когда возненавидят вас люди и когда отлучат вас, и будут поносить, и пронесут имя ваше, как бесчестное, за Сына Человеческого.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Возрадуйтесь в тот день и возвеселитесь, ибо велика вам награда на небесах. Так поступали с пророками отцы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Напротив, горе вам, богатые! ибо вы уже получили свое утешение.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Горе вам, пресыщенные ныне! ибо взалчете. Горе вам, смеющиеся ныне! ибо восплачете и возрыдаете.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Горе вам, когда все люди будут говорить о вас хорошо! ибо так поступали с лжепророками отцы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вам, слушающим, говорю: любите врагов ваших, благотворите ненавидящим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благословляйте проклинающих вас и молитесь за обижающих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Ударившему тебя по щеке подставь и другую, и отнимающему у тебя верхнюю одежду не препятствуй взять и рубашку.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Всякому, просящему у тебя, давай, и от взявшего твое не требуй назад.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как хотите, чтобы с вами поступали люди, так и вы поступайте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если любите любящих вас, какая вам за то благодарность? ибо и грешники любящих их любят.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если делаете добро тем, которые вам делают добро, какая вам за то благодарность? ибо и грешники то же делают.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если взаймы даете тем, от которых надеетесь получить обратно, какая вам за то благодарность? ибо и грешники дают взаймы грешникам, чтобы получить обратно столько 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Но вы любите врагов ваших, и благотворите, и взаймы давайте, не ожидая ничего; и будет вам награда великая, и будете сынами Всевышнего; ибо Он благ и к неблагодарным и злым.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Итак, будьте милосерды, как и Отец ваш милосерд.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Не судите, и не будете судимы; не осуждайте, и не будете осуждены; прощайте, и прощены будете;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давайте, и дастся вам: мерою доброю, утрясенною, нагнетенною и переполненною отсыплют вам в лоно ваше; ибо, какою мерою мерите, такою же отмерится и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Сказал также им притчу: может ли слепой водить слепого? не оба ли упадут в яму?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Ученик не бывает выше своего учителя; но, и усовершенствовавшись, будет всякий, как учитель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Что ты смотришь на сучок в глазе брата твоего, а бревна в твоем глазе не чувствуешь?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Или, как можешь сказать брату твоему: «брат! дай, я выну сучок из глаза твоего», когда сам не видишь бревна в твоем глазе? Лицемер! вынь прежде бревно из твоего глаза, и тогда увидишь, как вынуть сучок из глаза брата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Нет доброго дерева, которое приносило бы худой плод; и нет худого дерева, которое приносило бы плод добрый,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ибо всякое дерево познается по плоду своему, потому что не собирают смокв с терновника и не снимают винограда с кустарника.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Добрый человек из доброго сокровища сердца своего выносит доброе, а злой человек из злого сокровища сердца своего выносит злое, ибо от избытка сердца говорят уста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Что вы зовете Меня: «Господи! Господи!» – и не делаете того, что Я говорю?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Всякий, приходящий ко Мне и слушающий слова Мои и исполняющий их, скажу вам, кому подобен.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Он подобен человеку, строящему дом, который копал, углубился, и положил основание на камне; почему, когда случилось наводнение и вода наперла на этот дом, то не могла поколебать его, потому что он основан был на камне.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А слушающий и неисполняющий подобен человеку, построившему дом на земле без основания, который, когда наперла на него вода, тотчас обрушился; и разрушение дома сего было великое.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Он окончил все слова Свои к слушавшему народу, то вошел в Капернаум.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 одного сотника слуга, которым он дорожил, был болен при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Услышав об Иисусе, он послал к Нему Иудейских старейшин просить Его, чтобы пришел исцелить слугу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они, придя к Иисусу, просили Его убедительно, говоря: он достоин, чтобы Ты сделал для него это,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он любит народ наш и построил нам синагогу.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Иисус пошел с ними. И когда Он недалеко уже был от дома, сотник прислал к Нему друзей сказать Ему: не трудись, Господи! ибо я недостоин, чтобы Ты вошел под кров мой;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потому и себя самого не почел я достойным прийти к Тебе; но скажи слово, и выздоровеет слуга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я и подвластный человек, но, имея у себя в подчинении воинов, говорю одному: «пойди», и идет; и другому: «приди», и приходит; и слуге моему: «сделай то», и делает.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Услышав сие, Иисус удивился ему и, обратившись, сказал идущему за Ним народу: сказываю вам, что и в Израиле не нашел Я такой веры.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Посланные, возвратившись в дом, нашли больного слугу выздоровевшим.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После сего Иисус пошел в город, называемый Наин; и с Ним шли многие из учеников Его и множество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же Он приблизился к городским воротам, тут выносили умершего, единственного сына у матери, а она была вдова; и много народа шло с нею из города.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Увидев ее, Господь сжалился над нею и сказал ей: не плачь.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И, подойдя, прикоснулся к одру; несшие остановились, и Он сказал: юноша! тебе говорю, встань!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Мертвый, поднявшись, сел и стал говорить; и отдал его Иисус матери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всех объял страх, и славили Бога, говоря: великий пророк восстал между нами, и Бог посетил народ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Такое мнение о Нем распространилось по всей Иудее и по всей окрестности.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возвестили Иоанну ученики его о всем 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Иоанн, призвав двоих из учеников своих, послал к Иисусу спросить: Ты ли Тот, Который должен прийти, или ожидать нам другого?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Они, придя к Иисусу, сказали: Иоанн Креститель послал нас к Тебе спросить: Ты ли Тот, Которому должно прийти, или другого ожидать нам?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в это время Он многих исцелил от болезней и недугов и от злых духов, и многим слепым даровал зрение.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им Иисус в ответ: пойдите, скажите Иоанну, что вы видели и слышали: слепые прозревают, хромые ходят, прокаженные очищаются, глухие слышат, мертвые воскресают, нищие благовествуют;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блажен, кто не соблазнится о Мне!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 отшествии же посланных Иоанном, начал говорить к народу об Иоанне: что смотреть ходили вы в пустыню? трость ли, ветром колеблемую?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Что же смотреть ходили вы? человека ли, одетого в мягкие одежды? Но одевающиеся пышно и роскошно живущие находятся при дворах царских.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Что же смотреть ходили вы? пророка ли? Да, говорю вам, и больше пророка.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Сей есть, о котором написано: «вот, Я посылаю Ангела Моего пред лицом Твоим, который приготовит путь Твой пред Тобою».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говорю вам: из рожденных женами нет ни одного пророка больше Иоанна Крестителя; но меньший в Царствии Божием больше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весь народ, слушавший Его, и мытари воздали славу Богу, крестившись крещением Иоанновым;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 фарисеи и законники отвергли волю Божию о себе, не крестившись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Тогда Господь сказал: с кем сравню людей рода сего? и кому они подобны?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Они подобны детям, которые сидят на улице, кличут друг друга и говорят: «мы играли вам на свирели, и вы не плясали; мы пели вам плачевные песни, и вы не плакали».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Ибо пришел Иоанн Креститель: ни хлеба не ест, ни вина не пьет; и говорите: «в нем бес».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Пришел Сын Человеческий: ест и пьет; и говорите: «вот человек, который любит есть и пить вино, друг мытарям и грешникам».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оправдана премудрость всеми чадами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Некто из фарисеев просил Его вкусить с ним пищи; и Он, войдя в дом фарисея, возлег.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вот, женщина того города, которая была грешница, узнав, что Он возлежит в доме фарисея, принесла алавастровый сосуд с миром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и, став позади у ног Его и плача, начала обливать ноги Его слезами и отирать волосами головы своей, и целовала ноги Его, и мазала миром.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Видя это, фарисей, пригласивший Его, сказал сам в себе: если бы Он был пророк, то знал бы, кто и какая женщина прикасается к Нему, ибо она грешница.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Обратившись к нему, Иисус сказал: Симон! Я имею нечто сказать тебе. Он говорит: скажи, Учитель.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Иисус сказал: у одного заимодавца было два должника: один должен был пятьсот динариев, а другой пятьдесят,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но как они не имели чем заплатить, он простил обоим. Скажи же, который из них более возлюбит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Симон отвечал: думаю, тот, которому более простил. Он сказал ему: правильно ты рассудил.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И, обратившись к женщине, сказал Симону: видишь ли ты эту женщину? Я пришел в дом твой, и ты воды Мне на ноги не дал, а она слезами облила Мне ноги и волосами головы своей отерла;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ты целования Мне не дал, а она, с тех пор как Я пришел, не перестает целовать у Меня ноги;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ты головы Мне маслом не помазал, а она миром помазала Мне ноги.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А потому сказываю тебе: прощаются грехи ее многие за то, что она возлюбила много, а кому мало прощается, тот мало любит.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Ей же сказал: прощаются тебе грехи.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возлежавшие с Ним начали говорить про себя: кто это, что и грехи прощает?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Он же сказал женщине: вера твоя спасла тебя, иди с миром.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Он проходил по городам и селениям, проповедуя и благовествуя Царствие Божие, и с Ним Двенадцать,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некоторые женщины, которых Он исцелил от злых духов и болезней: Мария, называемая Магдалиною, из которой вышли семь бесов,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Иоанна, жена Хузы, домоправителя Иродова, и Сусанна, и многие другие, которые служили Ему имением своим.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же собралось множество народа, и из всех городов жители сходились к Нему, Он начал говорить притчею: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вышел сеятель сеять семя свое, и когда он сеял, иное упало при дороге и было потоптано, и птицы небесные поклевали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иное упало на камень и, взойдя, засохло, потому что не имело влаги;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иное упало между тернием, и выросло терние и заглушило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иное упало на добрую землю и, взойдя, принесло плод сторичный. Сказав сие, возгласил: кто имеет уши слышать, да слышит!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Ученики же Его спросили у Него: что бы значила притча сия?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 сказал: вам дано знать тайны Царствия Божия, а прочим в притчах, так что Они видя не видят и слыша не разумеют.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Вот что значит притча сия: семя есть слово Божие;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упавшее при пути, это суть слушающие, к которым потом приходит диавол и уносит слово из сердца их, чтобы они не уверовали и не спаслись;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упавшее на камень, это те, которые, когда услышат слово, с радостью принимают, но которые не имеют корня, и временем веруют, а во время искушения отпадают;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упавшее в терние, это те, которые слушают слово, но, отходя, заботами, богатством и наслаждениями житейскими подавляются и не приносят плода;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упавшее на добрую землю, это те, которые, услышав слово, хранят его в добром и чистом сердце и приносят плод в терпении. Сказав это, Он возгласил: кто имеет уши слышать, да слышит!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Никто, зажегши свечу, не покрывает ее сосудом, или не ставит под кровать, а ставит на подсвечник, чтобы входящие видели свет.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нет ничего тайного, что не сделалось бы явным, ни сокровенного, что не сделалось бы известным и не обнаружилось 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Итак, наблюдайте, как вы слушаете: ибо, кто имеет, тому дано будет, а кто не имеет, у того отнимется и то, что он думает иметь.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пришли к Нему Матерь и братья Его, и не могли подойти к Нему по причине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дали знать Ему: Матерь и братья Твои стоят вне, желая видеть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 сказал им в ответ: матерь Моя и братья Мои суть слушающие слово Божие и исполняющие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 один день Он вошел с учениками Своими в лодку и сказал им: переправимся на ту сторону озера. И отправились.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Во время плавания их Он заснул. На озере поднялся бурный ветер, и заливало их волнами, и они были в опасности.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И, подойдя, разбудили Его и сказали: Наставник! Наставник! погибаем. Но Он, встав, запретил ветру и волнению воды; и перестали, и сделалась тишина.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Тогда Он сказал им: где вера ваша? Они же в страхе и удивлении говорили друг другу: кто же это, что и ветрам повелевает и воде, и повинуются 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приплыли в страну Гадаринскую, лежащую против Галилеи.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Когда же вышел Он на берег, встретил Его один человек из города, одержимый бесами с давнего времени, и в одежду не одевавшийся, и живший не в доме, а в гробах.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Он, увидев Иисуса, вскричал, пал пред Ним и громким голосом сказал: что Тебе до меня, Иисус, Сын Бога Всевышнего? умоляю Тебя, не мучь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Ибо Иисус повелел нечистому духу выйти из сего человека, потому что он долгое время мучил его, так что его связывали цепями и узами, сберегая его; но он разрывал узы и был гоним бесом в пустыни.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Иисус спросил его: как тебе имя? Он сказал: «легион», – потому что много бесов вошло 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они просили Иисуса, чтобы не повелел им идти в бездну.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Тут же на горе паслось большое стадо свиней; и бесы просили Его, чтобы позволил им войти в них. Он позволил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Бесы, выйдя из человека, вошли в свиней, и бросилось стадо с крутизны в озеро и потонуло.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Пастухи, видя происшедшее, побежали и рассказали в городе и в селениях.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вышли видеть происшедшее; и, придя к Иисусу, нашли человека, из которого вышли бесы, сидящего у ног Иисуса, одетого и в здравом уме; и ужаснулись.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Видевшие же рассказали им, как исцелился бесновавшийся.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просил Его весь народ Гадаринской окрестности удалиться от них, потому что они объяты были великим страхом. Он вошел в лодку и возвратился.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Человек же, из которого вышли бесы, просил Его, чтобы быть с Ним. Но Иисус отпустил его, сказав: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возвратись в дом твой и расскажи, что сотворил тебе Бог. Он пошел и проповедовал по всему городу, что сотворил ему Иисус.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Когда же возвратился Иисус, народ принял Его, потому что все ожидали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вот, пришел человек, именем Иаир, который был начальником синагоги; и, пав к ногам Иисуса, просил Его войти к нему в дом,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потому что у него была одна дочь, лет двенадцати, и та была при смерти. Когда же Он шел, народ теснил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женщина, страдавшая кровотечением двенадцать лет, которая, издержав на врачей все имение, ни одним не могла быть вылечена,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подойдя сзади, коснулась края одежды Его; и тотчас течение крови у ней остановилось.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сказал Иисус: кто прикоснулся ко Мне? Когда же все отрицались, Петр сказал и бывшие с Ним: Наставник! народ окружает Тебя и теснит, – и Ты говоришь: «кто прикоснулся ко Мне?»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Но Иисус сказал: прикоснулся ко Мне некто, ибо Я чувствовал силу, исшедшую из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Женщина, видя, что она не утаилась, с трепетом подошла и, пав пред Ним, объявила Ему перед всем народом, по какой причине прикоснулась к Нему и как тотчас исцелилась.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Он сказал ей: дерзай, дщерь! вера твоя спасла тебя; иди с миром.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Когда Он еще говорил это, приходит некто из дома начальника синагоги и говорит ему: дочь твоя умерла; не утруждай Учителя.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Но Иисус, услышав это, сказал ему: не бойся, только веруй, и спасена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Придя же в дом, не позволил войти никому, кроме Петра, Иоанна и Иакова, и отца девицы, и матери.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Все плакали и рыдали о ней. Но Он сказал: не плачьте; она не умерла, но спит.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 смеялись над Ним, зная, что она умерла.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Он же, выслав всех вон и взяв ее за руку, возгласил: девица! встань.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И возвратился дух ее; она тотчас встала, и Он велел дать ей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И удивились родители ее. Он же повелел им не сказывать никому о происшедшем.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Созвав же Двенадцать, дал им силу и власть над всеми бесами и врачевать от болезней,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послал их проповедовать Царствие Божие и исцелять больных.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им: ничего не берите на дорогу: ни посоха, ни сумы, ни хлеба, ни серебра, и не имейте по две одежды;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 какой дом войдете, там оставайтесь и оттуда отправляйтесь в путь.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если где не примут вас, то, выходя из того города, отрясите и прах от ног ваших во свидетельство на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Они пошли и проходили по селениям, благовествуя и исцеляя повсюду.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Услышал Ирод четвертовластник о всем, что делал Иисус, и недоумевал: ибо одни говорили, что это Иоанн восстал из мертвых;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другие, что Илия явился, а иные, что один из древних пророков воскрес.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Ирод: Иоанна я обезглавил; кто же Этот, о Котором я слышу такое? И искал увидеть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Апостолы, возвратившись, рассказали Ему, что они сделали; и Он, взяв их с Собою, удалился особо в пустое место, близ города, называемого Вифсаидою.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народ, узнав, пошел за Ним; и Он, приняв их, беседовал с ними о Царствии Божием и требовавших исцеления исцелял.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День же начал склоняться к вечеру. И, приступив к Нему, Двенадцать говорили Ему: отпусти народ, чтобы они пошли в окрестные селения и деревни ночевать и достали пищи; потому что мы здесь в пустом 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Он сказал им: вы дайте им есть. Они сказали: у нас нет более пяти хлебов и двух рыб; разве нам пойти купить пищи для всех сих людей?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их было около пяти тысяч человек. Но Он сказал ученикам Своим: рассадите их рядами по пятидесяти.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сделали так, и рассадили всех.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 же, взяв пять хлебов и две рыбы и воззрев на небо, благословил их, преломил и дал ученикам, чтобы раздать народу.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ели, и насытились все; и оставшихся у них кусков набрано двенадцать коробов.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 одно время, когда Он молился в уединенном месте и ученики были с Ним, Он спросил их: за кого почитает Меня народ?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Они сказали в ответ: за Иоанна Крестителя, а иные за Илию; другие же говорят, что один из древних пророков воскрес.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Он же спросил их: а вы за кого почитаете Меня? Отвечал Петр: за Христа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Он строго приказал им никому не говорить о сем,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сказав, что Сыну Человеческому должно много пострадать, и быть отвержену старейшинами, первосвященниками и книжниками, и быть убиту, и в третий день воскреснуть.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 всем же сказал: если кто хочет идти за Мною, отвергнись себя, и возьми крест свой, и следуй за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кто хочет душу свою сберечь, тот потеряет ее; а кто потеряет душу свою ради Меня, тот сбережет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что пользы человеку приобрести весь мир, а себя самого погубить или повредить себе?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Ибо кто постыдится Меня и Моих слов, того Сын Человеческий постыдится, когда приидет во славе Своей и Отца и святых Ангелов.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Говорю же вам истинно: есть некоторые из стоящих здесь, которые не вкусят смерти, как уже увидят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После сих слов, дней через восемь, взяв Петра, Иоанна и Иакова, взошел Он на гору помолиться.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когда молился, вид лица Его изменился, и одежда Его сделалась белою, блистающею.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вот, два мужа беседовали с Ним, которые были Моисей и Илия;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явившись во славе, они говорили об исходе Его, который Ему надлежало совершить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Петр же и бывшие с ним отягчены были сном; но, пробудившись, увидели славу Его и двух мужей, стоявших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когда они отходили от Него, сказал Петр Иисусу: Наставник! хорошо нам здесь быть; сделаем три кущи: одну Тебе, одну Моисею и одну Илии, – не зная, что говорил.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Когда же он говорил это, явилось облако и осенило их; и устрашились, когда вошли в облако.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был из облака глас, глаголющий: Сей есть Сын Мой Возлюбленный, Его слушайте.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Когда был глас сей, остался Иисус один. И они умолчали, и никому не говорили в те дни о том, что видели.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В следующий же день, когда они сошли с горы, встретило Его много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Вдруг некто из народа воскликнул: Учитель! умоляю Тебя взглянуть на сына моего, он один у меня: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его схватывает дух, и он внезапно вскрикивает, и терзает его, так что он испускает пену; и насилу отступает от него, измучив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Я просил учеников Твоих изгнать его, и они не могли.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Иисус же, отвечая, сказал: о, род неверный и развращенный! доколе буду с вами и буду терпеть вас? приведи сюда сына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Когда же тот еще шел, бес поверг его и стал бить; но Иисус запретил нечистому духу, и исцелил отрока, и отдал его отцу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все удивлялись величию Божию. Когда же все дивились всему, что творил Иисус, Он сказал ученикам Своим: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вложите вы себе в уши слова сии: Сын Человеческий будет предан в руки человеческие.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Но они не поняли слова сего, и оно было закрыто от них, так что они не постигли его, а спросить Его о сем слове боялись.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Пришла же им мысль: кто бы из них был больше?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Иисус же, видя помышление сердца их, взяв дитя, поставил его пред Собою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сказал им: кто примет сие дитя во имя Мое, тот Меня принимает; а кто примет Меня, тот принимает Пославшего Меня; ибо кто из вас меньше всех, тот будет велик.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При сем Иоанн сказал: Наставник! мы видели человека, именем Твоим изгоняющего бесов, и запретили ему, потому что он не ходит с 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Иисус сказал ему: не запрещайте, ибо кто не против вас, тот за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Когда же приближались дни взятия Его от мира, Он восхотел идти в Иерусалим;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 послал вестников пред лицом Своим; и они пошли и вошли в селение Самарянское, чтобы приготовить для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но там не приняли Его, потому что Он имел вид путешествующего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Видя то, ученики Его, Иаков и Иоанн, сказали: Господи! хочешь ли, мы скажем, чтобы огонь сошел с неба и истребил их, как и Илия сделал?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Но Он, обратившись к ним, запретил им и сказал: не знаете, какого вы духа;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ибо Сын Человеческий пришел не губить души человеческие, а спасать. И пошли в другое селение.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Случилось, что, когда они были в пути, некто сказал Ему: Господи! я пойду за Тобою, куда бы Ты ни пошел.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Иисус сказал ему: лисицы имеют норы, и птицы небесные – гнезда; а Сын Человеческий не имеет, где приклонить голову.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А другому сказал: следуй за Мною. Тот сказал: Господи! позволь мне прежде пойти и похоронить отца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Но Иисус сказал ему: предоставь мертвым погребать своих мертвецов, а ты иди, благовествуй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Еще другой сказал: я пойду за Тобою, Господи! но прежде позволь мне проститься с домашними моими.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Но Иисус сказал ему: никто, возложивший руку свою на плуг и озирающийся назад, не благонадежен для Царствия Божия.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избрал Господь и других семьдесят учеников, и послал их по два пред лицом Своим во всякий город и место, куда Сам хотел идти,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им: жатвы много, а делателей мало; итак, молите Господина жатвы, чтобы выслал делателей на жатву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Идите! Я посылаю вас, как агнцев среди волков.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берите ни мешка, ни сумы, ни обуви, и никого на дороге не приветствуйте.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какой дом войдете, сперва говорите: «мир дому сему»;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если будет там сын мира, то почиет на нем мир ваш, а если нет, то к вам возвратится.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доме же том оставайтесь, ешьте и пейте, что у них есть, ибо трудящийся достоин награды за труды свои; не переходите из дома в 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если придете в какой город и примут вас, ешьте, что вам предложат,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исцеляйте находящихся в нем больных, и говорите им: «приблизилось к вам Царствие Божие».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же придете в какой город и не примут вас, то, выйдя на улицу, скажите: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«и прах, прилипший к нам от вашего города, отрясаем вам; однако же знайте, что приблизилось к вам Царствие Божие».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Сказываю вам, что Содому в день оный будет отраднее, нежели городу тому.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Горе тебе, Хоразин! горе тебе, Вифсаида! ибо если бы в Тире и Сидоне явлены были силы, явленные в вас, то давно бы они, сидя во вретище и пепле, покаялись;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и Тиру и Сидону отраднее будет на суде, нежели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ты, Капернаум, до неба вознесшийся, до ада низвергнешься.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Слушающий вас Меня слушает, и отвергающийся вас Меня отвергается; а отвергающийся Меня отвергается Пославшего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Семьдесят учеников возвратились с радостью и говорили: Господи! и бесы повинуются нам о имени Твоем.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 же сказал им: Я видел сатану, спадшего с неба, как молнию;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се, даю вам власть наступать на змей и скорпионов и на всю силу вражью, и ничто не повредит вам;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однако ж тому не радуйтесь, что духи вам повинуются, но радуйтесь тому, что имена ваши написаны на небесах.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 тот час возрадовался духом Иисус и сказал: славлю Тебя, Отче, Господи неба и земли, что Ты утаил сие от мудрых и разумных и открыл младенцам. Ей, Отче! Ибо таково было Твое благоволение.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И, обратившись к ученикам, сказал: все предано Мне Отцом Моим; и кто есть Сын, не знает никто, кроме Отца, и кто есть Отец, не знает никто, кроме Сына, и кому Сын хочет открыть.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И, обратившись к ученикам, сказал им особо: блаженны очи, видящие то, что вы видите!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сказываю вам, что многие пророки и цари желали видеть, что вы видите, и не видели, и слышать, что вы слышите, и не слышали.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вот, один законник встал и, искушая Его, сказал: Учитель! что мне делать, чтобы наследовать жизнь вечную?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Он же сказал ему: в законе что написано? как читаешь?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 сказал в ответ: «возлюби Господа Бога твоего всем сердцем твоим, и всею душою твоею, и всею крепостию твоею, и всем разумением твоим, и ближнего твоего, как самого себя».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Иисус сказал ему: правильно ты отвечал; так поступай, и будешь 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Но он, желая оправдать себя, сказал Иисусу: а кто мой ближний?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На это сказал Иисус: некоторый человек шел из Иерусалима в Иерихон и попался разбойникам, которые сняли с него одежду, изранили его и ушли, оставив его едва живым.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По случаю один священник шел тою дорогою и, увидев его, прошел мимо.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Также и левит, быв на том месте, подошел, посмотрел и прошел мимо.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Самарянин же некто, проезжая, нашел на него и, увидев его, сжалился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и, подойдя, перевязал ему раны, возливая масло и вино; и, посадив его на своего осла, привез его в гостиницу и позаботился о нем;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а на другой день, отъезжая, вынул два динария, дал содержателю гостиницы и сказал ему: «позаботься о нем; и если издержишь что более, я, когда возвращусь, отдам тебе».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Кто из этих троих, думаешь ты, был ближний попавшемуся разбойникам?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Он сказал: оказавший ему милость. Тогда Иисус сказал ему: иди, и ты поступай так же.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В продолжение пути их пришел Он в одно селение; здесь женщина, именем Марфа, приняла Его в дом свой;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у нее была сестра, именем Мария, которая села у ног Иисуса и слушала слово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Марфа же заботилась о большом угощении и, подойдя, сказала: Господи! или Тебе нужды нет, что сестра моя одну меня оставила служить? скажи ей, чтобы помогла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Иисус же сказал ей в ответ: Марфа! Марфа! ты заботишься и суетишься о многом,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а одно только нужно; Мария же избрала благую часть, которая не отнимется у нее.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Случилось, что, когда Он в одном месте молился, и перестал, один из учеников Его сказал Ему: Господи! научи нас молиться, как и Иоанн научил учеников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 сказал им: когда молитесь, говорите: «Отче наш, сущий на небесах! да святится имя Твое; да приидет Царствие Твое; да будет воля Твоя и на земле, как на небе;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хлеб наш насущный подавай нам на каждый день;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прости нам грехи наши, ибо и мы прощаем всякому должнику нашему; и не введи нас в искушение, но избавь нас от лукавого».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им: положим, что кто-нибудь из вас, имея друга, придет к нему в полночь и скажет ему: «друг! дай мне взаймы три хлеба,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друг мой с дороги зашел ко мне, и мне нечего предложить ему»;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тот изнутри скажет ему в ответ: «не беспокой меня, двери уже заперты, и дети мои со мною на постели; не могу встать и дать тебе».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Если, говорю вам, он не встанет и не даст ему по дружбе с ним, то по неотступности его, встав, даст ему, сколько просит.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Я скажу вам: просите, и дано будет вам; ищите, и найдете; стучите, и отворят вам,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всякий просящий получает, и ищущий находит, и стучащему отворят.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Какой из вас отец, когда сын попросит у него хлеба, подаст ему камень? или, когда попросит рыбы, подаст ему змею вместо рыбы?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Или, если попросит яйца, подаст ему скорпиона?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Итак, если вы, будучи злы, умеете даяния благие давать детям вашим, тем более Отец Небесный даст Духа Святого просящим у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Однажды изгнал Он беса, который был нем; и когда бес вышел, немой стал говорить; и народ удивился.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Некоторые же из них говорили: Он изгоняет бесов силою веельзевула, князя бесовского.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другие, искушая, требовали от Него знамения с неба.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Он, зная помышления их, сказал им: всякое царство, разделившееся само в себе, опустеет, и дом, разделившийся сам в себе, падет;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если же и сатана разделится сам в себе, то как устоит царство его? а вы говорите, что Я силою веельзевула изгоняю бесов;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если Я силою веельзевула изгоняю бесов, то сыновья ваши чьею силою изгоняют их? Посему они будут вам судьями.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Если же Я перстом Божиим изгоняю бесов, то, конечно, достигло до вас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Когда сильный с оружием охраняет свой дом, тогда в безопасности его имение;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когда же сильнейший его нападет на него и победит его, тогда возьмет все оружие его, на которое он надеялся, и разделит похищенное у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Кто не со Мною, тот против Меня; и кто не собирает со Мною, тот расточает.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Когда нечистый дух выйдет из человека, то ходит по безводным местам, ища покоя, и, не находя, говорит: «возвращусь в дом мой, откуда вышел»;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и, придя, находит его выметенным и убранным;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тогда идет и берет с собою семь других духов, злейших себя, и, войдя, живут там, – и бывает для человека того последнее хуже первого.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Когда же Он говорил это, одна женщина, возвысив голос из народа, сказала Ему: блаженно чрево, носившее Тебя, и сосцы, Тебя питавшие!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 Он сказал: блаженны слышащие слово Божие и соблюдающие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Когда же народ стал сходиться во множестве, Он начал говорить: род сей лукав, он ищет знамения, и знамение не дастся ему, кроме знамения Ионы пророка;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ибо как Иона был знамением для Ниневитян, так будет и Сын Человеческий для рода сего.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Царица южная восстанет на суд с людьми рода сего и осудит их, ибо она приходила от пределов земли послушать мудрости Соломоновой; и вот, здесь больше Соломона.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Ниневитяне восстанут на суд с родом сим и осудят его, ибо они покаялись от проповеди Иониной, и вот, здесь больше Ионы.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Никто, зажегши свечу, не ставит ее в сокровенном месте, ни под сосудом, но на подсвечнике, чтобы входящие видели свет.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Светильник тела есть око; итак, если око твое будет чисто, то и все тело твое будет светло; а если оно будет худо, то и тело твое будет темно.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Итак, смотри: свет, который в тебе, не есть ли тьма?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Если же тело твое все светло и не имеет ни одной темной части, то будет светло все так, как бы светильник освещал тебя сиянием.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Когда Он говорил это, один фарисей просил Его к себе обедать. Он пришел и возлег.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Фарисей же удивился, увидев, что Он не умыл рук перед обедом.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Но Господь сказал ему: ныне вы, фарисеи, внешность чаши и блюда очищаете, а внутренность ваша исполнена хищения и лукавства.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Неразумные! не Тот же ли, Кто сотворил внешнее, сотворил и внутреннее?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Подавайте лучше милостыню из того, что у вас есть, тогда все будет у вас чисто.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Но горе вам, фарисеям, что даете десятину с мяты, руты и всяких овощей, и нерадите о суде и любви Божией: сие надлежало делать, и того не оставлять.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Горе вам, фарисеям, что любите председания в синагогах и приветствия в народных собраниях.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Горе вам, книжники и фарисеи, лицемеры, что вы – как гробы скрытые, над которыми люди ходят и не знают 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На это некто из законников сказал Ему: Учитель! говоря это, Ты и нас обижаешь.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Но Он сказал: и вам, законникам, горе, что налагаете на людей бремена неудобоносимые, а сами и одним перстом своим не дотрагиваетесь до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Горе вам, что строите гробницы пророкам, которых избили отцы ваши: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сим вы свидетельствуете о делах отцов ваших и соглашаетесь с ними, ибо они избили пророков, а вы строите им гробницы.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Потому и премудрость Божия сказала: пошлю к ним пророков и Апостолов, и из них одних убьют, а других изгонят;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да взыщется от рода сего кровь всех пророков, пролитая от создания мира,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от крови Авеля до крови Захарии, убитого между жертвенником и храмом. Ей, говорю вам, взыщется от рода сего.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Горе вам, законникам, что вы взяли ключ разумения: сами не вошли, и входящим воспрепятствовали.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Когда Он говорил им это, книжники и фарисеи начали сильно приступать к Нему, вынуждая у Него ответы на многое,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подыскиваясь под Него и стараясь уловить что-нибудь из уст Его, чтобы обвинить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Между тем, когда собрались тысячи народа, так что теснили друг друга, Он начал говорить сперва ученикам Своим: берегитесь закваски фарисейской, которая есть лицемерие.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Нет ничего сокровенного, что не открылось бы, и тайного, чего не узнали 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Посему, что вы сказали в темноте, то услышится во свете; и что говорили на ухо внутри дома, то будет провозглашено на кровлях.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Говорю же вам, друзьям Моим: не бойтесь убивающих тело и потом не могущих ничего более сделать;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скажу вам, кого бояться: бойтесь Того, Кто, по убиении, может ввергнуть в геенну: ей, говорю вам, Того бойтесь.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пять ли малых птиц продаются за два ассария? и ни одна из них не забыта у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у вас и волосы на голове все сочтены. Итак, не бойтесь: вы дороже многих малых птиц.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Сказываю же вам: всякого, кто исповедает Меня пред человеками, и Сын Человеческий исповедает пред Ангелами Божиими;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кто отвергнется Меня пред человеками, тот отвержен будет пред Ангелами Божиими.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всякому, кто скажет слово на Сына Человеческого, прощено будет; а кто скажет хулу на Святого Духа, тому не простится.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же приведут вас в синагоги, к начальствам и властям, не заботьтесь, как или что отвечать, или что говорить,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Святой Дух научит вас в тот час, что должно говорить.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Некто из народа сказал Ему: Учитель! скажи брату моему, чтобы он разделил со мною наследство.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 же сказал человеку тому: кто поставил Меня судить или делить вас?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При этом сказал им: смотрите, берегитесь любостяжания, ибо жизнь человека не зависит от изобилия его имения.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им притчу: у одного богатого человека был хороший урожай в поле;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он рассуждал сам с собою: «что мне делать? некуда мне собрать плодов моих».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сказал: «вот что сделаю: сломаю житницы мои и построю большие, и соберу туда весь хлеб мой и все добро мое,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скажу душе моей: душа! много добра лежит у тебя на многие годы: покойся, ешь, пей, веселись».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Бог сказал ему: «безумный! в сию ночь душу твою возьмут у тебя; кому же достанется то, что ты заготовил?»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Так бывает с тем, кто собирает сокровища для себя, а не в Бога богатеет.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ученикам Своим: посему говорю вам, – не заботьтесь для души вашей, что вам есть, ни для тела, во что одеться: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душа больше пищи, и тело – одежды.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Посмотрите на воронов: они не сеют, не жнут; нет у них ни хранилищ, ни житниц, и Бог питает их; сколько же вы лучше птиц?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Да и кто из вас, заботясь, может прибавить себе роста хотя на один локоть?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Итак, если и малейшего сделать не можете, что заботитесь о прочем?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Посмотрите на лилии, как они растут: не трудятся, не прядут; но говорю вам, что и Соломон во всей славе своей не одевался так, как всякая из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Если же траву на поле, которая сегодня есть, а завтра будет брошена в печь, Бог так одевает, то кольми паче вас, маловеры!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Итак, не ищите, что вам есть, или что пить, и не беспокойтесь,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потому что всего этого ищут люди мира сего; ваш же Отец знает, что вы имеете нужду в том;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наипаче ищите Царствия Божия, и это все приложится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Не бойся, малое стадо! ибо Отец ваш благоволил дать вам Царство.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Продавайте имения ваши и давайте милостыню. Приготовляйте себе вместилища неветшающие, сокровище неоскудевающее на небесах, куда вор не приближается и где моль не съедает,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ибо где сокровище ваше, там и сердце ваше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Да будут чресла ваши препоясаны и светильники горящи.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вы будьте подобны людям, ожидающим возвращения господина своего с брака, дабы, когда придет и постучит, тотчас отворить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Блаженны рабы те, которых господин, придя, найдет бодрствующими; истинно говорю вам, он препояшется и посадит их, и, подходя, станет служить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если придет во вторую стражу, и в третью стражу придет, и найдет их так, то блаженны рабы 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Вы знаете, что если бы ведал хозяин дома, в который час придет вор, то бодрствовал бы и не допустил бы подкопать дом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Будьте же и вы готовы, ибо, в который час не думаете, приидет Сын Человеческий.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Тогда сказал Ему Петр: Господи! к нам ли притчу сию говоришь, или и ко всем?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Господь же сказал: кто верный и благоразумный домоправитель, которого господин поставил над слугами своими раздавать им в свое время меру хлеба?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Блажен раб тот, которого господин его, придя, найдет поступающим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Истинно говорю вам, что над всем имением своим поставит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Если же раб тот скажет в сердце своем: «не скоро придет господин мой», и начнет бить слуг и служанок, есть и пить и напиваться,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то придет господин раба того в день, в который он не ожидает, и в час, в который не думает, и рассечет его, и подвергнет его одной участи с неверными.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Раб же тот, который знал волю господина своего, и не был готов, и не делал по воле его, бит будет много;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а который не знал, и сделал достойное наказания, бит будет меньше. И от всякого, кому дано много, много и потребуется, и кому много вверено, с того больше взыщут.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Огонь пришел Я низвести на землю, и как желал бы, чтобы он уже возгорелся!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Крещением должен Я креститься; и как Я томлюсь, пока сие совершится!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Думаете ли вы, что Я пришел дать мир земле? нет, говорю вам, но разделение;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ибо отныне пятеро в одном доме станут разделяться, трое против двух, и двое против трех: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отец будет против сына, и сын против отца; мать против дочери, и дочь против матери; свекровь против невестки своей, и невестка против свекрови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Сказал же и народу: когда вы видите облако, поднимающееся с запада, тотчас говорите: «дождь будет», и бывает так;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и когда дует южный ветер, говорите: «зной будет», и бывает.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Лицемеры! лицо земли и неба распознавать умеете, как же времени сего не узнаете?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Зачем же вы и по самим себе не судите, чему быть должно?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Когда ты идешь с соперником своим к начальству, то на дороге постарайся освободиться от него, чтобы он не привел тебя к судье, а судья не отдал тебя истязателю, а истязатель не вверг тебя в темницу.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Сказываю тебе: не выйдешь оттуда, пока не отдашь и последней полушки.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это время пришли некоторые и рассказали Ему о Галилеянах, которых кровь Пилат смешал с жертвами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Иисус сказал им на это: думаете ли вы, что эти Галилеяне были грешнее всех Галилеян, что так пострадали?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Нет, говорю вам, но, если не покаетесь, все так же погибнете.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Или думаете ли, что те восемнадцать человек, на которых упала башня Силоамская и побила их, виновнее были всех, живущих в Иерусалиме?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Нет, говорю вам, но, если не покаетесь, все так же погибнете.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сию притчу: некто имел в винограднике своем посаженную смоковницу, и пришел искать плода на ней, и не нашел;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виноградарю: «вот, я третий год прихожу искать плода на этой смоковнице и не нахожу; сруби ее: на что она и землю занимает?»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он сказал ему в ответ: «господин! оставь ее и на этот год, пока я окопаю ее и обложу навозом,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принесет ли плода; если же нет, то в следующий год срубишь ее».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одной из синагог учил Он в субботу.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Там была женщина, восемнадцать лет имевшая духа немощи: она была скорчена и не могла выпрямиться.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Иисус, увидев ее, подозвал и сказал ей: женщина! ты освобождаешься от недуга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возложил на нее руки, и она тотчас выпрямилась и стала славить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При этом начальник синагоги, негодуя, что Иисус исцелил в субботу, сказал народу: есть шесть дней, в которые должно делать; в те и приходите исцеляться, а не в день субботний.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Господь сказал ему в ответ: лицемер! не отвязывает ли каждый из вас вола своего или осла от яслей в субботу и не ведет ли поить?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Сию же дочь Авраамову, которую связал сатана вот уже восемнадцать лет, не надлежало ли освободить от уз сих в день субботний?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И, когда говорил Он это, все противившиеся Ему стыдились; и весь народ радовался о всех славных делах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Он же сказал: чему подобно Царствие Божие? и чему уподоблю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Оно подобно зерну горчичному, которое, взяв, человек посадил в саду своем; и выросло, и стало большим деревом, и птицы небесные укрывались в ветвях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Еще сказал: чему уподоблю Царствие Божие?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Оно подобно закваске, которую женщина, взяв, положила в три меры муки, доколе не вскисло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проходил по городам и селениям, уча и направляя путь к Иерусалиму.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Некто сказал Ему: Господи! неужели мало спасающихся? Он же сказал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подвизайтесь войти сквозь тесные врата, ибо, сказываю вам, многие поищут войти, и не возмогут.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Когда хозяин дома встанет и затворит двери, тогда вы, стоя вне, станете стучать в двери и говорить: «Господи! Господи! отвори нам»; но Он скажет вам в ответ: «не знаю вас, откуда вы».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Тогда станете говорить: «мы ели и пили пред Тобою, и на улицах наших учил Ты».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Он скажет: «говорю вам: не знаю вас, откуда вы; отойдите от Меня, все делатели неправды».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Там будет плач и скрежет зубов, когда увидите Авраама, Исаака и Иакова и всех пророков в Царствии Божием, а себя изгоняемыми вон.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придут от востока и запада, и севера и юга, и возлягут в Царствии Божием.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вот, есть последние, которые будут первыми, и есть первые, которые будут последними.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 тот день пришли некоторые из фарисеев и говорили Ему: выйди и удались отсюда, ибо Ирод хочет убить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сказал им: пойдите, скажите этой лисице: се, изгоняю бесов и совершаю исцеления сегодня и завтра, и в третий день кончу;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а впрочем, Мне должно ходить сегодня, завтра и в последующий день, потому что не бывает, чтобы пророк погиб вне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Иерусалим! Иерусалим! избивающий пророков и камнями побивающий посланных к тебе! сколько раз хотел Я собрать чад твоих, как птица птенцов своих под крылья, и вы не захотели!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Се, оставляется вам дом ваш пуст. Сказываю же вам, что вы не увидите Меня, пока не придет время, когда скажете: «благословен Грядый во имя Господне!»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Случилось Ему в субботу прийти в дом одного из начальников фарисейских вкусить хлеба, и они наблюдали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вот, предстал пред Него человек, страждущий водяною болезнью.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 сему случаю Иисус спросил законников и фарисеев: позволительно ли врачевать в субботу?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Они молчали. И, прикоснувшись, исцелил его и отпустил.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При сем сказал им: если у кого из вас осел или вол упадет в колодезь, не тотчас ли вытащит его и в субботу?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не могли отвечать Ему на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Замечая же, как званые выбирали первые места, сказал им притчу: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когда ты будешь позван кем на брак, не садись на первое место, чтобы не случился кто из званых им почетнее тебя,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звавший тебя и его, подойдя, не сказал бы тебе: «уступи ему место»; и тогда со стыдом должен будешь занять последнее место.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Но, когда зван будешь, придя, садись на последнее место, чтобы звавший тебя, подойдя, сказал: «друг! пересядь выше»; тогда будет тебе честь пред сидящими с тобою,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всякий, возвышающий сам себя, унижен будет, а унижающий себя возвысится.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Сказал же и позвавшему Его: когда делаешь обед или ужин, не зови друзей твоих, ни братьев твоих, ни родственников твоих, ни соседей богатых, чтобы и они тебя когда не позвали, и не получил ты воздаяния.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Но, когда делаешь пир, зови нищих, увечных, хромых, слепых,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блажен будешь, что они не могут воздать тебе, ибо воздастся тебе в воскресение праведных.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Услышав это, некто из возлежащих с Ним сказал Ему: блажен, кто вкусит хлеба в Царствии Божием!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 же сказал ему: один человек сделал большой ужин и звал многих,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когда наступило время ужина, послал раба своего сказать званым: «идите, ибо уже все готово».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начали все, как бы сговорившись, извиняться. Первый сказал ему: «я купил землю, и мне нужно пойти посмотреть ее; прошу тебя, извини меня».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Другой сказал: «я купил пять пар волов и иду испытать их; прошу тебя, извини меня».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Третий сказал: «я женился и потому не могу прийти».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И, возвратившись, раб тот донес о сем господину своему. Тогда, разгневавшись, хозяин дома сказал рабу своему: «пойди скорее по улицам и переулкам города и приведи сюда нищих, увечных, хромых и слепых».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раб: «господин! исполнено, как приказал ты, и еще есть место».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Господин сказал рабу: «пойди по дорогам и изгородям и убеди прийти, чтобы наполнился дом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сказываю вам, что никто из тех званых не вкусит моего ужина, ибо много званых, но мало избранных».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 Ним шло множество народа; и Он, обратившись, сказал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если кто приходит ко Мне и не возненавидит отца своего и матери, и жены и детей, и братьев и сестер, а притом и самой жизни своей, тот не может быть Моим учеником;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кто не несет креста своего и идет за Мною, не может быть Моим учеником.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кто из вас, желая построить башню, не сядет прежде и не вычислит издержек, имеет ли он, что нужно для совершения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дабы, когда положит основание и не возможет совершить, все видящие не стали смеяться над ним,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говоря: «этот человек начал строить и не мог окончить?»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Или какой царь, идя на войну против другого царя, не сядет и не посоветуется прежде, силен ли он с десятью тысячами противостать идущему на него с двадцатью тысячами?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Иначе, пока тот еще далеко, он пошлет к нему посольство просить о мире.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Так всякий из вас, кто не отрешится от всего, что имеет, не может быть Моим учеником.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Соль – добрая вещь; но если соль потеряет силу, чем исправить ее?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Ни в землю, ни в навоз не годится; вон выбрасывают ее. Кто имеет уши слышать, да слышит!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Приближались к Нему все мытари и грешники слушать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Фарисеи же и книжники роптали, говоря: Он принимает грешников и ест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Он сказал им следующую притчу: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кто из вас, имея сто овец и потеряв одну из них, не оставит девяноста девяти в пустыне и не пойдет за пропавшею, пока не найдет ее?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найдя, возьмет ее на плечи свои с радостью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и, придя домой, созовет друзей и соседей и скажет им: «порадуйтесь со мною: я нашел мою пропавшую овцу».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Сказываю вам, что так на небесах более радости будет об одном грешнике кающемся, нежели о девяноста девяти праведниках, не имеющих нужды в покаянии.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Или какая женщина, имея десять драхм, если потеряет одну драхму, не зажжет свечи и не станет мести комнату и искать тщательно, пока не найдет,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найдя, созовет подруг и соседок и скажет: «порадуйтесь со мною: я нашла потерянную драхму».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Так, говорю вам, бывает радость у Ангелов Божиих и об одном грешнике кающемся.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Еще сказал: у некоторого человека было два сына;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младший из них отцу: «отче! дай мне следующую мне часть имения». И отец разделил им имение.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 прошествии немногих дней младший сын, собрав все, пошел в дальнюю сторону и там расточил имение свое, живя распутно.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Когда же он прожил все, настал великий голод в той стране, и он начал нуждаться;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пошел, пристал к одному из жителей страны той, а тот послал его на поля свои пасти свиней;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он рад был наполнить чрево свое рожками, которые ели свиньи, но никто не давал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Придя же в себя, сказал: «сколько наемников у отца моего избыточествуют хлебом, а я умираю от голода;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встану, пойду к отцу моему и скажу ему: отче! я согрешил против неба и пред тобою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уже недостоин называться сыном твоим; прими меня в число наемников твоих».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Встал и пошел к отцу своему. И когда он был еще далеко, увидел его отец его и сжалился; и, побежав, пал ему на шею и целовал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Сын же сказал ему: «отче! я согрешил против неба и пред тобою и уже недостоин называться сыном твоим».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А отец сказал рабам своим: «принесите лучшую одежду и оденьте его, и дайте перстень на руку его и обувь на ноги;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приведите откормленного теленка, и заколите; станем есть и веселиться!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этот сын мой был мертв и ожил, пропадал и нашелся». И начали веселиться.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Старший же сын его был на поле; и, возвращаясь, когда приблизился к дому, услышал пение и ликование;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и, призвав одного из слуг, спросил: «что это такое?»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 сказал ему: «брат твой пришел, и отец твой заколол откормленного теленка, потому что принял его здоровым».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Он осердился и не хотел войти. Отец же его, выйдя, звал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Но он сказал в ответ отцу: «вот, я столько лет служу тебе и никогда не преступал приказания твоего, но ты никогда не дал мне и козленка, чтобы мне повеселиться с друзьями моими;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 когда этот сын твой, расточивший имение свое с блудницами, пришел, ты заколол для него откормленного теленка».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Он же сказал ему: «сын мой! ты всегда со мною, и все мое твое,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о том надобно было радоваться и веселиться, что брат твой сей был мертв, и ожил, пропадал, и нашелся».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Сказал же и к ученикам Своим: один человек был богат и имел управителя, на которого донесено было ему, что расточает имение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и, призвав его, сказал ему: «что это я слышу о тебе? дай отчет в управлении твоем, ибо ты не можешь более управлять».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Тогда управитель сказал сам в себе: «что мне делать? господин мой отнимает у меня управление домом; копать не могу, просить стыжусь;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знаю, что сделать, чтобы приняли меня в домы свои, когда отставлен буду от управления домом».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И, призвав должников господина своего, каждого порознь, сказал первому: «сколько ты должен господину моему?»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сказал: «сто мер масла». И сказал ему: «возьми твою расписку и садись скорее, напиши: пятьдесят».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Потом другому сказал: «а ты сколько должен?» Он отвечал: «сто мер пшеницы». И сказал ему: «возьми твою расписку и напиши: восемьдесят».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похвалил господин управителя неверного, что догадливо поступил; ибо сыны века сего догадливее сынов света в своем 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Я говорю вам: приобретайте себе друзей богатством неправедным, чтобы они, когда обнищаете, приняли вас в вечные обители.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Верный в малом и во многом верен, а неверный в малом неверен и во многом.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Итак, если вы в неправедном богатстве не были верны, кто поверит вам истинное?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если в чужом не были верны, кто даст вам ваше?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Никакой слуга не может служить двум господам, ибо или одного будет ненавидеть, а другого любить, или одному станет усердствовать, а о другом нерадеть. Не можете служить Богу и маммоне.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Слышали все это и фарисеи, которые были сребролюбивы, и они смеялись над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 сказал им: вы выказываете себя праведниками пред людьми, но Бог знает сердца ваши, ибо что высоко у людей, то мерзость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Закон и пророки до Иоанна; с сего времени Царствие Божие благовествуется, и всякий усилием входит 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скорее небо и земля прейдут, нежели одна черта из закона пропадет.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Всякий, разводящийся с женою своею и женящийся на другой, прелюбодействует, и всякий, женящийся на разведенной с мужем, прелюбодействует.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Некоторый человек был богат, одевался в порфиру и виссон и каждый день пиршествовал блистательно.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Был также некоторый нищий, именем Лазарь, который лежал у ворот его в струпьях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желал напитаться крошками, падающими со стола богача, и псы, приходя, лизали струпья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Умер нищий и отнесен был Ангелами на лоно Авраамово. Умер и богач, и похоронили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в аде, будучи в муках, он поднял глаза свои, увидел вдали Авраама и Лазаря на лоне 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и, возопив, сказал: «отче Аврааме! умилосердись надо мною и пошли Лазаря, чтобы омочил конец перста своего в воде и прохладил язык мой, ибо я мучаюсь в пламени сем».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Авраам сказал: «чадо! вспомни, что ты получил уже доброе твое в жизни твоей, а Лазарь – злое; ныне же он здесь утешается, а ты страдаешь;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сверх всего того между нами и вами утверждена великая пропасть, так что хотящие перейти отсюда к вам не могут, также и оттуда к нам не переходят».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Тогда сказал он: «так прошу тебя, отче, пошли его в дом отца моего,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ибо у меня пять братьев; пусть он засвидетельствует им, чтобы и они не пришли в это место мучения».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Авраам сказал ему: «у них есть Моисей и пророки; пусть слушают их».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Он же сказал: «нет, отче Аврааме, но если кто из мертвых придет к ним, покаются».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Тогда Авраам сказал ему: «если Моисея и пророков не слушают, то, если бы кто и из мертвых воскрес, не поверят».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Сказал также Иисус ученикам: невозможно не прийти соблазнам, но горе тому, через кого они приходят;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лучше было бы ему, если бы мельничный жернов повесили ему на шею и бросили его в море, нежели чтобы он соблазнил одного из малых сих.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Наблюдайте за собою. Если же согрешит против тебя брат твой, выговори ему; и если покается, прости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если семь раз в день согрешит против тебя и семь раз в день обратится, и скажет: «каюсь», – прости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сказали Апостолы Господу: умножь в нас веру.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Господь сказал: если бы вы имели веру с зерно горчичное и сказали смоковнице сей: «исторгнись и пересадись в море», то она послушалась бы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Кто из вас, имея раба пашущего или пасущего, по возвращении его с поля, скажет ему: «пойди скорее, садись за стол»?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Напротив, не скажет ли ему: «приготовь мне поужинать и, подпоясавшись, служи мне, пока буду есть и пить, и потом ешь и пей сам»?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Станет ли он благодарить раба сего за то, что он исполнил приказание? не думаю.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 и вы, когда исполните все повеленное вам, говорите: «мы рабы ничего не стоящие, потому что сделали, что должны были сделать».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Идя в Иерусалим, Он проходил между Самариею и Галилеею.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когда входил Он в одно селение, встретили Его десять человек прокаженных, которые остановились вдали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громким голосом говорили: Иисус Наставник! помилуй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Увидев их, Он сказал им: пойдите, покажитесь священникам. И когда они шли, очистились.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Один же из них, видя, что исцелен, возвратился, громким голосом прославляя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пал ниц к ногам Его, благодаря Его; и это был Самарянин.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Тогда Иисус сказал: не десять ли очистились? где же девять?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как они не возвратились воздать славу Богу, кроме сего иноплеменника?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ему: встань, иди; вера твоя спасла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Быв же спрошен фарисеями, когда придет Царствие Божие, отвечал им: не придет Царствие Божие приметным образом,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не скажут: «вот, оно здесь», или: «вот, там». Ибо вот, Царствие Божие внутрь вас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Сказал также ученикам: придут дни, когда пожелаете видеть хотя один из дней Сына Человеческого, и не увидите;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скажут вам: «вот, здесь», или: «вот, там», – не ходите и не гоняйтесь,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ибо, как молния, сверкнувшая от одного края неба, блистает до другого края неба, так будет Сын Человеческий в день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прежде надлежит Ему много пострадать и быть отвержену родом сим.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как было во дни Ноя, так будет и во дни Сына Человеческого: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ели, пили, женились, выходили замуж, до того дня, как вошел Ной в ковчег, и пришел потоп и погубил всех.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Так же, как было и во дни Лота: ели, пили, покупали, продавали, садили, строили;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но в день, в который Лот вышел из Содома, пролился с неба дождь огненный и серный и истребил всех;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так будет и в тот день, когда Сын Человеческий явится.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 тот день, кто будет на кровле, а вещи его в доме, тот не сходи взять их; и кто будет на поле, также не обращайся назад.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Вспоминайте жену Лотову.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Кто станет сберегать душу свою, тот погубит ее; а кто погубит ее, тот оживит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Сказываю вам: в ту ночь будут двое на одной постели: один возьмется, а другой оставится;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две будут молоть вместе: одна возьмется, а другая оставится;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двое будут на поле: один возьмется, а другой оставится.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На это сказали Ему: где, Господи? Он же сказал им: где труп, там соберутся и орлы.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Сказал также им притчу о том, что должно всегда молиться и не унывать,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говоря: в одном городе был судья, который Бога не боялся и людей не стыдился.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 том же городе была одна вдова, и она, приходя к нему, говорила: «защити меня от соперника моего».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он долгое время не хотел. А после сказал сам в себе: «хотя я и Бога не боюсь и людей не стыжусь,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но, как эта вдова не дает мне покоя, защищу ее, чтобы она не приходила больше докучать мне».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Господь: слышите, что говорит судья неправедный?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Бог ли не защитит избранных Своих, вопиющих к Нему день и ночь, хотя и медлит защищать 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Сказываю вам, что подаст им защиту вскоре. Но Сын Человеческий, придя, найдет ли веру на земле?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Сказал также к некоторым, которые уверены были о себе, что они праведны, и уничижали других, следующую притчу: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два человека вошли в храм помолиться: один фарисей, а другой мытарь.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Фарисей, став, молился сам в себе так: «Боже! благодарю Тебя, что я не таков, как прочие люди, грабители, обидчики, прелюбодеи, или как этот мытарь: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пощусь два раза в неделю, даю десятую часть из всего, что приобретаю».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Мытарь же, стоя вдали, не смел даже поднять глаз на небо; но, ударяя себя в грудь, говорил: «Боже! будь милостив ко мне, грешнику!»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Сказываю вам, что сей пошел оправданным в дом свой более, нежели тот: ибо всякий, возвышающий сам себя, унижен будет, а унижающий себя возвысится.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Приносили к Нему и младенцев, чтобы Он прикоснулся к ним; ученики же, видя то, возбраняли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Иисус, подозвав их, сказал: пустите детей приходить ко Мне и не возбраняйте им, ибо таковых есть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Истинно говорю вам: кто не примет Царствия Божия, как дитя, тот не войдет 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спросил Его некто из начальствующих: Учитель благий! что мне делать, чтобы наследовать жизнь вечную?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Иисус сказал ему: что ты называешь Меня благим? никто не благ, как только один Бог;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знаешь заповеди: «не прелюбодействуй», «не убивай», «не кради», «не лжесвидетельствуй», «почитай отца твоего и матерь твою».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 же сказал: все это сохранил я от юности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Услышав это, Иисус сказал ему: еще одного недостает тебе: все, что имеешь, продай и раздай нищим, и будешь иметь сокровище на небесах, и приходи, следуй за Мною.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же, услышав сие, опечалился, потому что был очень богат.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Иисус, видя, что он опечалился, сказал: как трудно имеющим богатство войти в Царствие Божие!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Ибо удобнее верблюду пройти сквозь игольные уши, нежели богатому войти в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Слышавшие сие сказали: кто же может спастись?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Он сказал: невозможное человекам возможно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Петр же сказал: вот, мы оставили все и последовали за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Он сказал им: истинно говорю вам: нет никого, кто оставил бы дом, или родителей, или братьев, или сестер, или жену, или детей для Царствия Божия,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не получил бы гораздо более в сие время, и в век будущий жизни вечной.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Отозвав же двенадцать учеников Своих, сказал им: вот, мы восходим в Иерусалим, и совершится все, написанное через пророков о Сыне Человеческом,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ибо предадут Его язычникам, и поругаются над Ним, и оскорбят Его, и оплюют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будут бить, и убьют Его: и в третий день воскреснет.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Но они ничего из этого не поняли; слова сии были для них сокровенны, и они не разумели сказанного.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Когда же подходил Он к Иерихону, один слепой сидел у дороги, прося милостыни,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и, услышав, что мимо него проходит народ, спросил: что это такое?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Ему сказали, что Иисус Назорей идет.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Тогда он закричал: Иисус, Сын Давидов! помилуй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Шедшие впереди заставляли его молчать; но он еще громче кричал: Сын Давидов! помилуй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Иисус, остановившись, велел привести его к Себе: и, когда тот подошел к Нему, спросил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чего ты хочешь от Меня? Он сказал: Господи! чтобы мне прозреть.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Иисус сказал ему: прозри! вера твоя спасла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он тотчас прозрел и пошел за Ним, славя Бога; и весь народ, видя это, воздал хвалу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Потом Иисус вошел в Иерихон и проходил через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вот, некто, именем Закхей, начальник мытарей и человек богатый,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искал видеть Иисуса, кто Он, но не мог за народом, потому что мал был ростом,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и, забежав вперед, взлез на смоковницу, чтобы увидеть Его, потому что Ему надлежало проходить мимо нее.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Иисус, когда пришел на это место, взглянув, увидел его и сказал ему: Закхей! сойди скорее, ибо сегодня надобно Мне быть у тебя в доме.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он поспешно сошел и принял Его с радостью.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все, видя то, начали роптать, и говорили, что Он зашел к грешному человеку;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Закхей же, став, сказал Господу: Господи! половину имения моего я отдам нищим, и, если кого чем обидел, воздам вчетверо.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Иисус сказал ему: ныне пришло спасение дому сему, потому что и он сын Авраама,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Сын Человеческий пришел взыскать и спасти погибшее.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 же они слушали это, присовокупил притчу: ибо Он был близ Иерусалима, и они думали, что скоро должно открыться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 сказал: некоторый человек высокого рода отправлялся в дальнюю страну, чтобы получить себе царство и возвратиться;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призвав же десять рабов своих, дал им десять мин и сказал им: «употребляйте их в оборот, пока я возвращусь».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граждане ненавидели его и отправили вслед за ним посольство, сказав: «не хотим, чтобы он царствовал над нами».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когда возвратился, получив царство, велел призвать к себе рабов тех, которым дал серебро, чтобы узнать, кто что приобрел.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Пришел первый и сказал: «господин! мина твоя принесла десять мин».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ему: «хорошо, добрый раб! за то, что ты в малом был верен, возьми в управление десять городов».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Пришел второй и сказал: «господин! мина твоя принесла пять мин».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Сказал и этому: «и ты будь над пятью городами».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Пришел третий и сказал: «господин! вот твоя мина, которую я хранил, завернув в платок,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я боялся тебя, потому что ты человек жестокий: берешь, чего не клал, и жнешь, чего не сеял».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Господин сказал ему: «твоими устами буду судить тебя, лукавый раб! ты знал, что я человек жестокий, беру, чего не клал, и жну, чего не сеял;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для чего же ты не отдал серебра моего в оборот, чтобы я, придя, получил его с прибылью?»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сказал предстоящим: «возьмите у него мину и дайте имеющему десять мин».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сказали ему: «господин! у него есть десять мин».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«Сказываю вам, что всякому имеющему дано будет, а у неимеющего отнимется и то, что имеет;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врагов же моих тех, которые не хотели, чтобы я царствовал над ними, приведите сюда и избейте предо мною».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Сказав это, Он пошел далее, восходя в Иерусалим.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когда приблизился к Виффагии и Вифании, к горе, называемой Елеонскою, послал двух учеников Своих,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сказав: пойдите в противолежащее селение; войдя в него, найдете молодого осла привязанного, на которого никто из людей никогда не садился; отвязав его, приведите;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если кто спросит вас: «зачем отвязываете?», скажите ему так: «он надобен Господу».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Посланные пошли и нашли, как Он сказал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Когда же они отвязывали молодого осла, хозяева его сказали им: зачем отвязываете осленка?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Они отвечали: он надобен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привели его к Иисусу, и, накинув одежды свои на осленка, посадили на него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И, когда Он ехал, постилали одежды свои по дороге.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А когда Он приблизился к спуску с горы Елеонской, все множество учеников начало в радости велегласно славить Бога за все чудеса, какие видели они,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говоря: благословен Царь, грядущий во имя Господне! Мир на небесах и слава в вышних!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некоторые фарисеи из среды народа сказали Ему: Учитель! запрети ученикам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Но Он сказал им в ответ: сказываю вам, что если они умолкнут, то камни возопиют.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когда приблизился к городу, то, смотря на него, заплакал о нем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сказал: о, если бы и ты хотя в сей твой день узнал, что служит к миру твоему! но это сокрыто ныне от глаз твоих,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ибо придут на тебя дни, когда враги твои обложат тебя окопами и окружат тебя, и стеснят тебя отовсюду,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разорят тебя, и побьют детей твоих в тебе, и не оставят в тебе камня на камне за то, что ты не узнал времени посещения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И, войдя в храм, начал выгонять продающих в нем и покупающих,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говоря им: написано: «дом Мой есть дом молитвы», а вы сделали его вертепом разбойников.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учил каждый день в храме. Первосвященники же и книжники и старейшины народа искали погубить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не находили, что бы сделать с Ним; потому что весь народ неотступно слушал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один из тех дней, когда Он учил народ в храме и благовествовал, приступили первосвященники и книжники со старейшинами,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сказали Ему: скажи нам, какою властью Ты это делаешь, или кто дал Тебе власть сию?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 сказал им в ответ: спрошу и Я вас об одном, и скажите Мне: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крещение Иоанново с небес было, или от человеков?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Они же, рассуждая между собою, говорили: если скажем: «с небес», то скажет: «почему же вы не поверили ему?»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если скажем: «от человеков», то весь народ побьет нас камнями, ибо он уверен, что Иоанн есть пророк.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отвечали: не знаем откуда.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Иисус сказал им: и Я не скажу вам, какою властью это делаю.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начал Он говорить к народу притчу сию: один человек насадил виноградник и отдал его виноградарям, и отлучился на долгое время;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 свое время послал к виноградарям раба, чтобы они дали ему плодов из виноградника; но виноградари, прибив его, отослали ни с чем.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Еще послал другого раба; но они и этого, прибив и обругав, отослали ни с чем.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еще послал третьего; но они и того, изранив, выгнали.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сказал господин виноградника: «что мне делать? Пошлю сына моего возлюбленного; может быть, увидев его, постыдятся».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виноградари, увидев его, рассуждали между собою, говоря: «это наследник; пойдем, убьем его, и наследство его будет наше».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И, выведя его вон из виноградника, убили. Что же сделает с ними господин виноградника?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Придет и погубит виноградарей тех, и отдаст виноградник другим. Слышавшие же это сказали: да не будет!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Он, взглянув на них, сказал: что значит сие написанное: «камень, который отвергли строители, тот самый сделался главою угла»?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Всякий, кто упадет на тот камень, разобьется, а на кого он упадет, того раздавит.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искали в это время первосвященники и книжники, чтобы наложить на Него руки, но побоялись народа, ибо поняли, что о них сказал Он эту притчу.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И, наблюдая за Ним, подослали лукавых людей, которые, притворившись благочестивыми, уловили бы Его в каком-либо слове, чтобы предать Его начальству и власти правителя.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они спросили Его: Учитель! мы знаем, что Ты правдиво говоришь и учишь и не смотришь на лицо, но истинно пути Божию учишь;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позволительно ли нам давать подать кесарю, или нет?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 же, уразумев лукавство их, сказал им: что вы Меня искушаете?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Покажите Мне динарий: чье на нем изображение и надпись? Они отвечали: кесаревы.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 сказал им: итак, отдавайте кесарево кесарю, а Божие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не могли уловить Его в слове перед народом, и, удивившись ответу Его, замолчали.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Тогда пришли некоторые из саддукеев, отвергающих воскресение, и спросили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Учитель! Моисей написал нам, что если у кого умрет брат, имевший жену, и умрет бездетным, то брат его должен взять его жену и восставить семя брату своему.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Было семь братьев, первый, взяв жену, умер бездетным;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взял ту жену второй, и тот умер бездетным;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взял ее третий; также и все семеро, и умерли, не оставив детей;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после всех умерла и жена;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итак, в воскресение которого из них будет она женою, ибо семеро имели ее женою?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Иисус сказал им в ответ: чада века сего женятся и выходят замуж;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а сподобившиеся достигнуть того века и воскресения из мертвых ни женятся, ни замуж не выходят,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умереть уже не могут, ибо они равны Ангелам и суть сыны Божии, будучи сынами воскресения.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А что мертвые воскреснут, и Моисей показал при купине, когда назвал Господа Богом Авраама и Богом Исаака и Богом Иакова.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Бог же не есть Бог мертвых, но живых, ибо у Него все живы.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На это некоторые из книжников сказали: Учитель! Ты хорошо сказал.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уже не смели спрашивать Его ни о чем. Он же сказал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как говорят, что Христос есть Сын Давидов,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а сам Давид говорит в книге псалмов: «сказал Господь Господу моему: седи одесную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доколе положу врагов Твоих в подножие ног Твоих»?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Итак, Давид Господом называет Его; как же Он Сын 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когда слушал весь народ, Он сказал ученикам Своим: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остерегайтесь книжников, которые любят ходить в длинных одеждах и любят приветствия в народных собраниях, председания в синагогах и предвозлежания на пиршествах,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которые поядают домы вдов и лицемерно долго молятся; они примут тем большее осуждение.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Взглянув же, Он увидел богатых, клавших дары свои в сокровищницу;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увидел также и бедную вдову, положившую туда две лепты,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сказал: истинно говорю вам, что эта бедная вдова больше всех положила;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все те от избытка своего положили в дар Богу, а она от скудости своей положила все пропитание свое, какое имела.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когда некоторые говорили о храме, что он украшен дорогими камнями и вкладами, Он сказал: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придут дни, в которые из того, что вы здесь видите, не останется камня на камне; все будет разрушено.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спросили Его: Учитель! когда же это будет? и какой признак, когда это должно произойти?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Он сказал: берегитесь, чтобы вас не ввели в заблуждение, ибо многие придут под именем Моим, говоря, что это Я; и это время близко: не ходите вслед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Когда же услышите о войнах и смятениях, не ужасайтесь, ибо этому надлежит быть прежде; но не тотчас конец.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Тогда сказал им: восстанет народ на народ, и царство на царство;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будут большие землетрясения по местам, и глады, и моры, и ужасные явления, и великие знамения с неба.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Прежде же всего того возложат на вас руки и будут гнать вас, предавая в синагоги и в темницы, и поведут пред царей и правителей за имя Мое;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будет же это вам для свидетельства.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Итак, положите себе на сердце не обдумывать заранее, что отвечать,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Я дам вам уста и премудрость, которой не возмогут противоречить, ни противостоять все, противящиеся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Преданы также будете и родителями, и братьями, и родственниками, и друзьями, и некоторых из вас умертвят;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будете ненавидимы всеми за имя Мое,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и волос с головы вашей не пропадет,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терпением вашим спасайте души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Когда же увидите Иерусалим, окруженный войсками, тогда знайте, что приблизилось запустение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тогда находящиеся в Иудее да бегут в горы; и кто в городе, выходи из него; и кто в окрестностях, не входи в него,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потому что это дни отмщения, да исполнится все написанное.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Горе же беременным и питающим сосцами в те дни; ибо великое будет бедствие на земле и гнев на народ сей: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падут от острия меча, и отведутся в плен во все народы; и Иерусалим будет попираем язычниками, доколе не окончатся времена язычников.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будут знамения в солнце и луне и звездах, а на земле уныние народов и недоумение; и море восшумит и возмутится;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люди будут издыхать от страха и ожидания бедствий, грядущих на вселенную, ибо силы небесные поколеблются,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тогда увидят Сына Человеческого, грядущего на облаке с силою и славою великою.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Когда же начнет это сбываться, тогда восклонитесь и поднимите головы ваши, потому что приближается избавление ваше.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сказал им притчу: посмотрите на смоковницу и на все деревья: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когда они уже распускаются, то, видя это, знаете сами, что уже близко лето.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Так, и когда вы увидите то сбывающимся, знайте, что близко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Истинно говорю вам: не прейдет род сей, как все это будет;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небо и земля прейдут, но слова Мои не прейдут.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Смотрите же за собою, чтобы сердца ваши не отягчались объядением и пьянством и заботами житейскими, и чтобы день тот не постиг вас внезапно,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ибо он, как сеть, найдет на всех живущих по всему лицу земному;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итак, бодрствуйте на всякое время и молитесь, да сподобитесь избежать всех сих будущих бедствий и предстать пред Сына Человеческого.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Днем Он учил в храме, а ночи, выходя, проводил на горе, называемой Елеонскою.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весь народ с утра приходил к Нему в храм слушать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Приближался праздник опресноков, называемый Пасхою,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искали первосвященники и книжники, как бы погубить Его, потому что боялись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Вошел же сатана в Иуду, прозванного Искариотом, одного из числа Двенадцати,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он пошел, и говорил с первосвященниками и начальниками, как Его предать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Они обрадовались и согласились дать ему денег;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он обещал, и искал удобного времени, чтобы предать Его им не при народе.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Настал же день опресноков, в который надлежало закалать пасхального агнца,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послал Иисус Петра и Иоанна, сказав: пойдите, приготовьте нам есть пасху.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Они же сказали Ему: где велишь нам приготовить?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 сказал им: вот, при входе вашем в город, встретится с вами человек, несущий кувшин воды; последуйте за ним в дом, в который войдет 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скажите хозяину дома: «Учитель говорит тебе: где комната, в которой бы Мне есть пасху с учениками Моими?»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он покажет вам горницу большую устланную; там приготовьте.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Они пошли, и нашли, как сказал им, и приготовили пасху.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И, когда настал час, Он возлег, и двенадцать Апостолов с Ним,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им: очень желал Я есть с вами сию пасху прежде Моего страдания,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сказываю вам, что уже не буду есть ее, пока она не совершится в Царствии Божием.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И, взяв чашу и благодарив, сказал: приимите ее и разделите между собою,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сказываю вам, что не буду пить от плода виноградного, доколе не придет Царствие Божие.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И, взяв хлеб и благодарив, преломил и подал им, говоря: сие есть Тело Мое, которое за вас предается; сие творите в Мое воспоминание.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Также и чашу после вечери, говоря: сия чаша есть новый завет в Моей Крови, которая за вас проливается.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вот, рука предающего Меня со Мною за столом;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впрочем, Сын Человеческий идет по предназначению, но горе тому человеку, которым Он предается.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они начали спрашивать друг друга, кто бы из них был, который это сделает.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Был же и спор между ними, кто из них должен почитаться большим.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Он же сказал им: цари господствуют над народами, и владеющие ими благодетелями называются,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 вы не так: но кто из вас больше, будь как меньший, и начальствующий – как служащий.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кто больше: возлежащий или служащий? не возлежащий ли? А Я посреди вас, как служащий.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Но вы пребыли со Мною в напастях Моих,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Я завещаваю вам, как завещал Мне Отец Мой, Царство,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да ядите и пиете за трапезою Моею в Царстве Моем, и сядете на престолах судить двенадцать колен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сказал Господь: Симон! Симон! се, сатана просил, чтобы сеять вас как пшеницу,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но Я молился о тебе, чтобы не оскудела вера твоя; и ты некогда, обратившись, утверди братьев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Он отвечал Ему: Господи! с Тобою я готов и в темницу и на смерть идти.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Но Он сказал: говорю тебе, Петр, не пропоет петух сегодня, как ты трижды отречешься, что не знаешь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сказал им: когда Я посылал вас без мешка и без сумы и без обуви, имели ли вы в чем недостаток? Они отвечали: ни в чем.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Тогда Он сказал им: но теперь, кто имеет мешок, тот возьми его, также и суму; а у кого нет, продай одежду свою и купи меч;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ибо сказываю вам, что должно исполниться на Мне и сему написанному: «и к злодеям причтен». Ибо то, что о Мне, приходит к концу.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Они сказали: Господи! вот, здесь два меча. Он сказал им: довольно.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И, выйдя, пошел по обыкновению на гору Елеонскую, за Ним последовали и ученики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Придя же на место, сказал им: молитесь, чтобы не впасть в искушение.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Сам отошел от них на вержение камня, и, преклонив колени, молился,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говоря: Отче! о, если бы Ты благоволил пронести чашу сию мимо Меня! впрочем, не Моя воля, но Твоя да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Явился же Ему Ангел с небес и укреплял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И, находясь в борении, прилежнее молился, и был пот Его, как капли крови, падающие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Встав от молитвы, Он пришел к ученикам, и нашел их спящими от печали,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сказал им: что вы спите? встаньте и молитесь, чтобы не впасть в искушение.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Когда Он еще говорил это, появился народ, а впереди его шел один из Двенадцати, называемый Иуда, и он подошел к Иисусу, чтобы поцеловать Его. Ибо он такой им дал знак: Кого я поцелую, Тот и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Иисус же сказал ему: Иуда! целованием ли предаешь Сына Человеческого?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Бывшие же с Ним, видя, к чему идет дело, сказали Ему: Господи! не ударить ли нам мечом?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один из них ударил раба первосвященникова, и отсек ему правое ухо.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Тогда Иисус сказал: оставьте, довольно. И, коснувшись уха его, исцелил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Первосвященникам же и начальникам храма и старейшинам, собравшимся против Него, сказал Иисус: как будто на разбойника вышли вы с мечами и кольями, чтобы взять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Каждый день бывал Я с вами в храме, и вы не поднимали на Меня рук, но теперь ваше время и власть тьмы.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Взяв Его, повели и привели в дом первосвященника. Петр же следовал издали.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Когда они развели огонь среди двора и сели вместе, сел и Петр между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Одна служанка, увидев его сидящего у огня и всмотревшись в него, сказала: и этот был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57</w:t>
      </w:r>
      <w:r>
        <w:rPr>
          <w:lang w:val="ru_RU" w:bidi="ru_RU"/>
        </w:rPr>
        <w:t xml:space="preserve"> Но он отрекся от Него, сказав женщине: я не знаю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58</w:t>
      </w:r>
      <w:r>
        <w:rPr>
          <w:lang w:val="ru_RU" w:bidi="ru_RU"/>
        </w:rPr>
        <w:t xml:space="preserve"> Вскоре потом другой, увидев его, сказал: и ты из них. Но Петр сказал этому человеку: нет!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59</w:t>
      </w:r>
      <w:r>
        <w:rPr>
          <w:lang w:val="ru_RU" w:bidi="ru_RU"/>
        </w:rPr>
        <w:t xml:space="preserve"> Прошло с час времени, еще некто настоятельно говорил: точно и этот был с Ним, ибо он Галилеянин.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60</w:t>
      </w:r>
      <w:r>
        <w:rPr>
          <w:lang w:val="ru_RU" w:bidi="ru_RU"/>
        </w:rPr>
        <w:t xml:space="preserve"> Но Петр сказал тому человеку: не знаю, что ты говоришь. И тотчас, когда еще говорил он, запел петух.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61</w:t>
      </w:r>
      <w:r>
        <w:rPr>
          <w:lang w:val="ru_RU" w:bidi="ru_RU"/>
        </w:rPr>
        <w:t xml:space="preserve"> Тогда Господь, обратившись, взглянул на Петра, и Петр вспомнил слово Господа, как Он сказал ему: «прежде нежели пропоет петух, отречешься от Меня трижды».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62</w:t>
      </w:r>
      <w:r>
        <w:rPr>
          <w:lang w:val="ru_RU" w:bidi="ru_RU"/>
        </w:rPr>
        <w:t xml:space="preserve"> И, выйдя вон, горько заплакал.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63</w:t>
      </w:r>
      <w:r>
        <w:rPr>
          <w:lang w:val="ru_RU" w:bidi="ru_RU"/>
        </w:rPr>
        <w:t xml:space="preserve"> Люди, державшие Иисуса, ругались над Ним и били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64</w:t>
      </w:r>
      <w:r>
        <w:rPr>
          <w:lang w:val="ru_RU" w:bidi="ru_RU"/>
        </w:rPr>
        <w:t xml:space="preserve"> и, закрыв Его, ударяли Его по лицу и спрашивали Его: прореки, кто ударил Тебя?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65</w:t>
      </w:r>
      <w:r>
        <w:rPr>
          <w:lang w:val="ru_RU" w:bidi="ru_RU"/>
        </w:rPr>
        <w:t xml:space="preserve"> И много иных хулений произносили против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66</w:t>
      </w:r>
      <w:r>
        <w:rPr>
          <w:lang w:val="ru_RU" w:bidi="ru_RU"/>
        </w:rPr>
        <w:t xml:space="preserve"> И как настал день, собрались старейшины народа, первосвященники и книжники, и ввели Его в свой синедрион,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67</w:t>
      </w:r>
      <w:r>
        <w:rPr>
          <w:lang w:val="ru_RU" w:bidi="ru_RU"/>
        </w:rPr>
        <w:t xml:space="preserve"> и сказали: Ты ли Христос? скажи нам. Он сказал им: если скажу вам, вы не поверите;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68</w:t>
      </w:r>
      <w:r>
        <w:rPr>
          <w:lang w:val="ru_RU" w:bidi="ru_RU"/>
        </w:rPr>
        <w:t xml:space="preserve"> если же и спрошу вас, не будете отвечать Мне и не отпустите Меня;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69</w:t>
      </w:r>
      <w:r>
        <w:rPr>
          <w:lang w:val="ru_RU" w:bidi="ru_RU"/>
        </w:rPr>
        <w:t xml:space="preserve"> отныне Сын Человеческий воссядет одесную силы Божией.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70</w:t>
      </w:r>
      <w:r>
        <w:rPr>
          <w:lang w:val="ru_RU" w:bidi="ru_RU"/>
        </w:rPr>
        <w:t xml:space="preserve"> И сказали все: итак, Ты Сын Божий? Он отвечал им: вы говорите, что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71</w:t>
      </w:r>
      <w:r>
        <w:rPr>
          <w:lang w:val="ru_RU" w:bidi="ru_RU"/>
        </w:rPr>
        <w:t xml:space="preserve"> Они же сказали: какое еще нужно нам свидетельство? ибо мы сами слышали из уст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поднялось все множество их, и повели Его к Пилату,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начали обвинять Его, говоря: мы нашли, что Он развращает народ наш и запрещает давать подать кесарю, называя Себя Христом Царем.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Пилат спросил Его: Ты Царь Иудейский? Он сказал ему в ответ: ты говоришь.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Пилат сказал первосвященникам и народу: я не нахожу никакой вины в этом человеке.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они настаивали, говоря, что Он возмущает народ, уча по всей Иудее, начиная от Галилеи до сего места.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Пилат, услышав о Галилее, спросил: разве Он Галилеянин?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И, узнав, что Он из области Иродовой, послал Его к Ироду, который в эти дни был также в Иерусалиме.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Ирод, увидев Иисуса, очень обрадовался, ибо давно желал видеть Его, потому что много слышал о Нем, и надеялся увидеть от Него какое-нибудь чудо,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предлагал Ему многие вопросы, но Он ничего не отвечал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Первосвященники же и книжники стояли и усильно обвиняли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Ирод со своими воинами, уничижив Его и насмеявшись над Ним, одел Его в светлую одежду и отослал обратно к Пилату.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сделались в тот день Пилат и Ирод друзьями между собою, ибо прежде были во вражде друг с другом.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Пилат же, созвав первосвященников и начальников и народ,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сказал им: вы привели ко мне человека сего, как развращающего народ; и вот, я при вас исследовал и не нашел человека сего виновным ни в чем том, в чем вы обвиняете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Ирод также, ибо я посылал Его к нему; и ничего не найдено в Нем, достойного смерти;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итак, наказав Его, отпущу.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ему и нужно было для праздника отпустить им одного узника.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весь народ стал кричать: смерть Ему! а отпусти нам Варавву.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Варавва был посажен в темницу за произведенное в городе возмущение и убийство.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Пилат снова возвысил голос, желая отпустить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они кричали: распни, распни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 в третий раз сказал им: какое же зло сделал Он? я ничего, достойного смерти, не нашел в Нем; итак, наказав Его, отпущу.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они продолжали с великим криком требовать, чтобы Он был распят; и превозмог крик их и первосвященников.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Пилат решил быть по прошению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отпустил им посаженного за возмущение и убийство в темницу, которого они просили; а Иисуса предал в их волю.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когда повели Его, то, захватив некоего Симона Киринеянина, шедшего с поля, возложили на него крест, чтобы нес за Иисусом. но плачьте о себе и о детях ваших»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шло за Ним великое множество народа и женщин, которые плакали и рыдали 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Иисус же, обратившись к ним, сказал: дщери Иерусалимские! не плачьте обо Мне, но плачьте о себе и о детях ваших,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ибо приходят дни, в которые скажут: «блаженны неплодные, и утробы неродившие, и сосцы непитавшие!»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Тогда начнут говорить горам: «падите на нас!», и холмам: «покройте нас!»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Ибо если с зеленеющим деревом это делают, то с сухим что будет?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Вели с Ним на смерть и двух злодеев.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когда пришли на место, называемое Лобное, там распяли Его и злодеев, одного по правую, а другого по левую сторону.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Иисус же говорил: Отче! прости им, ибо не знают, что делают. И делили одежды Его, бросая жребий.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стоял народ, и смотрел. Насмехались же вместе с ними и начальники, говоря: других спасал; пусть спасет Себя Самого, если Он Христос, избранный Божий.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Также и воины ругались над Ним, подходя и поднося Ему уксус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говоря: если Ты Царь Иудейский, спаси Себя Самого.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была над Ним надпись, написанная словами греческими, римскими и еврейскими: «Сей есть Царь Иудейский».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Один из повешенных злодеев злословил Его и говорил: если Ты Христос, спаси Себя и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Другой же, напротив, унимал его и говорил: или ты не боишься Бога, когда и сам осужден на то же?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мы осуждены справедливо, потому что достойное по делам нашим приняли, а Он ничего худого не сделал.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сказал Иисусу: помяни меня, Господи, когда приидешь в Царствие Твое!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сказал ему Иисус: истинно говорю тебе, ныне же будешь со Мною в раю.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Было же около шестого часа дня, и сделалась тьма по всей земле до часа девятого: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померкло солнце, и завеса в храме раздралась по средине.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Иисус, возгласив громким голосом, сказал: Отче! в руки Твои предаю дух Мой. И, сие сказав, испустил дух.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Сотник же, видев происходившее, прославил Бога и сказал: истинно человек этот был праведник.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И весь народ, сшедшийся на сие зрелище, видя происходившее, возвращался, бия себя в грудь.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Все же, знавшие Его, и женщины, следовавшие за Ним из Галилеи, стояли вдали и смотрели на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Тогда некто, именем Иосиф, член совета, человек добрый и правдивый,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не участвовавший в совете и в деле их, из Аримафеи, города Иудейского, ожидавший также Царствия Божия,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пришел к Пилату и просил тела Иисусова;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и, сняв его, обвил плащаницею и положил его в гробе, высеченном в скале, где еще никто не был положен.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54</w:t>
      </w:r>
      <w:r>
        <w:rPr>
          <w:lang w:val="ru_RU" w:bidi="ru_RU"/>
        </w:rPr>
        <w:t xml:space="preserve"> День тот был пятница, и наступала суббота.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55</w:t>
      </w:r>
      <w:r>
        <w:rPr>
          <w:lang w:val="ru_RU" w:bidi="ru_RU"/>
        </w:rPr>
        <w:t xml:space="preserve"> Последовали также и женщины, пришедшие с Иисусом из Галилеи, и смотрели гроб и как полагалось тело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56</w:t>
      </w:r>
      <w:r>
        <w:rPr>
          <w:lang w:val="ru_RU" w:bidi="ru_RU"/>
        </w:rPr>
        <w:t xml:space="preserve"> возвратившись же, приготовили благовония и масти; и в субботу остались в покое по заповеди.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Luke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первый же день недели, очень рано, неся приготовленные ароматы, пришли они ко гробу, и вместе с ними некоторые другие;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 нашли камень отваленным от гроба.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И, войдя, не нашли тела Господа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Когда же недоумевали они о сем, вдруг предстали перед ними два мужа в одеждах блистающих.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когда они были в страхе и наклонили лица свои к земле, сказали им: что вы ищете живого между мертвыми?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Его нет здесь: Он воскрес; вспомните, как Он говорил вам, когда был еще в Галилее,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сказывая, что Сыну Человеческому надлежит быть предану в руки человеков грешников, и быть распяту, и в третий день воскреснуть.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вспомнили они слова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и, возвратившись от гроба, возвестили все это одиннадцати и всем прочим.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 были Магдалина Мария, и Иоанна, и Мария, мать Иакова, и другие с ними, которые сказали о сем Апостолам.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показались им слова их пустыми, и не поверили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Петр, встав, побежал ко гробу и, наклонившись, увидел только пелены лежащие, и пошел назад, дивясь сам в себе происшедшему.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тот же день двое из них шли в селение, отстоящее стадий на шестьдесят от Иерусалима, называемое Эммаус;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разговаривали между собою о всех сих событиях.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когда они разговаривали и рассуждали между собою, и Сам Иисус, приблизившись, пошел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глаза их были удержаны, так что они не узнали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Он же сказал им: о чем это вы, идя, рассуждаете между собою, и отчего вы печальны?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Один из них, именем Клеопа, сказал Ему в ответ: неужели Ты один из пришедших в Иерусалим не знаешь о происшедшем в нем в эти дни?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им: о чем? Они сказали Ему: что было с Иисусом Назарянином, Который был пророк, сильный в деле и слове пред Богом и всем народом;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как предали Его первосвященники и начальники наши для осуждения на смерть и распяли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мы надеялись было, что Он есть Тот, Который должен избавить Израиля; но со всем тем, уже третий день ныне, как это произошло.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и некоторые женщины из наших изумили нас: они были рано у гроба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не нашли тела Его и, придя, сказывали, что они видели и явление Ангелов, которые говорят, что Он жив.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пошли некоторые из наших ко гробу и нашли так, как и женщины говорили, но Его не видели.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Тогда Он сказал им: о, несмысленные и медлительные сердцем, чтобы веровать всему, что предсказывали пророки!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Не так ли надлежало пострадать Христу и войти в славу Свою?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И, начав от Моисея, из всех пророков изъяснял им сказанное о Нем во всем Писании.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приблизились они к тому селению, в которое шли; и Он показывал им вид, что хочет идти далее.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Но они удерживали Его, говоря: останься с нами, потому что день уже склонился к вечеру. И Он вошел и остался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когда Он возлежал с ними, то, взяв хлеб, благословил, преломил и подал 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Тогда открылись у них глаза, и они узнали Его. Но Он стал невидим для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они сказали друг другу: не горело ли в нас сердце наше, когда Он говорил нам на дороге и когда изъяснял нам Писание?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И, встав в тот же час, возвратились в Иерусалим и нашли вместе одиннадцать Апостолов и бывших с ними,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которые говорили, что Господь истинно воскрес и явился Симону.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они рассказывали о происшедшем на пути, и как Он был узнан ими в преломлении хлеба.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Когда они говорили о сем, Сам Иисус стал посреди них и сказал им: мир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Они, смутившись и испугавшись, подумали, что видят духа.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Но Он сказал им: что смущаетесь, и для чего такие мысли входят в сердца ваши?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Посмотрите на руки Мои и на ноги Мои; это Я Сам; осяжите Меня и рассмотрите; ибо дух плоти и костей не имеет, как видите у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И, сказав это, показал им руки и ноги.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Когда же они от радости еще не верили и дивились, Он сказал им: есть ли у вас здесь какая пища?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Они подали Ему часть печеной рыбы и сотового меда.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И, взяв, ел пред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сказал им: вот то, о чем Я вам говорил, еще быв с вами, что надлежит исполниться всему, написанному о Мне в законе Моисеевом и в пророках и псалмах.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Тогда отверз им ум к уразумению Писаний.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сказал им: так написано, и так надлежало пострадать Христу, и воскреснуть из мертвых в третий день,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проповедану быть во имя Его покаянию и прощению грехов во всех народах, начиная с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Вы же свидетели сему.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И Я пошлю обетование Отца Моего на вас; вы же оставайтесь в городе Иерусалиме, доколе не облечетесь силою свыше.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вывел их вон из города до Вифании и, подняв руки Свои, благословил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И, когда благословлял их, стал отдаляться от них и возноситься на небо.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52</w:t>
      </w:r>
      <w:r>
        <w:rPr>
          <w:lang w:val="ru_RU" w:bidi="ru_RU"/>
        </w:rPr>
        <w:t xml:space="preserve"> Они поклонились Ему и возвратились в Иерусалим с великою радостью.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53</w:t>
      </w:r>
      <w:r>
        <w:rPr>
          <w:lang w:val="ru_RU" w:bidi="ru_RU"/>
        </w:rPr>
        <w:t xml:space="preserve"> И пребывали всегда в храме, прославляя и благословляя Бога.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