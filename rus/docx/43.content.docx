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John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начале было Слово, и Слово было у Бога, и Слово было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Оно было в начале у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Все чрез Него начало быть, и без Него ничто не начало быть, что начало быть.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 Нем была жизнь, и жизнь была свет человеков.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свет во тьме светит, и тьма не объяла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Был человек, посланный от Бога; имя ему Иоанн.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Он пришел для свидетельства, чтобы свидетельствовать о Свете, дабы все уверовали чрез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Он не был свет, но был послан, чтобы свидетельствовать о Свете.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Был Свет истинный, Который просвещает всякого человека, приходящего в мир.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 мире был, и мир чрез Него начал быть, и мир Его не познал.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Пришел к своим, и свои Его не приняли.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А тем, которые приняли Его, верующим во имя Его, дал власть быть чадами Божиими,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которые ни от крови, ни от хотения плоти, ни от хотения мужа, но от Бога родились.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Слово стало плотию и обитало с нами, полное благодати и истины; и мы видели славу Его, славу, как Единородного от Отца.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Иоанн свидетельствует о Нем и, восклицая, говорит: Сей был Тот, о Котором я сказал, что Идущий за мною стал впереди меня, потому что был прежде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от полноты Его все мы приняли и благодать на благодать,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ибо закон дан чрез Моисея; благодать же и истина произошли чрез Иисуса Христа.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Бога не видел никто никогда; Единородный Сын, сущий в недре Отчем, Он явил.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вот свидетельство Иоанна, когда Иудеи прислали из Иерусалима священников и левитов спросить его: кто ты?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Он объявил, и не отрекся, и объявил, что я не Христос.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спросили его: что же? ты Илия? Он сказал: нет. Пророк? Он отвечал: 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Сказали ему: кто же ты? чтобы нам дать ответ пославшим нас: что ты скажешь о себе самом?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Он сказал: я глас вопиющего в пустыне: «исправьте путь Господу», как сказал пророк Исаия.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А посланные были из фарисеев;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они спросили его: что же ты крестишь, если ты ни Христос, ни Илия, ни пророк?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Иоанн сказал им в ответ: я крещу в воде; но стоит среди вас Некто, Которого вы не знаете.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Он-то Идущий за мною, но Который стал впереди меня. Я недостоин развязать ремень у обуви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Это происходило в Вифаваре при Иордане, где крестил Иоанн.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На другой день видит Иоанн идущего к нему Иисуса и говорит: вот Агнец Божий, Который берет на Себя грех мира.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Сей есть, о Котором я сказал: «за мною идет Муж, Который стал впереди меня, потому что Он был прежде меня».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Я не знал Его; но для того пришел крестить в воде, чтобы Он явлен был Израилю.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свидетельствовал Иоанн, говоря: я видел Духа, сходящего с неба, как голубя, и пребывающего на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Я не знал Его; но Пославший меня крестить в воде сказал мне: «на Кого увидишь Духа сходящего и пребывающего на Нем, Тот есть крестящий Духом Святым».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я видел и засвидетельствовал, что Сей есть Сын Божий.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На другой день опять стоял Иоанн и двое из учеников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И, увидев идущего Иисуса, сказал: вот Агнец Божий.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Услышав от него сии слова, оба ученика пошли за Иисусом.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Иисус же, обратившись и увидев их идущих, говорит им: что вам надобно? Они сказали Ему: Равви (что значит: «учитель»), где живешь?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Говорит им: пойдите и увидите. Они пошли и увидели, где Он живет; и пробыли у Него день тот. Было около десятого часа.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Один из двух, слышавших от Иоанна об Иисусе и последовавших за Ним, был Андрей, брат Симона Петра.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Он первый находит брата своего Симона и говорит ему: мы нашли Мессию (что значит: «Христос»);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 привел его к Иисусу. Иисус же, взглянув на него, сказал: ты – Симон, сын Ионин; ты наречешься Кифа, что значит: «камень» (Петр).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На другой день Иисус восхотел идти в Галилею, и находит Филиппа и говорит ему: иди за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Филипп же был из Вифсаиды, из одного города с Андреем и Петром.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Филипп находит Нафанаила и говорит ему: мы нашли Того, о Котором писал Моисей в законе и пророки, Иисуса, сына Иосифова, из Назарета.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Но Нафанаил сказал ему: из Назарета может ли быть что доброе? Филипп говорит ему: пойди и посмотри.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Иисус, увидев идущего к Нему Нафанаила, говорит о нем: вот подлинно Израильтянин, в котором нет лукавства.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Нафанаил говорит Ему: почему Ты знаешь меня? Иисус сказал ему в ответ: прежде нежели позвал тебя Филипп, когда ты был под смоковницею, Я видел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Нафанаил отвечал Ему: Равви! Ты – Сын Божий, Ты – Царь Израилев.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Иисус сказал ему в ответ: ты веришь, потому что Я тебе сказал: «Я видел тебя под смоковницею»; увидишь больше сего.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И говорит ему: истинно, истинно говорю вам: отныне будете видеть небо отверстым и Ангелов Божиих восходящих и нисходящих к Сыну Человеческому.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John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 третий день был брак в Кане Галилейской, и Матерь Иисуса была 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Был также зван Иисус и ученики Его на брак.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как недоставало вина, то Матерь Иисуса говорит Ему: вина нет у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Иисус говорит Ей: что Мне и Тебе, Жено? еще не пришел час Мой.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Матерь Его сказала служителям: что скажет Он вам, то сделайте.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Было же тут шесть каменных водоносов, стоявших по обычаю очищения Иудейского, вмещавших по две или по три меры.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Иисус говорит им: наполните сосуды водою. И наполнили их доверху.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говорит им: теперь почерпните и несите к распорядителю пира. И понесли.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Когда же распорядитель отведал воды, сделавшейся вином, – а он не знал, откуда это вино, знали только служители, почерпавшие воду, – тогда распорядитель зовет жениха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говорит ему: всякий человек подает сперва хорошее вино, а когда напьются, тогда худшее; а ты хорошее вино сберег доселе.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Так положил Иисус начало чудесам в Кане Галилейской и явил славу Свою; и уверовали в Него ученики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После сего пришел Он в Капернаум, Сам и Матерь Его, и братья Его, и ученики Его; и там пробыли немного дней.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Приближалась Пасха Иудейская, и Иисус пришел в Иерусалим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нашел, что в храме продавали волов, овец и голубей, и сидели меновщики денег.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И, сделав бич из веревок, выгнал из храма всех, также и овец и волов; и деньги у меновщиков рассыпал, а столы их опрокинул.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сказал продающим голубей: возьмите это отсюда и дома Отца Моего не делайте домом торговли.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При сем ученики Его вспомнили, что написано: «ревность по доме Твоем снедает Меня».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На это Иудеи сказали: каким знамением докажешь Ты нам, что имеешь власть так поступать?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Иисус сказал им в ответ: разрушьте храм сей, и Я в три дня воздвигну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На это сказали Иудеи: сей храм строился сорок шесть лет, и Ты в три дня воздвигнешь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А Он говорил о храме тела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Когда же воскрес Он из мертвых, то ученики Его вспомнили, что Он говорил это, и поверили Писанию и слову, которое сказал Иисус.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когда Он был в Иерусалиме на празднике Пасхи, то многие, видя чудеса, которые Он творил, уверовали во имя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Но Сам Иисус не вверял Себя им, потому что знал всех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не имел нужды, чтобы кто засвидетельствовал о человеке, ибо Сам знал, что в человеке.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John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Между фарисеями был некто, именем Никодим, один из начальников Иудейских.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Он пришел к Иисусу ночью и сказал Ему: Равви! мы знаем, что Ты – учитель, пришедший от Бога; ибо таких чудес, какие Ты творишь, никто не может творить, если не будет с ним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Иисус сказал ему в ответ: истинно, истинно говорю тебе, если кто не родится свыше, не может увидеть Царствия Божия.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Никодим говорит Ему: как может человек родиться, будучи стар? неужели может он в другой раз войти в утробу матери своей и родиться?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Иисус отвечал: истинно, истинно говорю тебе, если кто не родится от воды и Духа, не может войти в Царствие Божие.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Рожденное от плоти есть плоть, а рожденное от Духа есть дух.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Не удивляйся тому, что Я сказал тебе: «должно вам родиться свыше».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Дух дышит, где хочет, и голос его слышишь, а не знаешь, откуда приходит и куда уходит: так бывает со всяким, рожденным от Духа.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Никодим сказал Ему в ответ: как это может быть?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Иисус отвечал и сказал ему: ты – учитель Израилев, и этого ли не знаешь?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Истинно, истинно говорю тебе: Мы говорим о том, что знаем, и свидетельствуем о том, что видели, а вы свидетельства Нашего не принимаете.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Если Я сказал вам о земном, и вы не верите, – как поверите, если буду говорить вам о небесном?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Никто не восходил на небо, как только сшедший с небес Сын Человеческий, сущий на небесах.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как Моисей вознес змию в пустыне, так должно вознесену быть Сыну Человеческому,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дабы всякий, верующий в Него, не погиб, но имел жизнь вечную.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Ибо так возлюбил Бог мир, что отдал Сына Своего Единородного, дабы всякий, верующий в Него, не погиб, но имел жизнь вечную.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Ибо не послал Бог Сына Своего в мир, чтобы судить мир, но чтобы мир спасен был чрез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Верующий в Него не судится, а неверующий уже осужден, потому что не уверовал во имя Единородного Сына Божия.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Суд же состоит в том, что свет пришел в мир; но люди более возлюбили тьму, нежели свет, потому что дела их были злы.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Ибо всякий, делающий злое, ненавидит свет и не идет к свету, чтобы не обличились дела его, потому что они злы;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а поступающий по правде идет к свету, дабы явны были дела его, потому что они в Боге соделаны.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После сего пришел Иисус с учениками Своими в землю Иудейскую и там жил с ними и крестил.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А Иоанн также крестил в Еноне, близ Салима, потому что там было много воды; и приходили туда и крестились,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ибо Иоанн еще не был заключен в темницу.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Тогда у Иоанновых учеников произошел спор с Иудеями об очищении.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пришли к Иоанну и сказали ему: равви! Тот, Который был с тобою при Иордане и о Котором ты свидетельствовал, вот, Он крестит, и все идут к Нему.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Иоанн сказал в ответ: не может человек ничего принимать на себя, если не будет дано ему с неба.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Вы сами мне свидетели в том, что я сказал: «не я Христос, но я послан пред Ним».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Имеющий невесту есть жених, а друг жениха, стоящий и внимающий ему, радостью радуется, слыша голос жениха. Сия-то радость моя исполнилась.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Ему должно расти, а мне умаляться.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Приходящий свыше и есть выше всех; а сущий от земли – земной и есть, и говорит, как сущий от земли; Приходящий с небес есть выше всех,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что Он видел и слышал, о том и свидетельствует; и никто не принимает свидетельства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Принявший Его свидетельство сим запечатлел, что Бог истинен,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ибо Тот, Которого послал Бог, говорит слова Божии; ибо не мерою дает Бог Духа.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Отец любит Сына и все дал в руку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Верующий в Сына имеет жизнь вечную, а не верующий в Сына не увидит жизни, но гнев Божий пребывает на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John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Когда же узнал Иисус о дошедшем до фарисеев слухе, что Он более приобретает учеников и крестит, нежели Иоанн,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хотя Сам Иисус не крестил, а ученики Его,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то оставил Иудею и пошел опять в Галилею.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Надлежало же Ему проходить через Самарию.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Итак, приходит Он в город Самарийский, называемый Сихарь, близ участка земли, данного Иаковом сыну своему Иосифу.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Там был колодезь Иаковлев. Иисус, утрудившись от пути, сел у колодезя. Было около шестого часа.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Приходит женщина из Самарии почерпнуть воды. Иисус говорит ей: дай Мне пить.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Ибо ученики Его отлучились в город купить пищи.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Женщина Самарянская говорит Ему: как ты, будучи Иудей, просишь пить у меня, Самарянки? ибо Иудеи с Самарянами не сообщаются.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Иисус сказал ей в ответ: если бы ты знала дар Божий и Кто говорит тебе: «дай Мне пить», то ты сама просила бы у Него, и Он дал бы тебе воду живую.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Женщина говорит Ему: господин! тебе и почерпнуть нечем, а колодезь глубок; откуда же у тебя вода живая?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Неужели ты больше отца нашего Иакова, который дал нам этот колодезь и сам из него пил, и дети его, и скот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Иисус сказал ей в ответ: всякий, пьющий воду сию, возжаждет опять,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а кто будет пить воду, которую Я дам ему, тот не будет жаждать вовек; но вода, которую Я дам ему, сделается в нем источником воды, текущей в жизнь вечную.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Женщина говорит Ему: господин! дай мне этой воды, чтобы мне не иметь жажды и не приходить сюда черпать.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Иисус говорит ей: пойди, позови мужа твоего и приди сюда.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Женщина сказала в ответ: у меня нет мужа. Иисус говорит ей: правду ты сказала, что у тебя нет мужа,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ибо у тебя было пять мужей, и тот, которого ныне имеешь, не муж тебе; это справедливо ты сказала.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Женщина говорит Ему: Господи! вижу, что Ты пророк.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Отцы наши поклонялись на этой горе, а вы говорите, что место, где должно поклоняться, находится в Иерусалиме.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Иисус говорит ей: поверь Мне, что наступает время, когда и не на горе сей, и не в Иерусалиме будете поклоняться Отцу.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Вы не знаете, чему кланяетесь, а мы знаем, чему кланяемся, ибо спасение – от Иудеев.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Но настанет время, и настало уже, когда истинные поклонники будут поклоняться Отцу в духе и истине, ибо таких поклонников Отец ищет Себе.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Бог есть дух, и поклоняющиеся Ему должны поклоняться в духе и истине.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Женщина говорит Ему: знаю, что придет Мессия, то есть Христос; когда Он придет, то возвестит нам все.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Иисус говорит ей: это Я, Который говорю с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В это время пришли ученики Его и удивились, что Он разговаривал с женщиною; однако ж ни один не сказал: «чего Ты требуешь?» или: «о чем говоришь с нею?»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Тогда женщина оставила водонос свой и пошла в город, и говорит людям: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пойдите, посмотрите Человека, Который сказал мне все, что я сделала: не Он ли Христос?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Они вышли из города и пошли к Нему.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Между тем ученики просили Его, говоря: Равви! ешь.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Но Он сказал им: у Меня есть пища, которой вы не знаете.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Посему ученики говорили между собою: разве кто принес Ему есть?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Иисус говорит им: Моя пища есть творить волю Пославшего Меня и совершить дело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Не говорите ли вы, что еще четыре месяца, и наступит жатва? А Я говорю вам: возведите очи ваши и посмотрите на нивы, как они побелели и поспели к жатве.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Жнущий получает награду и собирает плод в жизнь вечную, так что и сеющий и жнущий вместе радоваться будут,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ибо в этом случае справедливо изречение: «один сеет, а другой жнет».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Я послал вас жать то, над чем вы не трудились: другие трудились, а вы вошли в труд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 многие Самаряне из города того уверовали в Него по слову женщины, свидетельствовавшей, что Он сказал ей все, что она сделала.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 потому, когда пришли к Нему Самаряне, то просили Его побыть у них; и Он пробыл там два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И еще большее число уверовали по Его слову.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А женщине той говорили: уже не по твоим речам веруем, ибо сами слышали и узнали, что Он – истинно Спаситель мира, Христос.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По прошествии же двух дней Он вышел оттуда и пошел в Галилею,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ибо Сам Иисус свидетельствовал, что пророк не имеет чести в своем отечестве.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Когда пришел Он в Галилею, то Галилеяне приняли Его, видев все, что Он сделал в Иерусалиме в праздник, – ибо и они ходили на праздник.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Итак, Иисус опять пришел в Кану Галилейскую, где претворил воду в вино. В Капернауме был некоторый царедворец, у которого сын был болен.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Он, услышав, что Иисус пришел из Иудеи в Галилею, пришел к Нему и просил Его прийти и исцелить сына его, который был при смерти.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Иисус сказал ему: вы не уверуете, если не увидите знамений и чудес.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Царедворец говорит Ему: Господи! приди, пока не умер сын мой.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Иисус говорит ему: пойди, сын твой здоров. Он поверил слову, которое сказал ему Иисус, и пошел.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На дороге встретили его слуги его и сказали: сын твой здоров.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Он спросил у них: в котором часу стало ему легче? Ему сказали: вчера в седьмом часу горячка оставила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53</w:t>
      </w:r>
      <w:r>
        <w:rPr>
          <w:lang w:val="ru_RU" w:bidi="ru_RU"/>
        </w:rPr>
        <w:t xml:space="preserve"> Из этого отец узнал, что это был тот час, в который Иисус сказал ему: «сын твой здоров». И уверовал сам и весь дом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54</w:t>
      </w:r>
      <w:r>
        <w:rPr>
          <w:lang w:val="ru_RU" w:bidi="ru_RU"/>
        </w:rPr>
        <w:t xml:space="preserve"> Это второе чудо сотворил Иисус, возвратившись из Иудеи в Галилею.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John 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После сего был праздник Иудейский, и пришел Иисус в Иерусалим.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Есть же в Иерусалиме у Овечьих ворот купальня, называемая по-еврейски Вифезда, при которой было пять крытых ходов.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 них лежало великое множество больных, слепых, хромых, иссохших, ожидающих движения воды,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Ангел Господень по временам сходил в купальню и возмущал воду, и кто первый входил в нее по возмущении воды, тот выздоравливал, какою бы ни был одержим болезнью.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Тут был человек, находившийся в болезни тридцать восемь лет.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Иисус, увидев его лежащего и узнав, что он лежит уже долгое время, говорит ему: хочешь ли быть здоров?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Больной отвечал Ему: так, Господи; но не имею человека, который опустил бы меня в купальню, когда возмутится вода; когда же я прихожу, другой уже сходит прежде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Иисус говорит ему: встань, возьми постель твою и ходи.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он тотчас выздоровел, и взял постель свою и пошел. Было же это в день субботний.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Посему Иудеи говорили исцеленному: сегодня суббота; не должно тебе брать постели.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Он отвечал им: Кто меня исцелил, Тот мне сказал: «возьми постель твою и ходи».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Его спросили: кто Тот Человек, Который сказал тебе: «возьми постель твою и ходи»?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Исцеленный же не знал, кто Он, ибо Иисус скрылся в народе, бывшем на том месте.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Потом Иисус встретил его в храме и сказал ему: вот, ты выздоровел; не греши больше, чтобы не случилось с тобою чего хуже.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Человек сей пошел и объявил Иудеям, что исцеливший его есть Иисус.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стали Иудеи гнать Иисуса и искали убить Его за то, что Он делал такие дела в субботу.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Иисус же говорил им: Отец Мой доныне делает, и Я делаю.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еще более искали убить Его Иудеи за то, что Он не только нарушал субботу, но и Отцом Своим называл Бога, делая Себя равным Богу.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На это Иисус сказал: истинно, истинно говорю вам: Сын ничего не может творить Сам от Себя, если не увидит Отца творящего: ибо что творит Он, то и Сын творит также.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Ибо Отец любит Сына и показывает Ему все, что творит Сам; и покажет Ему дела больше сих, так что вы удивитесь.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Ибо как Отец воскрешает мертвых и оживляет, так и Сын оживляет, кого хочет.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Ибо Отец и не судит никого, но весь суд отдал Сыну,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дабы все чтили Сына, как чтут Отца. Кто не чтит Сына, тот не чтит и Отца, пославшего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Истинно, истинно говорю вам: слушающий слово Мое и верующий в Пославшего Меня имеет жизнь вечную и на суд не приходит, но перешел от смерти в жизнь.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Истинно, истинно говорю вам: наступает время, и настало уже, когда мертвые услышат глас Сына Божия и, услышав, оживут.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Ибо как Отец имеет жизнь в Самом Себе, так и Сыну дал иметь жизнь в Самом Себе.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дал Ему власть производить и суд, потому что Он есть Сын Человеческий.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Не дивитесь сему; ибо наступает время, в которое все, находящиеся в гробах, услышат глас Сына Божия;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изыдут творившие добро в воскресение жизни, а делавшие зло – в воскресение осуждения.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Я ничего не могу творить Сам от Себя. Как слышу, так и сужу, и суд Мой праведен; ибо не ищу Моей воли, но воли пославшего Меня Отца.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Если Я свидетельствую Сам о Себе, то свидетельство Мое не есть истинно.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Есть другой, свидетельствующий о Мне; и Я знаю, что истинно то свидетельство, которым он свидетельствует о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Вы посылали к Иоанну, и он засвидетельствовал об истине.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Впрочем, Я не от человека принимаю свидетельство, но говорю это для того, чтобы вы спаслись.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Он был светильник, горящий и светящий; а вы хотели малое время порадоваться при свете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Я же имею свидетельство больше Иоаннова: ибо дела, которые Отец дал Мне совершить, самые дела сии, Мною творимые, свидетельствуют о Мне, что Отец послал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пославший Меня Отец Сам засвидетельствовал о Мне. А вы ни гласа Его никогда не слышали, ни лица Его не видели;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 не имеете слова Его, пребывающего в вас, потому что вы не веруете Тому, Которого Он послал.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Исследуйте Писания, ибо вы думаете чрез них иметь жизнь вечную; а они свидетельствуют о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Но вы не хотите прийти ко Мне, чтобы иметь жизнь.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Не принимаю славы от человеков,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но знаю вас: вы не имеете в себе любви к Богу.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Я пришел во имя Отца Моего, и не принимаете Меня; а если иной придет во имя свое, его примете.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Как вы можете веровать, когда друг от друга принимаете славу, а славы, которая от Единого Бога, не ищете?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Не думайте, что Я буду обвинять вас пред Отцом: есть на вас обвинитель Моисей, на которого вы уповаете.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Ибо если бы вы верили Моисею, то поверили бы и Мне, потому что он писал о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Если же его писаниям не верите, как поверите Моим словам?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John 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После сего пошел Иисус на ту сторону моря Галилейского, в окрестности Тивериады.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За Ним последовало множество народа, потому что видели чудеса, которые Он творил над больными.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Иисус взошел на гору и там сидел с учениками Своими.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Приближалась же Пасха, праздник Иудейский.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Иисус, возведя очи и увидев, что множество народа идет к Нему, говорит Филиппу: где нам купить хлебов, чтобы их накормить?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Говорил же это, испытывая его; ибо Сам знал, что хотел сделать.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Филипп отвечал Ему: им на двести динариев не довольно будет хлеба, чтобы каждому из них досталось хотя понемногу.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Один из учеников Его, Андрей, брат Симона Петра, говорит Ему: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здесь есть у одного мальчика пять хлебов ячменных и две рыбки; но что это для такого множества?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Иисус сказал: велите им возлечь. Было же на том месте много травы. Итак возлегло людей числом около пяти тысяч.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Иисус, взяв хлебы и воздав благодарение, роздал ученикам, а ученики возлежавшим, также и рыбы, сколько кто хотел.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когда насытились, то сказал ученикам Своим: соберите оставшиеся куски, чтобы ничего не пропало.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собрали, и наполнили двенадцать коробов кусками от пяти ячменных хлебов, оставшимися у тех, которые ели.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Тогда люди, видевшие чудо, сотворенное Иисусом, сказали: это истинно Тот Пророк, Которому должно прийти в мир.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Иисус же, узнав, что хотят прийти, нечаянно взять Его и сделать царем, опять удалился на гору один.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Когда же настал вечер, то ученики Его сошли к морю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и, войдя в лодку, отправились на ту сторону моря, в Капернаум. Становилось темно, а Иисус не приходил к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Дул сильный ветер, и море волновалось.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Проплыв около двадцати пяти или тридцати стадий, они увидели Иисуса, идущего по морю и приближающегося к лодке, и испугались.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Но Он сказал им: это Я; не бойтесь.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Они хотели принять Его в лодку; и тотчас лодка пристала к берегу, куда плыли.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На другой день народ, стоявший по ту сторону моря, видел, что там, кроме одной лодки, в которую вошли ученики Его, иной не было и что Иисус не входил в лодку с учениками Своими, а отплыли одни ученики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Между тем пришли из Тивериады другие лодки близко к тому месту, где ели хлеб по благословении Господнем.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Итак, когда народ увидел, что тут нет Иисуса, ни учеников Его, то вошли в лодки и приплыли в Капернаум, ища Иисуса.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И, найдя Его на той стороне моря, сказали Ему: Равви! когда Ты сюда пришел?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Иисус сказал им в ответ: истинно, истинно говорю вам: вы ищете Меня не потому, что видели чудеса, но потому, что ели хлеб и насытились.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Старайтесь не о пище тленной, но о пище, пребывающей в жизнь вечную, которую даст вам Сын Человеческий, ибо на Нем положил печать Свою Отец,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Итак сказали Ему: что нам делать, чтобы творить дела Божии?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Иисус сказал им в ответ: вот дело Божие, чтобы вы веровали в Того, Кого Он послал.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На это сказали Ему: какое же Ты дашь знамение, чтобы мы увидели и поверили Тебе? что Ты делаешь?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Отцы наши ели манну в пустыне, как написано: «хлеб с неба дал им есть».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Иисус же сказал им: истинно, истинно говорю вам: не Моисей дал вам хлеб с неба, а Отец Мой дает вам истинный хлеб с небес.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Ибо Хлеб Божий есть Тот, Который сходит с небес и дает жизнь миру.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На это сказали Ему: Господи! подавай нам всегда такой хлеб.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Иисус же сказал им: Я есмь хлеб жизни; приходящий ко Мне не будет алкать, и верующий в Меня не будет жаждать никогда.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Но Я сказал вам, что вы и видели Меня, и не веруете.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Все, что дает Мне Отец, ко Мне придет; и приходящего ко Мне не изгоню вон,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ибо Я сошел с небес не для того, чтобы творить волю Мою, но волю пославшего Меня Отца.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Воля же пославшего Меня Отца есть та, чтобы из того, что Он Мне дал, ничего не погубить, но все то воскресить в последний 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Воля Пославшего Меня есть та, чтобы всякий, видящий Сына и верующий в Него, имел жизнь вечную; и Я воскрешу его в последний 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Возроптали на Него Иудеи за то, что Он сказал: «Я есмь хлеб, сшедший с небес».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 говорили: не Иисус ли это, сын Иосифов, Которого отца и Мать мы знаем? Как же говорит Он: «Я сшел с небес»?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Иисус сказал им в ответ: не ропщите между собою.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Никто не может прийти ко Мне, если не привлечет его Отец, пославший Меня; и Я воскрешу его в последний 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У пророков написано: «и будут все научены Богом». Всякий, слышавший от Отца и научившийся, приходит ко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Это не то, чтобы кто видел Отца, кроме Того, Кто есть от Бога: Он видел Отца.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Истинно, истинно говорю вам: верующий в Меня имеет жизнь вечную.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Я есмь хлеб жизни.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Отцы ваши ели манну в пустыне и умерли;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хлеб же, сходящий с небес, таков, что ядущий его не умрет.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Я хлеб живой, сшедший с небес; ядущий хлеб сей будет жить вовек; хлеб же, который Я дам, есть Плоть Моя, которую Я отдам за жизнь мира.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Тогда Иудеи стали спорить между собою, говоря: как Он может дать нам есть Плоть Свою?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53</w:t>
      </w:r>
      <w:r>
        <w:rPr>
          <w:lang w:val="ru_RU" w:bidi="ru_RU"/>
        </w:rPr>
        <w:t xml:space="preserve"> Иисус же сказал им: истинно, истинно говорю вам: если не будете есть Плоти Сына Человеческого и пить Крови Его, то не будете иметь в себе жизни.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54</w:t>
      </w:r>
      <w:r>
        <w:rPr>
          <w:lang w:val="ru_RU" w:bidi="ru_RU"/>
        </w:rPr>
        <w:t xml:space="preserve"> Ядущий Мою Плоть и пиющий Мою Кровь имеет жизнь вечную, и Я воскрешу его в последний 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55</w:t>
      </w:r>
      <w:r>
        <w:rPr>
          <w:lang w:val="ru_RU" w:bidi="ru_RU"/>
        </w:rPr>
        <w:t xml:space="preserve"> Ибо Плоть Моя истинно есть пища, и Кровь Моя истинно есть питие.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56</w:t>
      </w:r>
      <w:r>
        <w:rPr>
          <w:lang w:val="ru_RU" w:bidi="ru_RU"/>
        </w:rPr>
        <w:t xml:space="preserve"> Ядущий Мою Плоть и пиющий Мою Кровь пребывает во Мне, и Я в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57</w:t>
      </w:r>
      <w:r>
        <w:rPr>
          <w:lang w:val="ru_RU" w:bidi="ru_RU"/>
        </w:rPr>
        <w:t xml:space="preserve"> Как послал Меня живой Отец, и Я живу Отцом, так и ядущий Меня жить будет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58</w:t>
      </w:r>
      <w:r>
        <w:rPr>
          <w:lang w:val="ru_RU" w:bidi="ru_RU"/>
        </w:rPr>
        <w:t xml:space="preserve"> Сей-то есть хлеб, сшедший с небес. Не так, как отцы ваши ели манну и умерли: ядущий хлеб сей жить будет вовек.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59</w:t>
      </w:r>
      <w:r>
        <w:rPr>
          <w:lang w:val="ru_RU" w:bidi="ru_RU"/>
        </w:rPr>
        <w:t xml:space="preserve"> Сие говорил Он в синагоге, уча в Капернауме.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60</w:t>
      </w:r>
      <w:r>
        <w:rPr>
          <w:lang w:val="ru_RU" w:bidi="ru_RU"/>
        </w:rPr>
        <w:t xml:space="preserve"> Многие из учеников Его, слыша то, говорили: какие странные слова! кто может это слушать?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61</w:t>
      </w:r>
      <w:r>
        <w:rPr>
          <w:lang w:val="ru_RU" w:bidi="ru_RU"/>
        </w:rPr>
        <w:t xml:space="preserve"> Но Иисус, зная Сам в Себе, что ученики Его ропщут на то, сказал им: это ли соблазняет вас?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62</w:t>
      </w:r>
      <w:r>
        <w:rPr>
          <w:lang w:val="ru_RU" w:bidi="ru_RU"/>
        </w:rPr>
        <w:t xml:space="preserve"> Что ж, если увидите Сына Человеческого, восходящеготуда, где был прежде?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63</w:t>
      </w:r>
      <w:r>
        <w:rPr>
          <w:lang w:val="ru_RU" w:bidi="ru_RU"/>
        </w:rPr>
        <w:t xml:space="preserve"> Дух животворит; плоть не пользует нимало. Слова, которые говорю Я вам, суть дух и жизнь.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64</w:t>
      </w:r>
      <w:r>
        <w:rPr>
          <w:lang w:val="ru_RU" w:bidi="ru_RU"/>
        </w:rPr>
        <w:t xml:space="preserve"> Но есть из вас некоторые неверующие. [Ибо Иисус от начала знал, кто суть неверующие и кто предаст Его.]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65</w:t>
      </w:r>
      <w:r>
        <w:rPr>
          <w:lang w:val="ru_RU" w:bidi="ru_RU"/>
        </w:rPr>
        <w:t xml:space="preserve"> И сказал: для того-то и говорил Я вам, что никто не может прийти ко Мне, если то не дано будет ему от Отца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66</w:t>
      </w:r>
      <w:r>
        <w:rPr>
          <w:lang w:val="ru_RU" w:bidi="ru_RU"/>
        </w:rPr>
        <w:t xml:space="preserve"> С этого времени многие из учеников Его отошли от Него и уже не ходили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67</w:t>
      </w:r>
      <w:r>
        <w:rPr>
          <w:lang w:val="ru_RU" w:bidi="ru_RU"/>
        </w:rPr>
        <w:t xml:space="preserve"> Тогда Иисус сказал Двенадцати: не хотите ли и вы отойти?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68</w:t>
      </w:r>
      <w:r>
        <w:rPr>
          <w:lang w:val="ru_RU" w:bidi="ru_RU"/>
        </w:rPr>
        <w:t xml:space="preserve"> Симон Петр отвечал Ему: Господи! к кому нам идти? Ты имеешь глаголы вечной жизни,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69</w:t>
      </w:r>
      <w:r>
        <w:rPr>
          <w:lang w:val="ru_RU" w:bidi="ru_RU"/>
        </w:rPr>
        <w:t xml:space="preserve"> и мы уверовали и познали, что Ты Христос, Сын Бога живого.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70</w:t>
      </w:r>
      <w:r>
        <w:rPr>
          <w:lang w:val="ru_RU" w:bidi="ru_RU"/>
        </w:rPr>
        <w:t xml:space="preserve"> Иисус отвечал им: не двенадцать ли вас избрал Я? но один из вас – диавол.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71</w:t>
      </w:r>
      <w:r>
        <w:rPr>
          <w:lang w:val="ru_RU" w:bidi="ru_RU"/>
        </w:rPr>
        <w:t xml:space="preserve"> Это говорил Он об Иуде Симонове Искариоте, ибо сей хотел предать Его, будучи один из Двенадцати.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John 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После сего Иисус ходил по Галилее, ибо по Иудее не хотел ходить, потому что Иудеи искали убить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Приближался праздник Иудейский – поставление кущей.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Тогда братья Его сказали Ему: выйди отсюда и пойди в Иудею, чтобы и ученики Твои видели дела, которые Ты делаешь.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никто не делает чего-либо втайне и ищет сам быть известным. Если Ты творишь такие дела, то яви Себя миру.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и братья Его не веровали в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На это Иисус сказал им: Мое время еще не настало, а для вас всегда время.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Вас мир не может ненавидеть, а Меня ненавидит, потому что Я свидетельствую о нем, что дела его злы.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Вы пойдите на праздник сей; а Я еще не пойду на сей праздник, потому что Мое время еще не исполнилось.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Сие сказав им, остался в Галилее.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Но когда пришли братья Его, тогда и Он пришел на праздник не явно, а как бы тайно.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Иудеи же искали Его на празднике и говорили: где Он?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много толков было о Нем в народе: одни говорили, что Он добр; а другие говорили: нет, но обольщает народ.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Впрочем, никто не говорил о Нем явно, боясь Иудеев.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Но в половине уже праздника вошел Иисус в храм и учил.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дивились Иудеи, говоря: как Он знает Писания, не учившись?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Иисус, отвечая им, сказал: Мое учение – не Мое, но Пославшего Меня;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кто хочет творить волю Его, тот узнает о сем учении, от Бога ли оно или Я Сам от Себя говорю.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Говорящий сам от себя ищет славы себе; а Кто ищет славы Пославшему Его, Тот истинен, и нет неправды в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Не дал ли вам Моисей закона? и никто из вас не поступает по закону. За что ищете убить Меня?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Народ сказал в ответ: не бес ли в Тебе? кто ищет убить Тебя?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Иисус, продолжая речь, сказал им: одно дело сделал Я, и все вы дивитесь.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Моисей дал вам обрезание (хотя оно не от Моисея, но от отцов), и в субботу вы обрезываете человека.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Если в субботу принимает человек обрезание, чтобы не был нарушен закон Моисеев, – на Меня ли негодуете за то, что Я всего человека исцелил в субботу?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Не судите по наружности, но судите судом праведным.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Тут некоторые из Иерусалимлян говорили: не Тот ли это, Которого ищут убить?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Вот, Он говорит явно, и ничего не говорят Ему: не удостоверились ли начальники, что Он – подлинно Христос?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Но мы знаем Его, откуда Он; Христос же когда придет, никто не будет знать, откуда 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Тогда Иисус возгласил в храме, уча и говоря: и знаете Меня, и знаете, откуда Я; и Я пришел не Сам от Себя, но истинен Пославший Меня, Которого вы не знаете.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Я знаю Его, потому что Я от Него, и Он послал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искали схватить Его, но никто не наложил на Него руки, потому что еще не пришел час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Многие же из народа уверовали в Него и говорили: когда придет Христос, неужели сотворит больше знамений, нежели сколько Сей сотворил?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Услышали фарисеи такие толки о Нем в народе, и послали фарисеи и первосвященники служителей схватить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Иисус же сказал им: еще недолго быть Мне с вами, и пойду к Пославшему Меня;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Будете искать Меня, и не найдете; и где буду Я, туда вы не можете прийти.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При сем Иудеи говорили между собою: куда Он хочет идти, так что мы не найдем Его? Не хочет ли Он идти в Еллинское рассеяние и учить Еллинов?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Что значат сии слова, которые Он сказал: «будете искать Меня, и не найдете; и где буду Я, туда вы не можете прийти»?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В последний же великий день праздника стоял Иисус и возгласил, говоря: кто жаждет, иди ко Мне и пей.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Кто верует в Меня, у того, как сказано в Писании, из чрева потекут реки воды живой.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Сие сказал Он о Духе, Которого имели принять верующие в Него: ибо еще не было на них Духа Святого, потому что Иисус еще не был прославлен.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Многие из народа, услышав сии слова, говорили: Он точно пророк.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Другие говорили: это – Христос. А иные говорили: разве из Галилеи Христос придет?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Не сказано ли в Писании, что Христос придет от семени Давидова и из Вифлеема, из того места, откуда был Давид?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Итак произошла о Нем распря в народе.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Некоторые из них хотели схватить Его; но никто не наложил на Него рук.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Итак, служители возвратились к первосвященникам и фарисеям, и сии сказали им: для чего вы не привели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Служители отвечали: никогда человек не говорил так, как Этот Человек.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Фарисеи сказали им: неужели и вы прельстились?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Уверовал ли в Него кто из начальников или из фарисеев?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Но этот народ – невежда в законе, проклят 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Никодим, приходивший к Нему ночью, будучи один из них, говорит им: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судит ли закон наш человека, если прежде не выслушают его и не узнают, что он делает?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На это сказали ему: и ты не из Галилеи ли? рассмотри и увидишь, что из Галилеи не приходит пророк.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53</w:t>
      </w:r>
      <w:r>
        <w:rPr>
          <w:lang w:val="ru_RU" w:bidi="ru_RU"/>
        </w:rPr>
        <w:t xml:space="preserve"> И разошлись все по домам.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John 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Иисус же пошел на гору Елеонскую.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А утром опять пришел в храм, и весь народ шел к Нему. Он сел и учил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Тут книжники и фарисеи привели к Нему женщину, взятую в прелюбодеянии, и, поставив ее посреди,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сказали Ему: Учитель! эта женщина взята в прелюбодеянии;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а Моисей в законе заповедал нам побивать таких камнями: Ты что скажешь?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Говорили же это, искушая Его, чтобы найти что-нибудь к обвинению Его. Но Иисус, наклонившись низко, писал перстом на земле, не обращая на них внимания.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Когда же продолжали спрашивать Его, Он, восклонившись, сказал им: кто из вас без греха, первый брось на нее камень.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опять, наклонившись низко, писал на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Они же, услышав то и будучи обличаемы совестью, стали уходить один за другим, начиная от старших до последних; и остался один Иисус и женщина, стоящая посреди.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Иисус, восклонившись и не видя никого, кроме женщины, сказал ей: женщина! где твои обвинители? никто не осудил тебя?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Она отвечала: никто, Господи. Иисус сказал ей: и Я не осуждаю тебя; иди и впредь не греши.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Опять говорил Иисус к народу и сказал им: Я – свет миру; кто последует за Мною, тот не будет ходить во тьме, но будет иметь свет жизни.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Тогда фарисеи сказали Ему: Ты Сам о Себе свидетельствуешь, свидетельство Твое не истинно.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Иисус сказал им в ответ: если Я и Сам о Себе свидетельствую, свидетельство Мое истинно; потому что Я знаю, откуда пришел и куда иду; а вы не знаете, откуда Я и куда иду.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Вы судите по плоти; Я не сужу никого.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А если и сужу Я, то суд Мой истинен, потому что Я не один, но Я и Отец, пославший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А и в законе вашем написано, что двух человек свидетельство истинно.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Я Сам свидетельствую о Себе, и свидетельствует о Мне Отец, пославший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Тогда сказали Ему: где Твой Отец? Иисус отвечал: вы не знаете ни Меня, ни Отца Моего; если бы вы знали Меня, то знали бы и Отца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Сии слова говорил Иисус у сокровищницы, когда учил в храме; и никто не взял Его, потому что еще не пришел час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Опять сказал им Иисус: Я отхожу, и будете искать Меня, и умрете во грехе вашем. Куда Я иду, туда вы не можете прийти.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Тут Иудеи говорили: неужели Он убьет Сам Себя, что говорит: «куда Я иду, вы не можете прийти»?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Он сказал им: вы от нижних, Я от вышних; вы от мира сего, Я не от сего мира.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Потому Я и сказал вам, что вы умрете во грехах ваших; ибо если не уверуете, что это Я, то умрете во грехах ваших.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Тогда сказали Ему: кто же Ты? Иисус сказал им: от начала Сущий, как и говорю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Много имею говорить и судить о вас; но Пославший Меня есть истинен, и что Я слышал от Него, то и говорю миру.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Не поняли, что Он говорил им об Отце.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Итак, Иисус сказал им: когда вознесете Сына Человеческого, тогда узнаете, что это Я и что ничего не делаю от Себя, но как научил Меня Отец Мой, так и говорю.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Пославший Меня есть со Мною; Отец не оставил Меня одного, ибо Я всегда делаю то, что Ему угодно.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Когда Он говорил это, многие уверовали в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Тогда сказал Иисус к уверовавшим в Него Иудеям: если пребудете в слове Моем, то вы истинно Мои ученики,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познаете истину, и истина сделает вас свободными.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Ему отвечали: мы – семя Авраамово и не были рабами никому никогда; как же Ты говоришь: «сделаетесь свободными»?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Иисус отвечал им: истинно, истинно говорю вам: всякий, делающий грех, есть раб греха.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Но раб не пребывает в доме вечно; сын пребывает вечно.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Итак, если Сын освободит вас, то истинно свободны будете.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Знаю, что вы – семя Авраамово; однако ищете убить Меня, потому что слово Мое не вмещается в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Я говорю то, что видел у Отца Моего; а вы делаете то, что видели у отца вашего.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Сказали Ему в ответ: отец наш есть Авраам. Иисус сказал им: если бы вы были дети Авраама, то дела Авраамовы делали бы.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А теперь ищете убить Меня, Человека, сказавшего вам истину, которую слышал от Бога: Авраам этого не делал.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Вы делаете дела отца вашего. На это сказали Ему: мы не от любодеяния рождены; одного Отца имеем,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Иисус сказал им: если бы Бог был Отец ваш, то вы любили бы Меня, потому что Я от Бога исшел и пришел; ибо Я не Сам от Себя пришел, но Он послал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Почему вы не понимаете речи Моей? Потому что не можете слышать слова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Ваш отец – диавол, и вы хотите исполнять похоти отца вашего. Он был человекоубийца от начала и не устоял в истине, ибо нет в нем истины. Когда говорит он ложь, говорит свое, ибо он – лжец и отец лжи.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А как Я истину говорю, то не верите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Кто из вас обличит Меня в неправде? Если же Я говорю истину, почему вы не верите Мне?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Кто от Бога, тот слушает слова Божии. Вы потому не слушаете, что вы не от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На это Иудеи отвечали и сказали Ему: не правду ли мы говорим, что Ты Самарянин и что бес в Тебе?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Иисус отвечал: во Мне беса нет; но Я чту Отца Моего, а вы бесчестите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Впрочем, Я не ищу Моей славы: есть Ищущий и Судящий.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Истинно, истинно говорю вам: кто соблюдет слово Мое, тот не увидит смерти вовек.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Иудеи сказали Ему: теперь узнали мы, что бес в Тебе. Авраам умер и пророки, а Ты говоришь: «кто соблюдет слово Мое, тот не вкусит смерти вовек».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53</w:t>
      </w:r>
      <w:r>
        <w:rPr>
          <w:lang w:val="ru_RU" w:bidi="ru_RU"/>
        </w:rPr>
        <w:t xml:space="preserve"> Неужели Ты больше отца нашего Авраама, который умер? и пророки умерли: чем Ты Себя делаешь?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54</w:t>
      </w:r>
      <w:r>
        <w:rPr>
          <w:lang w:val="ru_RU" w:bidi="ru_RU"/>
        </w:rPr>
        <w:t xml:space="preserve"> Иисус отвечал: если Я Сам Себя славлю, то слава Моя – ничто. Меня прославляет Отец Мой, о Котором вы говорите, что Он Бог ваш.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55</w:t>
      </w:r>
      <w:r>
        <w:rPr>
          <w:lang w:val="ru_RU" w:bidi="ru_RU"/>
        </w:rPr>
        <w:t xml:space="preserve"> И вы не познали Его, а Я знаю Его; и если скажу, что не знаю Его, то буду подобный вам лжец. Но Я знаю Его и соблюдаю слово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56</w:t>
      </w:r>
      <w:r>
        <w:rPr>
          <w:lang w:val="ru_RU" w:bidi="ru_RU"/>
        </w:rPr>
        <w:t xml:space="preserve"> Авраам, отец ваш, рад был увидеть день Мой; и увидел и возрадовался.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57</w:t>
      </w:r>
      <w:r>
        <w:rPr>
          <w:lang w:val="ru_RU" w:bidi="ru_RU"/>
        </w:rPr>
        <w:t xml:space="preserve"> На это сказали Ему Иудеи: Тебе нет еще пятидесяти лет, – и Ты видел Авраама?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58</w:t>
      </w:r>
      <w:r>
        <w:rPr>
          <w:lang w:val="ru_RU" w:bidi="ru_RU"/>
        </w:rPr>
        <w:t xml:space="preserve"> Иисус сказал им: истинно, истинно говорю вам: прежде нежели был Авраам, Я есмь.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59</w:t>
      </w:r>
      <w:r>
        <w:rPr>
          <w:lang w:val="ru_RU" w:bidi="ru_RU"/>
        </w:rPr>
        <w:t xml:space="preserve"> Тогда взяли каменья, чтобы бросить на Него; но Иисус скрылся и вышел из храма, пройдя посреди них, и пошел далее.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John 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И, проходя, увидел человека, слепого от рождения.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Ученики Его спросили у Него: Равви! кто согрешил, он или родители его, что родился слепым?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Иисус отвечал: не согрешил ни он, ни родители его, но это для того, чтобы на нем явились дела Божии.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Мне должно делать дела Пославшего Меня, доколе есть день; приходит ночь, когда никто не может делать.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Доколе Я в мире, Я – свет миру.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Сказав это, Он плюнул на землю, сделал брение из плюновения и помазал брением глаза слепому,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сказал ему: пойди, умойся в купальне Силоам, что значит: «посланный». Он пошел и умылся, и пришел зрячим.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Тут соседи и видевшие прежде, что он был слеп, говорили: не тот ли это, который сидел и просил милостыни?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Иные говорили: это он, а иные: похож на него. Он же говорил: это 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Тогда спрашивали у него: как открылись у тебя глаза?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Он сказал в ответ: Человек, называемый Иисус, сделал брение, помазал глаза мои и сказал мне: «пойди на купальню Силоам и умойся». Я пошел, умылся и прозрел.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Тогда сказали ему: где Он? Он отвечал: не знаю.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Повели сего бывшего слепца к фарисеям.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А была суббота, когда Иисус сделал брение и отверз ему очи.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Спросили его также и фарисеи, как он прозрел. Он сказал им: брение положил Он на мои глаза, и я умылся и вижу.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Тогда некоторые из фарисеев говорили: не от Бога Этот Человек, потому что не хранит субботы. Другие говорили: как может человек грешный творить такие чудеса? И была между ними распря.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Опять говорят слепому: ты что скажешь о Нем, потому что Он отверз тебе очи? Он сказал: это пророк.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Тогда Иудеи не поверили, что он был слеп и прозрел, доколе не призвали родителей сего прозревшего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спросили их: это ли сын ваш, о котором вы говорите, что родился слепым? как же он теперь видит?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Родители его сказали им в ответ: мы знаем, что это сын наш и что он родился слепым,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а как теперь видит, не знаем, или кто отверз ему очи, мы не знаем. Сам в совершенных летах; самого спросите; пусть сам о себе скажет.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Так отвечали родители его, потому что боялись Иудеев; ибо Иудеи сговорились уже, чтобы, кто признает Его за Христа, того отлучать от синагоги.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Посему-то родители его и сказали: он в совершенных летах; самого спросите.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Итак, вторично призвали человека, который был слеп, и сказали ему: воздай славу Богу; мы знаем, что Человек Тот – грешник.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Он сказал им в ответ: грешник ли Он, не знаю; одно знаю, что я был слеп, а теперь вижу.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Снова спросили его: что сделал Он с тобою? как отверз твои очи?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Отвечал им: я уже сказал вам, и вы не слушали; что еще хотите слышать? или и вы хотите сделаться Его учениками?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Они же укорили его и сказали: ты ученик Его, а мы Моисеевы ученики.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Мы знаем, что с Моисеем говорил Бог; Сего же не знаем, откуда 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Человек прозревший сказал им в ответ: это и удивительно, что вы не знаете, откуда Он, а Он отверз мне очи.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Но мы знаем, что грешников Бог не слушает; но кто чтит Бога и творит волю Его, того слушает.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От века не слыхано, чтобы кто отверз очи слепорожденному.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Если бы Он не был от Бога, не мог бы творить ничего.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Сказали ему в ответ: во грехах ты весь родился, и ты ли нас учишь? И выгнали его вон.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Иисус, услышав, что выгнали его вон, и найдя его, сказал ему: ты веруешь ли в Сына Божия?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Он отвечал и сказал: а кто Он, Господи, чтобы мне веровать в Него?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Иисус сказал ему: и видел ты Его, и Он говорит с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Он же сказал: верую, Господи! И поклонился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 сказал Иисус: на суд пришел Я в мир сей, чтобы невидящие видели, а видящие стали слепы.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Услышав это, некоторые из фарисеев, бывших с Ним, сказали Ему: неужели и мы слепы?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Иисус сказал им: если бы вы были слепы, то не имели бы на себе греха; но как вы говорите, что видите, то грех остается на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John 10:1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Истинно, истинно говорю вам: кто не дверью входит во двор овчий, но перелазит инде, тот вор и разбойник;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а входящий дверью есть пастырь овцам.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Ему придверник отворяет, и овцы слушаются голоса его, и он зовет своих овец по имени и выводит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когда выведет своих овец, идет перед ними; а овцы за ним идут, потому что знают голос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За чужим же не идут, но бегут от него, потому что не знают чужого голоса.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Сию притчу сказал им Иисус; но они не поняли, что такое Он говорил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Итак, опять Иисус сказал им: истинно, истинно говорю вам, что Я – дверь овцам.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Все, сколько их ни приходило предо Мною, суть воры и разбойники; но овцы не послушали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Я есмь дверь: кто войдет Мною, тот спасется, и войдет, и выйдет, и пажить найдет.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Вор приходит только для того, чтобы украсть, убить и погубить. Я пришел для того, чтобы имели жизнь и имели с избытком.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Я есмь пастырь добрый: пастырь добрый полагает жизнь свою за овец.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А наемник, не пастырь, которому овцы не свои, видит приходящего волка, и оставляет овец, и бежит; и волк расхищает овец и разгоняет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А наемник бежит, потому что наемник, и нерадит об овцах.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Я есмь пастырь добрый, и знаю Моих, и Мои знают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Как Отец знает Меня, так и Я знаю Отца, и жизнь Мою полагаю за овец.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Есть у Меня и другие овцы, которые не сего двора, и тех надлежит Мне привести: и они услышат голос Мой, и будет одно стадо и один Пастырь.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Потому любит Меня Отец, что Я отдаю жизнь Мою, чтобы опять принять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Никто не отнимает ее у Меня, но Я Сам отдаю ее. Имею власть отдать ее и власть имею опять принять ее. Сию заповедь получил Я от Отца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От этих слов опять произошла между Иудеями распря.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Многие из них говорили: Он одержим бесом и безумствует; что слушаете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Другие говорили: это слова не бесноватого; может ли бес отверзать очи слепым?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Настал же тогда в Иерусалимепраздник обновления, и была зима.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ходил Иисус в храме, в притворе Соломоновом.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Тут Иудеи обступили Его и говорили Ему: долго ли Тебе держать нас в недоумении? если Ты Христос, скажи нам прямо.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Иисус отвечал им: Я сказал вам, и не верите; дела, которые творю Я во имя Отца Моего, они свидетельствуют о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Но вы не верите, ибо вы не из овец Моих, как Я сказал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Овцы Мои слушаются голоса Моего, и Я знаю их; и они идут за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Я даю им жизнь вечную, и не погибнут вовек; и никто не похитит их из руки Моей.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Отец Мой, Который дал Мне их, больше всех; и никто не может похитить их из руки Отца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Я и Отец – одно.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Тут опять Иудеи схватили каменья, чтобы побить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Иисус отвечал им: много добрых дел показал Я вам от Отца Моего; за которое из них хотите побить Меня камнями?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Иудеи сказали Ему в ответ: не за доброе дело хотим побить Тебя камнями, но за богохульство и за то, что Ты, будучи человек, делаешь Себя Богом.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Иисус отвечал им: не написано ли в законе вашем: «Я сказал: вы – боги»?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Если Он назвал богами тех, к которым было слово Божие, и не может нарушиться Писание,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Тому ли, Которого Отец освятил и послал в мир, вы говорите: «богохульствуешь», потому что Я сказал: «Я – Сын Божий»?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Если Я не творю дел Отца Моего, не верьте Мне;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а если творю, то, когда не верите Мне, верьте делам Моим, чтобы узнать и поверить, что Отец во Мне и Я в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Тогда опять искали схватить Его; но Он уклонился от рук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 пошел опять за Иордан, на то место, где прежде крестил Иоанн, и остался 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Многие пришли к Нему и говорили, что Иоанн не сотворил никакого чуда, но все, что сказал Иоанн о Нем, было истинно.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 многие там уверовали в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John 11:1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Был болен некто Лазарь из Вифании, из селения, где жили Мария и Марфа, сестра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Мария же, которой брат Лазарь был болен, была та, которая помазала Господа миром и отерла ноги Его волосами своими.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Сестры послали сказать Ему: Господи! вот, кого Ты любишь, болен.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Иисус, услышав то, сказал: эта болезнь не к смерти, но к славе Божией, да прославится через нее Сын Божий.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Иисус же любил Марфу и сестру ее и Лазаря.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Когда же услышал, что он болен, то пробыл два дня на том месте, где находился.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После этого сказал ученикам: пойдем опять в Иудею.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Ученики сказали Ему: Равви! давно ли Иудеи искали побить Тебя камнями, и Ты опять идешь туда?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Иисус отвечал: не двенадцать ли часов во дне? кто ходит днем, тот не спотыкается, потому что видит свет мира сего;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а кто ходит ночью, спотыкается, потому что нет света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Сказав это, говорит им потом: Лазарь, друг наш, уснул; но Я иду разбудить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Ученики Его сказали: Господи! если уснул, то выздоровеет.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Иисус говорил о смерти его, а они думали, что Он говорит о сне обыкновенном.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Тогда Иисус сказал им прямо: Лазарь умер;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радуюсь за вас, что Меня не было там, дабы вы уверовали; но пойдем к нему.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Тогда Фома, иначе называемый Близнец, сказал ученикам: пойдем и мы умрем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Иисус, придя, нашел, что он уже четыре дня в гробе.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Вифания же была близ Иерусалима, стадиях в пятнадцати;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многие из Иудеев пришли к Марфе и Марии утешать их в печали о брате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Марфа, услышав, что идет Иисус, пошла навстречу Ему; Мария же сидела дома.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Тогда Марфа сказала Иисусу: Господи! если бы Ты был здесь, не умер бы брат мой.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Но и теперь знаю, что чего Ты попросишь у Бога, даст Тебе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Иисус говорит ей: воскреснет брат твой.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Марфа сказала Ему: знаю, что воскреснет в воскресение, в последний 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Иисус сказал ей: Я есмь воскресение и жизнь; верующий в Меня, если и умрет, оживет.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всякий, живущий и верующий в Меня, не умрет вовек. Веришь ли сему?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Она говорит Ему: так, Господи! я верую, что Ты Христос, Сын Божий, грядущий в мир.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Сказав это, пошла и позвала тайно Марию, сестру свою, говоря: Учитель здесь и зовет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Она, как скоро услышала, поспешно встала и пошла к Нему.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Иисус еще не входил в селение, но был на том месте, где встретила Его Марфа.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Иудеи, которые были с нею в доме и утешали ее, видя, что Мария поспешно встала и вышла, пошли за нею, полагая, что она пошла на гроб – плакать 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Мария же, придя туда, где был Иисус, и увидев Его, пала к ногам Его и сказала Ему: Господи! если бы Ты был здесь, не умер бы брат мой.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Иисус, когда увидел ее плачущую и пришедших с нею Иудеев плачущих, Сам восскорбел духом и возмутился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сказал: где вы положили его? Говорят Ему: Господи! пойди и посмотри.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Иисус прослезился.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Тогда Иудеи говорили: смотри, как Он любил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А некоторые из них сказали: не мог ли Сей, отверзший очи слепому, сделать, чтобы и этот не умер?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Иисус же, опять скорбя внутренно, приходит ко гробу. То была пещера, и камень лежал на 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Иисус говорит: отнимите камень. Сестра умершего, Марфа, говорит Ему: Господи! уже смердит; ибо четыре дня, как он во гробе.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Иисус говорит ей: не сказал ли Я тебе, что, если будешь веровать, увидишь славу Божию?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Итак, отняли камень от пещеры, где лежал умерший. Иисус же возвел очи к небу и сказал: Отче! благодарю Тебя, что Ты услышал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Я и знал, что Ты всегда услышишь Меня; но сказал сие для народа, здесь стоящего, чтобы поверили, что Ты послал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Сказав это, Он воззвал громким голосом: Лазарь! иди вон.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И вышел умерший, обвитый по рукам и ногам погребальными пеленами, и лицо его обвязано было платком. Иисус говорит им: развяжите его, пусть идет.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Тогда многие из Иудеев, пришедших к Марии и видевших, что сотворил Иисус, уверовали в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А некоторые из них пошли к фарисеям и сказали им, что сделал Иисус.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Тогда первосвященники и фарисеи собрали совет и говорили: что нам делать? Этот Человек много чудес творит.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Если оставим Его так, то все уверуют в Него, и придут Римляне и овладеют и местом нашим, и народом.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Один же из них, некто Каиафа, будучи на тот год первосвященником, сказал им: вы ничего не знаете,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и не подумаете, что лучше нам, чтобы один человек умер за людей, нежели чтобы весь народ погиб.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Сие же он сказал не от себя, но, будучи на тот год первосвященником, предсказал, что Иисус умрет за народ,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и не только за народ, но чтобы и рассеянных чад Божиих собрать воедино.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53</w:t>
      </w:r>
      <w:r>
        <w:rPr>
          <w:lang w:val="ru_RU" w:bidi="ru_RU"/>
        </w:rPr>
        <w:t xml:space="preserve"> С этого дня положили убить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54</w:t>
      </w:r>
      <w:r>
        <w:rPr>
          <w:lang w:val="ru_RU" w:bidi="ru_RU"/>
        </w:rPr>
        <w:t xml:space="preserve"> Посему Иисус уже не ходил явно между Иудеями, а пошел оттуда в страну близ пустыни, в город, называемый Ефраим, и там оставался с учениками Своими.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55</w:t>
      </w:r>
      <w:r>
        <w:rPr>
          <w:lang w:val="ru_RU" w:bidi="ru_RU"/>
        </w:rPr>
        <w:t xml:space="preserve"> Приближалась Пасха Иудейская, и многие из всей страны пришли в Иерусалим перед Пасхою, чтобы очиститься.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56</w:t>
      </w:r>
      <w:r>
        <w:rPr>
          <w:lang w:val="ru_RU" w:bidi="ru_RU"/>
        </w:rPr>
        <w:t xml:space="preserve"> Тогда искали Иисуса и, стоя в храме, говорили друг другу: как вы думаете? не придет ли Он на праздник?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57</w:t>
      </w:r>
      <w:r>
        <w:rPr>
          <w:lang w:val="ru_RU" w:bidi="ru_RU"/>
        </w:rPr>
        <w:t xml:space="preserve"> Первосвященники же и фарисеи дали приказание, что если кто узнает, где Он будет, то объявил бы, дабы взять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John 12:1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За шесть дней до Пасхи пришел Иисус в Вифанию, где был Лазарь умерший, которого Он воскресил из мертвых.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Там приготовили Ему вечерю, и Марфа служила, и Лазарь был одним из возлежавших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Мария же, взяв фунт нардового чистого драгоценного мира, помазала ноги Иисуса и отерла волосами своими ноги Его; и дом наполнился благоуханием от мира.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Тогда один из учеников Его, Иуда Симонов Искариот, который хотел предать Его,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для чего бы не продать это миро за триста динариев и не раздать нищим?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Сказал же он это не потому, чтобы заботился о нищих, но потому, что был вор. Он имел при себе денежный ящик и носил, что туда опускали.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Иисус же сказал: оставьте ее; она сберегла это на день погребения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Ибо нищих всегда имеете с собою, а Меня не всегда.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Многие из Иудеев узнали, что Он там, и пришли не только для Иисуса, но чтобы видеть и Лазаря, которого Он воскресил из мертвых.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Первосвященники же положили убить и Лазаря,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потому что ради него многие из Иудеев приходили и веровали в Иисуса.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На другой день множество народа, пришедшего на праздник, услышав, что Иисус идет в Иерусалим,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взяли пальмовые ветви, вышли навстречу Ему и восклицали: осанна! благословен грядущий во имя Господне, Царь Израилев!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Иисус же, найдя молодого осла, сел на него, как написано: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«не бойся, дщерь Сионова! се, Царь твой грядет, сидя на молодом осле».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Ученики Его сперва не поняли этого; но когда прославился Иисус, тогда вспомнили, что так было о Нем написано, и это сделали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Народ, бывший с Ним прежде, свидетельствовал, что Он вызвал из гроба Лазаря и воскресил его из мертвых.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Потому и встретил Его народ, ибо слышал, что Он сотворил это чудо.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Фарисеи же говорили между собою: видите ли, что не успеваете ничего? весь мир идет за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Из пришедших на поклонение в праздник были некоторые Еллины.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Они подошли к Филиппу, который был из Вифсаиды Галилейской, и просили его, говоря: господин! нам хочется видеть Иисуса.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Филипп идет и говорит о том Андрею; и потом Андрей и Филипп сказывают о том Иисусу.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Иисус же сказал им в ответ: пришел час прославиться Сыну Человеческому.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Истинно, истинно говорю вам: если пшеничное зерно, пав в землю, не умрет, то останется одно; а если умрет, то принесет много плода.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Любящий душу свою погубит ее; а ненавидящий душу свою в мире сем сохранит ее в жизнь вечную.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Кто Мне служит, Мне да последует; и где Я, там и слуга Мой будет. И кто Мне служит, того почтит Отец Мой.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Душа Моя теперь возмутилась; и что Мне сказать? Отче! избавь Меня от часа сего! Но на сей час Я и пришел.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Отче! прославь имя Твое. Тогда пришел с неба глас: и прославил и еще прославлю.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Народ, стоявший и слышавший то, говорил: это гром; а другие говорили: Ангел говорил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Иисус на это сказал: не для Меня был глас сей, но для народа.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Ныне суд миру сему; ныне князь мира сего изгнан будет вон.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когда Я вознесен буду от земли, всех привлеку к Себе.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Сие говорил Он, давая разуметь, какою смертью Он умрет.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Народ отвечал Ему: мы слышали из закона, что Христос пребывает вовек; как же Ты говоришь, что должно вознесену быть Сыну Человеческому? кто Этот Сын Человеческий?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Тогда Иисус сказал им: еще на малое время свет есть с вами; ходите, пока есть свет, чтобы не объяла вас тьма, – а ходящий во тьме не знает, куда идет.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Доколе свет с вами, веруйте в свет, да будете сынами света. Сказав это, Иисус отошел и скрылся от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Столько чудес сотворил Он пред ними, и они не веровали в Него,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да сбудется слово Исаии пророка: «Господи! кто поверил слышанному от нас? и кому открылась мышца Господня?»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Потому не могли они веровать, что, как еще сказал Исаия,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«народ сей ослепил глаза свои и окаменил сердце свое, да не видят глазами, и не уразумеют сердцем, и не обратятся, чтобы Я исцелил их».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Сие сказал Исаия, когда видел славу Его и говорил о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Впрочем, и из начальников многие уверовали в Него; но ради фарисеев не исповедовали, чтобы не быть отлученными от синагоги,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ибо возлюбили больше славу человеческую, нежели славу Божию.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Иисус же возгласил и сказал: верующий в Меня не в Меня верует, но в Пославшего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И видящий Меня видит Пославшего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Я, свет, пришел в мир, чтобы всякий верующий в Меня не оставался во тьме.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И если кто услышит Мои слова и не поверит, Я не сужу его, ибо Я пришел не судить мир, но спасти мир.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Отвергающий Меня и не принимающий слов Моих имеет судью себе: слово, которое Я говорил, оно будет судить его в последний 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Ибо Я говорил не от Себя; но пославший Меня Отец, Он дал Мне заповедь, что сказать и что говорить.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И Я знаю, что заповедь Его есть жизнь вечная. Итак, что Я говорю, говорю, как сказал Мне Отец.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John 13:1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Перед праздником Пасхи Иисус, зная, что пришел час Его перейти от мира сего к Отцу, явил делом, что, возлюбив Своих сущих в мире, до конца возлюбил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во время вечери, когда диавол уже вложил в сердце Иуде Симонову Искариоту предать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Иисус, зная, что Отец все отдал в руки Его и что Он от Бога исшел и к Богу отходит,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встал с вечери, снял с Себя верхнюю одежду и, взяв полотенце, препоясался.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Потом влил воды в умывальницу и начал умывать ноги ученикам и отирать полотенцем, которым был препоясан.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Подходит к Симону Петру, и тот говорит Ему: Господи! Тебе ли умывать мои ноги?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Иисус сказал ему в ответ: что Я делаю, теперь ты не знаешь, а уразумеешь после.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Петр говорит Ему: не умоешь ног моих вовек. Иисус отвечал ему: если не умою тебя, не имеешь части со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Симон Петр говорит Ему: Господи! не только ноги мои, но и руки и голову.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Иисус говорит ему: омытому нужно только ноги умыть, потому что чист весь; и вы чисты, но не все.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Ибо знал Он предателя Своего, потому и сказал: не все вы чисты.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Когда же умыл им ноги и надел одежду Свою, то, возлегши опять, сказал им: знаете ли, что Я сделал вам?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Вы называете Меня Учителем и Господом, и правильно говорите, ибо Я точно 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Итак, если Я, Господь и Учитель, умыл ноги вам, то и вы должны умывать ноги друг другу.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Ибо Я дал вам пример, чтобы и вы делали то же, что Я сделал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Истинно, истинно говорю вам: раб не больше господина своего, и посланник не больше пославшего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Если это знаете, блаженны вы, когда исполняете.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Не о всех вас говорю; Я знаю, которых избрал. Но да сбудется Писание: «ядущий со Мною хлеб поднял на Меня пяту свою».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Теперь сказываю вам, прежде нежели то сбылось, дабы, когда сбудется, вы поверили, что это 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Истинно, истинно говорю вам: принимающий того, кого Я пошлю, Меня принимает; а принимающий Меня принимает Пославшего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Сказав это, Иисус возмутился духом, и засвидетельствовал, и сказал: истинно, истинно говорю вам, что один из вас предаст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Тогда ученики озирались друг на друга, недоумевая, о ком Он говорит.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Один же из учеников Его, которого любил Иисус, возлежал у груди Иисуса.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Ему Симон Петр сделал знак, чтобы спросил, кто это, о котором говорит.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Он, припав к груди Иисуса, сказал Ему: Господи! кто это?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Иисус отвечал: тот, кому Я, обмакнув кусок хлеба, подам. И, обмакнув кусок, подал Иуде Симонову Искариоту.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после сего куска вошел в него сатана. Тогда Иисус сказал ему: что делаешь, делай скорее.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Но никто из возлежавших не понял, к чему Он это сказал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А как у Иуды был ящик, то некоторые думали, что Иисус говорит ему: «купи, что нам нужно к празднику», или чтобы дал что-нибудь нищим.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Он, приняв кусок, тотчас вышел; а была ночь.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Когда он вышел, Иисус сказал: ныне прославился Сын Человеческий, и Бог прославился в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Если Бог прославился в Нем, то и Бог прославит Его в Себе, и вскоре прославит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Дети! недолго уже быть Мне с вами. Будете искать Меня, и, как сказал Я Иудеям, что, куда Я иду, вы не можете прийти, так и вам говорю теперь.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Заповедь новую даю вам, да любите друг друга; как Я возлюбил вас, так и вы да любите друг друга.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По тому узнают все, что вы Мои ученики, если будете иметь любовь между собою.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Симон Петр сказал Ему: Господи! куда Ты идешь? Иисус отвечал ему: куда Я иду, ты не можешь теперь за Мною идти, а после пойдешь за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Петр сказал Ему: Господи! почему я не могу идти за Тобою теперь? я душу мою положу за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Иисус отвечал ему: душу твою за Меня положишь? истинно, истинно говорю тебе: не пропоет петух, как отречешься от Меня трижды.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John 14:1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Да не смущается сердце ваше; веруйте в Бога и в Меня веруйте.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 доме Отца Моего обителей много. А если бы не так, Я сказал бы вам: «Я иду приготовить место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когда пойду и приготовлю вам место, приду опять и возьму вас к Себе, чтобы и вы были, где 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А куда Я иду, вы знаете, и путь знаете.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Фома сказал Ему: Господи! не знаем, куда идешь; и как можем знать путь?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Иисус сказал ему: Я есмь путь и истина и жизнь; никто не приходит к Отцу, как только через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Если бы вы знали Меня, то знали бы и Отца Моего. И отныне знаете Его и видели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Филипп сказал Ему: Господи! покажи нам Отца, и довольно для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Иисус сказал ему: столько времени Я с вами, и ты не знаешь Меня, Филипп? Видевший Меня видел Отца; как же ты говоришь: «покажи нам Отца»?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Разве ты не веришь, что Я в Отце и Отец во Мне? Слова, которые говорю Я вам, говорю не от Себя; Отец, пребывающий во Мне, Он творит дела.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Верьте Мне, что Я в Отце и Отец во Мне; а если не так, то верьте Мне по самым делам.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Истинно, истинно говорю вам: верующий в Меня, дела, которые творю Я, и он сотворит; и больше сих сотворит, потому что Я к Отцу Моему иду.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если чего попросите у Отца во имя Мое, то сделаю, да прославится Отец в Сыне.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Если чего попросите во имя Мое, Я то сделаю.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Если любите Меня, соблюдите Мои заповеди.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Я умолю Отца, и даст вам другого Утешителя, да пребудет с вами вовек,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Духа истины, Которого мир не может принять, потому что не видит Его и не знает Его; а вы знаете Его, ибо Он с вами пребывает и в вас будет.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Не оставлю вас сиротами; приду к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Еще немного, и мир уже не увидит Меня; а вы увидите Меня, ибо Я живу, и вы будете жить.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В тот день узнаете вы, что Я в Отце Моем, и вы во Мне, и Я в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Кто имеет заповеди Мои и соблюдает их, тот любит Меня; а кто любит Меня, тот возлюблен будет Отцом Моим; и Я возлюблю его и явлюсь ему Сам.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Иуда (не Искариот) говорит Ему: Господи! что это, что Ты хочешь явить Себя нам, а не миру?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Иисус сказал ему в ответ: кто любит Меня, тот соблюдет слово Мое; и Отец Мой возлюбит его, и Мы придем к нему и обитель у него сотворим.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Нелюбящий Меня не соблюдает слов Моих; слово же, которое вы слышите, не есть Мое, но пославшего Меня Отца.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Сие сказал Я вам, находясь с вами.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Утешитель же, Дух Святой, Которого пошлет Отец во имя Мое, научит вас всему и напомнит вам все, что Я говорил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Мир оставляю вам, мир Мой даю вам; не так, как мир дает, Я даю вам. Да не смущается сердце ваше и да не устрашается.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Вы слышали, что Я сказал вам: «иду от вас и приду к вам». Если бы вы любили Меня, то возрадовались бы, что Я сказал: «иду к Отцу»; ибо Отец Мой более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вот, Я сказал вам о том, прежде нежели сбылось, дабы вы поверили, когда сбудется.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Уже немного Мне говорить с вами; ибо идет князь мира сего и во Мне не имеет ничего.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Но чтобы мир знал, что Я люблю Отца и как заповедал Мне Отец, так и творю: встаньте, пойдем отсюда.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John 15:1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Я есмь истинная виноградная лоза, а Отец Мой – виноградарь.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Всякую у Меня ветвь, не приносящую плода, Он отсекает; и всякую, приносящую плод, очищает, чтобы более принесла плода.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Вы уже очищены через слово, которое Я проповедал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Пребудьте во Мне, и Я в вас. Как ветвь не может приносить плода сама собою, если не будет на лозе, так и вы, если не будете во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Я есмь лоза, а вы – ветви; кто пребывает во Мне, и Я в нем, тот приносит много плода; ибо без Меня не можете делать ничего.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Кто не пребудет во Мне, извергнется вон, как ветвь, и засохнет; а такие ветви собирают и бросают в огонь, и они сгорают.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Если пребудете во Мне и слова Мои в вас пребудут, то, чего ни пожелаете, просите, и будет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Тем прославится Отец Мой, если вы принесете много плода и будете Моими учениками.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Как возлюбил Меня Отец, и Я возлюбил вас; пребудьте в любви Моей.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Если заповеди Мои соблюдете, пребудете в любви Моей, как и Я соблюл заповеди Отца Моего и пребываю в Его любви.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Сие сказал Я вам, да радость Моя в вас пребудет и радость ваша будет совершенна.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Сия есть заповедь Моя, да любите друг друга, как Я возлюбил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Нет больше той любви, как если кто положит душу свою за друзей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Вы – друзья Мои, если исполняете то, что Я заповедую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Я уже не называю вас рабами, ибо раб не знает, что делает господин его; но Я назвал вас друзьями, потому что сказал вам все, что слышал от Отца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Не вы Меня избрали, а Я вас избрал и поставил вас, чтобы вы шли и приносили плод и чтобы плод ваш пребывал, дабы, чего ни попросите от Отца во имя Мое, Он дал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Сие заповедаю вам, да любите друг друга.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Если мир вас ненавидит, знайте, что Меня прежде вас возненавидел.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Если бы вы были от мира, то мир любил бы свое; а как вы не от мира, но Я избрал вас от мира, потому ненавидит вас мир.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Помните слово, которое Я сказал вам: раб не больше господина своего. Если Меня гнали, будут гнать и вас; если Мое слово соблюдали, будут соблюдать и ваше.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Но все то сделают вам за имя Мое, потому что не знают Пославшего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Если бы Я не пришел и не говорил им, то не имели бы греха; а теперь не имеют извинения во грехе своем.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Ненавидящий Меня ненавидит и Отца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Если бы Я не сотворил между ними дел, каких никто другой не делал, то не имели бы греха; а теперь и видели, и возненавидели и Меня и Отца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Но да сбудется слово, написанное в законе их: «возненавидели Меня напрасно».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Когда же придет Утешитель, Которого Я пошлю вам от Отца, Дух истины, Который от Отца исходит, Он будет свидетельствовать о Мне;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а также и вы будете свидетельствовать, потому что вы сначала со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John 16:1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Сие сказал Я вам, чтобы вы не соблазнились.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Изгонят вас из синагог; даже наступает время, когда всякий, убивающий вас, будет думать, что он тем служит Богу.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Так будут поступать, потому что не познали ни Отца, ни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Но Я сказал вам сие для того, чтобы вы, когда придет то время, вспомнили, что Я сказывал вам о том; не говорил же сего вам сначала, потому что был с вами.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А теперь иду к Пославшему Меня, и никто из вас не спрашивает Меня: «куда идешь?»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Но оттого, что Я сказал вам это, печалью исполнилось сердце ваше.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Но Я истину говорю вам: лучше для вас, чтобы Я пошел; ибо, если Я не пойду, Утешитель не придет к вам; а если пойду, то пошлю Его к вам,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Он, придя, обличит мир о грехе и о правде и о суде: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 грехе, что не веруют в Меня;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 правде, что Я иду к Отцу Моему, и уже не увидите Меня;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о суде же, что князь мира сего осужден.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Еще многое имею сказать вам; но вы теперь не можете вместить.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Когда же придет Он, Дух истины, то наставит вас на всякую истину; ибо не от Себя говорить будет, но будет говорить, что услышит, и будущее возвестит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Он прославит Меня, потому что от Моего возьмет и возвестит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Все, что имеет Отец, есть Мое; потому Я сказал, что от Моего возьмет и возвестит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Вскоре вы не увидите Меня, и опять вскоре увидите Меня, ибо Я иду к Отцу.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Тут некоторые из учеников Его сказали один другому: что это Он говорит нам: «вскоре не увидите Меня, и опять вскоре увидите Меня», и: «Я иду к Отцу»?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Итак, они говорили: что это говорит Он: «вскоре»? Не знаем, что говорит.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Иисус, уразумев, что хотят спросить Его, сказал им: о том ли спрашиваете вы один другого, что Я сказал: «вскоре не увидите Меня, и опять вскоре увидите Меня»?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Истинно, истинно говорю вам: вы восплачете и возрыдаете, а мир возрадуется; вы печальны будете, но печаль ваша в радость будет.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Женщина, когда рождает, терпит скорбь, потому что пришел час ее; но когда родит младенца, уже не помнит скорби от радости, потому что родился человек в мир.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Так и вы теперь имеете печаль; но Я увижу вас опять, и возрадуется сердце ваше, и радости вашей никто не отнимет у вас;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в тот день вы не спросите Меня ни о чем. Истинно, истинно говорю вам: о чем ни попросите Отца во имя Мое, даст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Доныне вы ничего не просили во имя Мое; просите и получите, чтобы радость ваша была совершенна.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Доселе Я говорил вам притчами; но наступает время, когда уже не буду говорить вам притчами, но прямо возвещу вам об Отце.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В тот день будете просить во имя Мое, и не говорю вам, что Я буду просить Отца о вас: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ибо Сам Отец любит вас, потому что вы возлюбили Меня и уверовали, что Я исшел от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Я исшел от Отца и пришел в мир; и опять оставляю мир и иду к Отцу.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Ученики Его сказали Ему: вот, теперь Ты прямо говоришь и притчи не говоришь никакой.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Теперь видим, что Ты знаешь все и не имеешь нужды, чтобы кто спрашивал Тебя. Посему веруем, что Ты от Бога исшел.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Иисус отвечал им: теперь веруете?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Вот, наступает час, и настал уже, что вы рассеетесь каждый в свою сторону и Меня оставите одного; но Я не один, потому что Отец со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Сие сказал Я вам, чтобы вы имели во Мне мир. В мире будете иметь скорбь; но мужайтесь: Я победил мир.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John 17:1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После сих слов Иисус возвел очи Свои на небо и сказал: Отче! пришел час, прославь Сына Твоего, да и Сын Твой прославит Тебя,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так как Ты дал Ему власть над всякою плотью, да всему, что Ты дал Ему, даст Он жизнь вечную.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Сия же есть жизнь вечная, да знают Тебя, единого истинного Бога, и посланного Тобою Иисуса Христа.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Я прославил Тебя на земле, совершил дело, которое Ты поручил Мне исполнить.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ныне прославь Меня Ты, Отче, у Тебя Самого славою, которую Я имел у Тебя прежде бытия мира.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Я открыл имя Твое человекам, которых Ты дал Мне от мира; они были Твои, и Ты дал их Мне, и они сохранили слово Твое.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Ныне уразумели они, что все, что Ты дал Мне, от Тебя есть,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ибо слова, которые Ты дал Мне, Я передал им, и они приняли, и уразумели истинно, что Я исшел от Тебя, и уверовали, что Ты послал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Я о них молю: не о всем мире молю, но о тех, которых Ты дал Мне, потому что они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все Мое – Твое, и Твое – Мое; и Я прославился в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Я уже не в мире, но они в мире, а Я к Тебе иду. Отче Святой! соблюди их во имя Твое, тех, которых Ты Мне дал, чтобы они были едино, как и Мы.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Когда Я был с ними в мире, Я соблюдал их во имя Твое; тех, которых Ты дал Мне, Я сохранил, и никто из них не погиб, кроме сына погибели, да сбудется Писание.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Ныне же к Тебе иду, и сие говорю в мире, чтобы они имели в себе радость Мою совершенную.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Я передал им слово Твое; и мир возненавидел их, потому что они не от мира, как и Я не от мира.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Не молю, чтобы Ты взял их из мира, но чтобы сохранил их от зла.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Они не от мира, как и Я не от мира.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Освяти их истиною Твоею: слово Твое есть истина.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Как Ты послал Меня в мир, так и Я послал их в мир.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за них Я посвящаю Себя, чтобы и они были освящены истиною.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Не о них же только молю, но и о верующих в Меня по слову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да будут все едино, как Ты, Отче, во Мне, и Я в Тебе, так и они да будут в Нас едино, – да уверует мир, что Ты послал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славу, которую Ты дал Мне, Я дал им: да будут едино, как Мы едино.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Я в них, и Ты во Мне; да будут совершены воедино, и да познает мир, что Ты послал Меня и возлюбил их, как возлюбил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Отче! которых Ты дал Мне, хочу, чтобы там, где Я, и они были со Мною, да видят славу Мою, которую Ты дал Мне, потому что возлюбил Меня прежде основания мира.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Отче праведный! и мир Тебя не познал; а Я познал Тебя, и сии познали, что Ты послал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Я открыл им имя Твое и открою, да любовь, которою Ты возлюбил Меня, в них будет, и Я в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John 18:1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Сказав сие, Иисус вышел с учениками Своими за поток Кедрон, где был сад, в который вошел Сам и ученики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Знал же это место и Иуда, предатель Его, потому что Иисус часто собирался там с учениками Своими.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Итак, Иуда, взяв отряд воинов и служителей от первосвященников и фарисеев, приходит туда с фонарями и светильниками и оружием.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Иисус же, зная все, что с Ним будет, вышел и сказал им: кого ищете?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Ему отвечали: Иисуса Назорея. Иисус говорит им: это Я. Стоял же с ними и Иуда, предатель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когда сказал им: «это Я», – они отступили назад и пали на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Опять спросил их: кого ищете? Они сказали: Иисуса Назорея.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Иисус отвечал: Я сказал вам, что это Я; итак, если Меня ищете, оставьте их, пусть идут,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да сбудется слово, реченное Им: «из тех, которых Ты Мне дал, Я не погубил никого».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Симон же Петр, имея меч, извлек его, и ударил первосвященнического раба, и отсек ему правое ухо. Имя рабу было Малх.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Но Иисус сказал Петру: вложи меч в ножны; неужели Мне не пить чаши, которую дал Мне Отец?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Тогда воины, и тысяченачальник, и служители Иудейские взяли Иисуса и связали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отвели Его сперва к Анне, ибо он был тесть Каиафе, который был на тот год первосвященником.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Это был Каиафа, который подал совет Иудеям, что лучше одному человеку умереть за народ.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За Иисусом следовали Симон Петр и другой ученик; ученик же сей был знаком первосвященнику и вошел с Иисусом во двор первосвященнический,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а Петр стоял вне за дверями. Потом другой ученик, который был знаком первосвященнику, вышел, и сказал придвернице, и ввел Петра.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Тут раба придверница говорит Петру: и ты не из учеников ли Этого Человека? Он сказал: 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Между тем рабы и служители, разведя огонь, потому что было холодно, стояли и грелись. Петр также стоял с ними и грелся.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Первосвященник же спросил Иисуса об учениках Его и об учении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Иисус отвечал ему: Я говорил явно миру; Я всегда учил в синагоге и в храме, где всегда Иудеи сходятся, и тайно не говорил ничего.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Что спрашиваешь Меня? спроси слышавших, что Я говорил им; вот, они знают, что Я говорил.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Когда Он сказал это, один из служителей, стоявший близко, ударил Иисуса по щеке, сказав: так отвечаешь Ты первосвященнику?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Иисус отвечал ему: если Я сказал худо, покажи, что худо; а если хорошо, что ты бьешь Меня?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Анна послал Его, связанного, к первосвященнику Каиафе.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Симон же Петр стоял и грелся. Тут сказали ему: не из учеников ли Его и ты? Он отрекся и сказал: 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Один из рабов первосвященнических, родственник тому, которому Петр отсек ухо, говорит: не я ли видел тебя с Ним в саду?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Петр опять отрекся; и тотчас запел петух.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От Каиафы повели Иисуса в преторию. Было утро; и они не вошли в преторию, чтобы не оскверниться, но чтобы можно было есть пасху.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Пилат вышел к ним и сказал: в чем вы обвиняете Человека Сего?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Они сказали ему в ответ: если бы Он не был злодей, мы не предали бы Его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Пилат сказал им: возьмите Его вы и по закону вашему судите Его. Иудеи сказали ему: нам не позволено предавать смерти никого,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да сбудется слово Иисусово, которое сказал Он, давая разуметь, какою смертью Он умрет.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Тогда Пилат опять вошел в преторию, и призвал Иисуса, и сказал Ему: Ты Царь Иудейский?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Иисус отвечал ему: от себя ли ты говоришь это или другие сказали тебе о Мне?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Пилат отвечал: разве я Иудей? Твой народ и первосвященники предали Тебя мне; что Ты сделал?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Иисус отвечал: Царство Мое не от мира сего; если бы от мира сего было Царство Мое, то служители Мои подвизались бы за Меня, чтобы Я не был предан Иудеям; но ныне Царство Мое не отсюда.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Пилат сказал Ему: итак, Ты Царь? Иисус отвечал: ты говоришь, что Я Царь. Я на то родился и на то пришел в мир, чтобы свидетельствовать об истине; всякий, кто от истины, слушает гласа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Пилат сказал Ему: что есть истина? И, сказав это, опять вышел к Иудеям и сказал им: я никакой вины не нахожу в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Есть же у вас обычай, чтобы я одного отпускал вам на Пасху; хотите ли, отпущу вам Царя Иудейского?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Тогда опять закричали все, говоря: не Его, но Варавву. Варавва же был разбойник.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John 19:1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Тогда Пилат взял Иисуса и велел бить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воины, сплетши венец из терна, возложили Ему на голову, и одели Его в багряницу,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говорили: радуйся, Царь Иудейский! И били Его по ланитам.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Пилат опять вышел и сказал им: вот, я вывожу Его к вам, чтобы вы знали, что я не нахожу в Нем никакой вины.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Тогда вышел Иисус в терновом венце и в багрянице. И сказал им Пилат: се, Человек!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Когда же увидели Его первосвященники и служители, то закричали: распни, распни Его! Пилат говорит им: возьмите Его вы и распните, ибо я не нахожу в Нем вины.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Иудеи отвечали ему: мы имеем закон, и по закону нашему Он должен умереть, потому что сделал Себя Сыном Божиим.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Пилат, услышав это слово, больше убоялся.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опять вошел в преторию и сказал Иисусу: откуда Ты? Но Иисус не дал ему ответа.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Пилат говорит Ему: мне ли не отвечаешь? не знаешь ли, что я имею власть распять Тебя и власть имею отпустить Тебя?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Иисус отвечал: ты не имел бы надо Мною никакой власти, если бы не было дано тебе свыше; посему более греха на том, кто предал Меня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С этого времени Пилат искал отпустить Его. Иудеи же кричали: если отпустишь Его, ты не друг кесарю; всякий, делающий себя царем, – противник кесарю.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Пилат, услышав это слово, вывел вон Иисуса и сел на судилище, на месте, называемом Лифостротон, а по-еврейски Гаввафа.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Тогда была пятница перед Пасхою, и час шестой. И сказал Пилат Иудеям: се, Царь ваш!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Но они закричали: возьми, возьми, распни Его! Пилат говорит им: Царя ли вашего распну? Первосвященники отвечали: нет у нас царя, кроме кесаря.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Тогда наконец он предал Его им на распятие. И взяли Иисуса и повели.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И, неся крест Свой, Он вышел на место, называемое Лобное, по-еврейски Голгофа;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там распяли Его и с Ним двух других, по ту и по другую сторону, а посреди Иисуса.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Пилат же написал и надпись и поставил на кресте. Написано было: «Иисус Назорей, Царь Иудейский».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Эту надпись читали многие из Иудеев, потому что место, где был распят Иисус, было недалеко от города, и написано было по-еврейски, по-гречески, по-римски.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Первосвященники же Иудейские сказали Пилату: не пиши: «Царь Иудейский», но что Он говорил: «Я – Царь Иудейский».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Пилат отвечал: что я написал, то написал.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Воины же, когда распяли Иисуса, взяли одежды Его и разделили на четыре части, каждому воину по части, и хитон; хитон же был не сшитый, а весь тканый сверху.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Итак сказали друг другу: не станем раздирать его, а бросим о нем жребий, чей будет, – да сбудется реченное в Писании: «разделили ризы Мои между собою и об одежде Моей бросали жребий». Так поступили воины.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При кресте Иисуса стояли Матерь Его и сестра Матери Его, Мария Клеопова, и Мария Магдалина.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Иисус, увидев Матерь и ученика, тут стоящего, которого любил, говорит Матери Своей: Жено! се, сын Твой.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Потом говорит ученику: се, Матерь твоя! И с этого времени ученик сей взял Ее к себе.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После того Иисус, зная, что уже все совершилось, да сбудется Писание, говорит: жажду.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Тут стоял сосуд, полный уксуса. Воины, напоив уксусом губку и наложив на иссоп, поднесли к устам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Когда же Иисус вкусил уксуса, сказал: совершилось! И, преклонив главу, предал дух.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Но так как тогда была пятница, то Иудеи, дабы не оставить тел на кресте в субботу, – ибо та суббота была день великий, – просили Пилата, чтобы перебить у них голени и снять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Итак, пришли воины, и у первого перебили голени, и у другого, распятого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Но, придя к Иисусу, как увидели Его уже умершим, не перебили у Него голеней,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но один из воинов копьем пронзил Ему ребра, и тотчас истекла кровь и вода.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видевший засвидетельствовал, и истинно свидетельство его; он знает, что говорит истину, дабы вы поверили.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Ибо сие произошло, да сбудется Писание: «кость Его да не сокрушится».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Также и в другом месте Писание говорит: «воззрят на Того, Которого пронзили».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После сего Иосиф из Аримафеи – ученик Иисуса, но тайный из страха от Иудеев, – просил Пилата, чтобы снять тело Иисуса; и Пилат позволил. Он пошел и снял тело Иисуса.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Пришел также и Никодим, – приходивший прежде к Иисусу ночью, – и принес состав из смирны и алоя, литр около 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Итак, они взяли тело Иисуса и обвили его пеленами с благовониями, как обыкновенно погребают Иудеи.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На том месте, где Он распят, был сад, и в саду гроб новый, в котором еще никто не был положен.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Там положили Иисуса ради пятницы Иудейской, потому что гроб был близко.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John 20:1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первый же день недели Мария Магдалина приходит ко гробу рано, когда было еще темно, и видит, что камень отвален от гроба.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Итак, бежит и приходит к Симону Петру и к другому ученику, которого любил Иисус, и говорит им: унесли Господа из гроба, и не знаем, где положили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Тотчас вышел Петр и другой ученик, и пошли ко гробу.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Они побежали оба вместе; но другой ученик бежал скорее Петра и пришел ко гробу первый.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И, наклонившись, увидел лежащие пелены; но не вошел во гроб.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Вслед за ним приходит Симон Петр, и входит во гроб, и видит одни пелены лежащие,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плат, который был на главе Его, не с пеленами лежащий, но особо свитый на другом месте.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Тогда вошел и другой ученик, прежде пришедший ко гробу, и увидел, и уверовал.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Ибо они еще не знали из Писания, что Ему надлежало воскреснуть из мертвых.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Итак, ученики опять возвратились к себе.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А Мария стояла у гроба и плакала. И, когда плакала, наклонилась во гроб,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видит двух Ангелов, в белом одеянии сидящих, одного у главы и другого у ног, где лежало тело Иисуса.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они говорят ей: жена! что ты плачешь? Говорит им: унесли Господа моего, и не знаю, где положили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Сказав сие, обратилась назад и увидела Иисуса стоящего; но не узнала, что это Иисус.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Иисус говорит ей: жена! что ты плачешь? кого ищешь? Она, думая, что это садовник, говорит Ему: господин! если ты вынес Его, скажи мне, где ты положил Его, и я возьму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Иисус говорит ей: Мария! Она, обратившись, говорит Ему: Раввуни! – что значит: «Учитель!»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Иисус говорит ей: не прикасайся ко Мне, ибо Я еще не восшел к Отцу Моему; а иди к братьям Моим и скажи им: «восхожу к Отцу Моему и Отцу вашему, и к Богу Моему и Богу вашему».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Мария Магдалина идет и возвещает ученикам, что видела Господа, и что Он это сказал 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В тот же первый день недели вечером, когда двери дома, где собирались ученики Его, были заперты из опасения от Иудеев, пришел Иисус, и стал посреди, и говорит им: мир вам!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Сказав это, Он показал им руки и ноги и ребра Свои. Ученики обрадовались, увидев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Иисус же сказал им вторично: мир вам! как послал Меня Отец, так и Я посылаю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Сказав это, дунул, и говорит им: примите Духа Святого.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Кому простите грехи, тому простятся; на ком оставите, на том останутся.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Фома же, один из Двенадцати, называемый Близнец, не был тут с ними, когда приходил Иисус.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Другие ученики сказали ему: мы видели Господа. Но он сказал им: если не увижу на руках Его ран от гвоздей, и не вложу перста моего в раны от гвоздей, и не вложу руки моей в ребра Его, не поверю.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После восьми дней опять были в доме ученики Его, и Фома с ними. Пришел Иисус, когда двери были заперты, стал посреди них и сказал: мир вам!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Потом говорит Фоме: подай перст твой сюда и посмотри руки Мои; подай руку твою и вложи в ребра Мои; и не будь неверующим, но верующим.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Фома сказал Ему в ответ: Господь мой и Бог мой!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Иисус говорит ему: ты поверил, потому что увидел Меня; блаженны невидевшие и уверовавшие.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Много сотворил Иисус пред учениками Своими и других чудес, о которых не писано в книге сей.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Сие же написано, дабы вы уверовали, что Иисус есть Христос, Сын Божий, и, веруя, имели жизнь во имя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John 21:1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После того опять явился Иисус ученикам Своим при море Тивериадском. Явился же так: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были вместе Симон Петр, и Фома, называемый Близнец, и Нафанаил из Каны Галилейской, и сыновья Зеведеевы, и двое других из учеников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Симон Петр говорит им: иду ловить рыбу. Говорят ему: идем и мы с тобою. Пошли и тотчас вошли в лодку, и не поймали в ту ночь ничего.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А когда уже настало утро, Иисус стоял на берегу; но ученики не узнали, что это Иисус.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Иисус говорит им: дети! есть ли у вас какая пища? Они отвечали Ему: 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Он же сказал им: закиньте сеть по правую сторону лодки, и поймаете. Они закинули, и уже не могли вытащить сети от множества рыбы.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Тогда ученик, которого любил Иисус, говорит Петру: это Господь. Симон же Петр, услышав, что это Господь, опоясался одеждою, – ибо он был наг, – и бросился в море.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А другие ученики приплыли в лодке, – ибо недалеко были от земли, локтей около двухсот, – таща сеть с рыбою.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Когда же вышли на землю, видят разложенный огонь и на нем лежащую рыбу и хлеб.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Иисус говорит им: принесите рыбы, которую вы теперь поймали.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Симон Петр пошел и вытащил на землю сеть, наполненную большими рыбами, которых было сто пятьдесят три; и при таком множестве не прорвалась сеть.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Иисус говорит им: придите, обедайте. Из учеников же никто не смел спросить Его: «кто Ты?», зная, что это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Иисус приходит, берет хлеб и дает им, также и рыбу.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Это уже в третий раз явился Иисус ученикам Своим по воскресении Своем из мертвых.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Когда же они обедали, Иисус говорит Симону Петру: Симон Ионин! любишь ли ты Меня больше, нежели они? Петр говорит Ему: так, Господи! Ты знаешь, что я люблю Тебя. Иисус говорит ему: паси агнцев Моих.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Еще говорит ему в другой раз: Симон Ионин! любишь ли ты Меня? Петр говорит Ему: так, Господи! Ты знаешь, что я люблю Тебя. Иисус говорит ему: паси овец Моих.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Говорит ему в третий раз: Симон Ионин! любишь ли ты Меня? Петр опечалился, что в третий раз спросил его: «любишь ли Меня?», и сказал Ему: Господи! Ты все знаешь; Ты знаешь, что я люблю Тебя. Иисус говорит ему: паси овец Моих.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Истинно, истинно говорю тебе: когда ты был молод, то препоясывался сам и ходил, куда хотел; а когда состаришься, то прострешь руки твои, и другой препояшет тебя и поведет, куда не хочешь.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Сказал же это, давая разуметь, какою смертью Петр прославит Бога. И, сказав сие, говорит ему: иди за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Петр же, обратившись, видит идущего за ним ученика, которого любил Иисус и который на вечери, приклонившись к груди Его, сказал: «Господи! кто предаст Тебя?»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Его увидев, Петр говорит Иисусу: Господи! а он что?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Иисус говорит ему: если Я хочу, чтобы он пребыл, пока приду, что тебе до того? ты иди за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пронеслось это слово между братиями, что ученик тот не умрет. Но Иисус не сказал ему, что не умрет, но: «если Я хочу, чтобы он пребыл, пока приду, что тебе до того?»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Сей ученик и свидетельствует о сем, и написал сие; и знаем, что истинно свидетельство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Многое и другое сотворил Иисус; но если бы писать о том подробно, то, думаю, и самому миру не вместить бы написанных книг. Аминь.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