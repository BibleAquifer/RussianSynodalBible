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Первую книгу написал я к тебе, Феофил, о всем, что Иисус делал и чему учил от начала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 того дня, в который Он вознесся, дав Святым Духом повеления Апостолам, которых Он избрал,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которым и явил Себя живым, по страдании Своем, со многими верными доказательствами, в продолжение сорока дней являясь им и говоря о Царствии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собрав их, Он повелел им: не отлучайтесь из Иерусалима, но ждите обещанного от Отца, о чем вы слышали от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Иоанн крестил водою, а вы, через несколько дней после сего, будете крещены Духом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они, сойдясь, спрашивали Его, говоря: не в сие ли время, Господи, восстановляешь Ты царство Израилю?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же сказал им: не ваше дело знать времена или сроки, которые Отец положил в Своей власти,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вы примете силу, когда сойдет на вас Дух Святой; и будете Мне свидетелями в Иерусалиме и во всей Иудее и Самарии и даже до края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Сказав сие, Он поднялся в глазах их, и облако взяло Его из вида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они смотрели на небо, во время восхождения Его, вдруг предстали им два мужа в белой одежде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сказали: мужи Галилейские! что вы стоите и смотрите на небо? Сей Иисус, вознесшийся от вас на небо, придет таким же образом, как вы видели Его восходящим на небо.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они возвратились в Иерусалим с горы, называемой Елеон, которая находится близ Иерусалима, в расстоянии субботнего пути.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придя, взошли в горницу, где и пребывали, Петр и Иаков, Иоанн и Андрей, Филипп и Фома, Варфоломей и Матфей, Иаков Алфеев и Симон Зилот, и Иуда, брат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они единодушно пребывали в молитве и молении с некоторыми женами и Мариею, Матерью Иисуса, и с братьями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 те дни Петр, став посреди учеников, сказал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(было же собрание человек около ста двадцати): мужи братия! Надлежало исполниться тому, что в Писании предрек Дух Святой устами Давида об Иуде, бывшем вожде тех, которые взяли Иисуса;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был сопричислен к нам и получил жребий служения сего;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приобрел землю неправедною мздою, и, когда низринулся, расселось чрево его, и выпали все внутренности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это сделалось известно всем жителям Иерусалима, так что земля та на отечественном их наречии названа Акелдама, то есть «земля крови».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книге же Псалмов написано: «да будет двор его пуст, и да не будет живущего в нем»; и: «достоинство его да приимет другой».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 надобно, чтобы один из тех, которые находились с нами во все время, когда пребывал и обращался с нами Господь Иисус,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начиная от крещения Иоаннова до того дня, в который Он вознесся от нас, был вместе с нами свидетелем воскресения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поставили двоих: Иосифа, называемого Варсавою, который прозван Иустом, и Матфия;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помолились и сказали: Ты, Господи, Сердцеведец всех, покажи из сих двоих одного, которого Ты избрал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принять жребий сего служения и Апостольства, от которого отпал Иуда, чтобы идти в свое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бросили о них жребий, и выпал жребий Матфию, и он сопричислен к одиннадцати Апостолам.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 наступлении дня Пятидесятницы все они были единодушно вместе.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внезапно сделался шум с неба, как бы от несущегося сильного ветра, и наполнил весь дом, где они находились.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явились им разделяющиеся языки, как бы огненные, и почили по одному на каждом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исполнились все Духа Святого, и начали говорить на иных языках, как Дух давал им провещевать.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Иерусалиме же находились Иудеи, люди набожные, из всякого народа под небесами.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сделался этот шум, собрался народ и пришел в смятение, ибо каждый слышал их говорящих его наречием.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все изумлялись и дивились, говоря между собою: сии говорящие не все ли Галилеяне?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же мы слышим каждый собственное наречие, в котором родились.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Парфяне, и Мидяне, и Еламиты, и жители Месопотамии, Иудеи и Каппадокии, Понта и Асии,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Фригии и Памфилии, Египта и частей Ливии, прилежащих к Киринее, и пришедшие из Рима, Иудеи и прозелиты,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Критяне и Аравитяне, слышим их, нашими языками говорящих о великих делах Божиих?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изумлялись все и, недоумевая, говорили друг другу: что это значит?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иные, насмехаясь, говорили: они напились сладкого 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Петр же, став с одиннадцатью, возвысил голос свой и возгласил им: мужи Иудейские и все живущие в Иерусалиме! сие да будет вам известно, и внимайте словам моим: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они не пьяны, как вы думаете, ибо теперь третий час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это есть предреченное пророком Иоилем: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«и будет в последние дни, говорит Бог, излию от Духа Моего на всякую плоть, и будут пророчествовать сыны ваши и дочери ваши; и юноши ваши будут видеть видения, и старцы ваши сновидениями вразумляемы будут.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на рабов Моих и на рабынь Моих в те дни излию от Духа Моего, и будут пророчествовать.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покажу чудеса на небе вверху и знамения на земле внизу, кровь и огонь и курение дыма.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Солнце превратится во тьму, и луна в кровь, прежде нежели наступит день Господень, великий и славный.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будет: всякий, кто призовет имя Господне, спасется».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Мужи Израильские! выслушайте слова сии: Иисуса Назорея, Мужа, засвидетельствованного вам от Бога силами и чудесами и знамениями, которые Бог сотворил через Него среди вас, как и сами знаете,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Сего, по определенному совету и предведению Божию преданного, вы взяли и, пригвоздив руками беззаконных, убили;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Бог воскресил Его, расторгнув узы смерти, потому что ей невозможно было удержать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Давид говорит о Нем: «видел я пред собою Господа всегда, ибо Он одесную меня, дабы я не поколебался.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Оттого возрадовалось сердце мое и возвеселился язык мой; даже и плоть моя упокоится в уповании,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Ты не оставишь души моей в аде и не дашь святому Твоему увидеть тления.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Ты дал мне познать путь жизни, Ты исполнишь меня радостью пред лицом Твоим».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Мужи братия! да будет позволено с дерзновением сказать вам о праотце Давиде, что он и умер и погребен, и гроб его у нас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Будучи же пророком и зная, что Бог с клятвою обещал ему от плода чресл его воздвигнуть Христа во плоти и посадить на престоле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прежде сказал о воскресении Христа, что не оставлена душа Его в аде, и плоть Его не видела тления.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Сего Иисуса Бог воскресил, чему все мы свидетели.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Итак, Он, быв вознесен десницею Божиею и приняв от Отца обетование Святого Духа, излил то, что вы ныне видите и слышите.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Давид не восшел на небеса; но сам говорит: «сказал Господь Господу моему: седи одесную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доколе положу врагов Твоих в подножие ног Твоих».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Итак, твердо знай, весь дом Израилев, что Бог соделал Господом и Христом Сего Иисуса, Которого вы распяли.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Услышав это, они умилились сердцем и сказали Петру и прочим Апостолам: что нам делать, мужи братия?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Петр же сказал им: покайтесь, и да крестится каждый из вас во имя Иисуса Христа для прощения грехов; и получите дар Святого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Ибо вам принадлежит обетование и детям вашим и всем дальним, кого ни призовет Господь Бог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другими многими словами он свидетельствовал и увещевал, говоря: спасайтесь от рода сего развращенного.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Итак охотно принявшие слово его крестились, и присоединилось в тот день душ около трех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они постоянно пребывали в учении Апостолов, в общении и преломлении хлеба и в молитвах.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Был же страх на всякой душе; и много чудес и знамений совершилось через Апостолов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Все же верующие были вместе и имели все общее.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продавали имения и всякую собственность, и разделяли всем, смотря по нужде каждого.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каждый день единодушно пребывали в храме и, преломляя по домам хлеб, принимали пищу в веселии и простоте сердца,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хваля Бога и находясь в любви у всего народа. Господь же ежедневно прилагал спасаемых к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Петр и Иоанн шли вместе в храм в час молитвы девятый.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 человек, хромой от чрева матери его, которого носили и сажали каждый день при дверях храма, называемых Красными, просить милостыни у входящих в храм.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Он, увидев Петра и Иоанна перед входом в храм, просил у них милостыни.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Петр с Иоанном, всмотревшись в него, сказал: взгляни на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он пристально смотрел на них, надеясь получить от них что-нибудь.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Петр сказал: серебра и золота нет у меня; а что имею, то даю тебе: во имя Иисуса Христа Назорея встань и ходи.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И, взяв его за правую руку, поднял; и вдруг укрепились его ступни и колени,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вскочив, стал, и начал ходить, и вошел с ними в храм, ходя и скача и хваля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весь народ видел его ходящим и хвалящим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узнали его, что это был тот, который сидел у Красных дверей храма для милостыни; и исполнились ужаса и изумления от случившегося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как исцеленный хромой не отходил от Петра и Иоанна, то весь народ в изумлении сбежался к ним в притвор, называемый Соломонов.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Увидев это, Петр сказал народу: мужи Израильские! что дивитесь сему, или что смотрите на нас, как будто бы мы своею силою или благочестием сделали то, что он ходит?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Бог Авраама и Исаака и Иакова, Бог отцов наших, прославил Сына Своего Иисуса, Которого вы предали и от Которого отреклись пред лицом Пилата, когда он полагал освободить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вы от Святого и Праведного отреклись и просили даровать вам человека убийцу,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Начальника жизни убили. Сего Бог воскресил из мертвых, чему мы свидетели.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ради веры во имя Его, имя Его укрепило сего, которого вы видите и знаете, и вера, которая от Него, даровала ему исцеление сие пред всеми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Впрочем, я знаю, братия, что вы, как и начальники ваши, сделали это по неведению;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Бог же как предвозвестил устами всех Своих пророков пострадать Христу, так и исполнил.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покайтесь и обратитесь, чтобы загладились грехи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 придут времена отрады от лица Господа, и да пошлет Он предназначенного вам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Которого небо должно было принять до времен совершения всего, что говорил Бог устами всех святых Своих пророков от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Моисей сказал отцам: «Господь Бог ваш воздвигнет вам из братьев ваших Пророка, как меня; слушайтесь Его во всем, что Он ни будет говорить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будет, что всякая душа, которая не послушает Пророка того, истребится из народа».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все пророки, от Самуила и после него, сколько их ни говорили, также предвозвестили дни 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Вы сыны пророков и завета, который завещевал Бог отцам вашим, говоря Аврааму: «и в семени твоем благословятся все племена земные».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Бог, воскресив Сына Своего Иисуса, к вам первым послал Его благословить вас, отвращая каждого от злых дел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они говорили к народу, к ним приступили священники и начальники стражи при храме и саддукеи,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досадуя на то, что они учат народ и проповедуют в Иисусе воскресение из мертвых;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наложили на них руки и отдали их под стражу до утра; ибо уже был вечер.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Многие же из слушавших слово уверовали; и было число таковых людей около пяти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другой день собрались в Иерусалим начальники их, и старейшины, и книжники,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Анна первосвященник, и Каиафа, и Иоанн, и Александр, и прочие из рода первосвященнического;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и, поставив их посреди, спрашивали: какою силою или каким именем вы сделали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Петр, исполнившись Духа Святого, сказал им: начальники народа и старейшины Израильские!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от нас сегодня требуют ответа в благодеянии человеку немощному, как он исцелен,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 да будет известно всем вам и всему народу Израильскому, что именем Иисуса Христа Назорея, Которого вы распяли, Которого Бог воскресил из мертвых, Им поставлен он перед вами здрав.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есть камень, пренебреженный вами, зиждущими, но сделавшийся главою угла, и нет ни в ком ином спасения;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нет другого имени под небом, данного человекам, которым надлежало бы нам спастись.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Видя смелость Петра и Иоанна и приметив, что они люди некнижные и простые, они удивлялись; между тем узнавали их, что они были с Иисусом;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видя же исцеленного человека, стоящего с ними, ничего не могли сказать вопреки.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приказав им выйти вон из синедриона, рассуждали между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говоря: что нам делать с этими людьми? Ибо всем, живущим в Иерусалиме, известно, что ими сделано явное чудо, и мы не можем отвергнуть сего;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но, чтобы более не разгласилось это в народе, с угрозою запретим им, чтобы не говорили об имени сем никому из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призвав их, приказали им отнюдь не говорить и не учить о имени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Петр и Иоанн сказали им в ответ: судите, справедливо ли пред Богом слушать вас более, нежели Бога?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Мы не можем не говорить того, что видели и слышали.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 же, пригрозив, отпустили их, не находя возможности наказать их, по причине народа; потому что все прославляли Бога за происшедшее.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лет более сорока было тому человеку, над которым сделалось сие чудо исцеления.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Быв отпущены, они пришли к своим и пересказали, что говорили им первосвященники и старейшины.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Они же, выслушав, единодушно возвысили голос к Богу и сказали: Владыко Боже, сотворивший небо и землю и море и все, что в 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Ты устами отца нашего Давида, раба Твоего, сказал Духом Святым: «что мятутся язычники, и народы замышляют тщетное?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Восстали цари земные, и князи собрались вместе на Господа и на Христа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поистине собрались в городе сем на Святого Сына Твоего Иисуса, помазанного Тобою, Ирод и Понтий Пилат с язычниками и народом Израильским,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чтобы сделать то, чему быть предопределила рука Твоя и совет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ныне, Господи, воззри на угрозы их, и дай рабам Твоим со всею смелостью говорить слово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как Ты простираешь руку Твою на исцеления и на соделание знамений и чудес именем Святого Сына Твоего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И, по молитве их, поколебалось место, где они были собраны, и исполнились все Духа Святого, и говорили слово Божие с дерзновением.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У множества же уверовавших было одно сердце и одна душа; и никто ничего из имения своего не называл своим, но все у них было общее.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Апостолы же с великою силою свидетельствовали о воскресении Господа Иисуса Христа; и великая благодать была на всех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 было между ними никого нуждающегося; ибо все, которые владели землями или домами, продавая их, приносили цену проданного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полагали к ногам Апостолов; и каждому давалось, в чем кто имел нужду.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Так Иосия, прозванный от Апостолов Варнавою (что значит: «сын утешения»), левит, родом Кипрянин,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 которого была своя земля, продав ее, принес деньги и положил к ногам Апостолов.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Некоторый же муж, именем Анания, с женою своею Сапфирою, продав имение,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утаил из цены, с ведома и жены своей, а некоторую часть принес и положил к ногам Апостолов.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Петр сказал: Анания! Для чего ты допустил сатане вложить в сердце твое мысль солгать Духу Святому и утаить из цены земли?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Чем ты владел, не твое ли было, и приобретенное продажею не в твоей ли власти находилось? Для чего ты положил это в сердце твоем? Ты солгал не человекам, а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Услышав сии слова, Анания пал бездыханен; и великий страх объял всех, слышавших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встав, юноши приготовили его к погребению и, вынеся, похоронили.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Часа через три после сего пришла и жена его, не зная о случившемся.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Петр же спросил ее: скажи мне, за столько ли продали вы землю? Она сказала: да, за столько.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Петр сказал ей: что это согласились вы искусить Духа Господня? вот, входят в двери погребавшие мужа твоего; и тебя вынесут.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Вдруг она упала у ног его и испустила дух. И юноши, войдя, нашли ее мертвою и, вынеся, похоронили подле мужа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великий страх объял всю церковь и всех слышавших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Руками же Апостолов совершались в народе многие знамения и чудеса; и все единодушно пребывали в притворе Соломоновом.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 посторонних же никто не смел пристать к ним, а народ прославлял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Верующих же более и более присоединялось к Господу, множество мужчин и женщин,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что выносили больных на улицы и полагали на постелях и кроватях, дабы хотя тень проходящего Петра осенила кого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Сходились также в Иерусалим многие из окрестных городов, неся больных и нечистыми духами одержимых, которые и исцелялись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Первосвященник же и с ним все, принадлежавшие к ереси саддукейской, исполнились зависти,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наложили руки свои на Апостолов, и заключили их в народную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Ангел Господень ночью отворил двери темницы и, выведя их,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идите и, став в храме, говорите народу все сии слова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Они, выслушав, вошли утром в храм и учили. Между тем первосвященник и которые с ним, придя, созвали синедрион и всех старейшин из сынов Израилевых и послали в темницу привести Апостолов.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служители, придя, не нашли их в темнице и, возвратившись, донесли,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говоря: темницу мы нашли запертою со всею предосторожностью и стражей стоящими перед дверями; но, отворив, не нашли в ней никого.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услышали эти слова первосвященник, начальник стражи и прочие первосвященники, недоумевали, что бы это значило.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Пришел же некто и донес им, говоря: вот, мужи, которых вы заключили в темницу, стоят в храме и учат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начальник стражи пошел со служителями и привел их без принуждения, потому что боялись народа, чтобы не побили их камнями.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Приведя же их, поставили в синедрионе; и спросил их первосвященник,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запретили ли мы вам накрепко учить о имени сем? и вот, вы наполнили Иерусалим учением вашим и хотите навести на нас кровь Того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Петр же и Апостолы в ответ сказали: должно повиноваться больше Богу, нежели человекам.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Бог отцов наших воскресил Иисуса, Которого вы умертвили, повесив на древе.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Его возвысил Бог десницею Своею в Начальника и Спасителя, дабы дать Израилю покаяние и прощение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Свидетели Ему в сем мы и Дух Святой, Которого Бог дал повинующимся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Слыша это, они разрывались от гнева и умышляли умертвить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Встав же в синедрионе, некто фарисей, именем Гамалиил, законоучитель, уважаемый всем народом, приказал вывести Апостолов на короткое время,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 им сказал: мужи Израильские! подумайте сами с собою о людях сих, что вам с ними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незадолго перед сим явился Февда, выдавая себя за кого-то великого, и к нему пристало около четырехсот человек; но он был убит, и все, которые слушались его, рассеялись и исчезли.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После него во время переписи явился Иуда Галилеянин и увлек за собою довольно народа; но он погиб, и все, которые слушались его, рассыпались.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ныне, говорю вам, отстаньте от людей сих и оставьте их; ибо если это предприятие и это дело от человеков, то оно разрушится,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если от Бога, то вы не можете разрушить его; берегитесь, чтобы вам не оказаться и богопротивниками.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Они послушались его; и, призвав Апостолов, били их и, запретив им говорить об имени Иисуса, отпустили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Они же пошли из синедриона, радуясь, что за имя Господа Иисуса удостоились принять бесчестие.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всякий день в храме и по домам не переставали учить и благовествовать об Иисусе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эти дни, когда умножились ученики, произошел у Еллинистов ропот на Евреев за то, что вдовицы их пренебрегаемы были в ежедневном раздаянии потребностей.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двенадцать Апостолов, созвав множество учеников, сказали: нехорошо нам, оставив слово Божие, пещись о столах.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братия, выберите из среды себя семь человек изведанных, исполненных Святого Духа и мудрости: их поставим на эту службу;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мы постоянно пребудем в молитве и служении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угодно было это предложение всему собранию; и избрали Стефана, мужа, исполненного веры и Духа Святого, и Филиппа, и Прохора, и Никанора, и Тимона, и Пармена, и Николая Антиохийца, обращенного из язычников;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их поставили перед Апостолами, и сии, помолившись, возложили на них руки.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слово Божие росло, и число учеников весьма умножалось в Иерусалиме; и из священников очень многие покорились 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Стефан, исполненный веры и силы, совершал великие чудеса и знамения в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Некоторые из так называемой синагоги Либертинцев, и Киринейцев, и Александрийцев, и некоторые из Киликии и Асии вступили в спор со Стефаном;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не могли противостоять мудрости и Духу, Которым он говорил.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научили они некоторых сказать: мы слышали, как он говорил хульные слова на Моисея и на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возбудили народ, и старейшин, и книжников и, напав, схватили его и повели в синедрион.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представили ложных свидетелей, которые говорили: этот человек не перестает говорить хульные слова на святое место сие и на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мы слышали, как он говорил, что Иисус Назорей разрушит место сие и переменит обычаи, которые передал нам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все, сидящие в синедрионе, смотря на него, видели лицо его, как лицо Ангела.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сказал первосвященник: так ли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он сказал: мужи братия и отцы! послушайте. Бог славы явился отцу нашему Аврааму в Месопотамии, прежде переселения его в Харран,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ему: «выйди из земли твоей и из родства твоего и из дома отца твоего и пойди в землю, которую покажу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он вышел из земли Халдейской и поселился в Харране; а оттуда, по смерти отца его, переселил его Бог в сию землю, в которой вы ныне живете.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 дал ему на ней наследства ни на стопу ноги, а обещал дать ее во владение ему и потомству его по нем, когда еще был он бездетен.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ему Бог, что потомки его будут переселенцами в чужой земле и будут в порабощении и притеснении лет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«Но Я, сказал Бог, произведу суд над тем народом, у которого они будут в порабощении; и после того они выйдут и будут служить Мне на сем месте».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дал ему завет обрезания. По сем родил он Исаака и обрезал его в восьмой день; а Исаак родил Иакова, Иаков же двенадцать патриархов.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Патриархи, по зависти, продали Иосифа в Египет; но Бог был с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избавил его от всех скорбей его, и даровал мудрость ему и благоволение царя Египетского фараона, который и поставил его начальником над Египтом и над всем домом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пришел голод и великая скорбь на всю землю Египетскую и Ханаанскую, и отцы наши не находили пропитания.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Иаков же, услышав, что есть хлеб в Египте, послал туда отцов наших в первый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когда [они пришли] во второй раз, Иосиф открылся братьям своим, и известен стал фараону род Иосифов.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Иосиф, послав, призвал отца своего Иакова и все родство свое, душ семьдесят пять.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Иаков перешел в Египет, и скончался сам и отцы наши;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перенесены были в Сихем и положены во гробе, который купил Авраам ценою серебра у сынов Еммора Сихемова.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по мере, как приближалось время исполниться обетованию, о котором клялся Бог Аврааму, народ возрастал и умножался в Египте,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до тех пор, как восстал иной царь, который не знал Иосифа.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Сей, ухищряясь против рода нашего, притеснял отцов наших, принуждая их бросать детей своих, чтобы не оставались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это время родился Моисей, и был прекрасен пред Богом. Три месяца он был питаем в доме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когда был брошен, взяла его дочь фараонова и воспитала его у себя, как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научен был Моисей всей мудрости Египетской, и был силен в словах и делах.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же исполнилось ему сорок лет, пришло ему на сердце посетить братьев своих,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увидев одного из них обижаемого, вступился и отомстил за оскорбленного, поразив Египтянина.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думал, поймут братья его, что Бог рукою его дает им спасение; но они не поняли.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На следующий день, когда некоторые из них дрались, он явился и склонял их к миру, говоря: «вы братья; зачем обижаете друг друга?»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обижающий ближнего оттолкнул его, сказав: «кто тебя поставил начальником и судьею над нами?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хочешь ли ты убить и меня, как вчера убил Египтянина?»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От сих слов Моисей убежал и сделался пришельцем в земле Мадиамской, где родились от него два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 исполнении сорока лет явился ему в пустыне горы Синая Ангел Господень в пламени горящего тернового куста.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Моисей, увидев, дивился видению; а когда подходил рассмотреть, был к нему глас Господень: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«Я Бог отцов твоих, Бог Авраама и Бог Исаака и Бог Иакова». Моисей, объятый трепетом, не смел смотреть.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ему Господь: «сними обувь с ног твоих, ибо место, на котором ты стоишь, есть земля святая.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Я вижу притеснение народа Моего в Египте, и слышу стенание его, и нисшел избавить его: итак, пойди, Я пошлю тебя в Египет».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Сего Моисея, которого они отвергли, сказав: «кто тебя поставил начальником и судьею?», сего Бог чрез Ангела, явившегося ему в терновом кусте, послал начальником и избавителем.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Сей вывел их, сотворив чудеса и знамения в земле Египетской, и в Чермном море, и в пустыне в продолжение сорока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Это тот Моисей, который сказал сынам Израилевым: «Пророка воздвигнет вам Господь Бог ваш из братьев ваших, как меня; Его слушайте».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Это тот, который был в собрании в пустыне с Ангелом, говорившим ему на горе Синае, и с отцами нашими, и который принял живые слова, чтобы передать 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которому отцы наши не хотели быть послушными, но отринули его и обратились сердцами своими к Египту,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сказав Аарону: «сделай нам богов, которые предшествовали бы нам; ибо с Моисеем, который вывел нас из земли Египетской, не знаем, что случилось».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сделали в те дни тельца, и принесли жертву идолу, и веселились перед делом рук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Бог же отвратился и оставил их служить воинству небесному, как написано в книге пророков: «дом Израилев! приносили ли вы Мне заколения и жертвы в продолжение сорока лет в пустыне?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Вы приняли скинию Молохову и звезду бога вашего Ремфана, изображения, которые вы сделали, чтобы поклоняться им: и Я переселю вас далее Вавилона».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Скиния свидетельства была у отцов наших в пустыне, как повелел Говоривший Моисею сделать ее по образцу, им виденному.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Отцы наши с Иисусом, взяв ее, внесли во владения народов, изгнанных Богом от лица отцов наших. Так было до дней Давида.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Сей обрел благодать пред Богом и молил, чтобы найти жилище Богу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Соломон же построил Ему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Но Всевышний не в рукотворенных храмах живет, как говорит пророк: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«небо престол Мой, и земля подножие ног Моих. Какой дом созиждете Мне, говорит Господь, или какое место для покоя Моего?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Не Моя ли рука сотворила все сие?»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Жестоковыйные! люди с необрезанным сердцем и ушами! вы всегда противитесь Духу Святому, как отцы ваши, так и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Кого из пророков не гнали отцы ваши? Они убили предвозвестивших пришествие Праведника, Которого предателями и убийцами сделались ныне 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вы, которые приняли закон при служении Ангелов и не сохранили.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Слушая сие, они рвались сердцами своими и скрежетали на него зубами.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Стефан же, будучи исполнен Духа Святого, воззрев на небо, увидел славу Божию и Иисуса, стоящего одесную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сказал: вот, я вижу небеса отверстые и Сына Человеческого, стоящего одесную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Но они, закричав громким голосом, затыкали уши свои, и единодушно устремились на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и, выведя за город, стали побивать его камнями. Свидетели же положили свои одежды у ног юноши, именем Савла,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 побивали камнями Стефана, который молился и говорил: Господи Иисусе! приими дух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И, преклонив колени, воскликнул громким голосом: Господи! не вмени им греха сего. И, сказав сие, почил.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Савл же одобрял убиение его. В те дни произошло великое гонение на церковь в Иерусалиме; и все, кроме Апостолов, рассеялись по разным местам Иудеи и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Стефана же погребли мужи благоговейные и сделали великий плач по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Савл терзал церковь, входя в домы и влача мужчин и женщин, отдавал в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Между тем рассеявшиеся ходили и благовествовали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Так, Филипп пришел в город Самарийский и проповедовал им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Народ единодушно внимал тому, что говорил Филипп, слыша и видя, какие он творил чудеса.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нечистые духи из многих, одержимых ими, выходили с великим воплем, а многие расслабленные и хромые исцелялись.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была радость великая в том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Находился же в городе некоторый муж, именем Симон, который перед тем волхвовал и изумлял народ Самарийский, выдавая себя за кого-то великого.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Ему внимали все, от малого до большого, говоря: сей есть великая сила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внимали ему потому, что он немалое время изумлял их волхвованиями.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Но, когда поверили Филиппу, благовествующему о Царствии Божием и о имени Иисуса Христа, то крестились и мужчины и женщины.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Уверовал и сам Симон и, крестившись, не отходил от Филиппа; и, видя совершающиеся великие силы и знамения, изумлялся.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Находившиеся в Иерусалиме Апостолы, услышав, что Самаряне приняли слово Божие, послали к ним Петра и Иоанна,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которые, придя, помолились о них, чтобы они приняли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Он не сходил еще ни на одного из них, а только были они крещены во имя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возложили руки на них, и они приняли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Симон же, увидев, что через возложение рук Апостольских подается Дух Святой, принес им деньги,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говоря: дайте и мне власть сию, чтобы тот, на кого я возложу руки, получал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Петр сказал ему: серебро твое да будет в погибель с тобою, потому что ты помыслил дар Божий получить за деньги.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Нет тебе в сем части и жребия, ибо сердце твое неправо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покайся в сем грехе твоем и молись Богу: может быть, отпустится тебе помысел сердца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вижу тебя исполненного горькой желчи и в узах неправды.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Симон же сказал в ответ: помолитесь вы за меня Господу, дабы не постигло меня ничто из сказанного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Они же, засвидетельствовав и проповедав слово Господне, обратно пошли в Иерусалим и во многих селениях Самарийских проповедали Евангелие.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Филиппу Ангел Господень сказал: встань и иди на полдень, на дорогу, идущую из Иерусалима в Газу, на ту, которая пуста.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встал и пошел. И вот, муж Ефиоплянин, евнух, вельможа Кандакии, царицы Ефиопской, хранитель всех сокровищ ее, приезжавший в Иерусалим для поклонения,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возвращался и, сидя на колеснице своей, читал пророка Исаию.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Дух сказал Филиппу: подойди и пристань к сей колеснице.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Филипп подошел и, услышав, что он читает пророка Исаию, сказал: разумеешь ли, что читаешь?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сказал: как могу разуметь, если кто не наставит меня? и попросил Филиппа взойти и сесть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место из Писания, которое он читал, было сие: «как овца, веден был Он на заклание, и, как агнец пред стригущим его безгласен, так Он не отверзает уст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уничижении Его суд Его совершился. Но род Его кто разъяснит? ибо вземлется от земли жизнь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Евнух же сказал Филиппу: прошу тебя сказать: о ком пророк говорит это? о себе ли или о ком другом?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Филипп отверз уста свои и, начав от сего Писания, благовествовал ему об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Между тем, продолжая путь, они приехали к воде; и евнух сказал: вот вода; что препятствует мне креститься?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Филипп же сказал ему: если веруешь от всего сердца, можно. Он сказал в ответ: верую, что Иисус Христос есть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приказал остановить колесницу, и сошли оба в воду, Филипп и евнух; и крестил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Когда же они вышли из воды, Дух Святой сошел на евнуха, а Филиппа восхитил Ангел Господень, и евнух уже не видел его, и продолжал путь, радуясь.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А Филипп оказался в Азоте и, проходя, благовествовал всем городам, пока пришел в Кесарию.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Савл же, еще дыша угрозами и убийством на учеников Господа, пришел к первосвященнику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выпросил у него письма в Дамаск к синагогам, чтобы, кого найдет последующих сему учению, и мужчин и женщин, связав, приводить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же он шел и приближался к Дамаску, внезапно осиял его свет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упал на землю и услышал голос, говорящий ему: Савл, Савл! что ты гонишь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сказал: кто Ты, Господи? Господь же сказал: Я Иисус, Которого ты гонишь. Трудно тебе идти против рожна.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в трепете и ужасе сказал: Господи! что повелишь мне делать? И Господь сказал ему: встань и иди в город; и сказано будет тебе, что тебе надобно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Люди же, шедшие с ним, стояли в оцепенении, слыша голос, а никого не видя.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Савл встал с земли и с открытыми глазами никого не видел. И повели его за руку, и привели в Дамаск.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три дня он не видел, и не ел, и не пил.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Дамаске был один ученик, именем Анания; и Господь в видении сказал ему: Анания! Он сказал: я,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Господь же сказал ему: встань и пойди на улицу, так называемую Прямую, и спроси в Иудином доме Тарсянина, по имени Савла; он теперь молится,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видел в видении мужа, именем Ананию, пришедшего к нему и возложившего на него руку, чтобы он прозрел.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Анания отвечал: Господи! я слышал от многих о сем человеке, сколько зла сделал он святым Твоим в Иерусалиме;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здесь имеет от первосвященников власть вязать всех, призывающих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Господь сказал ему: иди, ибо он есть Мой избранный сосуд, чтобы возвещать имя Мое перед народами и царями и сынами Израилевыми.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Я покажу ему, сколько он должен пострадать за имя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Анания пошел и вошел в дом и, возложив на него руки, сказал: брат Савл! Господь Иисус, явившийся тебе на пути, которым ты шел, послал меня, чтобы ты прозрел и исполнился Святого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тотчас как бы чешуя отпала от глаз его, и вдруг он прозрел; и, встав, крестился,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приняв пищи, укрепился. И был Савл несколько дней с учениками в Дамаске.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тотчас стал проповедовать в синагогах об Иисусе, что Он есть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все слышавшие дивились и говорили: не тот ли это самый, который гнал в Иерусалиме призывающих имя сие? да и сюда за тем пришел, чтобы вязать их и вести к первосвященникам.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Савл более и более укреплялся и приводил в замешательство Иудеев, живущих в Дамаске, доказывая, что Сей есть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же прошло довольно времени, Иудеи согласились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Савл узнал об этом умысле их. А они день и ночь стерегли у ворот, чтобы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Ученики же ночью, взяв его, спустили по стене в корзине.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Савл прибыл в Иерусалим и старался пристать к ученикам; но все боялись его, не веря, что он ученик.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Варнава же, взяв его, пришел к Апостолам и рассказал им, как на пути он видел Господа, и что говорил ему Господь, и как он в Дамаске смело проповедовал во имя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пребывал он с ними, входя и исходя, в Иерусалиме, и смело проповедовал во имя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Говорил также и состязался с Еллинистами; а они покушались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Братия, узнав о сем, отправили его в Кесарию и препроводили в Тарс.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Церкви же по всей Иудее, Галилее и Самарии были в покое, назидаясь и ходя в страхе Господнем; и, при утешении от Святого Духа, умножались.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Случилось, что Петр, обходя всех, пришел и к святым, живущим в Лидде.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Там нашел он одного человека, именем Энея, который восемь уже лет лежал в постели в расслаблении.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Петр сказал ему: Эней! исцеляет тебя Иисус Христос; встань с постели твоей. И он тотчас встал.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видели его все, живущие в Лидде и в Сароне, которые и обратились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 Иоппии находилась одна ученица, именем Тавифа, что значит: «серна»; она была исполнена добрых дел и творила много милостынь.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Случилось в те дни, что она занемогла и умерла. Ее омыли и положили в горнице.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как Лидда была близ Иоппии, то ученики, услышав, что Петр находится там, послали к нему двух человек просить, чтобы он не замедлил прийти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Петр, встав, пошел с ними; и когда он прибыл, ввели его в горницу, и все вдовицы со слезами предстали перед ним, показывая рубашки и платья, какие делала Серна, живя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Петр выслал всех вон и, преклонив колени, помолился, и, обратившись к телу, сказал: Тавифа! встань. И она открыла глаза свои и, увидев Петра, села.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Он, подав ей руку, поднял ее и, призвав святых и вдовиц, поставил ее перед ними живою.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Это сделалось известным по всей Иоппии, и многие уверовали в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довольно дней пробыл он в Иоппии у некоторого Симона кожевника.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Кесарии был некоторый муж, именем Корнилий, сотник из полка, называемого Италийским,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благочестивый и боящийся Бога со всем домом своим, творивший много милостыни народу и всегда молившийся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в видении ясно видел около девятого часа дня Ангела Божия, который вошел к нему и сказал ему: Корнилий!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же, взглянув на него и испугавшись, сказал: что, Господи? Ангел отвечал ему: молитвы твои и милостыни твои пришли на память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пошли людей в Иоппию и призови Симона, называемого Петром.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гостит у некоего Симона кожевника, которого дом находится при море; он скажет тебе слова, которыми спасешься ты и весь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Ангел, говоривший с Корнилием, отошел, то он, призвав двоих из своих слуг и благочестивого воина из находившихся при нем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рассказав им все, послал их в Иоппию.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 другой день, когда они шли и приближались к городу, Петр около шестого часа взошел на верх дома помолиться.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почувствовал он голод, и хотел есть. Между тем, как приготовляли, он пришел в исступление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видит отверстое небо и сходящий к нему некоторый сосуд, как бы большое полотно, привязанное за четыре угла и опускаемое на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нем находились всякие четвероногие земные, звери, пресмыкающиеся и птицы небесные.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 глас к нему: встань, Петр, заколи и 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Петр сказал: нет, Господи, я никогда не ел ничего скверного или нечистого.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в другой раз был глас к нему: что Бог очистил, того ты не почитай нечистым.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Это было трижды, и сосуд опять поднялся на небо.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Петр недоумевал в себе, что бы значило видение, которое он видел, вот, мужи, посланные Корнилием, расспросив о доме Симона, остановились у ворот,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крикнув, спросили: здесь ли Симон, называемый Петром?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Между тем, как Петр размышлял о видении, Дух сказал ему: вот, три человека ищут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встань, сойди и иди с ними, нимало не сомневаясь; ибо Я послал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Петр, сойдя к людям, присланным к нему от Корнилия, сказал: я тот, которого вы ищете; за каким делом пришли 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же сказали: Корнилий сотник, муж добродетельный и боящийся Бога, одобряемый всем народом Иудейским, получил от святого Ангела повеление призвать тебя в дом свой и послушать речей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Петр, пригласив их, угостил. А на другой день, встав, пошел с ними, и некоторые из братий Иоппийских пошли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следующий день пришли они в Кесарию. Корнилий же ожидал их, созвав родственников своих и близких друзей.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Петр входил, Корнилий встретил его и поклонился, пав к ногам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Петр же поднял его, говоря: встань; я тоже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И, беседуя с ним, вошел в дом, и нашел многих собравшихся.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им: вы знаете, что Иудею возбранено сообщаться или сближаться с иноплеменником; но мне Бог открыл, чтобы я не почитал ни одного человека скверным или нечистым.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Посему я, будучи позван, и пришел беспрекословно. Итак, спрашиваю: для какого дела вы призвали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Корнилий сказал: четвертого дня я постился до теперешнего часа и в девятом часу молился в своем доме; и вот, стал предо мною муж в светлой одежде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говорит: «Корнилий! услышана молитва твоя, и милостыни твои воспомянулись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 пошли в Иоппию и призови Симона, называемого Петром: он гостит в доме кожевника Симона при море; он придет и скажет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Тотчас послал я к тебе, и ты хорошо сделал, что пришел. Теперь все мы предстоим пред Богом, чтобы выслушать все, что повелено тебе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Петр отверз уста и сказал: истинно познаю, что Бог нелицеприятен,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во всяком народе боящийся Его и поступающий по правде приятен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Он послал сынам Израилевым слово, благовествуя мир чрез Иисуса Христа; Сей есть Господь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Вы знаете происходившее по всей Иудее, начиная от Галилеи, после крещения, проповеданного Иоанном: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как Бог Духом Святым и силою помазал Иисуса из Назарета, и Он ходил, благотворя и исцеляя всех, обладаемых диаволом, потому что Бог был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мы свидетели всего, что сделал Он в стране Иудейской и в Иерусалиме, и что наконец Его убили, повесив на древе.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Сего Бог воскресил в третий день, и дал Ему являться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не всему народу, но свидетелям, предызбранным от Бога, нам, которые с Ним ели и пили, по воскресении Его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Он повелел нам проповедовать людям и свидетельствовать, что Он есть определенный от Бога Судия живых и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О Нем все пророки свидетельствуют, что всякий верующий в Него получит прощение грехов именем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Когда Петр еще продолжал эту речь, Дух Святой сошел на всех, слушавших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верующие из обрезанных, пришедшие с Петром, изумились, что дар Святого Духа излился и на язычников;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ибо слышали их, говорящих языками и величающих Бога. Тогда Петр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кто может запретить креститься водою тем, которые, как и мы, получили Святого Духа?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велел им креститься во имя Иисуса Христа. Потом они просили его пробыть у них несколько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Услышали Апостолы и братия, бывшие в Иудее, что и язычники приняли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когда Петр пришел в Иерусалим, обрезанные упрекали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говоря: ты ходил к людям необрезанным и ел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Петр же начал пересказывать им по порядку,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городе Иоппии я молился и в исступлении видел видение: сходил некоторый сосуд, как бы большое полотно, за четыре угла спускаемое с неба, и спустилось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посмотрел в него и, рассматривая, увидел четвероногих земных, зверей, пресмыкающихся и птиц небесных.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услышал я голос, говорящий мне: «встань, Петр, заколи и ешь».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же сказал: «нет, Господи, ничего скверного или нечистого никогда не входило в уста мои».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мне голос вторично с неба: «что Бог очистил, того ты не почитай нечистым».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было трижды, и опять поднялось все на небо.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вот, в тот самый час три человека стали перед домом, в котором я был, посланные из Кесарии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Дух сказал мне, чтобы я шел с ними, нимало не сомневаясь. Пошли со мною и сии шесть братьев, и мы пришли в дом того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рассказал нам, как он видел в доме своем Ангела [святого], который стал и сказал ему: «пошли в Иоппию людей и призови Симона, называемого Петром;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скажет тебе слова, которыми спасешься ты и весь дом твой».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начал я говорить, сошел на них Дух Святой, как и на нас вначале.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вспомнил я слово Господа, как Он говорил: «Иоанн крестил водою, а вы будете крещены Духом Святым».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если Бог дал им такой же дар, как и нам, уверовавшим в Господа Иисуса Христа, то кто же я, чтобы мог воспрепятствовать Богу?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Выслушав это, они успокоились и прославили Бога, говоря: видно, и язычникам дал Бог покаяние в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Между тем рассеявшиеся от гонения, бывшего после Стефана, прошли до Финикии и Кипра и Антиохии, никому не проповедуя слово, кроме Иудеев.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Были же некоторые из них Кипряне и Киринейцы, которые, придя в Антиохию, говорили Еллинам, благовествуя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была рука Господня с ними, и великое число, уверовав, обратилось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Дошел слух о сем до церкви Иерусалимской, и поручили Варнаве идти в Антиохию.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Он, прибыв и увидев благодать Божию, возрадовался и убеждал всех держаться Господа искренним сердцем;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он был муж добрый и исполненный Духа Святого и веры. И приложилось довольно народа 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 Варнава пошел в Тарс искать Савла и, найдя его, привел в Антиохию.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Целый год собирались они в церкви и учили немалое число людей, и ученики в Антиохии в первый раз стали называться Христианами.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те дни пришли из Иерусалима в Антиохию пророки.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один из них, по имени Агав, встав, предвозвестил Духом, что по всей вселенной будет великий голод, который и был при кесаре Клавдии.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Тогда ученики положили, каждый по достатку своему, послать пособие братьям, живущим в Иудее,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 и сделали, послав собранное к пресвитерам через Варнаву и Савла.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царь Ирод поднял руки на некоторых из принадлежащих к церкви, чтобы сделать им зло,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убил Иакова, брата Иоаннова,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Видя же, что это приятно Иудеям, вслед за тем взял и Петра, тогда были дни опресноков,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задержав его, посадил в темницу, и приказал четырем четверицам воинов стеречь его, намереваясь после Пасхи вывести его к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Петра стерегли в темнице, между тем церковь прилежно молилась о нем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Ирод хотел вывести его, в ту ночь Петр спал между двумя воинами, скованный двумя цепями, и стражи у дверей стерегли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вот, Ангел Господень предстал, и свет осиял темницу. Ангел, толкнув Петра в бок, пробудил его и сказал: встань скорее. И цепи упали с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ему Ангел: опояшься и обуйся. Он сделал так. Потом говорит ему: надень одежду твою и иди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Петр вышел и следовал за ним, не зная, что делаемое Ангелом было действительно, а думая, что видит видение.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Пройдя первую и вторую стражу, они пришли к железным воротам, ведущим в город, которые сами собою отворились им; они вышли и прошли одну улицу, и вдруг Ангела не стало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Петр, придя в себя, сказал: теперь я вижу воистину, что Господь послал Ангела Своего и избавил меня из руки Ирода и от всего, чего ждал народ Иудейский.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И, осмотревшись, пришел к дому Марии, матери Иоанна, называемого Марком, где многие собрались и молились.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Петр постучался у ворот, то вышла послушать служанка, именем 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узнав голос Петра, от радости не отворила ворот, но, вбежав, объявила, что Петр стоит у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те сказали ей: в своем ли ты уме? Но она утверждала свое. Они же говорили: это Ангел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Между тем Петр продолжал стучать. Когда же отворили, то увидели его и изумились.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же, дав знак рукою, чтобы молчали, рассказал им, как Господь вывел его из темницы, и сказал: уведомьте о сем Иакова и братьев. Потом, выйдя, пошел в другое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 наступлении дня между воинами сделалась большая тревога о том, что сделалось с Петром.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Ирод же, поискав его и не найдя, судил стражей и велел казнить их. Потом он отправился из Иудеи в Кесарию и там оставался.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Ирод был раздражен на Тирян и Сидонян; они же, согласившись, пришли к нему и, склонив на свою сторону Власта, постельника царского, просили мира, потому что область их питалась от области царской.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назначенный день Ирод, одевшись в царскую одежду, сел на возвышенном месте и говорил к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народ восклицал: это голос Бога, а не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вдруг Ангел Господень поразил его за то, что он не воздал славы Богу; и он, быв изъеден червями,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Слово же Божие росло и распространялось.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Варнава и Савл, по исполнении поручения, возвратились из Иерусалима [в Антиохию], взяв с собою и Иоанна, прозванного Марком.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Антиохии, в тамошней церкви, были некоторые пророки и учители: Варнава, и Симеон, называемый Нигер, и Луций Киринеянин, и Манаил, совоспитанник Ирода четвертовластника, и Савл.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они служили Господу и постились, Дух Святой сказал: отделите Мне Варнаву и Савла на дело, к которому Я призвал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они, совершив пост и молитву и возложив на них руки, отпустили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Сии, быв посланы Духом Святым, пришли в Селевкию, а оттуда отплыли в Кипр;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быв в Саламине, проповедовали слово Божие в синагогах Иудейских; имели же при себе и Иоанна для служения.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Пройдя весь остров до Пафа, нашли они некоторого волхва, лжепророка, Иудеянина, именем Вариисуса,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который находился с проконсулом Сергием Павлом, мужем разумным. Сей, призвав Варнаву и Савла, пожелал услышать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Елима волхв (ибо то значит имя его) противился им, стараясь отвратить проконсула от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Савл, он же и Павел, исполнившись Духа Святого и устремив на него взор,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сказал: о, исполненный всякого коварства и всякого злодейства, сын диавола, враг всякой правды! перестанешь ли ты совращать с прямых путей Господних?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ныне вот, рука Господня на тебя: ты будешь слеп и не увидишь солнца до времени. И вдруг напал на него мрак и тьма, и он, обращаясь туда и сюда, искал вожатого.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проконсул, увидев происшедшее, уверовал, дивясь учению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Отплыв из Пафа, Павел и бывшие при нем прибыли в Пергию, в Памфилии. Но Иоанн, отделившись от них, возвратился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же, проходя от Пергии, прибыли в Антиохию Писидийскую и, войдя в синагогу в день субботний, сели.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После чтения закона и пророков начальники синагоги послали сказать им: мужи братия! если у вас есть слово наставления к народу, говорите.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Павел, встав и дав знак рукою, сказал: мужи Израильтяне и боящиеся Бога! послушайте.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Бог народа сего избрал отцов наших и возвысил сей народ во время пребывания в земле Египетской, и мышцею вознесенною вывел их из нее,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около сорока лет времени питал их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истребив семь народов в земле Ханаанской, разделил им в наследие землю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после сего, около четырехсот пятидесяти лет, давал им судей до пророка Самуила.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 просили они царя, и Бог дал им Саула, сына Кисова, мужа из колена Вениаминова. Так прошло лет сорок.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Отринув его, поставил им царем Давида, о котором и сказал, свидетельствуя: «нашел Я мужа по сердцу Моему, Давида, сына Иессеева, который исполнит все хотения Мои».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Из его-то потомства Бог по обетованию воздвиг Израилю Спасителя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Перед самым явлением Его Иоанн проповедовал крещение покаяния всему народу Израильскому.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 окончании же поприща своего Иоанн говорил: «за кого почитаете вы меня? я не тот; но вот, идет за мною, у Которого я недостоин развязать обувь на ногах».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Мужи братия, дети рода Авраамова, и боящиеся Бога между вами! вам послано слово спасения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жители Иерусалима и начальники их, не узнав Его и осудив, исполнили слова пророческие, читаемые каждую субботу,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и, не найдя в Нем никакой вины, достойной смерти, просили Пилата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же исполнили все написанное о Нем, то, сняв с древа, положили Его во гроб.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Бог воскресил Его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в продолжение многих дней являлся тем, которые вышли с Ним из Галилеи в Иерусалим и которые ныне суть свидетели Его перед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мы благовествуем вам, что обетование, данное отцам, Бог исполнил нам, детям их, воскресив Иисуса,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как и во втором псалме написано: «Ты Сын Мой: Я ныне родил Тебя».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что воскресил Его из мертвых, так что Он уже не обратится в тление, о сем сказал так: «Я дам вам милости, обещанные Давиду, верно».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Посему и в другом месте говорит: «не дашь Святому Твоему увидеть тление».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Давид, в свое время послужив изволению Божию, почил, и приложился к отцам своим, и увидел тление;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Тот, Которого Бог воскресил, не увидел тления.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Итак, да будет известно вам, мужи братия, что ради Него возвещается вам прощение грехов;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во всем, в чем вы не могли оправдаться законом Моисеевым, оправдывается Им всякий верующий.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Берегитесь же, чтобы не пришло на вас сказанное у пророков: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«смотрите, презрители, подивитесь и исчезните; ибо Я делаю дело во дни ваши, дело, которому не поверили бы вы, если бы кто рассказывал вам».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При выходе их из Иудейской синагоги язычники просили их говорить о том же в следующую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Когда же собрание было распущено, то многие Иудеи и чтители Бога, обращенные из язычников, последовали за Павлом и Варнавою, которые, беседуя с ними, убеждали их пребывать в благодати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 следующую субботу почти весь город собрался слушать слово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Но Иудеи, увидев народ, исполнились зависти и, противореча и злословя, сопротивлялись тому, что говорил Павел.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Тогда Павел и Варнава с дерзновением сказали: вам первым надлежало быть проповедану слову Божию, но как вы отвергаете его и сами себя делаете недостойными вечной жизни, то вот, мы обращаемся к язычникам.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Ибо так заповедал нам Господь: «Я положил Тебя во свет язычникам, чтобы Ты был во спасение до края земли».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Язычники, слыша это, радовались и прославляли слово Господне, и уверовали все, которые были предуставлены к вечной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слово Господне распространялось по всей стране.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Но Иудеи, подстрекнув набожных и почетных женщин и первых в городе людей, воздвигли гонение на Павла и Варнаву и изгнали их из своих пределов.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Они же, отрясши на них прах от ног своих, пошли в Иконию.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А ученики исполнялись радости и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Иконии они вошли вместе в Иудейскую синагогу и говорили так, что уверовало великое множество Иудеев и Еллинов.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неверующие Иудеи возбудили и раздражили против братьев сердца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Впрочем, они пробыли здесь довольно времени, смело действуя о Господе, Который, во свидетельство слову благодати Своей, творил руками их знамения и чудеса.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Между тем народ в городе разделился: и одни были на стороне Иудеев, а другие на стороне Апостолов.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же язычники и Иудеи со своими начальниками устремились на них, чтобы посрамить и побить их камнями,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они, узнав о сем, удалились в Ликаонские города Листру и Дервию и в окрестности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там благовествовали.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Листре некоторый муж, не владевший ногами, сидел, будучи хром от чрева матери своей, и никогда не 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слушал говорившего Павла, который, взглянув на него и увидев, что он имеет веру для получения исцеления,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сказал громким голосом: тебе говорю во имя Господа Иисуса Христа: стань на ноги твои прямо. И он тотчас вскочил и стал ходить.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Народ же, увидев, что сделал Павел, возвысил свой голос, говоря по-ликаонски: боги в образе человеческом сошли к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называли Варнаву Зевсом, а Павла Ермием, потому что он начальствовал в слове.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Жрец же идола Зевса, находившегося перед их городом, приведя к воротам волов и принеся венки, хотел вместе с народом совершить жертвоприношение.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Апостолы Варнава и Павел, услышав о сем, разодрали свои одежды и, бросившись в народ, громогласно говорили: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мужи! что вы это делаете? И мы подобные вам человеки, и благовествуем вам, чтобы вы обратились от сих ложных к Богу Живому, Который сотворил небо и землю, и море, и все, что в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Который в прошедших родах попустил всем народам ходить своими путями,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хотя и не переставал свидетельствовать о Себе благодеяниями, подавая нам с неба дожди и времена плодоносные и исполняя пищею и веселием сердца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говоря сие, они едва убедили народ не приносить им жертвы и идти каждому домой. Между тем как они, оставаясь там, учили,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из Антиохии и Иконии пришли некоторые Иудеи и, когда Апостолы смело проповедовали, убедили народ отстать от них, говоря: они не говорят ничего истинного, а все лгут. И, возбудив народ, побили Павла камнями и вытащили за город, почитая его умершим.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ученики собрались около него, он встал и пошел в город, а на другой день удалился с Варнавою в Дервию.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Проповедав Евангелие сему городу и приобретя довольно учеников, они обратно проходили Листру, Иконию и Антиохию,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утверждая души учеников, увещевая пребывать в вере и поучая, что многими скорбями надлежит нам войти в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Рукоположив же им пресвитеров к каждой церкви, они помолились с постом и предали их Господу, в Которого уверовали.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Потом, пройдя через Писидию, пришли в Памфилию,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проповедав слово Господне в Пергии, сошли в Атталию;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оттуда отплыли в Антиохию, откуда были преданы благодати Божией на дело, которое и исполнили.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Прибыв туда и собрав церковь, они рассказали все, что сотворил Бог с ними и как Он отверз дверь веры язычникам.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пребывали там немалое время с учениками.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Некоторые, пришедшие из Иудеи, учили братьев: если не обрежетесь по обряду Моисееву, не можете спастись.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же произошло разногласие и немалое состязание у Павла и Варнавы с ними, то положили Павлу и Варнаве и некоторым другим из них отправиться по сему делу к Апостолам и пресвитерам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быв провожены церковью, они проходили Финикию и Самарию, рассказывая об обращении язычников, и производили радость великую во всех братиях.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 прибытии же в Иерусалим они были приняты церковью, Апостолами и пресвитерами, и возвестили все, что Бог сотворил с ними и как отверз дверь веры язычникам.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восстали некоторые из фарисейской ереси уверовавшие и говорили, что должно обрезывать язычников и заповедовать соблюдать закон Моисеев.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Апостолы и пресвитеры собрались для рассмотрения сего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долгом рассуждении Петр, встав, сказал им: мужи братия! вы знаете, что Бог от дней первых избрал из нас меня, чтобы из уст моих язычники услышали слово Евангелия и уверовали;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Сердцеведец Бог дал им свидетельство, даровав им Духа Святого, как и нам;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положил никакого различия между нами и ими, верою очистив сердца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Что же вы ныне искушаете Бога, желая возложить на выи учеников иго, которого не могли понести ни отцы наши, ни мы?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мы веруем, что благодатию Господа Иисуса Христа спасемся, как 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умолкло все собрание и слушало Варнаву и Павла, рассказывавших, какие знамения и чудеса сотворил Бог через них среди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После же того, как они умолкли, начал речь Иаков и сказал: мужи братия! послушайте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Симон изъяснил, как Бог первоначально призрел на язычников, чтобы составить из них народ во имя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 сим согласны слова пророков, как написано: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«потом обращусь и воссоздам скинию Давидову падшую, и то, что в ней разрушено, воссоздам, и исправлю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чтобы взыскали Господа прочие человеки и все народы, между которыми возвестится имя Мое, говорит Господь, творящий все сие».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Ведомы Богу от вечности все дела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Посему я полагаю не затруднять обращающихся к Богу из язычников,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написать им, чтобы они воздерживались от оскверненного идолами, от блуда, удавленины и крови, и чтобы не делали другим того, чего не хотят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закон Моисеев от древних родов по всем городам имеет проповедующих его и читается в синагогах каждую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Апостолы и пресвитеры со всею церковью рассудили, избрав из среды себя мужей, послать их в Антиохию с Павлом и Варнавою, именно: Иуду, прозываемого Варсавою, и Силу, мужей, начальствующих между братиями,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написав и вручив им следующее: «Апостолы и пресвитеры и братия находящимся в Антиохии, Сирии и Киликии братиям из язычников: радоваться.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Поелику мы услышали, что некоторые, вышедшие от нас, смутили вас своими речами и поколебали ваши души, говоря, что должно обрезываться и соблюдать закон, чего мы им не поручали,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 мы, собравшись, единодушно рассудили, избрав мужей, послать их к вам с возлюбленными нашими Варнавою и Павлом,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человеками, предавшими души свои за имя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Итак, мы послали Иуду и Силу, которые изъяснят вам то же и словесно.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угодно Святому Духу и нам не возлагать на вас никакого бремени более, кроме сего необходимого: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воздерживаться от идоложертвенного, и крови, и удавленины, и блуда, и не делать другим того, чего себе не хотите. Соблюдая сие, хорошо сделаете. Будьте здравы».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Итак, отправленные пришли в Антиохию и, собрав людей, вручили письмо.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Они же, прочитав, возрадовались о сем наставлении.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Иуда и Сила, будучи также пророками, обильным словом преподали наставление братиям и утвердили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Пробыв там некоторое время, они с миром отпущены были братиями к Апостолам.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Силе рассудилось остаться там. [А Иуда возвратился в Иерусалим.]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Павел же и Варнава жили в Антиохии, уча и благовествуя, вместе с другими многими,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По некотором времени Павел сказал Варнаве: пойдем опять, посетим братьев наших по всем городам, в которых мы проповедали слово Господне, как они живут.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Варнава хотел взять с собою Иоанна, называемого Марком.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Павел полагал не брать отставшего от них в Памфилии и не шедшего с ними на дело, на которое они были посланы.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Отсюда произошло огорчение, так что они разлучились друг с другом; и Варнава, взяв Марка, отплыл в Кипр;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а Павел, избрав себе Силу, отправился, быв поручен братиями благодати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проходил Сирию и Киликию, утверждая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Дошел он до Дервии и Листры. И вот, там был некоторый ученик, именем Тимофей, которого мать была Иудеянка уверовавшая, а отец Еллин,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 котором свидетельствовали братия, находившиеся в Листре и Иконии.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Его пожелал Павел взять с собою; и, взяв, обрезал его ради Иудеев, находившихся в тех местах; ибо все знали об отце его, что он был Еллин.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Проходя же по городам, они предавали верным соблюдать определения, постановленные Апостолами и пресвитерами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церкви утверждались верою и ежедневно увеличивались числом.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Пройдя через Фригию и Галатийскую страну, они не были допущены Духом Святым проповедовать слово в Асии.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Дойдя до Мисии, предпринимали идти в Вифинию; но Дух не допустил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Миновав же Мисию, сошли они в Троаду.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было ночью видение Павлу: предстал некий муж, Македонянин, прося его и говоря: приди в Македонию и помоги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После сего видения тотчас мы положили отправиться в Македонию, заключая, что призывал нас Господь благовествовать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отправившись из Троады, мы прямо прибыли в Самофракию, а на другой день в Неаполь,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оттуда же в Филиппы: это первый город в той части Македонии, колония. В этом городе мы пробыли несколько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день же субботний мы вышли за город к реке, где, по обыкновению, был молитвенный дом, и, сев, разговаривали с собравшимися там женщинами.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одна женщина из города Фиатир, именем Лидия, торговавшая багряницею, чтущая Бога, слушала; и Господь отверз сердце ее внимать тому, что говорил Павел.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крестилась она и домашние ее, то просила нас, говоря: если вы признали меня верною Господу, то войдите в дом мой и живите у меня. И убедила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Случилось, что, когда мы шли в молитвенный дом, встретилась нам одна служанка, одержимая духом прорицательным, которая через прорицание доставляла большой доход господам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Идя за Павлом и за нами, она кричала, говоря: сии человеки рабы Бога Всевышнего, которые возвещают нам путь спасения.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Это она делала много дней. Павел, вознегодовав, обратился и сказал духу: именем Иисуса Христа повелеваю тебе выйти из нее. И дух вышел в тот же час.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господа ее, видя, что исчезла надежда дохода их, схватили Павла и Силу и повлекли на площадь к начальникам.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И, приведя их к воеводам, сказали: сии люди, будучи Иудеями, возмущают наш город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проповедуют обычаи, которых нам, Римлянам, не следует ни принимать, ни исполнять.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Народ также восстал на них, а воеводы, сорвав с них одежды, велели бить их палками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дав им много ударов, ввергли в темницу, приказав темничному стражу крепко стеречь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Получив такое приказание, он ввергнул их во внутреннюю темницу и ноги их забил в колоду.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Около полуночи Павел и Сила, молясь, воспевали Бога; узники же слушали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Вдруг сделалось великое землетрясение, так что поколебалось основание темницы; тотчас отворились все двери, и у всех узы ослабели.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Темничный же страж, пробудившись и увидев, что двери темницы отворены, извлек меч и хотел умертвить себя, думая, что узники убежали.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Павел возгласил громким голосом, говоря: не делай себе никакого зла, ибо все мы здесь.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потребовал огня, вбежалв темницу и в трепете припал к Павлу и Силе,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и, выведя их вон, сказал: государи мои! что мне делать, чтобы спастись?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Они же сказали: веруй в Господа Иисуса Христа, и спасешься ты и весь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проповедали слово Господне ему и всем, бывшим в доме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И, взяв их в тот час ночи, он омыл раны их и немедленно крестился сам и все домашние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приведя их в дом свой, предложил трапезу и возрадовался со всем домом своим, что уверовал в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же настал день, воеводы послали городских служителей сказать: отпусти тех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Темничный страж объявил о сем Павлу: воеводы прислали отпустить вас; итак выйдите теперь и идите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Но Павел сказал к ним: нас, Римских граждан, без суда всенародно били и бросили в темницу, а теперь тайно выпускают? нет, пусть придут и сами выведут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Городские служители пересказали эти слова воеводам, и те испугались, услышав, что это Римские граждане.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придя, извинились перед ними и, выведя, просили удалиться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Они же, выйдя из темницы, пришли к Лидии и, увидев братьев, поучали их, и отправились.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Пройдя через Амфиполь и Аполлонию, они пришли в Фессалонику, где была Иудейская синагога.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Павел, по своему обыкновению, вошел к ним и три субботы говорил с ними из Писаний,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открывая и доказывая им, что Христу надлежало пострадать и воскреснуть из мертвых и что Сей Христос есть Иисус, Которого я проповедую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некоторые из них уверовали и присоединились к Павлу и Силе, как из Еллинов, чтущих Бога, великое множество, так и из знатных женщин немало.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неуверовавшие Иудеи, возревновав и взяв с площади некоторых негодных людей, собрались толпою и возмущали город и, приступив к дому Иасона, домогались вывести их к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найдя же их, повлекли Иасона и некоторых братьев к городским начальникам, крича, что эти всесветные возмутители пришли и сюда,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Иасон принял их, и все они поступают против повелений кесаря, почитая другого царем,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встревожили народ и городских начальников, слушавших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сии, получив удостоверение от Иасона и прочих, отпустили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Братия же немедленно ночью отправили Павла и Силу в Верию, куда они прибыв, пошли в синагогу Иудейскую.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Здешние были благомысленнее Фессалоникских: они приняли слово со всем усердием, ежедневно разбирая Писания, точно ли это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многие из них уверовали, и из Еллинских почетных женщин и из мужчин немало.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когда Фессалоникские Иудеи узнали, что и в Верии проповедано Павлом слово Божие, то пришли и туда, возбуждая и возмущая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братия тотчас отпустили Павла, как будто идущего к морю; а Сила и Тимофей остались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Сопровождавшие Павла проводили его до Афин и, получив приказание к Силе и Тимофею, чтобы они скорее пришли к нему, отправились.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ожидании их в Афинах Павел возмутился духом при виде этого города, полного идолов.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он рассуждал в синагоге с Иудеями и с чтущими Бога, и ежедневно на площади со встречающимися.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Некоторые из эпикурейских и стоических философов стали спорить с ним; и одни говорили: «что хочет сказать этот суеслов?», а другие: «кажется, он проповедует о чужих божествах», потому что он благовествовал им Иисуса и воскресение.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взяв его, привели в ареопаг и говорили: можем ли мы знать, что это за новое учение, проповедуемое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что-то странное ты влагаешь в уши наши. Посему хотим знать, что это такое?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Афиняне же все и живущие у них иностранцы ни в чем охотнее не проводили время, как в том, чтобы говорить или слушать что-нибудь новое.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И, став Павел среди ареопага, сказал: Афиняне! по всему вижу я, что вы как бы особенно набожны.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Ибо, проходя и осматривая ваши святыни, я нашел и жертвенник, на котором написано: «неведомому Богу». Сего-то, Которого вы, не зная, чтите, я проповедую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Бог, сотворивший мир и все, что в нем, Он, будучи Господом неба и земли, не в рукотворенных храмах живет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не требует служения рук человеческих, как бы имеющий в чем-либо нужду, Сам давая всему жизнь и дыхание и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От одной крови Он произвел весь род человеческий для обитания по всему лицу земли, назначив предопределенные времена и пределы их обитанию,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дабы они искали Бога, не ощутят ли Его и не найдут ли, хотя Он и недалеко от каждого из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мы Им живем и движемся и существуем, как и некоторые из ваших стихотворцев говорили: «мы Его и род».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Итак, мы, будучи родом Божиим, не должны думать, что Божество подобно золоту, или серебру, или камню, получившему образ от искусства и вымысла человеческого.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Итак, оставляя времена неведения, Бог ныне повелевает людям всем повсюду покаяться,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Он назначил день, в который будет праведно судить вселенную, посредством предопределенного Им Мужа, подав удостоверение всем, воскресив Его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Услышав о воскресении мертвых, одни насмехались, а другие говорили: об этом послушаем тебя в другое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Итак, Павел вышел из среды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Некоторые же мужи, пристав к нему, уверовали; между ними был Дионисий Ареопагит и женщина, именем Дамарь, и другие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Павел, оставив Афины, пришел в Коринф;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найдя некоторого Иудея, именем Акилу, родом Понтянина, недавно пришедшего из Италии, и Прискиллу, жену его, потому что Клавдий повелел всем Иудеям удалиться из Рима, пришел к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и, по одинаковости ремесла, остался у них и работал; ибо ремеслом их было делание палаток.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 всякую же субботу он говорил в синагоге и убеждал Иудеев и Еллинов.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когда пришли из Македонии Сила и Тимофей, то Павел понуждаем был духом свидетельствовать Иудеям, что Иисус есть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как они противились и злословили, то он, отрясши одежды свои, сказал к ним: кровь ваша на главах ваших; я чист; отныне иду к язычникам.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пошел оттуда, и пришел к некоторому чтущему Бога, именем Иусту, которого дом был подле синагоги.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Крисп же, начальник синагоги, уверовал в Господа со всем домом своим, и многие из Коринфян, слушая, уверовали и крестились.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Господь же в видении ночью сказал Павлу: не бойся, но говори и не умолкай,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Я с тобою, и никто не сделает тебе зла, потому что у Меня много людей в этом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 оставался там год и шесть месяцев, поучая их слову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Между тем, во время проконсульства Галлиона в Ахаии, напали Иудеи единодушно на Павла и привели его пред судилище,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говоря, что он учит людей чтить Бога не по закону.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Павел хотел открыть уста, Галлион сказал Иудеям: Иудеи! если бы какая-нибудь была обида или злой умысел, то я имел бы причину выслушать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когда идет спор об учении, и об именах, и о законе вашем, то разбирайте сами; я не хочу быть судьею в этом.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прогнал их от судилища.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все Еллины, схватив Сосфена, начальника синагоги, били его перед судилищем; и Галлион нимало не беспокоился о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Павел, пробыв еще довольно дней, простился с братиями и отплыл в Сирию, и с ним Акила и Прискилла, остригши голову в Кенхреях, по обету.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Достигнув Ефеса, оставил их там, а сам вошел в синагогу и рассуждал с Иудеями.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они просили его побыть у них долее, он не согласился,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простился с ними, сказав: мне нужно непременно провести приближающийся праздник в Иерусалиме; к вам же возвращусь опять, если будет угодно Богу. И отправился из Ефеса. [Акила же и Прискилла остались в Ефесе.]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Побывав в Кесарии, он приходил в Иерусалим, приветствовал церковь и отошел в Антиохию.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проведя там несколько времени, вышел, и проходил по порядку страну Галатийскую и Фригию, утверждая всех учеников.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Некто Иудей, именем Аполлос, родом из Александрии, муж красноречивый и сведущий в Писаниях, пришел в Ефес.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был наставлен в начатках пути Господня и, горя духом, говорил и учил о Господе правильно, зная только крещение Иоанново.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начал смело говорить в синагоге. Услышав его, Акила и Прискилла приняли его и точнее объяснили ему путь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когда он вознамерился идти в Ахаию, то братия послали к тамошним ученикам, располагая их принять его; и он, прибыв туда, много содействовал уверовавшим благодатью,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он сильно опровергал Иудеев всенародно, доказывая Писаниями, что Иисус есть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 время пребывания Аполлоса в Коринфе Павел, пройдя верхние страны, прибыл в Ефес и, найдя там некоторых учеников,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сказал им: приняли ли вы Святого Духа, уверовав? Они же сказали ему: мы даже и не слыхали, есть ли Дух Святой.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сказал им: во что же вы крестились? Они отвечали: во Иоанново крещение.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Павел сказал: Иоанн крестил крещением покаяния, говоря людям, чтобы веровали в Грядущего по нем, то есть во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Услышав это, они крестились во имя Господа Иисуса,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когда Павел возложил на них руки, нисшел на них Дух Святой, и они стали говорить иными языками и пророчествовать.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Всех их было человек около двенадцати.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Придя в синагогу, он небоязненно проповедовал три месяца, беседуя и удостоверяя о Царствии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как некоторые ожесточились и не верили, злословя путь Господень перед народом, то он, оставив их, отделил учеников и ежедневно проповедовал в училище некоего Тиранна.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продолжалось до двух лет, так что все жители Асии слышали проповедь о Господе Иисусе, как Иудеи, так и Еллины.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Бог же творил немало чудес руками Павла,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что на больных возлагали платки и опоясания с тела его, и у них прекращались болезни, и злые духи выходили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Даже некоторые из скитающихся Иудейских заклинателей стали употреблять над имеющими злых духов имя Господа Иисуса, говоря: заклинаем вас Иисусом, Которого Павел проповедует.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делали какие-то семь сынов Иудейского первосвященника Скевы.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злой дух сказал в ответ: Иисуса знаю, и Павел мне известен, а вы кто?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бросился на них человек, в котором был злой дух, и, одолев их, взял над ними такую силу, что они, нагие и избитые, выбежали из того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Это сделалось известно всем живущим в Ефесе Иудеям и Еллинам, и напал страх на всех их, и величаемо было имя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Многие же из уверовавших приходили, исповедуя и открывая дела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из занимавшихся чародейством довольно многие, собрав книги свои, сожгли перед всеми, и сложили цены их, и оказалось их на пятьдесят тысяч драхм.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 такою силою возрастало и возмогало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же это совершилось, Павел положил в духе, пройдя Македонию и Ахаию, идти в Иерусалим, сказав: побывав там, я должен видеть и 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И, послав в Македонию двоих из служивших ему, Тимофея и Ераста, сам остался на время в Асии.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то время произошел немалый мятеж против пути Господня,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некто серебряник, именем Димитрий, делавший серебряные храмы Артемиды и доставлявший художникам немалую прибыль,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собрав их и других подобных ремесленников, сказал: друзья! вы знаете, что от этого ремесла зависит благосостояние наше;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между тем вы видите и слышите, что не только в Ефесе, но почти во всей Асии этот Павел своими убеждениями совратил немалое число людей, говоря, что делаемые руками человеческими не суть боги.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это нам угрожает тем, что не только ремесло наше придет в презрение, но и храм великой богини Артемиды ничего не будет значить, и испровергнется величие той, которую почитает вся Асия и вселенная.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Выслушав это, они исполнились ярости и стали кричать, говоря: велика Артемида Ефесская!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весь город наполнился смятением. Схватив Македонян Гаия и Аристарха, спутников Павловых, они единодушно устремились на зрелище.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же Павел хотел войти в народ, ученики не допустили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Также и некоторые из Асийских начальников, будучи друзьями его, послав к нему, просили не показываться на зрелище.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Между тем одни кричали одно, а другие другое, ибо собрание было беспорядочное, и большая часть собравшихся не знали, зачем собрались.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 предложению Иудеев, из народа вызван был Александр. Дав знак рукою, Александр хотел говорить к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же узнали, что он Иудей, то закричали все в один голос и около двух часов кричали: велика Артемида Ефесская!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Блюститель же порядка, утишив народ, сказал: мужи Ефесские! какой человек не знает, что город Ефес есть служитель великой богини Артемиды и Диопета?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Если же в этом нет спора, то надобно вам быть спокойными и не поступать опрометчиво.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вы привели этих мужей, которые ни храма Артемидина не обокрали, ни богини вашей не хулили.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Если же Димитрий и другие с ним художники имеют жалобу на кого-нибудь, то есть судебные собрания и есть проконсулы: пусть жалуются друг на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если вы ищете чего-нибудь другого, то это будет решено в законном собрании.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Ибо мы находимся в опасности за происшедшее ныне быть обвиненными в возмущении, так как нет никакой причины, которою мы могли бы оправдать такое сборище. Сказав это, он распустил собрание.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прекращении мятежа Павел, призвав учеников и дав им наставления и простившись с ними, вышел и пошел в Македонию.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Пройдя же те места и преподав верующим обильные наставления, пришел в Елладу.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Там пробыл он три месяца. Когда же, по случаю возмущения, сделанного против него Иудеями, он хотел отправиться в Сирию, то пришло ему на мысль возвратиться через Македонию.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Его сопровождали до Асии Сосипатр Пирров, Вериянин, и из Фессалоникийцев Аристарх и Секунд, и Гаий Дервянин и Тимофей, и Асийцы Тихик и Трофим.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Они, пойдя вперед, ожидали нас в Троаде.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мы, после дней опресночных, отплыли из Филипп и дней в пять прибыли к ним в Троаду, где пробыли семь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первый же день недели, когда ученики собрались для преломления хлеба, Павел, намереваясь отправиться в следующий день, беседовал с ними и продолжил слово до полуночи.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горнице, где мы собрались, было довольно светильников.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 время продолжительной беседы Павловой один юноша, именем Евтих, сидевший на окне, погрузился в глубокий сон и, пошатнувшись, сонный, упал вниз с третьего жилья, и поднят мертвым.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Павел, сойдя, пал на него и, обняв его, сказал: не тревожьтесь, ибо душа его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Взойдя же и преломив хлеб и вкусив, беседовал довольно, даже до рассвета, и потом вышел.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Между тем отрока привели живого и немало утешились.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Мы пошли вперед на корабль и поплыли в Асс, чтобы взять оттуда Павла; ибо он так приказал нам, намереваясь сам идти пешком.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он сошелся с нами в Ассе, то, взяв его, мы прибыли в Митилину.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отплыв оттуда, в следующий день мы остановились против Хиоса, а на другой пристали к Самосу и, побывав в Трогиллии, в следующий день прибыли в Милит,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Павлу рассудилось миновать Ефес, чтобы не замедлить ему в Асии, потому что он поспешал, если можно, в день Пятидесятницы быть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 Милита же послав в Ефес, он призвал пресвитеров церкви,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когда они пришли к нему, он сказал им: вы знаете, как я с первого дня, в который пришел в Асию, все время был с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работая Господу со всяким смиренномудрием и многими слезами, среди искушений, приключавшихся мне по злоумышлениям Иудеев;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я не пропустил ничего полезного, о чем вам не проповедовал бы и чему не учил бы вас всенародно и по домам,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возвещая Иудеям и Еллинам покаяние пред Богом и веру в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вот, ныне я, по влечению Духа, иду в Иерусалим, не зная, что там встретится со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только Дух Святой по всем городам свидетельствует, говоря, что узы и скорби ждут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я ни на что не взираю и не дорожу своею жизнью, только бы с радостью совершить поприще мое и служение, которое я принял от Господа Иисуса, проповедать Евангелие благодати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ныне, вот, я знаю, что уже не увидите лица моего все вы, между которыми ходил я, проповедуя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Посему свидетельствую вам в нынешний день, что чист я от крови всех,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я не упускал возвещать вам всю волю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внимайте себе и всему стаду, в котором Дух Святой поставил вас блюстителями, пасти Церковь Господа и Бога, которую Он приобрел Себе Кровию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я знаю, что, по отшествии моем, войдут к вам лютые волки, не щадящие стада;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из вас самих восстанут люди, которые будут говорить превратно, дабы увлечь учеников за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Посему бодрствуйте, памятуя, что я три года день и ночь непрестанно со слезами учил каждого из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ныне предаю вас, братия, Богу и слову благодати Его, могущему назидать вас более и дать вам наследие со всеми освященными.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Ни серебра, ни золота, ни одежды я ни от кого не пожелал: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сами знаете, что нуждам моим и нуждам бывших при мне послужили руки мои 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 всем показал я вам, что, так трудясь, надобно поддерживать слабых и памятовать слова Господа Иисуса, ибо Он Сам сказал: «блаженнее давать, нежели принимать».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Сказав это, он преклонил колени свои и со всеми ими помолился.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Тогда немалый плач был у всех, и, падая на выю Павла, целовали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скорбя особенно от сказанного им слова, что они уже не увидят лица его. И провожали его до корабля.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мы, расставшись с ними, отплыли, то прямо пришли в Кос, на другой день в Родос и оттуда в Патару,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найдя корабль, идущий в Финикию, взошли на него и отплыли.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Быв в виду Кипра и оставив его слева, мы плыли в Сирию, и пристали в Тире, ибо тут надлежало сложить груз с корабля.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найдя учеников, пробыли там семь дней. Они, по внушению Духа, говорили Павлу, чтобы он не ходил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Проведя эти дни, мы вышли и пошли, и нас провожали все с женами и детьми даже за город; а на берегу, преклонив колени, помолились.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простившись друг с другом, мы вошли в корабль, а они возвратились домой.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Мы же, совершив плавание, прибыли из Тира в Птолемаиду, где, приветствовав братьев, пробыли у них один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на другой день Павел и мы, бывшие с ним, выйдя, пришли в Кесарию и, войдя в дом Филиппа благовестника, одного из семи диаконов, остались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 него были четыре дочери девицы, пророчествующие.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Между тем как мы пребывали у них многие дни, пришел из Иудеи некто пророк, именем Агав,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и, войдя к нам, взял пояс Павлов и, связав себе руки и ноги, сказал: так говорит Дух Святой: мужа, чей этот пояс, так свяжут в Иерусалиме Иудеи и предадут в руки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же мы услышали это, то и мы и тамошние просили, чтобы он не ходил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Павел в ответ сказал: что вы делаете? что плачете и сокрушаете сердце мое? я не только хочу быть узником, но готов умереть в Иерусалиме за имя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мы не могли уговорить его, то успокоились, сказав: да будет воля Господня!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После сих дней, приготовившись, пошли мы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 нами шли и некоторые ученики из Кесарии, провожая нас к некоему давнему ученику, Мнасону Кипрянину, у которого можно было бы нам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 прибытии нашем в Иерусалим братия радушно приняли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другой день Павел пришел с нами к Иакову; пришли и все пресвитеры.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Приветствовав их, Павел рассказывал подробно, что сотворил Бог у язычников служением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Они же, выслушав, прославили Бога и сказали ему: видишь, брат, сколько тысяч уверовавших Иудеев, и все они ревнители закона.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о тебе наслышались они, что ты всех Иудеев, живущих между язычниками, учишь отступлению от Моисея, говоря, чтобы они не обрезывали детей своих и не поступали по обычаям.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Итак, что же? Верно, соберется народ; ибо услышат, что ты пришел.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Сделай же, что мы скажем тебе: есть у нас четыре человека, имеющие на себе обет.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Взяв их, очистись с ними и возьми на себя издержки на жертву за них, чтобы остригли себе голову, и узнают все, что слышанное ими о тебе несправедливо, но что и сам ты продолжаешь соблюдать закон.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об уверовавших язычниках мы писали, положив, чтобы они ничего такого не наблюдали, а только хранили себя от идоложертвенного, от крови, от удавленины и от блуда.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Павел, взяв тех мужей и очистившись с ними, в следующий день вошел в храм и объявил окончание дней очищения, когда должно быть принесено за каждого из них приношение.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же семь дней оканчивались, тогда Асийские Иудеи, увидев его в храме, возмутили весь народ и наложили на него руки,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крича: мужи Израильские, помогите! этот человек всех повсюду учит против народа и закона и места сего; притом и Еллинов ввел в храм и осквернил святое место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перед тем они видели с ним в городе Трофима Ефесянина и думали, что Павел его ввел в храм.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Весь город пришел в движение, и сделалось стечение народа; и, схватив Павла, повлекли его вон из храма, и тотчас заперты были двери.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же они хотели убить его, до тысяченачальника полка дошла весть, что весь Иерусалим возмутился.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Он, тотчас взяв воинов и сотников, устремился на них; они же, увидев тысяченачальника и воинов, перестали бить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Тогда тысяченачальник, приблизившись, взял его и велел сковать двумя цепями, и спрашивал: кто он и что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 народе одни кричали одно, а другие другое. Он же, не могши по причине смятения узнать ничего верного, повелел вести его в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же он был на лестнице, то воинам пришлось нести его по причине стеснения от народа,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множество народа следовало и кричало: смерть 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При входе в крепость Павел сказал тысяченачальнику: можно ли мне сказать тебе нечто? А тот сказал: ты знаешь по-гречески?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Так не ты ли тот Египтянин, который перед сими днями произвел возмущение и вывел в пустыню четыре тысячи человек разбойников?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Павел же сказал: я Иудеянин, Тарсянин, гражданин небезызвестного Киликийского города; прошу тебя, позволь мне говорить к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Когда же тот позволил, Павел, стоя на лестнице, дал знак рукою народу; и, когда сделалось глубокое молчание, начал говорить на еврейском языке так: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Мужи братия и отцы! выслушайте теперь мое оправдание перед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Услышав же, что он заговорил с ними на еврейском языке, они еще более утихли. Он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Иудеянин, родившийся в Тарсе Киликийском, воспитанный в сем городе при ногах Гамалиила, тщательно наставленный в отеческом законе, ревнитель по Боге, как и все вы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даже до смерти гнал последователей сего учения, связывая и предавая в темницу и мужчин и женщин,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засвидетельствует о мне первосвященник и все старейшины, от которых и письма взяв к братиям, живущим в Дамаске, я шел, чтобы тамошних привести в оковах в Иерусалим на истязание.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я был в пути и приближался к Дамаску, около полудня вдруг осиял меня великий свет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упал на землю и услышал голос, говоривший мне: «Савл, Савл! что ты гонишь Меня?»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отвечал: «кто Ты, Господи?» Он сказал мне: «Я Иисус Назорей, Которого ты гонишь».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Бывшие же со мною свет видели и пришли в страх; но голоса Говорившего мне не слыхали.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я сказал: «Господи! что мне делать?» Господь же сказал мне: «встань и иди в Дамаск, и там тебе сказано будет все, что назначено тебе делать».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как я от славы света того лишился зрения, то бывшие со мною за руку привели меня в Дамаск.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Некто Анания, муж благочестивый по закону, одобряемый всеми Иудеями, живущими в Дамаске,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пришел ко мне и, подойдя, сказал мне: «брат Савл! прозри». И я тотчас увидел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же сказал мне: «Бог отцов наших предызбрал тебя, чтобы ты познал волю Его, увидел Праведника и услышал глас из уст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потому что ты будешь Ему свидетелем пред всеми людьми о том, что ты видел и слышал.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что ты медлишь? Встань, крестись и омой грехи твои, призвав имя Господа Иисуса».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я возвратился в Иерусалим и молился в храме, пришел я в исступление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увидел Его, и Он сказал мне: «поспеши и выйди скорее из Иерусалима, потому что здесь не примут твоего свидетельства о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 сказал: «Господи! им известно, что я верующих в Тебя заключал в темницы и бил в синагогах,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когда проливалась кровь Стефана, свидетеля Твоего, я там стоял, одобрял убиение его и стерег одежды побивавших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Он сказал мне: «иди; Я пошлю тебя далеко к язычникам».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 этого слова слушали его; а за сим подняли крик, говоря: истреби от земли такого! ибо ему не должно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Между тем как они кричали, метали одежды и бросали пыль на воздух,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тысяченачальник повелел ввести его в крепость, приказав бичевать его, чтобы узнать, по какой причине так кричали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когда растянули его ремнями, Павел сказал стоявшему сотнику: разве вам позволено бичевать Римского гражданина, да и без суда?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Услышав это, сотник подошел и донес тысяченачальнику, говоря: смотри, что ты хочешь делать? этот человек Римский гражданин.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тысяченачальник, подойдя к нему, сказал: скажи мне, ты Римский гражданин? Он сказал: 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Тысяченачальник отвечал: я за большие деньги приобрел это гражданство. Павел же сказал: а я и родился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Тогда тотчас отступили от него хотевшие пытать его. А тысяченачальник, узнав, что он Римский гражданин, испугался, что связал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 другой день, желая достоверно узнать, в чем обвиняют его Иудеи, освободил его от оков и повелел собраться первосвященникам и всему синедриону и, выведя Павла, поставил его перед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устремив взор на синедрион, сказал: мужи братия! я всею доброю совестью жил пред Богом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Первосвященник же Анания стоявшим перед ним приказал бить его по устам.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Павел сказал ему: Бог будет бить тебя, стена подбеленная! ты сидишь, чтобы судить по закону, и, вопреки закону, велишь бить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Предстоящие же сказали: первосвященника Божия поносишь?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Павел сказал: я не знал, братия, что он первосвященник; ибо написано: «начальствующего в народе твоем не злословь».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Узнав же Павел, что тут одна часть саддукеев, а другая фарисеев, возгласил в синедрионе: мужи братия! я фарисей, сын фарисея; за чаяние воскресения мертвых меня судят.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он сказал это, произошла распря между фарисеями и саддукеями, и собрание разделилось.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саддукеи говорят, что нет воскресения, ни Ангела, ни духа; а фарисеи признают и то и другое.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Сделался большой крик; и, встав, книжники фарисейской стороны спорили, говоря: ничего худого мы не находим в этом человеке; если же дух или Ангел говорил ему, не будем противиться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как раздор увеличился, то тысяченачальник, опасаясь, чтобы они не растерзали Павла, повелел воинам сойти взять его из среды их и отвести в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следующую ночь Господь, явившись ему, сказал: дерзай, Павел; ибо как ты свидетельствовал о Мне в Иерусалиме, так надлежит тебе свидетельствовать и в Риме.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 наступлением дня некоторые Иудеи сделали умысел и заклялись не есть и не пить, доколе не убьют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Было же более сорока сделавших такое заклятие.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Они, придя к первосвященникам и старейшинам, сказали: мы клятвою заклялись не есть ничего, пока не убьем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ныне же вы с синедрионом дайте знать тысяченачальнику, чтобы он завтра вывел его к вам, как будто вы хотите точнее рассмотреть дело о нем; мы же, прежде нежели он приблизится, готовы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Услышав о сем умысле, сын сестры Павловой пришел и, войдя в крепость, уведомил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Павел же, призвав одного из сотников, сказал: отведи этого юношу к тысяченачальнику, ибо он имеет нечто сказать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Тот, взяв его, привел к тысяченачальнику и сказал: узник Павел, призвав меня, просил отвести к тебе этого юношу, который имеет нечто сказать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Тысяченачальник, взяв его за руку и отойдя с ним в сторону, спрашивал: что такое имеешь ты сказать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отвечал, что Иудеи согласились просить тебя, чтобы ты завтра вывел Павла пред синедрион, как будто они хотят точнее исследовать дело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ты не слушай их; ибо его подстерегают более сорока человек из них, которые заклялись не есть и не пить, доколе не убьют его; и они теперь готовы, ожидая твоего распоряжения.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тысяченачальник отпустил юношу, сказав: никому не говори, что ты объявил мне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призвав двух сотников, сказал: приготовьте мне воинов пеших двести, конных семьдесят и стрелков двести, чтобы с третьего часа ночи шли в Кесарию.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Приготовьте также ослов, чтобы, посадив Павла, препроводить его к правителю Феликсу.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Написал и письмо следующего содержания: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«Клавдий Лисий достопочтенному правителю Феликсу радоваться.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Сего человека Иудеи схватили и готовы были убить; я, придя с воинами, отнял его, узнав, что он Римский гражданин.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Потом, желая узнать, в чем обвиняли его, привел его в синедрион 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нашел, что его обвиняют в спорных мнениях, касающихся закона их, но что нет в нем никакой вины, достойной смерти или 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как до меня дошло, что Иудеи злоумышляют на этого человека, то я немедленно послал его к тебе, приказав и обвинителям говорить на него перед тобою. Будь здоров».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воины, по данному им приказанию, взяв Павла, повели ночью в Антипатриду.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на другой день, предоставив конным идти с ним, возвратились в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те, придя в Кесарию и отдав письмо правителю, представили ему и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Правитель, прочитав письмо, спросил, из какой он области, и, узнав, что из Киликии,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я выслушаю тебя, когда явятся твои обвинители. И повелел ему быть под стражею в Иродовой претории.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Через пять дней пришел первосвященник Анания со старейшинами и с некоторым ритором Тертуллом, которые жаловались правителю на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же он был призван, то Тертулл начал обвинять его,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всегда и везде со всякою благодарностью признаем мы, что тебе, достопочтенный Феликс, обязаны мы многим миром, и твоему попечению благоустроением 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Но, чтобы много не утруждать тебя, прошу тебя выслушать нас кратко, со свойственным тебе снисхождением.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Найдя сего человека язвою общества, возбудителем мятежа между Иудеями, живущими по вселенной, и представителем Назорейской ереси,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который отважился даже осквернить храм, мы взяли его и хотели судить его по нашему закону.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тысяченачальник Лисий, придя, с великим насилием взял его из рук наших и послал к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повелев и нам, обвинителям его, идти к тебе. Ты можешь сам, разобрав, узнать от него о всем том, в чем мы обвиняем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Иудеи подтвердили, сказав, что это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Павел же, когда правитель дал ему знак говорить, отвечал: зная, что ты многие годы справедливо судишь народ сей, я тем свободнее буду защищать мое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Ты можешь узнать, что не более двенадцати дней тому, как я пришел в Иерусалим для поклонения.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ни в святилище, ни в синагогах, ни по городу они не находили меня с кем-либо спорящим или производящим народное возмущение,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могут доказать того, в чем теперь обвиняют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 том признаюсь тебе, что по учению, которое они называют ересью, я действительно служу Богу отцов моих, веруя всему, написанному в законе и пророках,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имея надежду на Бога, что будет воскресение мертвых, праведных и неправедных, чего и сами они ожидают.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и сам подвизаюсь всегда иметь непорочную совесть пред Богом и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После многих лет я пришел, чтобы доставить милостыню народу моему и приношения.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 сем нашли меня очистившегося в храме не с народом и не с шумом.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Это были некоторые Асийские Иудеи, которым надлежало бы предстать пред тебя и обвинять меня, если что имеют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Или пусть сии самые скажут, какую нашли они во мне неправду, когда я стоял перед синедрионом,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разве только то одно слово, которое громко произнес я, стоя между ними, что за учение о воскресении мертвых я ныне судим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Выслушав это, Феликс отсрочил дело их, сказав: рассмотрю ваше дело, когда придет тысяченачальник Лисий, и я обстоятельно узнаю об этом учении.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Павла приказал сотнику стеречь, но не стеснять его и не запрещать никому из его близких служить ему или приходить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Через несколько дней Феликс, придя с Друзиллою, женою своею, Иудеянкою, призвал Павла, и слушал его о вере во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как он говорил о правде, о воздержании и о будущем суде, то Феликс пришел в страх и отвечал: теперь пойди, а когда найду время, позову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Притом же надеялся он, что Павел даст ему денег, чтобы отпустил его: посему часто призывал его и беседовал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по прошествии двух лет на место Феликса поступил Порций Фест. Желая доставить удовольствие Иудеям, Феликс оставил Павла в узах.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Фест, прибыв в область, через три дня отправился из Кесарии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первосвященник и знатнейшие из Иудеев явились к нему с жалобою на Павла и убеждали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прося, чтобы он сделал милость, вызвал его в Иерусалим; и злоумышляли убить его на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Фест отвечал, что Павел содержится в Кесарии под стражею и что он сам скоро отправится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сказал он, которые из вас могут, пусть пойдут со мною, и если есть что-нибудь за этим человеком, пусть обвиняют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Пробыв же у них не больше восьми или десяти дней, возвратился в Кесарию, и на другой день, сев на судейское место, повелел привести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он явился, стали кругом пришедшие из Иерусалима Иудеи, принося на Павла многие и тяжкие обвинения, которых не могли доказать.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же в оправдание свое сказал: я не сделал никакого преступления ни против закона Иудейского, ни против храма, ни против кесаря.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Фест, желая сделать угождение Иудеям, сказал в ответ Павлу: хочешь ли идти в Иерусалим, чтобы я там судил тебя в этом?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Павел сказал: я стою перед судом кесаревым, где мне и следует быть судиму. Иудеев я ничем не обидел, как и ты хорошо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Ибо, если я неправ и сделал что-нибудь, достойное смерти, то не отрекаюсь умереть; а если ничего того нет, в чем сии обвиняют меня, то никто не может выдать меня им. Требую суда кесарева.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Фест, поговорив с советом, отвечал: ты потребовал суда кесарева, к кесарю и отправишься.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Через несколько дней царь Агриппа и Вереника прибыли в Кесарию поздравить Феста.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как они провели там много дней, то Фест предложил царю дело Павлово, говоря: здесь есть человек, оставленный Феликсом в узах,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 которого, в бытность мою в Иерусалиме, с жалобою явились первосвященники и старейшины Иудейские, требуя осуждения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отвечал им, что у Римлян нет обыкновения выдавать какого-нибудь человека на смерть, прежде нежели обвиняемый будет иметь обвинителей налицо и получит свободу защищаться против обвинения.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они пришли сюда, то, без всякого отлагательства, на другой же день сел я на судейское место и повелел привести того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Обступив его, обвинители не представили ни одного из обвинений, какие я предполагал;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они имели некоторые споры с ним об их Богопочитании и о каком-то Иисусе умершем, о Котором Павел утверждал, что Он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Затрудняясь в решении этого вопроса, я сказал: хочет ли он идти в Иерусалим и там быть судимым в этом?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как Павел потребовал, чтобы он оставлен был на рассмотрение Августово, то я велел содержать его под стражею до тех пор, как пошлю его к кесарю.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Агриппа же сказал Фесту: хотел бы и я послушать этого человека. Завтра же, отвечал тот, услышишь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На другой день, когда Агриппа и Вереника пришли с великою пышностью и вошли в судебную палату с тысяченачальниками и знатнейшими гражданами, по приказанию Феста приведен был Павел.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Фест: царь Агриппа и все присутствующие с нами мужи! вы видите того, против которого все множество Иудеев приступали ко мне в Иерусалиме и здесь и кричали, что ему не должно более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я нашел, что он не сделал ничего, достойного смерти; и как он сам потребовал суда у Августа, то я решился послать его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Я не имею ничего верного написать о нем государю; посему привел его пред вас, и особенно пред тебя, царь Агриппа, дабы, по рассмотрении, было мне что написать.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Ибо, мне кажется, нерассудительно послать узника и не показать обвинений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Агриппа сказал Павлу: позволяется тебе говорить за себя. Тогда Павел, простерши руку, стал говорить в свою защиту: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царь Агриппа! почитаю себя счастливым, что сегодня могу защищаться перед тобою во всем, в чем обвиняют меня Иудеи,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тем более, что ты знаешь все обычаи и спорные мнения Иудеев. Посему прошу тебя выслушать меня великодушно.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Жизнь мою от юности моей, которую сначала проводил я среди народа моего в Иерусалиме, знают все Иудеи;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издавна знают обо мне, если захотят свидетельствовать, что я жил фарисеем по строжайшему в нашем вероисповедании учению.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ныне я стою перед судом за надежду на обетование, данное от Бога нашим отцам,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которого исполнение надеются увидеть наши двенадцать колен, усердно служа Богу день и ночь. За сию-то надежду, царь Агриппа, обвиняют меня Иудеи.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 же? Неужели вы невероятным почитаете, что Бог воскрешает мертвых?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Правда, и я думал, что мне должно много действовать против имени Иисуса Назорея.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я и делал в Иерусалиме: получив власть от первосвященников, я многих святых заключал в темницы, и, когда убивали их, я подавал на то голос;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 всем синагогам я многократно мучил их и принуждал хулить Иисуса и, в чрезмерной против них ярости, преследовал даже и в чужих городах.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Для сего, идя в Дамаск со властью и поручением от первосвященников,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среди дня на дороге я увидел, государь, с неба свет, превосходящий солнечное сияние, осиявший меня и шедших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мы упали на землю, и я услышал голос, говоривший мне на еврейском языке: «Савл, Савл! что ты гонишь Меня? Трудно тебе идти против рожна».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сказал: «кто Ты, Господи?» Он сказал: «Я Иисус, Которого ты гонишь.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встань и стань на ноги твои; ибо Я для того и явился тебе, чтобы поставить тебя служителем и свидетелем того, что ты видел и что Я открою тебе,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избавляя тебя от народа Иудейского и от язычников, к которым Я теперь посылаю тебя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открыть глаза им, чтобы они обратились от тьмы к свету и от власти сатаны к Богу, и верою в Меня получили прощение грехов и жребий с освященными».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Поэтому, царь Агриппа, я не воспротивился небесному видению,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сперва жителям Дамаска и Иерусалима, потом всей земле Иудейской и язычникам проповедовал, чтобы они покаялись и обратились к Богу, делая дела, достойные покаяния.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За это схватили меня Иудеи в храме и покушались растерзать.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Но, получив помощь от Бога, я до сего дня стою, свидетельствуя малому и великому, ничего не говоря, кроме того, о чем пророки и Моисей говорили, что это будет,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 есть, что Христос имел пострадать и, восстав первый из мертвых, возвестить свет народу [Иудейскому] и язычникам.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он так защищался, Фест громким голосом сказал: безумствуешь ты, Павел! большая ученость доводит тебя до сумасшествия.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Нет, достопочтенный Фест, сказал он, я не безумствую, но говорю слова истины и здравого смысла.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знает об этом царь, перед которым и говорю смело. Я отнюдь не верю, чтобы от него было что-нибудь из сего скрыто, ибо это не в углу происходило.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Веришь ли, царь Агриппа, пророкам? Знаю, что веришь.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Агриппа сказал Павлу: ты немного не убеждаешь меня сделаться Христианином.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Павел сказал: молил бы я Бога, чтобы мало ли, много ли, не только ты, но и все, слушающие меня сегодня, сделались такими, как я, кроме этих уз.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он сказал это, царь и правитель, Вереника и сидевшие с ними встали;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и, отойдя в сторону, говорили между собою, что этот человек ничего, достойного смерти или уз, не делает.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Агриппа Фесту: можно было бы освободить этого человека, если бы он не потребовал суда у кесаря. Посему и решился правитель послать его к кесарю.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решено было плыть нам в Италию, то отдали Павла и некоторых других узников сотнику Августова полка, именем Юлию.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Мы взошли на Адрамитский корабль и отправились, намереваясь плыть около Асийских мест. С нами был Аристарх, Македонянин из Фессалоники.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 другой день пристали к Сидону. Юлий, поступая с Павлом человеколюбиво, позволил ему сходить к друзьям и воспользоваться их усердием.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Отправившись оттуда, мы приплыли в Кипр, по причине противных ветров,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переплыв море против Киликии и Памфилии, прибыли в Миры Ликийские.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Там сотник нашел Александрийский корабль, плывущий в Италию, и посадил нас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Медленно плавая многие дни и едва поравнявшись с Книдом, по причине неблагоприятного нам ветра, мы подплыли к Криту при Салмоне.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Пробравшись же с трудом мимо него, прибыли к одному месту, называемому Хорошие Пристани, близ которого был город Ласея.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как прошло довольно времени, и плавание было уже опасно, потому что и пост уже прошел, то Павел советовал,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говоря им: мужи! я вижу, что плавание будет с затруднениями и с большим вредом не только для груза и корабля, но и для нашей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сотник более доверял кормчему и начальнику корабля, нежели словам Павла.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как пристань не была приспособлена к зимовке, то многие давали совет отправиться оттуда, чтобы, если можно, дойти до Финика, пристани Критской, лежащей против юго-западного и северо-западного ветра, и там перезимовать.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Подул южный ветер, и они, подумав, что уже получили желаемое, отправились и поплыли поблизости Крита.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скоро поднялся против него ветер бурный, называемый эвроклидон.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Корабль схватило так, что он не мог противиться ветру, и мы носились, отдавшись волнам.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набежав на один островок, называемый Клавдой, мы едва могли удержать лодку.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Подняв ее, стали употреблять пособия и обвязывать корабль; боясь же, чтобы не сесть на мель, спустили парус и таким образом носились.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другой день, по причине сильного обуревания, начали выбрасывать груз,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на третий мы своими руками побросали с корабля вещи.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как многие дни не видно было ни солнца, ни звезд и продолжалась немалая буря, то наконец исчезала всякая надежда к нашему спасению.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как долго не ели, то Павел, став посреди них, сказал: мужи! надлежало послушаться меня и не отходить от Крита, чем и избежали бы сих затруднений и вреда.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Теперь же убеждаю вас ободриться, потому что ни одна душа из вас не погибнет, а только корабль.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Ангел Бога, Которому принадлежу я и Которому служу, явился мне в эту ночь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сказал: «не бойся, Павел! тебе должно предстать пред кесаря, и вот, Бог даровал тебе всех плывущих с тобою».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 ободритесь, мужи, ибо я верю Богу, что будет так, как мне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нам должно быть выброшенными на какой-нибудь остров.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четырнадцатую ночь, как мы носимы были в Адриатическом море, около полуночи корабельщики стали догадываться, что приближаются к какой-то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и, вымерив глубину, нашли двадцать сажен; потом на небольшом расстоянии, вымерив опять, нашли пятнадцать сажен.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Опасаясь, чтобы не попасть на каменистые места, бросили с кормы четыре якоря и ожидали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же корабельщики хотели бежать с корабля и спускали на море лодку, делая вид, будто хотят бросить якоря с носа,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Павел сказал сотнику и воинам: если они не останутся на корабле, то вы не можете спастись.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Тогда воины отсекли веревки у лодки, и она упала.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Перед наступлением дня Павел уговаривал всех принять пищу, говоря: сегодня четырнадцатый день, как вы, в ожидании, остаетесь без пищи, не вкушая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Потому прошу вас принять пищу: это послужит к сохранению вашей жизни; ибо ни у кого из вас не пропадет волос с головы.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Сказав это и взяв хлеб, он возблагодарил Бога перед всеми и, разломив, начал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Тогда все ободрились и также приняли пищу.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Было же всех нас на корабле двести семьдесят шесть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Насытившись же пищею, стали облегчать корабль, выкидывая пшеницу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Когда настал день, земли не узнавали, а усмотрели только некоторый залив, имеющий отлогий берег, к которому и решились, если можно, пристать с кораблем.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И, подняв якоря, пошли по морю и, развязав рули и подняв малый парус по ветру, держали к берегу.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Попали на косу, и корабль сел на мель. Нос увяз и остался недвижим, а корма разбивалась силою волн.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Воины согласились было умертвить узников, чтобы кто-нибудь, выплыв, не убежал.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Но сотник, желая спасти Павла, удержал их от сего намерения и велел умеющим плавать первым броситься и выйти на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прочим же спасаться кому на досках, а кому на чем-нибудь от корабля; и таким образом все спаслись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Acts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Спасшись же, бывшие с Павлом узнали, что остров называется Мелит.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Иноплеменники оказали нам немалое человеколюбие, ибо они, по причине бывшего дождя и холода, разложили огонь и приняли всех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же Павел набрал множество хвороста и клал на огонь, тогда ехидна, выйдя от жара, повисла на руке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Иноплеменники, когда увидели висящую на руке его змею, говорили друг другу: верно, этот человек убийца, когда его, спасшегося от моря, суд Божий не оставляет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он, стряхнув змею в огонь, не потерпел никакого вреда.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ожидали было, что у него будет воспаление или он внезапно упадет мертвым; но, ожидая долго и видя, что не случилось с ним никакой беды, переменили мысли и говорили, что он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Около того места были поместья начальника острова, именем Публия; он принял нас и три дня дружелюбно угощал.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Отец Публия лежал, страдая горячкою и болью в животе; Павел вошел к нему, помолился и, возложив на него руки свои, исцелил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После сего события и прочие на острове, имевшие болезни, приходили и были исцеляемы,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оказывали нам много почести и при отъезде снабдили нужным.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Через три месяца мы отплыли на Александрийском корабле, называемом Диоскуры, зимовавшем на том острове,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и, приплыв в Сиракузы, пробыли там три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Оттуда отплыв, прибыли в Ригию; и как через день подул южный ветер, прибыли на второй день в Путеол,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где нашли братьев, и были упрошены пробыть у них семь дней, а потом пошли в 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Тамошние братья, услышав о нас, вышли нам навстречу до Аппиевой площади и Трех Гостиниц. Увидев их, Павел возблагодарил Бога и ободрился.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же пришли мы в Рим, то сотник передал узников военачальнику, а Павлу позволено жить особо с воином, стерегущим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Через три дня Павел созвал знатнейших из Иудеев и, когда они сошлись, говорил им: мужи братия! не сделав ничего против народа или отеческих обычаев, я в узах из Иерусалима предан в руки Римлян.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Они, судив меня, хотели освободить, потому что нет во мне никакой вины, достойной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так как Иудеи противоречили, то я принужден был потребовать суда у кесаря, впрочем, не с тем, чтобы обвинить в чем-либо мой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 этой причине я и призвал вас, чтобы увидеться и поговорить с вами, ибо за надежду Израилеву обложен я этими узами.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 же сказали ему: мы ни писем не получали о тебе из Иудеи, ни из приходящих братьев никто не известил о тебе и не сказал чего-либо худого.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Впрочем, желательно нам слышать от тебя, как ты мыслишь; ибо известно нам, что об этом учении везде спорят.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назначив ему день, очень многие пришли к нему в гостиницу; и он от утра до вечера излагал им учение о Царствии Божием, приводя свидетельства и удостоверяя их о Иисусе из закона Моисеева и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Одни убеждались словами его, а другие не верили.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Будучи же не согласны между собою, они уходили, когда Павел сказал следующие слова: хорошо Дух Святой сказал отцам нашим через пророка Исаию: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«пойди к народу сему и скажи: слухом услышите и не уразумеете, и очами смотреть будете и не увидите.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огрубело сердце людей сих, и ушами с трудом слышат, и очи свои сомкнули, да не узрят очами, и не услышат ушами, и не уразумеют сердцем, и не обратятся, чтобы Я исцелил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да будет вам известно, что спасение Божие послано язычникам: они и услышат.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он сказал это, Иудеи ушли, много споря между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жил Павел целых два года на своем иждивении и принимал всех, приходивших к нему,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проповедуя Царствие Божие и уча о Господе Иисусе Христе со всяким дерзновением невозбранно.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