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раб Иисуса Христа, призванный Апостол, избранный к благовестию Божию,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которое Бог прежде обещал через пророков Своих, в святых писаниях,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 Сыне Своем, Который родился от семени Давидова по плоти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открылся Сыном Божиим в силе, по духу святыни, через воскресение из мертвых, о Иисусе Христе, Господе нашем,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через Которого мы получили благодать и апостольство, чтобы во имя Его покорять вере все народы,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между которыми находитесь и вы, призванные Иисусом Христом,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всем находящимся в Риме возлюбленным Божиим, призванным святым: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Прежде всего благодарю Бога моего через Иисуса Христа за всех вас, что вера ваша возвещается во всем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Свидетель мне Бог, Которому служу духом моим в благовествовании Сына Его, что непрестанно воспоминаю о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всегда прося в молитвах моих, чтобы воля Божия когда-нибудь благопоспешила мне прийти к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я весьма желаю увидеть вас, чтобы преподать вам некое дарование духовное к утверждению вашему,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 есть утешиться с вами верою общею, вашею и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хочу, братия, оставить вас в неведении, что я многократно намеревался прийти к вам (но встречал препятствия даже доныне), чтобы иметь некий плод и у вас, как и у прочих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должен и Еллинам и варварам, мудрецам и невеждам.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что до меня, я готов благовествовать и вам, находящимся в Риме.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я не стыжусь благовествования Христова, потому что оно есть сила Божия ко спасению всякому верующему, во-первых, Иудею, потом и Еллину.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нем открывается правда Божия от веры в веру, как написано: «праведный верою жив будет».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открывается гнев Божий с неба на всякое нечестие и неправду человеков, подавляющих истину неправдою.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Ибо, что можно знать о Боге, явно для них, потому что Бог явил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невидимое Его, вечная сила Его и Божество, от создания мира через рассматривание творений видимы, так что они безответны.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как они, познав Бога, не прославили Его, как Бога, и не возблагодарили, но осуетились в умствованиях своих, и омрачилось несмысленное их сердце;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называя себя мудрыми, обезумели,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славу нетленного Бога изменили в образ, подобный тленному человеку, и птицам, и четвероногим, и пресмыкающимся,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 и предал их Бог в похотях сердец их нечистоте, так что они сквернили сами свои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Они заменили истину Божию ложью, и поклонялись, и служили твари вместо Творца, Который благословен вовеки,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Потому предал их Бог постыдным страстям: женщины их заменили естественное употребление противоестественным;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подобно и мужчины, оставив естественное употребление женского пола, разжигались похотью друг на друга, мужчины на мужчинах делая срам и получая в самих себе должное возмездие за свое заблуждение.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как они не заботились иметь Бога в разуме, то предал их Бог превратному уму – делать непотребства,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так что они исполнены всякой неправды, блуда, лукавства, корыстолюбия, злобы, исполнены зависти, убийства, распрей, обмана, злонравия,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злоречивы, клеветники, богоненавистники, обидчики, самохвалы, горды, изобретательны на зло, непослушны родителям,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безрассудны, вероломны, нелюбовны, непримиримы, немилостивы.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Они знают праведный суд Божий, что делающие такие дела достойны смерти; однако не только их делают, но и делающих одобряют.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неизвинителен ты, всякий человек, судящий другого, ибо тем же судом, каким судишь другого, осуждаешь себя, потому что, судя другого, делаешь то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мы знаем, что поистине есть суд Божий на делающих такие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Неужели думаешь ты, человек, что избежишь суда Божия, осуждая делающих такие дела и сам делая то же?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Или пренебрегаешь богатство благости, кротости и долготерпения Божия, не разумея, что благость Божия ведет тебя к покаянию?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Но, по упорству твоему и нераскаянному сердцу, ты сам себе собираешь гнев на день гнева и откровения праведного суда от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Который воздаст каждому по делам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тем, которые постоянством в добром деле ищут славы, чести и бессмертия, – жизнь вечную;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тем, которые упорствуют и не покоряются истине, но предаются неправде, – ярость и гнев.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Скорбь и теснота всякой душе человека, делающего злое, во-первых, Иудея, потом и Еллина!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Напротив, слава и честь и мир всякому, делающему доброе, во-первых, Иудею, потом и Еллину!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нет лицеприятия у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Те, которые, не имея закона, согрешили, вне закона и погибнут; а те, которые под законом согрешили, по закону осудятся,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(потому что не слушатели закона праведны пред Богом, но исполнители закона оправданы будут,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когда язычники, не имеющие закона, по природе законное делают, то, не имея закона, они сами себе закон: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они показывают, что дело закона у них написано в сердцах, о чем свидетельствует совесть их и мысли их, то обвиняющие, то оправдывающие одна другую)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день, когда, по благовествованию моему, Бог будет судить тайные дела человеков через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Вот, ты называешься Иудеем, и успокаиваешь себя законом, и хвалишься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знаешь волю Его, и разумеешь лучшее, научаясь из закона,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уверен о себе, что ты путеводитель слепых, свет для находящихся во тьме,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наставник невежд, учитель младенцев, имеющий в законе образец ведения и истины: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как же ты, уча другого, не учишь себя самого?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Проповедуя не красть, крадешь? говоря: «не прелюбодействуй», прелюбодействуешь? гнушаясь идолов, святотатствуешь?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Хвалишься законом, а преступлением закона бесчестишь Бога?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ради вас, как написано, имя Божие хулится у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Обрезание полезно, если исполняешь закон; а если ты преступник закона, то обрезание твое стало необрезанием.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Итак, если необрезанный соблюдает постановления закона, то его необрезание не вменится ли ему в обрезание?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необрезанный по природе, исполняющий закон, не осудит ли тебя, преступника закона при Писании и обрезании?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не тот Иудей, кто таков по наружности, и не то обрезание, которое наружно, на плоти;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тот Иудей, кто внутренно таков, и то обрезание, которое в сердце, по духу, а не по букве: ему и похвала не от людей, но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какое преимуществобыть Иудеем, или какая польза от обрезания?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Великое преимущество во всех отношениях, а наипаче в том, что им вверено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что же? если некоторые и неверны были, неверность их уничтожит ли верность Божию?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Никак. Бог верен, а всякий человек лжив, как написано: «Ты праведен в словах Твоих и победишь в суде Твоем».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наша неправда открывает правду Божию, то что скажем? не будет ли Бог несправедлив, когда изъявляет гнев? (говорю по человеческомурассуждению).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Никак. Ибо иначе как Богу судить мир?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Ибо, если верность Божия возвышается моею неверностью к славе Божией, за что еще меня же судить, как грешника?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не делать ли нам зло, чтобы вышло добро, как некоторые злословят нас и говорят, будто мы так учим? Праведен суд на таковых.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Итак, что же? имеем ли мы преимущество? Нисколько. Ибо мы уже доказали, что как Иудеи, так и Еллины, все под грехом,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как написано: «нет праведного ни одного;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нет разумевающего; никто не ищет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совратились с пути, до одного негодны; нет делающего добро, нет ни одного».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«Гортань их – открытый гроб; языком своим обманывают; яд аспидов на губах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«Уста их полны злословия и горечи».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«Ноги их быстры на пролитие крови;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разрушение и пагуба на путях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они не знают пути мира».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«Нет страха Божия перед глазами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мы знаем, что закон, если что говорит, говорит к состоящим под законом, так что заграждаются всякие уста, и весь мир становится виновен пред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потому что делами закона не оправдается пред Ним никакая плоть; ибо законом познается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ныне, независимо от закона, явилась правда Божия, о которой свидетельствуют закон и пророки,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правда Божия через веру в Иисуса Христа во всех и на всех верующих, ибо нет различия,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что все согрешили и лишены славы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получая оправдание даром, по благодати Его, искуплением во Христе Иисусе,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Которого Бог предложил в жертву умилостивления в Крови Его через веру, для показания правды Его в прощении грехов, соделанных прежде,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 время долготерпения Божия, к показанию правды Его в настоящее время, да явится Он праведным и оправдывающим верующего в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Где же то, чем бы хвалиться? уничтожено. Каким законом? законом дел? Нет, но законом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мы признаем, что человек оправдывается верою, независимо от дел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Неужели Бог есть Бог Иудеев только, а не и язычников? Конечно, и язычников,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потому что один Бог, Который оправдает обрезанных по вере и необрезанных через 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мы уничтожаем закон верою? Никак; но закон утверждаем.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Что же, скажем, Авраам, отец наш, приобрел по плоти?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Авраам оправдался делами, он имеет похвалу, но не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что говорит Писание? «Поверил Авраам Богу, и это вменилось ему в праведность».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Воздаяние делающему вменяется не по милости, но по долгу.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не делающему, но верующему в Того, Кто оправдывает нечестивого, вера его вменяется в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и Давид называет блаженным человека, которому Бог вменяет праведность независимо от дел: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«блаженны, чьи беззакония прощены и чьи грехи покрыты.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Блажен человек, которому Господь не вменит греха».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Блаженство сие относится к обрезанию или и к необрезанию? Мы говорим, что Аврааму вера вменилась в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вменилась? по обрезании или до обрезания? Не по обрезании, а до обрезания.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знак обрезания он получил, как печать праведности через веру, которую имел в необрезании, так что он стал отцом всех верующих в необрезании, чтобы и им вменилась праведность,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отцом обрезанных, не только принявших обрезание, но и ходящих по следам веры отца нашего Авраама, которую имел он в необрезании.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не законом даровано Аврааму, или семени его, обетование – быть наследником мира, но праведностью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утверждающиеся на законе суть наследники, то тщетна вера, бездейственно обетование;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закон производит гнев, потому что где нет закона, нет и преступления.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по вере, чтобы было по милости, дабы обетование было непреложно для всех, не только по закону, но и по вере потомков Авраама, который есть отец всем нам,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написано: «Я поставил тебя отцом многих народов», – пред Богом, Которому он поверил, животворящим мертвых и называющим несуществующее, как существующее.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Он, сверх надежды, поверил с надеждою, через что сделался отцом многих народов, по сказанному: «так многочисленно будет семя твое».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не изнемогши в вере, он не помышлял, что тело его, почти столетнего, уже омертвело, и утроба Саррина в омертвении;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поколебался в обетовании Божием неверием, но пребыл тверд в вере, воздав славу Богу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будучи вполне уверен, что Он силен и исполнить обещанное.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и вменилось ему в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впрочем, не в отношении к нему одному написано, что вменилось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и в отношении к нам: вменится и нам, верующим в Того, Кто воскресил из мертвых Иисуса Христа, Господа нашего,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Который предан за грехи наши и воскрес для оправдания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оправдавшись верою, мы имеем мир с Богом через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через Которого верою и получили мы доступ к той благодати, в которой стоим и хвалимся надеждою славы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не сим только, но хвалимся и скорбями, зная, что от скорби происходит терпение,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терпения опытность, от опытности надежда,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надежда не постыжает, потому что любовь Божия излилась в сердца наши Духом Святым, данным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Христос, когда еще мы были немощны, в определенное время умер за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едва ли кто умрет за праведника; разве за благодетеля, может быть, кто и решится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Бог Свою любовь к нам доказывает тем, что Христос умер за нас, когда мы были еще грешниками.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тем более ныне, будучи оправданы Кровию Его, спасемся Им от гнева.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если, будучи врагами, мы примирились с Богом смертью Сына Его, то тем более, примирившись, спасемся жизнью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довольно сего, но и хвалимся Богом чрез Господа нашего Иисуса Христа, посредством Которого мы получили ныне примирение.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Посему, как одним человеком грех вошел в мир, и грехом – смерть, так и смерть перешла во всех человеков, потому что в нем все согрешили.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и до закона грех был в мире; но грех не вменяется, когда нет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Однако же смерть царствовала от Адама до Моисея и над несогрешившими подобно преступлению Адама, который есть образ будущего.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дар благодати не как преступление. Ибо если преступлением одного подверглись смерти многие, то тем более благодать Божия и дар по благодати одного Человека, Иисуса Христа, преизбыточествуют для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дар не как суд за одного согрешившего; ибо суд за одно преступление – к осуждению; а дар благодати – к оправданию от многих преступлений.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если преступлением одного смерть царствовала посредством одного, то тем более приемлющие обилие благодати и дар праведности будут царствовать в жизни посредством единого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Посему как преступлением одного – всем человекам осуждение, так правдою одного – всем человекам оправдание к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как непослушанием одного человека сделались многие грешными, так и послушанием одного сделаются праведными многие.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Закон же пришел после, и таким образом умножилось преступление. А когда умножился грех, стала преизобиловать благодать,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дабы, как грех царствовал к смерти, так и благодать воцарилась через праведность к жизни вечной Иисусом Христом, Господом нашим.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Что же скажем? оставаться ли нам в грехе, чтобы умножилась благодать? Никак.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Мы умерли для греха: как же нам жить в нем?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Неужели не знаете, что все мы, крестившиеся во Христа Иисуса, в смерть Его крестились?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Итак, мы погреблись с Ним крещением в смерть, дабы, как Христос воскрес из мертвых славою Отца, так и нам ходить в обновленной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если мы соединены с Ним подобием смерти Его, то должны быть соединены и подобием воскресения,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зная то, что ветхий наш человек распят с Ним, чтобы упразднено было тело греховное, дабы нам не быть уже рабами греху;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умерший освободился от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мы умерли со Христом, то веруем, что и жить будем с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зная, что Христос, воскреснув из мертвых, уже не умирает: смерть уже не имеет над Ним власти.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что Он умер, то умер однажды для греха; а что живет, то живет для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и вы почитайте себя мертвыми для греха, живыми же для Бога во Христе Иисусе, Господе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да не царствует грех в смертном вашем теле, чтобы вам повиноваться ему в похотях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предавайте членов ваших греху в орудия неправды, но представьте себя Богу, как оживших из мертвых, и члены ваши Богу в орудия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Грех не должен над вами господствовать, ибо вы не под законом, но под благодатью.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же? станем ли грешить, потому что мы не под законом, а под благодатью? Никак.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Неужели вы не знаете, что кому вы отдаете себя в рабы для послушания, того вы и рабы, кому повинуетесь, или рабы греха к смерти, или послушания к праведности?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Благодарение Богу, что вы, быв прежде рабами греха, от сердца стали послушны тому образу учения, которому предали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Освободившись же от греха, вы стали рабами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Говорю по рассуждению человеческому, ради немощи плоти вашей. Как предавали вы члены ваши в рабы нечистоте и беззаконию на дела беззаконные, так ныне представьте члены ваши в рабы праведности на дела святые.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Ибо, когда вы были рабами греха, тогда были свободны от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Какой же плод вы имели тогда? Такие дела, каких ныне сами стыдитесь, потому что конец их –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ныне, когда вы освободились от греха и стали рабами Богу, плод ваш есть святость, а конец – жизнь вечная.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возмездие за грех – смерть, а дар Божий – жизнь вечная во Христе Иисусе, Господе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Разве вы не знаете, братия, – ибо говорю знающим закон, – что закон имеет власть над человеком, пока он жив?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Замужняя женщина привязана законом к живому мужу; а если умрет муж, она освобождается от закона замужества.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Посему, если при живом муже выйдет за другого, называется прелюбодеицею; если же умрет муж, она свободна от закона, и не будет прелюбодеицею, выйдя за другого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и вы, братия мои, умерли для закона телом Христовым, чтобы принадлежать другому, Воскресшему из мертвых, да приносим плод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Ибо, когда мы жили по плоти, тогда страсти греховные, обнаруживаемые законом, действовали в членах наших, чтобы приносить плод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ныне, умерши для закона, которым были связаны, мы освободились от него, чтобы нам служить Богу в обновлении духа, а не по ветхой букве.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 же скажем? Неужели от закона грех? Никак. Но я не иначе узнал грех, как посредством закона. Ибо я не понимал бы и пожелания, если бы закон не говорил: «не пожелай».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грех, взяв повод от заповеди, произвел во мне всякое пожелание: ибо без закона грех мертв.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жил некогда без закона; но когда пришла заповедь, то грех ожил,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 умер; и таким образом заповедь, данная для жизни, послужила мне к смерти,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грех, взяв повод от заповеди, обольстил меня и умертвил 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закон свят, и заповедь свята и праведна и добра.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неужели доброе сделалось мне смертоносным? Никак; но грех, оказывающийся грехом потому, что посредством доброго причиняет мне смерть, так что грех становится крайне грешен посредством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мы знаем, что закон духовен, а я плотян, продан греху.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не понимаю, что делаю: потому что не то делаю, что хочу, а что ненавижу, то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 делаю то, чего не хочу, то соглашаюсь с законом, что он добр,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потому уже не я делаю то, но живущий во мне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знаю, что не живет во мне, то есть в плоти моей, доброе; потому что желание добра есть во мне, но чтобы сделать оное, того не нахожу.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Доброго, которого хочу, не делаю, а злое, которого не хочу,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делаю то, чего не хочу, уже не я делаю то, но живущий во мне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я нахожу закон, что, когда хочу делать доброе, прилежит мне злое.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по внутреннему человеку нахожу удовольствие в законе Божием,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в членах моих вижу иной закон, противоборствующий закону ума моего и делающий меня пленником закона греховного, находящегося в членах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Бедный я человек! кто избавит меня от сего тела смерти?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Благодарю Бога моего Иисусом Христом, Господом нашим. Итак, тот же самый я умом моим служу закону Божию, а плотию – закону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нет ныне никакого осуждения тем, которые во Христе Иисусе живут не по плоти, но по духу,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потому что закон духа жизни во Христе Иисусе освободил меня от закона греха 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закон, ослабленный плотию, был бессилен, то Бог послал Сына Своего в подобии плоти греховной в жертву за грех и осудил грех во плоти,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оправдание закона исполнилось в нас, живущих не по плоти, но по духу.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живущие по плоти о плотском помышляют, а живущие по духу – о духовном.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Помышления плотские суть смерть, а помышления духовные – жизнь и мир,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потому что плотские помышления суть вражда против Бога; ибо закону Божию не покоряются, да и не 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живущие по плоти Богу угодить не 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вы не по плоти живете, а по духу, если только Дух Божий живет в вас. Если же кто Духа Христова не имеет, тот и 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если Христос в вас, то тело мертво для греха, но дух жив для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Дух Того, Кто воскресил из мертвых Иисуса, живет в вас, то Воскресивший Христа из мертвых оживит и ваши смертные тела Духом Своим, живущим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братия, мы не должники плоти, чтобы жить по плоти;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если живете по плоти, то умрете, а если духом умерщвляете дела плотские, то живы будете.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все, водимые Духом Божиим, суть сыны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Потому что вы не приняли духа рабства, чтобы опять жить в страхе, но приняли Духа усыновления, Которым взываем: «Авва, Отче!»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Сей самый Дух свидетельствует духу нашему, что мы – дети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если дети, то и наследники, наследники Божии, сонаследники же Христу, если только с Ним страдаем, чтобы с Ним и прославиться.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думаю, что нынешние временные страдания ничего не стоят в сравнении с тою славою, которая откроется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тварь с надеждою ожидает откровения сынов Божиих,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потому что тварь покорилась суете не добровольно, но по воле покорившего ее, в надежде,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 и сама тварь освобождена будет от рабства тлению в свободу славы детей Божиих.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знаем, что вся тварь совокупно стенает и мучится доныне;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не только она, но и мы сами, имея начаток Духа, и мы в себе стенаем, ожидая усыновления, искупления тела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мы спасены в надежде. Надежда же, когда видит, не есть надежда; ибо если кто видит, то чего ему и надеяться?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когда надеемся того, чего не видим, тогда ожидаем в терпении.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Также и Дух подкрепляет нас в немощах наших; ибо мы не знаем, о чем молиться, как должно, но Сам Дух ходатайствует за нас воздыханиями неизреченными.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Испытующий же сердца знает, какая мысль у Духа, потому что Он ходатайствует за святых по воле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Притом знаем, что любящим Бога, призванным по Его изволению, все содействует ко благу.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кого Он предузнал, тем и предопределил быть подобными образу Сына Своего, дабы Он был первородным между многими братиями.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кого Он предопределил, тех и призвал, а кого призвал, тех и оправдал; а кого оправдал, тех и прославил.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Что же сказать на это? Если Бог за нас, кто против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Тот, Который Сына Своего не пощадил, но предал Его за всех нас, как с Ним не дарует нам и всего?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Кто будет обвинять избранных Божиих? Бог оправдываетих.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Кто осуждает? Христос Иисус умер, но и воскрес: Он и одесную Бога, Он и ходатайствует за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Кто отлучит нас от любви Божией: скорбь, или теснота, или гонение, или голод, или нагота, или опасность, или меч? как написано: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«за Тебя умерщвляют нас всякий день, считают нас за овец, обреченных на заклание».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Но все сие преодолеваем силою Возлюбившего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Ибо я уверен, что ни смерть, ни жизнь, ни Ангелы, ни Начала, ни Силы, ни настоящее, ни будущее,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ни высота, ни глубина, ни другая какая тварь не может отлучить нас от любви Божией во Христе Иисусе, Господе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Истину говорю во Христе, не лгу, свидетельствует мне совесть моя в Духе Святом,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 великая для меня печаль и непрестанное мучение сердцу моему: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желал бы сам быть отлученным от Христа за братьев моих, родных мне по плоти,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 есть Израильтян, которым принадлежат усыновление и слава, и заветы, и законоположение, и богослужение, и обетования;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их и отцы, и от них Христос по плоти, сущий над всем Бог, благословенный вовеки,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не то, чтобы слово Божие не сбылось: ибо не все те Израильтяне, которые от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не все дети Авраама, которые от семени его, но сказано: «в Исааке наречется тебе семя».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 есть не плотские дети суть дети Божии, но дети обетования признаются за семя.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слово обетования таково: «в это же время приду, и у Сарры будет сын».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не одно это; но так было и с Ревеккою, когда она зачала в одно время двух сыновей от Исаака, отца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Ибо, когда они еще не родились и не сделали ничего доброго или худого, – дабы изволение Божие в избрании происходило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от дел, но от Призывающего, – сказано было ей: «больший будет в порабощении у меньшего»,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и написано: «Иакова Я возлюбил, а Исава возненавидел».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же скажем? Неужели неправда у Бога? Никак.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Он говорит Моисею: «кого миловать, помилую; кого жалеть, пожалею».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помилование зависит не от желающего и не от подвизающегося, но от Бога милующего.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Писание говорит фараону: «для того самого Я и поставил тебя, чтобы показать над тобою силу Мою и чтобы проповедано было имя Мое по всей земле».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Итак, кого хочет, милует; а кого хочет, ожесточает.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скажешь мне: «за что же еще обвиняет? Ибо кто противостанет воле Его?»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ты кто, человек, что споришь с Богом? Изделие скажет ли сделавшему его: «зачем ты меня так сделал?»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властен ли горшечник над глиною, чтобы из той же смеси сделать один сосуд для почетного употребления, а другой – для низкого?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Что же, если Бог, желая показать гнев и явить могущество Свое, с великим долготерпением щадил сосуды гнева, готовые к погибели,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дабы вместе явить богатство славы Своей над сосудами милосердия, которые Он приготовил к славе,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над нами, которых Он призвал не только из Иудеев, но и из язычников?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Как и у Осии говорит: «не Мой народ назову Моим народом, и не возлюбленную – возлюбленною».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«И на том месте, где сказано им: вы не Мой народ, там названы будут сынами Бога живого».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Исаия провозглашает об Израиле: «хотя бы сыны Израилевы были числом, как песок морской, только остаток спасется;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дело оканчивает и скоро решит по правде, дело решительное совершит Господь на земле».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И, как предсказал Исаия: «если бы Господь Саваоф не оставил нам семени, то мы сделались бы как Содом и были бы подобны Гоморре».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 же скажем? Язычники, не искавшие праведности, получили праведность, праведность от веры,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Израиль, искавший закона праведности, не достиг до закона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Почему? потому что искали не в вере, а в делах закона. Ибо преткнулись о камень преткновения,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как написано: «вот, полагаю в Сионе камень преткновения и камень соблазна; но всякий, верующий в Него, не постыдится».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Братия! желание моего сердца и молитва к Богу об Израиле во спасение.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свидетельствую им, что имеют ревность по Боге, но не по рассуждению.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Ибо, не разумея праведности Божией и усиливаясь поставить собственную праведность, они не покорились праведности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конец закона – Христос, к праведности всякого верующего.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Моисей пишет о праведности от закона: «исполнивший его человек жив будет 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праведность от веры так говорит: «не говори в сердце твоем: кто взойдет на небо?», то есть Христа свести.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Или: «кто сойдет в бездну?», то есть Христа из мертвых возвести.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что говорит Писание? «Близко к тебе слово, в устах твоих и в сердце твоем», то есть слово веры, которое проповедуем.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если устами твоими будешь исповедовать Иисуса Господом и сердцем твоим веровать, что Бог воскресил Его из мертвых, то спасешься,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потому что сердцем веруют к праведности, а устами исповедуют ко спасению.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Писание говорит: «всякий, верующий в Него, не постыдится».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Здесь нет различия между Иудеем и Еллином, потому что один Господь у всех, богатый для всех, призывающих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«всякий, кто призовет имя Господне, спасется».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как призывать Того, в Кого не уверовали? как веровать в Того, о Ком не слыхали? как слышать без проповедующего?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как проповедовать, если не будут посланы? как написано: «как прекрасны ноги благовествующих мир, благовествующих благое!»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не все послушались благовествования. Ибо Исаия говорит: «Господи! кто поверил слышанному от нас?»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вера – от слышания, а слышание – от слова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спрашиваю: разве они не слышали? Напротив, «по всей земле прошел голос их, и до пределов вселенной слова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Еще спрашиваю: разве Израиль не знал? Но первый Моисей говорит: «Я возбужу в вас ревность не народом, раздражу вас народом несмысленным».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Исаия смело говорит: «Меня нашли не искавшие Меня; Я открылся не вопрошавшим о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Об Израиле же говорит: «целый день Я простирал руки Мои к народу непослушному и упорному».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спрашиваю: неужели Бог отверг народ Свой? Никак. Ибо и я Израильтянин, от семени Авраамова, из колена Вениаминова.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отверг Бог народа Своего, который Он наперед знал. Или не знаете, что говорит Писание в повествовании об Илии? как он жалуется Богу на Израиля,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«Господи! пророков Твоих убили, жертвенники Твои разрушили; остался я один, и моей души ищут».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же говорит ему Божеский ответ? «Я соблюл Себе семь тысяч человек, которые не преклонили колени перед Ваалом».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и в нынешнее время, по избранию благодати, сохранился остаток.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если по благодати, то не по делам; иначе благодать не была бы уже благодатью. А если по делам, то это уже не благодать; иначе дело не есть уже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 же? Израиль, чего искал, того не получил; избранные же получили, а прочие ожесточились,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написано: «Бог дал им дух усыпления, глаза, которыми не видят, и уши, которыми не слышат, даже до сего дня».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Давид говорит: «да будет трапеза их сетью, тенетами и петлею в возмездие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помрачатся глаза их, чтобы не видеть, и хребет их да будет согбен навсегда».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спрашиваю: неужели они преткнулись, чтобы совсем пасть? Никак. Но от их падения спасение язычникам, чтобы возбудить в них ревность.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же падение их – богатство миру, и оскудение их – богатство язычникам, то тем более полнота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Вам говорю, язычникам. Как Апостол язычников, я прославляю служение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возбужу ли ревность в сродниках моих по плоти и не спасу ли некоторых из 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если отвержение их – примирение мира, то что будет принятие, как не жизнь из мертвых?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начаток свят, то и целое; и если корень свят, то и ветви.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 некоторые из ветвей отломились, а ты, дикая маслина, привился на место их и стал общником корня и сока маслины,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 не превозносись перед ветвями. Если же превозносишься, то вспомни, что не ты корень держишь, но корень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Скажешь: «ветви отломились, чтобы мне привиться».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Хорошо. Они отломились неверием, а ты держишься верою: не гордись, но бойся.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если Бог не пощадил природных ветвей, то смотри, пощадит ли 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видишь благость и строгость Божию: строгость к отпадшим, а благость к тебе, если пребудешь в благости Божией; иначе и ты будешь отсечен.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и те, если не пребудут в неверии, привьются, потому что Бог силен опять привить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если ты отсечен от дикой по природе маслины и не по природе привился к хорошей маслине, то тем более сии природные привьются к своей маслине.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не хочу оставить вас, братия, в неведении о тайне сей, – чтобы вы не мечтали о себе, – что ожесточение произошло в Израиле отчасти, до времени, пока войдет полное число язычников;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так весь Израиль спасется, как написано: «придет от Сиона Избавитель, и отвратит нечестие от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сей завет им от Меня, когда сниму с них грехи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отношении к благовестию, они враги ради вас; а в отношении к избранию – возлюбленные Божии ради отцов.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дары и призвание Божие непреложны.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Как и вы некогда были непослушны Богу, а ныне помилованы, по непослушанию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 и они теперь непослушны для помилования вас, чтобы и сами они были помилованы.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всех заключил Бог в непослушание, чтобы всех помиловать.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О, бездна богатства и премудрости и ведения Божия! Как непостижимы судьбы Его и неисследимы пути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кто познал ум Господень? Или кто был советником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Или кто дал Ему наперед, чтобы Он должен был воздать?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все из Него, Им и к Нему. Ему слава вовеки,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умоляю вас, братия, милосердием Божиим, представьте тела ваши в жертву живую, святую, благоугодную Богу, для разумного служения вашего,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не сообразуйтесь с веком сим, но преобразуйтесь обновлением ума вашего, чтобы вам познавать, что есть воля Божия, благая, угодная и совершенная.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данной мне благодати, всякому из вас говорю: не думайте о себе более, нежели должно думать; но думайте скромно, по мере веры, какую каждому Бог уделил.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как в одном теле у нас много членов, но не у всех членов одно и то же дело,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мы, многие, составляем одно тело во Христе, а порознь один для другого члены.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как, по данной нам благодати, имеем различные дарования, то, имеешь ли пророчество – пророчествуй по мере веры;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имеешь ли служение – пребывай в служении; учитель ли – в учении;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увещатель ли – увещевай; раздаватель ли – раздавай в простоте; начальник ли – начальствуй с усердием; благотворитель ли – благотвори с радушием.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Любовь да будет непритворна; отвращайтесь зла, прилепляйтесь к добру;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будьте братолюбивы друг к другу с нежностью; в почтительности друг друга предупреждайте;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усердии не ослабевайте; духом пламенейте; Господу служите;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утешайтесь надеждою; в скорби будьте терпеливы, в молитве – постоянны;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нуждах святых принимайте участие; ревнуйте о странноприимстве.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Благословляйте гонителей ваших; благословляйте, а не проклинайте.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Радуйтесь с радующимися и плачьте с плачущими.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Будьте единомысленны между собою; не высокомудрствуйте, но последуйте смиренным; не мечтайте о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Никому не воздавайте злом за зло, но пекитесь о добром перед всеми человеками.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возможно с вашей стороны, будьте в мире со всеми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мстите за себя, возлюбленные, но дайте место гневу Божию. Ибо написано: «Мне отмщение, Я воздам, говорит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если враг твой голоден, накорми его; если жаждет, напои его: ибо, делая сие, ты соберешь ему на голову горящие уголья.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будь побежден злом, но побеждай зло добром.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Всякая душа да будет покорна высшим властям, ибо нет власти не от Бога; существующие же власти от Бога установлены.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Посему противящийся власти противится Божию установлению. А противящиеся сами навлекут на себя осуждение.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начальствующие страшны не для добрых дел, но для злых. Хочешь ли не бояться власти? Делай добро, и получишь похвалу от нее,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начальник есть Божий слуга, тебе на добро. Если же делаешь зло, бойся, ибо он не напрасно носит меч: он Божий слуга, отмститель в наказание делающему злое.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потому надобно повиноваться не только из страха наказания, но и по совести.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Для сего вы и подати платите, ибо они – Божии служители, сим самым постоянно занятые.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отдавайте всякому должное: кому подать – подать; кому оброк – оброк; кому страх – страх; кому честь – честь.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оставайтесь должными никому ничем, кроме взаимной любви; ибо любящий другого исполнил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заповеди: «не прелюбодействуй», «не убивай», «не кради», «не лжесвидетельствуй», «не пожелай чужого» и все другие заключаются в сем слове: «люби ближнего твоего, как самого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Любовь не делает ближнему зла; итак, любовь есть исполнение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поступайте, зная время, что наступил уже час пробудиться нам от сна. Ибо ныне ближе к нам спасение, нежели когда мы уверовали.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Ночь прошла, а день приблизился: итак, отвергнем дела тьмы и облечемся в оружия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днем, будем вести себя благочинно, не предаваясь ни пированиям и пьянству, ни сладострастию и распутству, ни ссорам и зависти;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облекитесь в Господа нашего Иисуса Христа, и попечения о плоти не превращайте в похоти.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Немощного в вере принимайте без споров о мнениях.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иной уверен, что можно есть все, а немощный ест овощи.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ест, не уничижай того, кто не ест; и кто не ест, не осуждай того, кто ест, потому что Бог принял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ты, осуждающий чужого раба? Перед своим Господом стоит он или падает. И будет восставлен, ибо силен Бог восставить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Иной отличает день от дня, а другой судит о всяком дне равно. Всякий поступай по удостоверению своего ума.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различает дни – для Господа различает; и кто не различает дней – для Господа не различает. Кто ест – для Господа ест, ибо благодарит Бога; и кто не ест – для Господа не ест, и благодарит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никто из нас не живет для себя, и никто не умирает для себя;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живем ли – для Господа живем; умираем ли – для Господа умираем: и потому, живем ли или умираем, – всегда Господни.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Христос для того и умер, и воскрес, и ожил, чтобы владычествовать и над мертвыми и над живыми.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ты что осуждаешь брата твоего? Или и ты, что унижаешь брата твоего? Все мы предстанем на суд Христов.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написано: «живу Я, говорит Господь, предо Мною преклонится всякое колено, и всякий язык будет исповедовать Бога».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каждый из нас за себя даст отчет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станем же более судить друг друга, а лучше судите о том, как бы не подавать брату случая к преткновению или соблазну.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знаю и уверен в Господе Иисусе, что нет ничего в себе самом нечистого; только почитающему что-либо нечистым, тому нечисто.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за пищу огорчается брат твой, то ты уже не по любви поступаешь. Не губи твоею пищею того, за кого Христос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не хулится ваше 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Царствие Божие не пища и питие, но праведность и мир и радость во Святом Духе.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сим служит Христу, тот угоден Богу и достоин одобрения от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будем искать того, что служит к миру и ко взаимному назиданию.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Ради пищи не разрушай дела Божия. Все чисто, но худо человеку, который ест на соблазн.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Лучше не есть мяса, не пить вина и не делать ничего такого, от чего брат твой претыкается, или соблазняется, или изнемогает.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Ты имеешь веру? имей ее сам в себе, пред Богом. Блажен, кто не осуждает себя в том, что избирает.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сомневающийся, если ест, осуждается, потому что не по вере; а все, что не по вере, –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Могущему же утвердить вас, по благовествованию моему и проповеди Иисуса Христа, по откровению тайны, о которой от вечных времен было умолчано,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которая ныне явлена, и через писания пророческие, по повелению вечного Бога, возвещена всем народам для покорения их вере,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Единому Премудрому Богу, через Иисуса Христа, слава вовеки.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Мы, сильные, должны сносить немощи бессильных и не себе угождать.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Каждый из нас должен угождать ближнему, во благо, к назиданию.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и Христос не Себе угождал, но, как написано: «злословия злословящих Тебя пали на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все, что писано было прежде, написано нам в наставление, чтобы мы терпением и утешением из Писаний сохраняли надежду.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Бог же терпения и утешения да дарует вам быть в единомыслии между собою, по учению Христа Иисуса,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дабы вы единодушно, едиными устами славили Бога и Отца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принимайте друг друга, как и Христос принял вас в славу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Разумею то, что Иисус Христос сделался служителем для обрезанных – ради истины Божией, чтобы исполнить обещанное отцам,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для язычников – из милости, чтобы славили Бога, как написано: «за то буду славить Тебя [Господи] между язычниками и буду петь имени Твоему».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еще сказано: «возвеселитесь, язычники, с народом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еще: «хвалите Господа, все язычники, и прославляйте Его, все народы».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Исаия также говорит: «будет корень Иессеев, и восстанет владеть народами; на Него язычники надеяться будут».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Бог же надежды да исполнит вас всякой радости и мира в вере, дабы вы, силою Духа Святого, обогатились надеждою.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сам я уверен о вас, братия мои, что и вы полны благости, исполнены всякого познания и можете наставлять друг друга;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писал вам, братия, с некоторою смелостью, отчасти как бы в напоминание вам, по данной мне от Бога благодати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быть служителем Иисуса Христа у язычников и совершать священнодействие благовествования Божия, дабы сие приношение язычников, будучи освящено Духом Святым, было благоприятноБогу.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я могу похвалиться в Иисусе Христе в том, что относится к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не осмелюсь сказать что-нибудь такое, чего не совершил Христос через меня, в покорении язычников вере, словом и делом,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силою знамений и чудес, силою Духа Божия, так что благовествование Христово распространено мною от Иерусалима и окрестности до Иллирика.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Притом я старался благовествовать не там, где уже было известно имя Христово, дабы не созидать на чужом основании,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но, как написано: «не имевшие о Нем известия увидят, и не слышавшие узнают».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Сие-то много раз и препятствовало мне прийти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Ныне же, не имея такого места в сих странах, а с давних лет имея желание прийти к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как только предприму путь в Испанию, приду к вам. Ибо надеюсь, что, проходя, увижусь с вами и что вы проводите меня туда, как скоро наслажусь общением с вами, хотя отчасти.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теперь я иду в Иерусалим, чтобы послужить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Македония и Ахаия усердствуют некоторым подаянием для бедных между святыми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Усердствуют, да и должники они перед ними. Ибо если язычники сделались участниками в их духовном, то должны и им послужить в телесном.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Исполнив это и верно доставив им сей плод усердия, я отправлюсь через ваши места в Испанию,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уверен, что когда приду к вам, то приду с полным благословением благовествования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Между тем умоляю вас, братия, Господом нашим Иисусом Христом и любовью Духа, подвизаться со мною в молитвах за меня к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чтобы избавиться мне от неверующих в Иудее и чтобы служение мое для Иерусалима было благоприятно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дабы мне в радости, если Богу угодно, прийти к вам и успокоиться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Бог же мира да будет со всеми вами,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Romans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Представляю вам Фиву, сестру нашу, диакониссу церкви Кенхрейской.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Примите ее для Господа, как прилично святым, и помогите ей, в чем она будет иметь нужду у вас, ибо и она была помощницею многим и мне самому.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Приветствуйте Прискиллу и Акилу, сотрудников моих во Христе Иисусе,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которые голову свою полагали за мою душу, которых не я один благодарю, но и все церкви из язычников, – и домашнюю их церковь.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Приветствуйте возлюбленного моего Епенета, который есть начаток Ахаии для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Приветствуйте Мариам, которая много трудилась для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Приветствуйте Андроника и Юнию, сродников моих и узников со мною, прославившихся между Апостолами и прежде меня еще уверовавших во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Приветствуйте Амплия, возлюбленного мне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Приветствуйте Урбана, сотрудника нашего во Христе, и Стахия, возлюбленного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Приветствуйте Апеллеса, испытанного во Христе. Приветствуйте верных из дома Аристовулова.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Приветствуйте Иродиона, сродника моего. Приветствуйте из домашних Наркисса тех, которые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Приветствуйте Трифену и Трифосу, трудящихся о Господе. Приветствуйте Персиду возлюбленную, которая много потрудилась о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Приветствуйте Руфа, избранного в Господе, и матерь его и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Приветствуйте Асинкрита, Флегонта, Ерма, Патрова, Ермия и других с ними братьев.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Приветствуйте Филолога и Юлию, Нирея и сестру его, и Олимпана, и всех с ними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Приветствуйте друг друга с целованием святым. Приветствуют вас все церкви Христовы.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Умоляю вас, братия, остерегайтесь производящих разделения и соблазны, вопреки учению, которому вы научились, и уклоняйтесь от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такие люди служат не Господу нашему Иисусу Христу, а своему чреву, и ласкательством и красноречием обольщают сердца простодушных.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Ваша покорность вере всем известна; посему я радуюсь за вас, но желаю, чтобы вы были мудры на добро и просты на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Бог же мира сокрушит сатану под ногами вашими вскоре. Благодать Господа нашего Иисуса Христа с вами!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Приветствуют вас Тимофей, сотрудник мой, и Луций, Иасон и Сосипатр, сродники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Приветствую вас в Господе и я, Тертий, писавший сие послание.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Приветствует вас Гаий, странноприимец мой и всей церкви. Приветствует вас Ераст, городской казнохранитель, и брат Кварт.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Благодать Господа нашего Иисуса Христа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