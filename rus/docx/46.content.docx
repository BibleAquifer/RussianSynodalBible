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Corinthians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Павел, волею Божиею призванный Апостол Иисуса Христа, и Сосфен брат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Церкви Божией, находящейся в Коринфе, освященным во Христе Иисусе, призванным святым, со всеми призывающими имя Господа нашего Иисуса Христа, во всяком месте, у них и у нас: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благодать вам и мир от Бога Отца нашего и Господа Иисуса Христа.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Непрестанно благодарю Бога моего за вас, ради благодати Божией, дарованной вам во Христе Иисусе,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потому что в Нем вы обогатились всем, всяким словом и всяким познанием,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ибо свидетельство Христово утвердилось в вас,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так что вы не имеете недостатка ни в каком даровании, ожидая явления Господа нашего Иисуса Христа,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Который и утвердит вас до конца, чтобы вам быть неповинными в день Господа нашего Иисуса Христа.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Верен Бог, Которым вы призваны в общение Сына Его Иисуса Христа, Господа нашего.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Умоляю вас, братия, именем Господа нашего Иисуса Христа, чтобы все вы говорили одно и не было между вами разделений, но чтобы вы соединены были в одном духе и в одних мыслях.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Ибо от домашних Хлоиных сделалось мне известным о вас, братия мои, что между вами есть споры.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Я разумею то, что у вас говорят: «я Павлов»; «я Аполлосов»; «я Кифин»; «а я Христов».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Разве разделился Христос? разве Павел распялся за вас? или во имя Павла вы крестились?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Благодарю Бога, что я никого из вас не крестил, кроме Криспа и Гаия,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дабы не сказал кто, что я крестил в мое имя.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Крестил я также Стефанов дом; а крестил ли еще кого, не знаю.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Ибо Христос послал меня не крестить, а благовествовать, не в премудрости слова, чтобы не упразднить креста Христова.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Ибо слово о кресте для погибающих юродство есть, а для нас, спасаемых, – сила Божия.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Ибо написано: «погублю мудрость мудрецов, и разум разумных отвергну».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Где мудрец? где книжник? где совопросник века сего? Не обратил ли Бог мудрость мира сего в безумие?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Ибо когда мир своею мудростью не познал Бога в премудрости Божией, то благоугодно было Богу юродством проповеди спасти верующих.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Ибо и Иудеи требуют чудес, и Еллины ищут мудрости;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а мы проповедуем Христа распятого, для Иудеев – соблазн, а для Еллинов – безумие,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для самих же призванных, Иудеев и Еллинов, – Христа, Божию силу и Божию премудрость;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потому что немудрое Божие премудрее человеков, и немощное Божие сильнее человеков.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Посмотрите, братия, кто вы, призванные: не много из вас мудрых по плоти, не много сильных, не много благородных;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но Бог избрал немудрое мира, чтобы посрамить мудрых, и немощное мира избрал Бог, чтобы посрамить сильное;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незнатное мира и уничиженное и ничего не значащее избрал Бог, чтобы упразднить значащее,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для того, чтобы никакая плоть не хвалилась пред Богом.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От Него и вы во Христе Иисусе, Который сделался для нас премудростью от Бога, праведностью и освящением и искуплением,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чтобы было как написано: «хвалящийся хвались Господом».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Corinthians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когда я приходил к вам, братия, приходил возвещать вам свидетельство Божие не в превосходстве слова или мудрости,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ибо я рассудил быть у вас не знающим ничего, кроме Иисуса Христа, и притом распятого,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был я у вас в немощи и в страхе и в великом трепете.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слово мое и проповедь моя не в убедительных словах человеческой мудрости, но в явлении духа и силы,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чтобы вера ваша утверждалась не на мудрости человеческой, но на силе Божией.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Мудрость же мы проповедуем между совершенными, но мудрость не века сего и не властей века сего преходящих,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но проповедуем премудрость Божию, тайную, сокровенную, которую предназначил Бог прежде веков к славе нашей,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которой никто из властей века сего не познал; ибо если бы познали, то не распяли бы Господа славы.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Но, как написано: «не видел того глаз, не слышало ухо, и не приходило то на сердце человеку, что приготовил Бог любящим Его».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А нам Бог открыл это Духом Своим; ибо Дух все проницает, и глубины Божии.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Ибо кто из человеков знает, что в человеке, кроме духа человеческого, живущего в нем? Так и Божьего никто не знает, кроме Духа Божия.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Но мы приняли не духа мира сего, а Духа от Бога, дабы знать дарованное нам от Бога,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что и возвещаем не от человеческой мудрости изученными словами, но изученными от Духа Святого, соображая духовное с духовным.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Душевный человек не принимает того, что от Духа Божия, потому что он почитает это безумием, и не может разуметь, потому что о сем надобно судить духовно.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Но духовный судит о всем, а о нем судить никто не может.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Ибо кто познал ум Господень, чтобы мог судить его? А мы имеем ум Христов.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Corinthians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я не мог говорить с вами, братия, как с духовными, но как с плотскими, как с младенцами во Христе.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Я питал вас молоком, а не твердою пищею, ибо вы были еще не в силах, да и теперь не в силах,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потому что вы еще плотские. Ибо если между вами зависть, споры и разногласия, то не плотские ли вы? и не по человеческому ли обычаю поступаете?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когда один говорит: «я Павлов», а другой: «я Аполлосов», то не плотские ли вы?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Кто Павел? кто Аполлос? Они только служители, через которых вы уверовали, и притом поскольку каждому дал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Я насадил, Аполлос поливал, но возрастил Бог;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посему и насаждающий и поливающий есть ничто, а все Бог возращающий.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Насаждающий же и поливающий суть одно; но каждый получит свою награду по своему труду.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Ибо мы соработники у Бога, а вы Божия нива, Божие строение.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Я, по данной мне от Бога благодати, как мудрый строитель, положил основание, а другой строит на нем; но каждый смотри, как строит.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Ибо никто не может положить другого основания, кроме положенного, которое есть Иисус Христос.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Строит ли кто на этом основании из золота, серебра, драгоценных камней, дерева, сена, соломы,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каждого дело обнаружится; ибо день покажет, потому что в огне открывается, и огонь испытает дело каждого, каково оно есть.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У кого дело, которое он строил, устоит, тот получит награду.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А у кого дело сгорит, тот потерпит урон; впрочем, сам спасется, но так, как бы из огня.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Разве не знаете, что вы – храм Божий, и Дух Божий живет в вас?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Если кто разорит храм Божий, того покарает Бог: ибо храм Божий свят; а этот храм – 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Никто не обольщай самого себя. Если кто из вас думает быть мудрым в веке сем, тот будь безумным, чтобы быть мудрым.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Ибо мудрость мира сего есть безумие пред Богом, как написано: «уловляет мудрых в лукавстве их».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еще: «Господь знает умствования мудрецов, что они суетны».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Итак, никто не хвались человеками, ибо все ваше: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Павел ли, или Аполлос, или Кифа, или мир, или жизнь, или смерть, или настоящее, или будущее, – все ваше;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вы же – Христовы, а Христос – Божий.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Corinthians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Итак, каждый должен разуметь нас, как служителей Христовых и домостроителей таин Божиих.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От домостроителей же требуется, чтобы каждый оказался верным.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Для меня очень мало значит, как судите обо мне вы или как судят другие люди; я и сам не сужу о себе.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хотя я ничего не знаю за собою, но тем не оправдываюсь; судия же мне –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Посему не судите никак прежде времени, пока не придет Господь, Который и осветит скрытое во мраке, и обнаружит сердечные намерения, и тогда каждому будет похвала от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Это, братия, приложил я к себе и Аполлосу ради вас, чтобы вы научились от нас не мудрствовать сверх того, что написано, и не превозносились один перед другим.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Ибо кто отличает тебя? Что ты имеешь, чего бы не получил? А если получил, что хвалишься, как будто не получил?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Вы уже пресытились, вы уже обогатились, вы стали царствовать без нас. О, если бы вы и в самом деле царствовали, чтобы и нам с вами царствовать!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Ибо я думаю, что нам, последним посланникам, Бог судил быть как бы приговоренными к смерти, потому что мы сделались позорищем для мира, для Ангелов и человеков.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Мы безумны Христа ради, а вы мудры во Христе; мы немощны, а вы крепки; вы в славе, а мы в бесчестии.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Даже доныне терпим голод и жажду, и наготу и побои, и скитаемся,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трудимся, работая своими руками. Злословят нас, мы благословляем; гонят нас, мы терпим;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хулят нас, мы молим; мы как сор для мира, как прах, всеми попираемый доныне.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Не к постыжению вашему пишу сие, но вразумляю вас, как возлюбленных детей моих.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Ибо, хотя у вас тысячи наставников во Христе, но не много отцов; я родил вас во Христе Иисусе благовествованием.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Посему умоляю вас: подражайте мне, как я Христу.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Для сего я послал к вам Тимофея, моего возлюбленного и верного в Господе сына, который напомнит вам о путях моих во Христе, как я учу везде, во всякой церкви.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Как я не иду к вам, то некоторые у вас возгордились;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но я скоро приду к вам, если угодно будет Господу, и испытаю не слова возгордившихся, а силу,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ибо Царство Божие не в слове, а в силе.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Чего вы хотите? с жезлом прийти к вам или с любовью и духом кротости?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Corinthians 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Есть верный слух, что у вас появилось блудодеяние, и притом такое блудодеяние, какого не слышно даже у язычников, что некто вместо жены имеет жену отца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вы возгордились, вместо того, чтобы лучше плакать, дабы изъят был из среды вас сделавший такое дело.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А я, отсутствуя телом, но присутствуя у вас духом, уже решил, как бы находясь у вас: сделавшего такое дело,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 собрании вашем во имя Господа нашего Иисуса Христа, обще с моим духом, силою Господа нашего Иисуса Христа,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предать сатане во измождение плоти, чтобы дух был спасен в день Господа нашего Иисуса Христа.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Нечем вам хвалиться. Разве не знаете, что малая закваска квасит все тесто?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Итак, очистите старую закваску, чтобы быть вам новым тестом, так как вы бесквасны, ибо Пасха наша, Христос, заклан за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Посему станем праздновать не со старою закваскою, не с закваскою порока и лукавства, но с опресноками чистоты и истины.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Я писал вам в послании – не сообщаться с блудниками;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впрочем, не вообще с блудниками мира сего, или лихоимцами, или хищниками, или идолослужителями, ибо иначе надлежало бы вам выйти из мира сего,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но я писал вам не сообщаться с тем, кто, называясь братом, остается блудником, или лихоимцем, или идолослужителем, или злоречивым, или пьяницею, или хищником; с таким даже и не есть вместе.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Ибо что мне судить и внешних? Не внутренних ли вы судите?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Внешних же судит Бог. Итак, извергните развращенного из среды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Corinthians 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Как смеет кто у вас, имея дело с другим, судиться у нечестивых, а не у святых?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Разве не знаете, что святые будут судить мир? Если же вами будет судим мир, то неужели вы недостойны судить маловажные дела?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Разве не знаете, что мы будем судить ангелов, не тем ли более дела житейские?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А вы, когда имеете житейские тяжбы, поставляете своими судьями ничего не значащих в церкви.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К стыду вашему говорю: неужели нет между вами ни одного разумного, который мог бы рассудить между братьями своими?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Но брат с братом судится, и притом перед неверными.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то уже весьма унизительно для вас, что вы имеете тяжбы между собою. Для чего бы вам лучше не оставаться обиженными? для чего бы вам лучше не терпеть лишения?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Но вы сами обижаете и отнимаете, и притом у братьев.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Или не знаете, что неправедные Царства Божия не наследуют? Не обманывайтесь: ни блудники, ни идолослужители, ни прелюбодеи, ни малакии, ни мужеложники,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ни воры, ни лихоимцы, ни пьяницы, ни злоречивые, ни хищники – Царства Божия не наследуют.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такими были некоторые из вас; но омылись, но освятились, но оправдались именем Господа нашего Иисуса Христа и Духом Бога нашего.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Все мне позволительно, но не все полезно; все мне позволительно, но ничто не должно обладать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Пища для чрева, и чрево для пищи; но Бог уничтожит и то и другое. Тело же не для блуда, но для Господа, и Господь для тела.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Бог воскресил Господа, воскресит и нас силою Своею.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Разве не знаете, что тела ваши суть члены Христовы? Итак, отниму ли члены у Христа, чтобы сделать их членами блудницы? Да не будет!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Или не знаете, что совокупляющийся с блудницею становится одно тело с нею? ибо сказано: «два будут одна плоть».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А соединяющийся с Господом есть один дух с Господом.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Бегайте блуда; всякий грех, какой делает человек, есть вне тела, а блудник грешит против собственного тела.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Не знаете ли, что тела ваши суть храм живущего в вас Святого Духа, Которого имеете вы от Бога, и вы не свои?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Ибо вы куплены дорогою ценою. Посему прославляйте Бога и в телах ваших и в душах ваших, которые суть Божии.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Corinthians 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А о чем вы писали ко мне, то хорошо человеку не касаться женщины.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Но, во избежание блуда, каждый имей свою жену, и каждая имей своего мужа.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Муж оказывай жене должное благорасположение; подобно и жена – мужу.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Жена не властна над своим телом, но муж; равно и муж не властен над своим телом, но жена.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Не уклоняйтесь друг от друга, разве по согласию, на время, для упражнения в посте и молитве, а потом опять будьте вместе, чтобы не искушал вас сатана невоздержанием вашим.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Впрочем, это сказано мною как позволение, а не как повеление.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Ибо желаю, чтобы все люди были как и я; но каждый имеет свое дарование от Бога, один так, другой иначе.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Безбрачным же и вдовам говорю: хорошо им оставаться как 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Но если не могут воздержаться, пусть вступают в брак; ибо лучше вступить в брак, нежели разжигаться.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А вступившим в брак не я повелеваю, а Господь: жене не разводиться с мужем,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если же разведется, то должна оставаться безбрачною, или примириться с мужем своим, – и мужу не оставлять жены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Прочим же я говорю, а не Господь: если какой брат имеет жену неверующую, и она согласна жить с ним, то он не должен оставлять ее;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жена, которая имеет мужа неверующего, и он согласен жить с нею, не должна оставлять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Ибо неверующий муж освящается женою верующею, и жена неверующая освящается мужем верующим. Иначе дети ваши были бы нечисты, а теперь – святы.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Если же неверующий хочет развестись, пусть разводится; брат или сестра в таких случаях не связаны; к миру призвал нас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Почему ты знаешь, жена, не спасешь ли мужа? Или ты, муж, почему знаешь, не спасешь ли жены?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Только каждый поступай так, как Бог ему определил, и каждый, как Господь призвал. Так я повелеваю по всем церквам.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Призван ли кто обрезанным, не скрывайся; призван ли кто необрезанным, не обрезывайся.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Обрезание ничто и необрезание ничто, но все в соблюдении заповедей Божиих.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Каждый оставайся в том звании, в котором призван.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Рабом ли ты призван, не смущайся; но если и можешь сделаться свободным, то лучшим воспользуйся.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Ибо раб, призванный в Господе, есть свободный Господа; равно и призванный свободным есть раб Христов.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Вы куплены дорогою ценою; не делайтесь рабами человеков.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В каком звании кто призван, братия, в том каждый и оставайся пред Богом.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Относительно девства я не имею повеления Господня, а даю совет, как получивший от Господа милость быть Ему верным.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По настоящей нужде за лучшее признаю, что хорошо человеку оставаться так.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Соединен ли ты с женою? не ищи развода. Остался ли без жены? не ищи жены.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Впрочем, если и женишься, не согрешишь; и если девица выйдет замуж, не согрешит. Но таковые будут иметь скорби по плоти; а мне вас жаль.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Я вам сказываю, братия: время уже коротко, так что имеющие жен должны быть, как не имеющие;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плачущие, как не плачущие; и радующиеся, как не радующиеся; и покупающие, как не приобретающие;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пользующиеся миром сим, как не пользующиеся; ибо проходит образ мира сего.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А я хочу, чтобы вы были без забот. Неженатый заботится о Господнем, как угодить Господу;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а женатый заботится о мирском, как угодить жене. Есть разность между замужнею и девицею: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незамужняя заботится о Господнем, как угодить Господу, чтобы быть святою и телом и духом; а замужняя заботится о мирском, как угодить мужу.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Говорю это для вашей же пользы, не с тем, чтобы наложить на вас узы, но чтобы вы благочинно и непрестанно служили Господу без развлечения.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Если же кто почитает неприличным для своей девицы то, чтобы она, будучи в зрелом возрасте, оставалась так, тот пусть делает как хочет: не согрешит; пусть таковые выходят замуж.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Но кто непоколебимо тверд в сердце своем и, не будучи стесняем нуждою, но будучи властен в своей воле, решился в сердце своем соблюдать свою деву, тот хорошо поступает.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Посему выдающий замуж свою девицу поступает хорошо; а не выдающий поступает лучше.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Жена связана законом, доколе жив муж ее; если же муж ее умрет, свободна выйти, за кого хочет, только в Господе.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Но она блаженнее, если останется так, по моему совету; а думаю, и я имею Духа Божия.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Corinthians 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О идоложертвенных яствах мы знаем, потому что мы все имеем знание; но знание надмевает, а любовь назидает.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Кто думает, что он знает что-нибудь, тот ничего еще не знает так, как должно знать.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Но кто любит Бога, тому дано знание от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Итак, об употреблении в пищу идоложертвенного мы знаем, что идол в мире ничто и что нет иного Бога, кроме Единого.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хотя и есть так называемые боги, или на небе, или на земле, – так как есть много богов и господ много,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но у нас один Бог Отец, из Которого все, и мы для Него, и один Господь Иисус Христос, Которым все, и мы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Но не у всех такое знание: некоторые и доныне с совестью, признающею идолов, едят идоложертвенное, как жертвы идольские, и совесть их, будучи немощна, оскверняется.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Пища не приближает нас к Богу: ибо, едим ли мы, ничего не приобретаем; не едим ли, ничего не теряем.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Берегитесь, однако же, чтобы эта свобода ваша не послужила соблазном для немощных.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если кто-нибудь увидит, что ты, имея знание, сидишь за столом в капище, то совесть его, как немощного, не расположит ли и его есть идоложертвенное?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от знания твоего погибнет немощный брат, за которого умер Христос.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А согрешая таким образом против братьев и уязвляя немощную совесть их, вы согрешаете против Христа.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потому, если пища соблазняет брата моего, не буду есть мяса вовек, чтобы не соблазнить брата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Corinthians 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Не Апостол ли я? Не свободен ли я? Не видел ли я Иисуса Христа, Господа нашего? Не мое ли дело вы в Господе?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Если для других я не Апостол, то для вас Апостол; ибо печать моего апостольства – вы в Господе.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Вот мое защищение против осуждающих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Или мы не имеем власти есть и пить?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Или не имеем власти иметь спутницею сестру жену, как и прочие Апостолы, и братья Господни, и Кифа?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Или один я и Варнава не имеем власти не работать?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Какой воин служит когда-либо на своем содержании? Кто, насадив виноград, не ест плодов его? Кто, пася стадо, не ест молока от стада?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По человеческому ли только рассуждению я это говорю? Не то же ли говорит и закон?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Ибо в Моисеевом законе написано: «не заграждай рта у вола молотящего». О волах ли печется Бог?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Или, конечно, для нас говорится? Так, для нас это написано; ибо кто пашет, должен пахать с надеждою, и кто молотит, должен молотить с надеждою получить ожидаемое.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Если мы посеяли в вас духовное, велико ли то, если пожнем у вас телесное?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Если другие имеют у вас власть, не паче ли мы? Однако мы не пользовались сею властью, но все переносим, дабы не поставить какой преграды благовествованию Христову.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Разве не знаете, что священнодействующие питаются от святилища? что служащие жертвеннику берут долю от жертвенника?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Так и Господь повелел проповедующим Евангелие жить от благовествования.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Но я не пользовался ничем таковым. И написал это не для того, чтобы так было для меня. Ибо для меня лучше умереть, нежели чтобы кто уничтожил похвалу мою.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Ибо если я благовествую, то нечем мне хвалиться, потому что это необходимая обязанность моя, и горе мне, если не благовествую!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Ибо если делаю это добровольно, то буду иметь награду; а если не добровольно, то исполняю только вверенное мне служение.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За что же мне награда? За то, что, проповедуя Евангелие, благовествую о Христе безмездно, не пользуясь моею властью в благовествовании.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Ибо, будучи свободен от всех, я всем поработил себя, дабы больше приобрести: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для Иудеев я был как Иудей, чтобы приобрести Иудеев; для подзаконных был как подзаконный, чтобы приобрести подзаконных;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для чуждых закона – как чуждый закона, – не будучи чужд закона пред Богом, но подзаконен Христу, – чтобы приобрести чуждых закона;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для немощных был как немощный, чтобы приобрести немощных. Для всех я сделался всем, чтобы спасти по крайней мере некоторых.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Сие же делаю для Евангелия, чтобы быть соучастником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Не знаете ли, что бегущие на ристалище бегут все, но один получает награду? Так бегите, чтобы получить.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Все подвижники воздерживаются от всего: те для получения венца тленного, а мы – нетленного.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потому я бегу не так, как на неверное, бьюсь не так, чтобы только бить воздух;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но усмиряю и порабощаю тело мое, дабы, проповедуя другим, самому не остаться недостойным.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Corinthians 10:1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Не хочу оставить вас, братия, в неведении, что отцы наши все были под облаком, и все прошли сквозь море;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все крестились в Моисея в облаке и в море;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все ели одну и ту же духовную пищу;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все пили одно и то же духовное питие: ибо пили из духовного последующего камня; камень же был Христос.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Но не о многих из них благоволил Бог, ибо они поражены были в пустыне.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А это были образы для нас, чтобы мы не были похотливы на злое, как они были похотливы.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Не будьте также идолопоклонниками, как некоторые из них, о которых написано: «народ сел есть и пить, и встал играть».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Не станем блудодействовать, как некоторые из них блудодействовали, и в один день погибло их двадцать три тысячи.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Не станем искушать Христа, как некоторые из них искушали и погибли от змей.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Не ропщите, как некоторые из них роптали и погибли от истребителя.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Все это происходило с ними, как образы; а описано в наставление нам, достигшим последних веков.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Посему, кто думает, что он стоит, берегись, чтобы не упасть.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Вас постигло искушение не иное, как человеческое; и верен Бог, Который не попустит вам быть искушаемыми сверх сил, но при искушении даст и облегчение, так чтобы вы могли перенести.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Итак, возлюбленные мои, убегайте идолослужения.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Я говорю вам как рассудительным; сами рассудите о том, что говорю.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Чаша благословения, которую благословляем, не есть ли приобщение Крови Христовой? Хлеб, который преломляем, не есть ли приобщение Тела Христова?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Один хлеб, и мы многие одно тело; ибо все причащаемся от одного хлеба.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Посмотрите на Израиля по плоти: те, которые едят жертвы, не участники ли жертвенника?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Что же я говорю? То ли, что идол есть что-нибудь или идоложертвенное значит что-нибудь?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Нет, но что язычники, принося жертвы, приносят бесам, а не Богу. Но я не хочу, чтобы вы были в общении с бесами.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Не можете пить чашу Господню и чашу бесовскую; не можете быть участниками в трапезе Господней и в трапезе бесовской.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Неужели мы решимся раздражать Господа? Разве мы сильнее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Все мне позволительно, но не все полезно; все мне позволительно, но не все назидает.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Никто не ищи своего, но каждый пользы другого.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Все, что продается на торгу, ешьте без всякого исследования, для спокойствия совести;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ибо Господня земля и что наполняет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Если кто из неверных позовет вас, и вы захотите пойти, то все, предлагаемое вам, ешьте без всякого исследования, для спокойствия совести.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Но если кто скажет вам: «это идоложертвенное», – то не ешьте ради того, кто объявил вам, и ради совести. Ибо Господня земля и что наполняет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Совесть же разумею не свою, а другого: ибо для чего моей свободе быть судимой чужою совестью?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Если я с благодарением принимаю пищу, то для чего порицать меня за то, за что я благодарю?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Итак, едите ли, пьете ли или иное что делаете, все делайте в славу Божию.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Не подавайте соблазна ни Иудеям, ни Еллинам, ни церкви Божией,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так, как и я угождаю всем во всем, ища не своей пользы, но пользы многих, чтобы они спаслись.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Corinthians 11:1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Будьте подражателями мне, как я Христу.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Хвалю вас, братия, что вы все мое помните и держите предания так, как я передал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Хочу также, чтобы вы знали, что всякому мужу глава – Христос, жене глава – муж, а Христу глава –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Всякий муж, молящийся или пророчествующий с покрытою головою, постыжает свою голову.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всякая жена, молящаяся или пророчествующая с открытою головою, постыжает свою голову, ибо это то же, как если бы она была обритая.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Ибо если жена не хочет покрываться, то пусть и стрижется; а если жене стыдно быть остриженной или обритой, пусть покрывается.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Итак, муж не должен покрывать голову, потому что он есть образ и слава Божия; а жена есть слава мужа.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Ибо не муж от жены, но жена от мужа;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не муж создан для жены, но жена для мужа.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Посему жена и должна иметь на голове своей знак власти над нею, для Ангелов.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Впрочем, ни муж без жены, ни жена без мужа, в Господе.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Ибо как жена от мужа, так и муж через жену; все же – от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Рассудите сами, прилично ли жене молиться Богу с непокрытою головою?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Не сама ли природа учит вас, что если муж растит волосы, то это бесчестье для него,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но если жена растит волосы, для нее это честь, так как волосы даны ей вместо покрывала?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А если бы кто захотел спорить, то мы не имеем такого обычая, ни церкви Божии.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Но, предлагая сие, не хвалю вас, что вы собираетесь не на лучшее, а на худшее.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Ибо, во-первых, слышу, что, когда вы собираетесь в церковь, между вами бывают разделения, чему отчасти и верю.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Ибо надлежит быть и разномыслиям между вами, дабы открылись между вами искусные.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Далее, вы собираетесь так, что это не значит вкушать вечерю Господню;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ибо всякий поспешает прежде других есть свою пищу, так что иной бывает голоден, а иной упивается.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Разве у вас нет домов на то, чтобы есть и пить? Или пренебрегаете церковь Божию и унижаете неимущих? Что сказать вам? похвалить ли вас за это? Не похвалю.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Ибо я от Самого Господа принял то, что и вам передал, что Господь Иисус в ту ночь, в которую предан был, взял хлеб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и, возблагодарив, преломил и сказал: «приимите, ядите, сие есть Тело Мое, за вас ломимое; сие творите в Мое воспоминание».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Также и чашу после вечери, и сказал: «сия чаша есть новый завет в Моей Крови; сие творите, когда только будете пить, в Мое воспоминание».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Ибо всякий раз, когда вы едите хлеб сей и пьете чашу сию, смерть Господню возвещаете, доколе Он придет.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Посему, кто будет есть хлеб сей или пить чашу Господню недостойно, виновен будет против Тела и Крови Господней.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Да испытывает же себя человек, и таким образом пусть ест от хлеба сего и пьет из чаши сей.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Ибо кто ест и пьет недостойно, тот ест и пьет осуждение себе, не рассуждая о Теле Господнем.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Оттого многие из вас немощны и больны и немало умирает.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Ибо если бы мы судили сами себя, то не были бы судимы.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Будучи же судимы, наказываемся от Господа, чтобы не быть осужденными с миром.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Посему, братия мои, собираясь на вечерю, друг друга ждите.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А если кто голоден, пусть ест дома, чтобы собираться вам не на осуждение. Прочее устрою, когда приду.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Corinthians 12:1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Не хочу оставить вас, братия, в неведении и о дарах духовных.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Знаете, что когда вы были язычниками, то ходили к безгласным идолам, так, как бы вели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Потому сказываю вам, что никто, говорящий Духом Божиим, не произнесет анафемы на Иисуса, и никто не может назвать Иисуса Господом, как только Духом Святым.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Дары различны, но Дух один и тот же;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служения различны, а Господь один и тот же;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действия различны, а Бог один и тот же, производящий все во всех.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Но каждому дается проявление Духа на пользу.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Одному дается Духом слово мудрости, другому слово знания, тем же Духом;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иному вера, тем же Духом; иному дары исцелений, тем же Духом;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иному чудотворения, иному пророчество, иному различение духов, иному разные языки, иному истолкование языков.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Все же сие производит один и тот же Дух, разделяя каждому особо, как Ему угодно.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Ибо, как тело одно, но имеет многие члены, и все члены одного тела, хотя их и много, составляют одно тело, – так и Христос.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Ибо все мы одним Духом крестились в одно тело, Иудеи или Еллины, рабы или свободные, и все напоены одним Духом.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Тело же не из одного члена, но из многих.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Если нога скажет: «я не принадлежу к телу, потому что я не рука», то неужели она потому не принадлежит к телу?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если ухо скажет: «я не принадлежу к телу, потому что я не глаз», то неужели оно потому не принадлежит к телу?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Если все тело глаз, то где слух? Если все слух, то где обоняние?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Но Бог расположил члены, каждый в составе тела, как Ему было угодно.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А если бы все были один член, то где было бы тело?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Но теперь членов много, а тело одно.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Не может глаз сказать руке: «ты мне не надобна»; или также голова ногам: «вы мне не нужны».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Напротив, члены тела, которые кажутся слабейшими, гораздо нужнее,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которые нам кажутся менее благородными в теле, о тех более прилагаем попечения;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неблагообразные наши более благовидно покрываются, а благообразные наши не имеют в том нужды. Но Бог соразмерил тело, внушив о менее совершенном большее попечение,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дабы не было разделения в теле, а все члены одинаково заботились друг о друге.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Посему, страдает ли один член – страдают с ним все члены; славится ли один член – с ним радуются все члены.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вы – тело Христово, а порознь – члены.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иных Бог поставил в Церкви, во-первых, Апостолами, во-вторых, пророками, в-третьих, учителями; далее, иным дал силы чудодейственные, также дары исцелений, вспоможения, управления, разные языки.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Все ли Апостолы? Все ли пророки? Все ли учители? Все ли чудотворцы?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Все ли имеют дары исцелений? Все ли говорят языками? Все ли истолкователи?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Ревнуйте о дарах больших, и я покажу вам путь еще превосходнейший.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Corinthians 13:1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Если я говорю языками человеческими и ангельскими, а любви не имею, то я – медь звенящая или кимвал звучащий.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Если имею дар пророчества, и знаю все тайны, и имею всякое познание и всю веру, так что могу и горы переставлять, а не имею любви, – то я ничто.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если я раздам все имение мое и отдам тело мое на сожжение, а любви не имею, нет мне в том никакой пользы.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Любовь долготерпит, милосердствует, любовь не завидует, любовь не превозносится, не гордится,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не бесчинствует, не ищет своего, не раздражается, не мыслит зла,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не радуется неправде, а сорадуется истине;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все покрывает, всему верит, всего надеется, все переносит.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Любовь никогда не перестает, хотя и пророчества прекратятся, и языки умолкнут, и знание упразднится.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Ибо мы отчасти знаем и отчасти пророчествуем;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когда же настанет совершенное, тогда то, что отчасти, прекратится.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Когда я был младенцем, то по-младенчески говорил, по-младенчески мыслил, по-младенчески рассуждал; а как стал мужем, то оставил младенческое.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Теперь мы видим как бы сквозь тусклое стекло, гадательно, тогда же лицом к лицу; теперь знаю я отчасти, а тогда познаю, подобно как я познан.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А теперь пребывают сии три: вера, надежда, любовь; но любовь из них больше.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Corinthians 14:1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Достигайте любви; ревнуйте о дарах духовных, особенно же о том, чтобы пророчествовать.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Ибо кто говорит на незнакомом языке, тот говорит не людям, а Богу; потому что никто не понимает его, он тайны говорит духом;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а кто пророчествует, тот говорит людям в назидание, увещание и утешение.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Кто говорит на незнакомом языке, тот назидает себя; а кто пророчествует, тот назидает церковь.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Желаю, чтобы вы все говорили языками; но лучше, чтобы вы пророчествовали; ибо пророчествующий превосходнее того, кто говорит языками, разве он притом будет и изъяснять, чтобы церковь получила назидание.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Теперь, если я приду к вам, братия, и стану говорить на незнакомых языках, то какую принесу вам пользу, когда не изъяснюсь вам или откровением, или познанием, или пророчеством, или учением?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бездушные вещи, издающие звук, свирель или гусли, если не производят раздельных тонов, как распознать то, что играют на свирели или на гуслях?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если труба будет издавать неопределенный звук, кто станет готовиться к сражению?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Так, если и вы языком произносите невразумительные слова, то как узнают, что вы говорите? Вы будете говорить на ветер.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Сколько, например, различных слов в мире, и ни одного из них нет без значения.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Но если я не разумею значения слов, то я для говорящего чужестранец, и говорящий для меня чужестранец.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Так и вы, ревнуя о дарах духовных, старайтесь обогатиться ими к назиданию церкви.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А потому, говорящий на незнакомом языке, молись о даре истолкования.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Ибо когда я молюсь на незнакомом языке, то хотя дух мой и молится, но ум мой остается без плода.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Что же делать? Стану молиться духом, стану молиться и умом; буду петь духом, буду петь и умом.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Ибо если ты будешь благословлять духом, то стоящий на месте простолюдина как скажет: «аминь» при твоем благодарении? Ибо он не понимает, что ты говоришь.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Ты хорошо благодаришь, но другой не назидается.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Благодарю Бога моего: я более всех вас говорю языками;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но в церкви хочу лучше пять слов сказать умом моим, чтобы и других наставить, нежели тьму слов на незнакомом языке.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Братия! не будьте дети умом: на злое будьте младенцы, а по уму будьте совершеннолетни.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В законе написано: «иными языками и иными устами буду говорить народу сему; но и тогда не послушают Меня, говорит Господь».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Итак, языки суть знамение не для верующих, а для неверующих; пророчество же не для неверующих, а для верующих.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Если вся церковь сойдется вместе, и все станут говорить незнакомыми языками, и войдут к вам незнающие или неверующие, то не скажут ли, что вы беснуетесь?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Но когда все пророчествуют, и войдет кто неверующий или незнающий, то он всеми обличается, всеми судится.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таким образом тайны сердца его обнаруживаются, и он падет ниц, поклонится Богу и скажет: «истинно с вами Бог».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Итак, что же, братия? Когда вы сходитесь, и у каждого из вас есть псалом, есть поучение, есть язык, есть откровение, есть истолкование, – все сие да будет к назиданию.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Если кто говорит на незнакомом языке, говорите двое, или много трое, и то порознь, а один изъясняй.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Если же не будет истолкователя, то молчи в церкви, а говори себе и Богу.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пророки пусть говорят двое или трое, а прочие пусть рассуждают.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Если же другому из сидящих будет откровение, то первый молчи.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Ибо все один за другим можете пророчествовать, чтобы всем поучаться и всем получать утешение.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духи пророческие послушны пророкам,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потому что Бог не есть Бог неустройства, но мира. Так бывает во всех церквах у святых.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Жены ваши в церквах да молчат, ибо не позволено им говорить, а быть в подчинении, как и закон говорит.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Если же они хотят чему научиться, пусть спрашивают о том дома у мужей своих; ибо неприлично жене говорить в церкви.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Разве от вас вышло слово Божие? Или до вас одних достигло?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Если кто почитает себя пророком или духовным, тот да разумеет, что я пишу вам, ибо это заповеди Господни.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А кто не разумеет, пусть не разумеет.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Итак, братия, ревнуйте о том, чтобы пророчествовать, но не запрещайте говорить и языками;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только все должно быть благопристойно и чинно.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Corinthians 15:1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Напоминаю вам, братия, Евангелие, которое я благовествовал вам, которое вы и приняли, в котором и утвердились,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которым и спасаетесь, если преподанное удерживаете так, как я благовествовал вам, если только не тщетно уверовали.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 я первоначально преподал вам, что и сам принял, то есть что Христос умер за грехи наши, по Писанию,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что Он погребен был, и что воскрес в третий день, по Писанию,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что явился Кифе, потом Двенадцати;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потом явился более нежели пятистам братий в одно время, из которых большая часть доныне в живых, а некоторые и почили;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потом явился Иакову, также всем Апостолам;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а после всех явился и мне, как некоему извергу.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Ибо я наименьший из Апостолов, и недостоин называться Апостолом, потому что гнал церковь Божию.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Но благодатию Божиею есмь то, что есмь; и благодать Его во мне не была тщетна, но я более всех их потрудился: не я, впрочем, а благодать Божия, которая со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Итак, я ли, они ли, мы так проповедуем, и вы так уверовали.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Если же о Христе проповедуется, что Он воскрес из мертвых, то как некоторые из вас говорят, что нет воскресения мертвых?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Если нет воскресения мертвых, то и Христос не воскрес;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а если Христос не воскрес, то и проповедь наша тщетна, тщетна и вера ваша.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Притом мы оказались бы и лжесвидетелями о Боге, потому что свидетельствовали бы о Боге, что Он воскресил Христа, Которого Он не воскрешал, если, то есть, мертвые не воскресают;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ибо если мертвые не воскресают, то и Христос не воскрес.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А если Христос не воскрес, то вера ваша тщетна: вы еще во грехах ваших.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Поэтому и умершие во Христе погибли.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если мы в этой только жизни надеемся на Христа, то мы несчастнее всех человеков.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Но Христос воскрес из мертвых, первенец из умерших.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Ибо, как смерть через человека, так через человека и воскресение мертвых.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Как в Адаме все умирают, так во Христе все оживут,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каждый в своем порядке: первенец Христос, потом Христовы, в пришествие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а затем конец, когда Он предаст Царство Богу и Отцу, когда упразднит всякое начальство и всякую власть и силу.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Ибо Ему надлежит царствовать, доколе низложит всех врагов под ноги Свои.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Последний же враг истребится – смерть,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потому что все покорил под ноги Его. Когда же сказано, что Ему все покорено, то ясно, что кроме Того, Который покорил Ему все.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Когда же все покорит Ему, тогда и Сам Сын покорится Покорившему все Ему, да будет Бог все во всем.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Иначе, что делают крестящиеся для мертвых? Если мертвые совсем не воскресают, то для чего и крестятся для мертвых?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Для чего и мы ежечасно подвергаемся бедствиям?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Я каждый день умираю: свидетельствуюсь в том похвалою вашею, братия, которую я имею во Христе Иисусе, Господе нашем.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По рассуждению человеческому, когда я боролся со зверями в Ефесе, какая мне польза, если мертвые не воскресают? Станем есть и пить, ибо завтра умрем!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Не обманывайтесь: худые сообщества развращают добрые нравы.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Отрезвитесь, как должно, и не грешите; ибо, к стыду вашему скажу, некоторые из вас не знают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Но скажет кто-нибудь: «как воскреснут мертвые? и в каком теле придут?»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Безрассудный! то, что ты сеешь, не оживет, если не умрет.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когда ты сеешь, то сеешь не тело будущее, а голое зерно, какое случится, пшеничное или другое какое;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но Бог дает ему тело, как хочет, и каждому семени свое тело.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Не всякая плоть такая же плоть; но иная плоть у человеков, иная плоть у скотов, иная у рыб, иная у птиц.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Есть тела небесные и тела земные; но иная слава небесных, иная земных.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Иная слава солнца, иная слава луны, иная звезд; и звезда от звезды разнится в славе.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Так и при воскресении мертвых: сеется в тлении, восстает в нетлении;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сеется в уничижении, восстает в славе; сеется в немощи, восстает в силе;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сеется тело душевное, восстает тело духовное. Есть тело душевное, есть тело и духовное.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Так и написано: «первый человек Адам стал душою живущею»; а последний Адам есть дух животворящий.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Но не духовное прежде, а душевное, потом духовное.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Первый человек – из земли, перстный; второй человек – Господь с неба.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Каков перстный, таковы и перстные; и каков небесный, таковы и небесные.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И как мы носили образ перстного, будем носить и образ небесного.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Но то скажу вам, братия, что плоть и кровь не могут наследовать Царствия Божия, и тление не наследует нетления.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Говорю вам тайну: не все мы умрем, но все изменимся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вдруг, во мгновение ока, при последней трубе; ибо вострубит, и мертвые воскреснут нетленными, а мы изменимся.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53</w:t>
      </w:r>
      <w:r>
        <w:rPr>
          <w:lang w:val="ru_RU" w:bidi="ru_RU"/>
        </w:rPr>
        <w:t xml:space="preserve"> Ибо тленному сему надлежит облечься в нетление, и смертному сему облечься в бессмертие.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54</w:t>
      </w:r>
      <w:r>
        <w:rPr>
          <w:lang w:val="ru_RU" w:bidi="ru_RU"/>
        </w:rPr>
        <w:t xml:space="preserve"> Когда же тленное сие облечется в нетление и смертное сие облечется в бессмертие, тогда сбудется слово написанное: «поглощена смерть победою».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55</w:t>
      </w:r>
      <w:r>
        <w:rPr>
          <w:lang w:val="ru_RU" w:bidi="ru_RU"/>
        </w:rPr>
        <w:t xml:space="preserve"> «Смерть! где твое жало? ад! где твоя победа?»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56</w:t>
      </w:r>
      <w:r>
        <w:rPr>
          <w:lang w:val="ru_RU" w:bidi="ru_RU"/>
        </w:rPr>
        <w:t xml:space="preserve"> Жало же смерти – грех; а сила греха – закон.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57</w:t>
      </w:r>
      <w:r>
        <w:rPr>
          <w:lang w:val="ru_RU" w:bidi="ru_RU"/>
        </w:rPr>
        <w:t xml:space="preserve"> Благодарение Богу, даровавшему нам победу Господом нашим Иисусом Христом!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58</w:t>
      </w:r>
      <w:r>
        <w:rPr>
          <w:lang w:val="ru_RU" w:bidi="ru_RU"/>
        </w:rPr>
        <w:t xml:space="preserve"> Итак, братия мои возлюбленные, будьте тверды, непоколебимы, всегда преуспевайте в деле Господнем, зная, что труд ваш не тщетен пред Господом.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Corinthians 16:1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При сборе же для святых поступайте так, как я установил в церквах Галатийских.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 первый день недели каждый из вас пусть отлагает у себя и сберегает, сколько позволит ему состояние, чтобы не делать сборов, когда я приду.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Когда же приду, то, которых вы изберете, тех отправлю с письмами, для доставления вашего подаяния в Иерусалим.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А если прилично будет и мне отправиться, то они со мной пойдут.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Я приду к вам, когда пройду Македонию; ибо я иду через Македонию.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У вас же, может быть, поживу, или и перезимую, чтобы вы меня проводили, куда пойду.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Ибо я не хочу видеться с вами теперь мимоходом, а надеюсь пробыть у вас несколько времени, если Господь позволит.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 Ефесе же я пробуду до Пятидесятницы,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ибо для меня отверста великая и широкая дверь, и противников много.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Если же придет к вам Тимофей, смотрите, чтобы он был у вас безопасен; ибо он делает дело Господне, как и 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Посему никто не пренебрегай его, но проводите его с миром, чтобы он пришел ко мне, ибо я жду его с братиями.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А что до брата Аполлоса, я очень просил его, чтобы он с братиями пошел к вам; но он никак не хотел идти ныне, а придет, когда ему будет удобно.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Бодрствуйте, стойте в вере, будьте мужественны, тверды.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Все у вас да будет с любовью.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Прошу вас, братия (вы знаете семейство Стефаново, что оно есть начаток Ахаии и что они посвятили себя на служение святым),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будьте и вы почтительны к таковым и ко всякому содействующему и трудящемуся.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Я рад прибытию Стефана, Фортуната и Ахаика: они восполнили для меня отсутствие ваше,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ибо они мой и ваш дух успокоили. Почитайте таковых.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Приветствуют вас церкви Асийские; приветствуют вас усердно в Господе Акила и Прискилла с домашнею их церковью.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Приветствуют вас все братия. Приветствуйте друг друга святым целованием.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Мое, Павлово, приветствие собственноручно.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Кто не любит Господа Иисуса Христа, – анафема, маран-афа.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Благодать Господа нашего Иисуса Христа с вами,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любовь моя со всеми вами во Христе Иисусе. Аминь.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