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Russian Synodal Bible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Russian Synodal Bible</w:t>
      </w:r>
      <w:r>
        <w:rPr>
          <w:lang w:val="ru_RU" w:bidi="ru_RU"/>
        </w:rPr>
        <w:t xml:space="preserve"> (Russian) is based on: </w:t>
      </w:r>
      <w:r>
        <w:rPr>
          <w:lang w:val="ru_RU" w:bidi="ru_RU"/>
        </w:rPr>
        <w:t>Russian Synodal Bible</w:t>
      </w:r>
      <w:r>
        <w:rPr>
          <w:lang w:val="ru_RU" w:bidi="ru_RU"/>
        </w:rPr>
        <w:t xml:space="preserve">, </w:t>
      </w:r>
      <w:hyperlink r:id="rId13">
        <w:r>
          <w:rPr>
            <w:lang w:val="ru_RU" w:bidi="ru_RU"/>
          </w:rPr>
          <w:rPr>
            <w:color w:val="0000EE"/>
            <w:u w:val="single"/>
          </w:rPr>
          <w:t>Public Domain</w:t>
        </w:r>
      </w:hyperlink>
      <w:r>
        <w:rPr>
          <w:lang w:val="ru_RU" w:bidi="ru_RU"/>
        </w:rPr>
        <w:t xml:space="preserve">, None, which is licensed under a </w:t>
      </w:r>
      <w:hyperlink r:id="rId14">
        <w:r>
          <w:rPr>
            <w:lang w:val="ru_RU" w:bidi="ru_RU"/>
          </w:rPr>
          <w:rPr>
            <w:color w:val="0000EE"/>
            <w:u w:val="single"/>
          </w:rPr>
          <w:t>Public Domain CC0</w:t>
        </w:r>
      </w:hyperlink>
      <w:r>
        <w:rPr>
          <w:lang w:val="ru_RU" w:bidi="ru_RU"/>
        </w:rPr>
        <w:t>.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This PDF version is provided under the same license.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Russian Synodal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Павел, волею Божиею Апостол Иисуса Христа, и Тимофей брат – церкви Божией, находящейся в Коринфе, со всеми святыми по всей Ахаии: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благодать вам и мир от Бога Отца нашего и Господа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Благословен Бог и Отец Господа нашего Иисуса Христа, Отец милосердия и Бог всякого утешения,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утешающий нас во всякой скорби нашей, чтобы и мы могли утешать находящихся во всякой скорби тем утешением, которым Бог утешает нас самих!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по мере, как умножаются в нас страдания Христовы, умножается Христом и утешение наше.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Скорбим ли мы, скорбим для вашего утешения и спасения, которое совершается перенесением тех же страданий, какие и мы терпим.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надежда наша о вас тверда. Утешаемся ли, утешаемся для вашего утешения и спасения, зная, что вы участвуете как в страданиях наших, так и в утешении.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мы не хотим оставить вас, братия, в неведении о скорби нашей, бывшей с нами в Асии, потому что мы отягчены были чрезмерно и сверх силы, так что не надеялись остаться в живых,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сами в себе имели приговор к смерти, для того, чтобы надеяться не на самих себя, но на Бога, воскрешающего мертвых,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Который и избавил нас от столь близкой смерти, и избавляет, и на Которого надеемся, что и еще избавит,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при содействии и вашей молитвы за нас, дабы за дарованное нам, по ходатайству многих, многие возблагодарили за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похвала наша сия есть свидетельство совести нашей, что мы в простоте и богоугодной искренности, не по плотской мудрости, но по благодати Божией, жили в мире, особенно же у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 мы пишем вам не иное, как то, что вы читаете или разумеете и что, как надеюсь, до конца уразумеете,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так как вы отчасти и уразумели уже, что мы будем вашею похвалою, равно и вы нашею, в день Господа нашего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в этой уверенности я намеревался прийти к вам ранее, чтобы вы вторично получили благодать,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 через вас пройти в Македонию, из Македонии же опять прийти к вам; а вы проводили бы меня в Иудею.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Имея такое намерение, легкомысленно ли я поступил? Или, что я предпринимаю, по плоти предпринимаю, так что у меня то «да, да», то «нет, нет»?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Верен Бог, что слово наше к вам не было то «да», то «нет».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Сын Божий, Иисус Христос, проповеданный у вас нами, мною и Силуаном и Тимофеем, не был «да» и «нет»; но в Нем было «да»,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все обетования Божии в Нем «да», и в Нем «аминь», – в славу Божию, через нас.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Утверждающий же нас с вами во Христе и помазавший нас есть Бог,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Который и запечатлел нас и дал залог Духа в сердца наши.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Бога призываю во свидетели на душу мою, что, щадя вас, я доселе не приходил в Коринф,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не потому, будто мы берем власть над верою вашею; но мы споспешествуем радости вашей: ибо верою вы тверды.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я рассудил сам в себе не приходить к вам опять с огорчением.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если я огорчаю вас, то кто обрадует меня, как не тот, кто огорчен мною?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Это самое и писал я вам, дабы, придя, не иметь огорчения от тех, о которых мне надлежало радоваться: ибо я во всех вас уверен, что моя радость есть радость и для всех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От великой скорби и стесненного сердца я писал вам со многими слезами, не для того, чтобы огорчить вас, но чтобы вы познали любовь, какую я в избытке имею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Если же кто огорчил, то не меня огорчил, но частью, – чтобы не сказать много, – и всех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Для такого довольно сего наказания от многих,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так что вам лучше уже простить его и утешить, дабы он не был поглощен чрезмерною печалью.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 потому прошу вас оказать ему любовь.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я для того и писал, чтобы узнать на опыте, во всем ли вы послушны.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А кого вы в чем прощаете, того и я; ибо и я, если в чем простил кого, простил для вас от лица Христова,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чтобы не сделал нам ущерба сатана, ибо нам не безызвестны его умыслы.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Придя в Троаду для благовествования о Христе, хотя мне и отверста была дверь Господом,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я не имел покоя духу моему, потому что не нашел там брата моего Тита; но, простившись с ними, я пошел в Македонию.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благодарение Богу, Который всегда дает нам торжествовать во Христе и благоухание познания о Себе распространяет нами во всяком месте.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мы – Христово благоухание Богу в спасаемых и в погибающих: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для одних запах смертоносный на смерть, а для других запах живительный на жизнь. И кто способен к сему?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мы не повреждаем слова Божия, как многие, но проповедуем искренно, как от Бога, пред Богом, во Христе.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Неужели нам снова знакомиться с вами? Неужели нужны для нас, как для некоторых, одобрительные письма к вам или от вас?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Вы – наше письмо, написанное в сердцах наших, узнаваемое и читаемое всеми человеками;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вы показываете собою, что вы – письмо Христово, через служение наше написанное не чернилами, но Духом Бога живого, не на скрижалях каменных, но на плотяных скрижалях сердца.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Такую уверенность мы имеем в Боге через Христа,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не потому, чтобы мы сами способны были помыслить что от себя, как бы от себя, но способность наша от Бога.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Он дал нам способность быть служителями нового завета, не буквы, но духа, потому что буква убивает, а дух животворит.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Если же служение смертоносным буквам, начертанное на камнях, было так славно, что сыны Израилевы не могли смотреть на лицо Моисеево по причине славы лица его преходящей,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 не гораздо ли более должно быть славно служение духа?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если служение осуждения славно, то тем паче изобилует славою служение оправдания.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То прославленное даже не оказывается славным с сей стороны, по причине преимущественной славы последующего.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Ибо, если преходящее славно, тем более славно пребывающее.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Имея такую надежду, мы действуем с великим дерзновением,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не так, как Моисей, который полагал покрывало на лицо свое, чтобы сыны Израилевы не взирали на конец преходящего.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Но умы их ослеплены: ибо то же самое покрывало доныне остается неснятым при чтении Ветхого Завета, потому что оно снимается Христом.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Доныне, когда они читают Моисея, покрывало лежит на сердце их;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но когда обращаются к Господу, тогда это покрывало снимается.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Господь есть Дух; а где Дух Господень, там свобода.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Мы же все, открытым лицом, как в зеркале, взирая на славу Господню, преображаемся в тот же образ от славы в славу, как от Господня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4:1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Посему, имея по милости Божией такое служение, мы не унываем;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но, отвергнув скрытные, постыдные дела, не прибегая к хитрости и не искажая слова Божия, а открывая истину, представляем себя совести всякого человека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Если же и закрыто благовествование наше, то закрыто для погибающих,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для неверующих, у которых бог века сего ослепил умы, чтобы для них не воссиял свет благовествования о славе Христа, Который есть образ Бога невидимого.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 мы не себя проповедуем, но Христа Иисуса, Господа; а мы – рабы ваши для Иисуса,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потому что Бог, повелевший из тьмы воссиять свету, озарил наши сердца, дабы просветить нас познанием славы Божией в лице Иисуса Христа.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Но сокровище сие мы носим в глиняных сосудах, чтобы преизбыточная сила была приписываема Богу, а не нам.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Мы отовсюду притесняемы, но не стеснены; мы в отчаянных обстоятельствах, но не отчаиваемся;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мы гонимы, но не оставлены; низлагаемы, но не погибаем.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Всегда носим в теле мертвость Господа Иисуса, чтобы и жизнь Иисусова открылась в теле нашем.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мы, живые, непрестанно предаемся на смерть ради Иисуса, чтобы и жизнь Иисусова открылась в смертной плоти нашей,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так что смерть действует в нас, а жизнь – в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Но, имея тот же дух веры, как написано: «я веровал и потому говорил», и мы веруем, потому и говорим,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зная, что Воскресивший Господа Иисуса воскресит через Иисуса и нас и поставит перед Собою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Ибо все для вас, дабы обилие благодати тем большую во многих произвело благодарность во славу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Посему мы не унываем; но если внешний наш человек и тлеет, то внутренний со дня на день обновляется.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 кратковременное легкое страдание наше производит в безмерном преизбытке вечную славу,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когда мы смотрим не на видимое, но на невидимое: ибо видимое временно, а невидимое вечно.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5:1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Ибо знаем, что, когда земной наш дом, эта хижина, разрушится, мы имеем от Бога жилище на небесах, дом нерукотворенный, вечный.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Оттого мы и воздыхаем, желая облечься в небесное наше жилище;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только бы нам и одетым не оказаться нагими.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мы, находясь в этой хижине, воздыхаем под бременем, потому что не хотим совлечься, но облечься, чтобы смертное поглощено было жизнью.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На сие самое и создал нас Бог и дал нам залог Духа.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Итак, мы всегда благодушествуем; и как знаем, что, водворяясь в теле, мы устранены от Господа,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ибо мы ходим верою, а не видением,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то мы благодушествуем и желаем лучше выйти из тела и водвориться у Господа.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 потому ревностно стараемся, водворяясь ли, выходя ли, быть Ему угодными;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всем нам должно явиться пред судилище Христово, чтобы каждому получить соответственно тому, что он делал, живя в теле, – доброе или худое.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Итак, зная страх Господень, мы вразумляем людей, Богу же мы открыты; надеюсь, что открыты и вашим совестям.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Не снова представляем себя вам, но даем вам повод хвалиться нами, дабы имели вы что сказать тем, которые хвалятся лицом, а не сердцем.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Если мы выходим из себя, то для Бога; если же скромны, то для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любовь Христова объемлет нас, рассуждающих так: если один умер за всех, то все умерли.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Христос за всех умер, чтобы живущие уже не для себя жили, но для умершего за них и воскресшего.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Потому отныне мы никого не знаем по плоти; если же и знали Христа по плоти, то ныне уже не знаем.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Итак, кто во Христе, тот новая тварь; древнее прошло, теперь все новое.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Все же от Бога, Иисусом Христом примирившего нас с Собою и давшего нам служение примирения,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потому что Бог во Христе примирил с Собою мир, не вменяя людям преступлений их, и дал нам слово примирения.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Итак, мы – посланники от имени Христова, и как бы Сам Бог увещевает через нас; от имени Христова просим: примиритесь с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не знавшего греха Он сделал для нас жертвою за грех, чтобы мы в Нем сделались праведными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6:1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Мы же, как споспешники, умоляем вас, чтобы благодать Божия не тщетно была принята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сказано: «во время благоприятное Я услышал тебя и в день спасения помог тебе». Вот, теперь время благоприятное, вот, теперь день спасения.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Мы никому ни в чем не полагаем претыкания, чтобы не было порицаемо служение,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но во всем являем себя, как служители Божии, в великом терпении, в бедствиях, в нуждах, в тесных обстоятельствах,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под ударами, в темницах, в изгнаниях, в трудах, в бдениях, в постах,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 чистоте, в благоразумии, в великодушии, в благости, в Духе Святом, в нелицемерной любви,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в слове истины, в силе Божией, с оружием правды в правой и левой руке,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в чести и бесчестии, при порицаниях и похвалах: нас почитают обманщиками, но мы верны;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мы неизвестны, но нас узнают; нас почитают умершими, но вот, мы живы; нас наказывают, но мы не умираем;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нас огорчают, а мы всегда радуемся; мы нищи, но многих обогащаем; мы ничего не имеем, но всем обладаем.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Уста наши отверсты к вам, Коринфяне, сердце наше расширено.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Вам не тесно в нас; но в сердцах ваших тесно.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В равное возмездие, – говорю, как детям, – распространитесь и 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Не преклоняйтесь под чужое ярмо с неверными, ибо какое общение праведности с беззаконием? Что общего у света с тьмою?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Какое согласие между Христом и Велиаром? Или какое соучастие верного с неверным?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Какая совместность храма Божия с идолами? Ибо вы – храм Бога живого, как сказал Бог: «вселюсь в них и буду ходить в них; и буду их Богом, и они будут Моим народом».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«И потому выйдите из среды их и отделитесь, говорит Господь, и не прикасайтесь к нечистому; и Я прииму вас».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«И буду вам Отцом, и вы будете Моими сынами и дщерями, говорит Господь Вседержитель».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7:1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Итак, возлюбленные, имея такие обетования, очистим себя от всякой скверны плоти и духа, совершая святыню в страхе Божием.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Вместите нас. Мы никого не обидели, никому не повредили, ни от кого не искали корысти.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Не в осуждение говорю; ибо я прежде сказал, что вы в сердцах наших, так чтобы вместе и умереть и жить.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Я много надеюсь на вас, много хвалюсь вами; я исполнен утешением, преизобилую радостью, при всей скорби нашей.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Ибо, когда пришли мы в Македонию, плоть наша не имела никакого покоя, но мы были стеснены отовсюду: отвне – нападения, внутри – страхи.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Но Бог, утешающий смиренных, утешил нас прибытием Тита,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не только прибытием его, но и утешением, которым он утешался о вас, пересказывая нам о вашем усердии, о вашем плаче, о вашей ревности по мне, так что я еще более обрадовался.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Посему, если я опечалил вас посланием, не жалею, хотя и пожалел было; ибо вижу, что послание то опечалило вас, впрочем, на время.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Теперь я радуюсь не потому, что вы опечалились, но что вы опечалились к покаянию; ибо опечалились ради Бога, так что нисколько не понесли от нас вреда.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Ибо печаль ради Бога производит неизменное покаяние ко спасению, а печаль мирская производит смерть.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Ибо то самое, что вы опечалились ради Бога, смотрите, какое произвело в вас усердие, какие извинения, какое негодование на виновного, какой страх, какое желание, какую ревность, какое взыскание! По всему вы показали себя чистыми в этом деле.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Итак, если я писал к вам, то не ради оскорбителя и не ради оскорбленного, но чтобы вам открылось попечение наше о вас пред Богом.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Посему мы утешились утешением вашим; а еще более обрадованы мы радостью Тита, что вы все успокоили дух его.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Итак, я не остался в стыде, если чем-либо о вас похвалился перед ним, но как вам мы говорили все истину, так и перед Титом похвала наша оказалась истинною;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и сердце его весьма расположено к вам, при воспоминании о послушании всех вас, как вы приняли его со страхом и трепетом.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Итак, радуюсь, что во всем могу положиться на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8:1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Уведомляем вас, братия, о благодати Божией, данной церквам Македонским,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они среди великого испытания скорбями преизобилуют радостью; и глубокая нищета их преизбыточествует в богатстве их радушия.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они доброхотны по силам и сверх сил – я свидетель: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они весьма убедительно просили нас принять дар и участие их в служении святым;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не только то, чего мы надеялись, но они отдали самих себя, во-первых, Господу, потом и нам по воле Божией;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поэтому мы просили Тита, чтобы он, как начал, так и окончил у вас и это доброе дело.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А как вы изобилуете всем: верою и словом, и познанием, и всяким усердием, и любовью вашею к нам, – так изобилуйте и сею добродетелью.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Говорю это не в виде повеления, но усердием других испытываю искренность и вашей любви.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вы знаете благодать Господа нашего Иисуса Христа, что Он, будучи богат, обнищал ради вас, дабы вы обогатились Его нищетою.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Я даю на это совет: ибо это полезно вам, которые не только начали делать сие, но и желали того еще с прошедшего года.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Совершите же теперь самое дело, дабы, чего усердно желали, то и исполнено было по достатку.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если есть усердие, то оно принимается смотря по тому, кто что имеет, а не по тому, чего не имеет.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Не требуется, чтобы другим было облегчение, а вам тяжесть, но чтобы была равномерность.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Ныне ваш избыток в восполнение их недостатка; а после их избыток в восполнение вашего недостатка, чтобы была равномерность,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как написано: «кто собрал много, не имел лишнего; и кто мало, не имел недостатка».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Благодарение Богу, вложившему в сердце Титово такое усердие к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Ибо, хотя и я просил его, впрочем, он, будучи очень усерден, пошел к вам добровольно.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С ним послали мы также брата, во всех церквах похваляемого за благовествование,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 притом избранного от церквей сопутствовать нам для сего благотворения, которому мы служим во славу Самого Господа и в соответствие вашему усердию,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остерегаясь, чтобы нам не подвергнуться от кого нареканию при таком обилии приношений, вверяемых нашему служению;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ибо мы стараемся о добром не только пред Господом, но и пред людьми.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Мы послали с ними и брата нашего, которого усердие много раз испытали во многом и который ныне еще усерднее по великой уверенности в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Что касается до Тита, это – мой товарищ и сотрудник у вас; а что до братьев наших, это – посланники церквей, слава Христова.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Итак, перед лицом церквей дайте им доказательство любви вашей и того, что мы справедливо хвалимся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9:1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Для меня, впрочем, излишне писать вам о вспоможении святым,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я знаю усердие ваше и хвалюсь вами перед Македонянами, что Ахаия приготовлена еще с прошедшего года; и ревность ваша поощрила многих.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Братьев же послал я для того, чтобы похвала моя о вас не оказалась тщетною в сем случае, но чтобы вы, как я говорил, были приготовлены,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 чтобы, когда придут со мною Македоняне и найдут вас неготовыми, не остались в стыде мы, – не говорю «вы», – похвалившись с такою уверенностью.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Посему я почел за нужное упросить братьев, чтобы они наперед пошли к вам и предварительно озаботились, дабы возвещенное уже благословение ваше было готово, как благословение, а не как побор.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При сем скажу: кто сеет скупо, тот скупо и пожнет; а кто сеет щедро, тот щедро и пожнет.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Каждый уделяй по расположению сердца, не с огорчением и не с принуждением; ибо доброхотно дающего любит Бог.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Бог же силен обогатить вас всякою благодатью, чтобы вы, всегда и во всем имея всякое довольство, были богаты на всякое доброе дело,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как написано: «расточил, роздал нищим; правда его пребывает в век».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Дающий же семя сеющему и хлеб в пищу подаст обилие посеянному вами и умножит плоды правды вашей,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 чтобы вы всем богаты были на всякую щедрость, которая через нас производит благодарение Богу.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дело служения сего не только восполняет скудость святых, но и производит во многих обильные благодарения Богу;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ибо, видя опыт сего служения, они прославляют Бога за покорность исповедуемому вами Евангелию Христову и за искреннее общение с ними и со всеми,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молясь за вас, по расположению к вам, за преизбыточествующую в вас благодать Божию.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Благодарение Богу за неизреченный дар Его!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10:1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Я же, Павел, который лично между вами скромен, а заочно против вас отважен, убеждаю вас кротостью и снисхождением Христовым.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Прошу, чтобы мне по пришествии моем не прибегать к той твердой смелости, которую думаю употребить против некоторых, помышляющих о нас, что мы поступаем по плоти.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Ибо мы, ходя во плоти, не по плоти воинствуем.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Оружия воинствования нашего не плотские, но сильные Богом на разрушение твердынь: ими ниспровергаем замыслы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 всякое превозношение, восстающее против познания Божия, и пленяем всякое помышление в послушание Христу,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и готовы наказать всякое непослушание, когда ваше послушание исполнится.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На личность ли смотрите? Кто уверен в себе, что он Христов, тот сам по себе суди, что, как он Христов, так и мы Христовы.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если бы я и более стал хвалиться нашею властью, которую Господь дал нам к созиданию, а не к расстройству вашему, то не остался бы в стыде.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Впрочем, да не покажется, что я устрашаю вас только посланиями.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Так как некто говорит: «в посланиях он строг и силен, а в личном присутствии слаб, и речь его незначительна», –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такой пусть знает, что, каковы мы на словах в посланиях заочно, таковы и на деле лично.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Ибо мы не смеем сопоставлять или сравнивать себя с теми, которые сами себя выставляют: они измеряют себя самими собою и сравнивают себя с собою неразумно.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А мы не без меры хвалиться будем, но по мере удела, какой назначил нам Бог в такую меру, чтобы достигнуть и до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Ибо мы не напрягаем себя, как не достигшие до вас, потому что достигли и до вас благовествованием Христовым.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Мы не без меры хвалимся, не чужими трудами, но надеемся, с возрастанием веры вашей, с избытком увеличить в вас удел наш,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так чтобы и далее вас проповедовать Евангелие, а не хвалиться готовым в чужом уделе.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Хвалящийся хвались о Господе.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Ибо не тот достоин, кто сам себя хвалит, но кого хвалит Господь.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11:1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О, если бы вы несколько были снисходительны к моему неразумию! Но вы и снисходите ко мне.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Ибо я ревную о вас ревностью Божиею; потому что я обручил вас единому мужу, чтобы представить Христу чистою девою.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Но боюсь, чтобы, как змий хитростью своею прельстил Еву, так и ваши умы не повредились, уклонившись от простоты во Христе.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если бы кто, придя, начал проповедовать другого Иисуса, которого мы не проповедовали, или если бы вы получили иного Духа, которого не получили, или иное благовестие, которого не принимали, – то вы были бы очень снисходительнык тому.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Но я думаю, что у меня ни в чем нет недостатка против высших Апостолов: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хотя я и невежда в слове, но не в познании. Впрочем, мы во всем совершенно известны вам.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Согрешил ли я тем, что унижал себя, чтобы возвысить вас, потому что безмездно проповедовал вам Евангелие Божие?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Другим церквам я причинял издержки, получая от них содержание для служения вам; и, будучи у вас, хотя терпел недостаток, никому не докучал,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ибо недостаток мой восполнили братия, пришедшие из Македонии; да и во всем я старался и постараюсь не быть вам в тягость.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 истине Христовой во мне скажу, что похвала сия не отнимется у меня в странах Ахаии.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Почему же так поступаю? Потому ли, что не люблю вас? Богу известно! Но как поступаю, так и буду поступать,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чтобы не дать повода ищущим повода, дабы они, чем хвалятся, в том оказались такими же, как и мы.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таковые лжеапостолы, лукавые делатели, принимают вид Апостолов Христовых.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И неудивительно: потому что сам сатана принимает вид Ангела света,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а потому не великое дело, если и служители его принимают вид служителей правды; но конец их будет по делам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Еще скажу: не почти кто-нибудь меня неразумным; а если не так, то примите меня хотя как неразумного, чтобы и мне сколько-нибудь похвалиться.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Что скажу, то скажу не в Господе, но как бы в неразумии при такой отважности на похвалу.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Как многие хвалятся по плоти, то и я буду хвалиться.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Ибо вы, люди разумные, охотно терпите неразумных: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вы терпите, когда кто вас порабощает, когда кто объедает, когда кто обирает, когда кто превозносится, когда кто бьет вас в лицо.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К стыду говорю, что на это у нас недоставало сил. А если кто смеет хвалиться чем-либо, то (скажу по неразумию) смею и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22</w:t>
      </w:r>
      <w:r>
        <w:rPr>
          <w:lang w:val="ru_RU" w:bidi="ru_RU"/>
        </w:rPr>
        <w:t xml:space="preserve"> Они Евреи? и я. Израильтяне? и я. Семя Авраамово? и 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23</w:t>
      </w:r>
      <w:r>
        <w:rPr>
          <w:lang w:val="ru_RU" w:bidi="ru_RU"/>
        </w:rPr>
        <w:t xml:space="preserve"> Христовы служители? в безумии говорю: я больше. Я гораздо более был в трудах, безмерно в ранах, более в темницах и многократно при смерти.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24</w:t>
      </w:r>
      <w:r>
        <w:rPr>
          <w:lang w:val="ru_RU" w:bidi="ru_RU"/>
        </w:rPr>
        <w:t xml:space="preserve"> От Иудеев пять раз дано мне было по сорока ударов без одного;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25</w:t>
      </w:r>
      <w:r>
        <w:rPr>
          <w:lang w:val="ru_RU" w:bidi="ru_RU"/>
        </w:rPr>
        <w:t xml:space="preserve"> три раза меня били палками, однажды камнями побивали, три раза я терпел кораблекрушение, ночь и день пробыл во глубине морской;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26</w:t>
      </w:r>
      <w:r>
        <w:rPr>
          <w:lang w:val="ru_RU" w:bidi="ru_RU"/>
        </w:rPr>
        <w:t xml:space="preserve"> много раз был в путешествиях, в опасностях на реках, в опасностях от разбойников, в опасностях от единоплеменников, в опасностях от язычников, в опасностях в городе, в опасностях в пустыне, в опасностях на море, в опасностях между лжебратиями,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27</w:t>
      </w:r>
      <w:r>
        <w:rPr>
          <w:lang w:val="ru_RU" w:bidi="ru_RU"/>
        </w:rPr>
        <w:t xml:space="preserve"> в труде и в изнурении, часто в бдении, в голоде и жажде, часто в посте, на стуже и в наготе.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28</w:t>
      </w:r>
      <w:r>
        <w:rPr>
          <w:lang w:val="ru_RU" w:bidi="ru_RU"/>
        </w:rPr>
        <w:t xml:space="preserve"> Кроме посторонних приключений, у меня ежедневно стечение людей, забота о всех церквах.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29</w:t>
      </w:r>
      <w:r>
        <w:rPr>
          <w:lang w:val="ru_RU" w:bidi="ru_RU"/>
        </w:rPr>
        <w:t xml:space="preserve"> Кто изнемогает, с кем бы и я не изнемогал? Кто соблазняется, за кого бы я не воспламенялся?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30</w:t>
      </w:r>
      <w:r>
        <w:rPr>
          <w:lang w:val="ru_RU" w:bidi="ru_RU"/>
        </w:rPr>
        <w:t xml:space="preserve"> Если должно мне хвалиться, то буду хвалиться немощью моею.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31</w:t>
      </w:r>
      <w:r>
        <w:rPr>
          <w:lang w:val="ru_RU" w:bidi="ru_RU"/>
        </w:rPr>
        <w:t xml:space="preserve"> Бог и Отец Господа нашего Иисуса Христа, благословенный вовеки, знает, что я не лгу.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32</w:t>
      </w:r>
      <w:r>
        <w:rPr>
          <w:lang w:val="ru_RU" w:bidi="ru_RU"/>
        </w:rPr>
        <w:t xml:space="preserve"> В Дамаске областной правитель царя Ареты стерег город Дамаск, чтобы схватить меня; и я в корзине был спущен из окна по стене и избежал его рук.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12:1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Не полезно хвалиться мне, ибо я приду к видениям и откровениям Господним.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Знаю человека во Христе, который назад тому четырнадцать лет (в теле ли – не знаю, вне ли тела – не знаю: Бог знает) восхищен был до третьего неба.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И знаю о таком человеке (только не знаю – в теле или вне тела: Бог знает),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что он был восхищен в рай и слышал неизреченные слова, которых человеку нельзя пересказать.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Таким человеком могу хвалиться; собою же не похвалюсь, разве только немощами моими.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Впрочем, если захочу хвалиться, не буду неразумен, потому что скажу истину; но я удерживаюсь, чтобы кто не подумал о мне более, нежели сколько во мне видит или слышит от меня.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И чтобы я не превозносился чрезвычайностью откровений, дано мне жало в плоть, ангел сатаны, удручать меня, чтобы я не превозносился.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Трижды молил я Господа о том, чтобы удалил его от меня,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но Господь сказал мне: «довольно для тебя благодати Моей, ибо сила Моя совершается в немощи». И потому я гораздо охотнее буду хвалиться своими немощами, чтобы обитала во мне сила Христова.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Посему я благодушествую в немощах, в обидах, в нуждах, в гонениях, в притеснениях за Христа, ибо, когда я немощен, тогда силен.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Я дошел до неразумия, хвалясь; вы меня к сему принудили. Вам бы надлежало хвалить меня, ибо у меня ни в чем нет недостатка против высших Апостолов, хотя я и ничто.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Признаки Апостола оказались перед вами всяким терпением, знамениями, чудесами и силами.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Ибо чего у вас недостает перед прочими церквами, разве только того, что сам я не был вам в тягость? Простите мне такую вину.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14</w:t>
      </w:r>
      <w:r>
        <w:rPr>
          <w:lang w:val="ru_RU" w:bidi="ru_RU"/>
        </w:rPr>
        <w:t xml:space="preserve"> Вот, в третий раз я готов идти к вам, и не буду отягощать вас, ибо я ищу не вашего, а вас. Не дети должны собирать имение для родителей, но родители для детей.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15</w:t>
      </w:r>
      <w:r>
        <w:rPr>
          <w:lang w:val="ru_RU" w:bidi="ru_RU"/>
        </w:rPr>
        <w:t xml:space="preserve"> Я охотно буду издерживать свое и истощать себя за души ваши, несмотря на то, что, чрезвычайно любя вас, я менее любим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16</w:t>
      </w:r>
      <w:r>
        <w:rPr>
          <w:lang w:val="ru_RU" w:bidi="ru_RU"/>
        </w:rPr>
        <w:t xml:space="preserve"> Положим, что сам я не обременял вас, но, будучи хитр, лукавством брал с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17</w:t>
      </w:r>
      <w:r>
        <w:rPr>
          <w:lang w:val="ru_RU" w:bidi="ru_RU"/>
        </w:rPr>
        <w:t xml:space="preserve"> Но пользовался ли я чем от вас через кого-нибудь из тех, кого посылал к вам?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18</w:t>
      </w:r>
      <w:r>
        <w:rPr>
          <w:lang w:val="ru_RU" w:bidi="ru_RU"/>
        </w:rPr>
        <w:t xml:space="preserve"> Я упросил Тита и послал с ним одного из братьев: Тит воспользовался ли чем от вас? Не в одном ли духе мы действовали? Не одним ли путем ходили?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19</w:t>
      </w:r>
      <w:r>
        <w:rPr>
          <w:lang w:val="ru_RU" w:bidi="ru_RU"/>
        </w:rPr>
        <w:t xml:space="preserve"> Не думаете ли еще, что мы только оправдываемся перед вами? Мы говорим пред Богом, во Христе, и все это, возлюбленные, к вашему назиданию.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20</w:t>
      </w:r>
      <w:r>
        <w:rPr>
          <w:lang w:val="ru_RU" w:bidi="ru_RU"/>
        </w:rPr>
        <w:t xml:space="preserve"> Ибо я опасаюсь, чтобы мне, по пришествии моем, не найти вас такими, какими не желаю, также чтобы и вам не найти меня таким, каким не желаете: чтобы не найти у вас раздоров, зависти, гнева, ссор, клевет, ябед, гордости, беспорядков,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21</w:t>
      </w:r>
      <w:r>
        <w:rPr>
          <w:lang w:val="ru_RU" w:bidi="ru_RU"/>
        </w:rPr>
        <w:t xml:space="preserve"> чтобы опять, когда приду, не уничижил меня у вас Бог мой и чтобы не оплакивать мне многих, которые согрешили прежде и не покаялись в нечистоте, блудодеянии и непотребстве, какое делали.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 Corinthians 13:1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</w:t>
      </w:r>
      <w:r>
        <w:rPr>
          <w:lang w:val="ru_RU" w:bidi="ru_RU"/>
        </w:rPr>
        <w:t xml:space="preserve"> В третий уже раз иду к вам. При устах двух или трех свидетелей будет твердо всякое слово.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2</w:t>
      </w:r>
      <w:r>
        <w:rPr>
          <w:lang w:val="ru_RU" w:bidi="ru_RU"/>
        </w:rPr>
        <w:t xml:space="preserve"> Я предварял и предваряю, как бы находясь у вас во второй раз, и теперь, отсутствуя, пишу прежде согрешившим и всем прочим, что, когда опять приду, не пощажу.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3</w:t>
      </w:r>
      <w:r>
        <w:rPr>
          <w:lang w:val="ru_RU" w:bidi="ru_RU"/>
        </w:rPr>
        <w:t xml:space="preserve"> Вы ищете доказательства на то, Христос ли говорит во мне: Он не бессилен для вас, но силен в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4</w:t>
      </w:r>
      <w:r>
        <w:rPr>
          <w:lang w:val="ru_RU" w:bidi="ru_RU"/>
        </w:rPr>
        <w:t xml:space="preserve"> Ибо хотя Он и распят в немощи, но жив силою Божиею; и мы также, хотя немощны в Нем, но будем живы с Ним силою Божиею в вас.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5</w:t>
      </w:r>
      <w:r>
        <w:rPr>
          <w:lang w:val="ru_RU" w:bidi="ru_RU"/>
        </w:rPr>
        <w:t xml:space="preserve"> Испытывайте самих себя, в вере ли вы; самих себя исследывайте. Или вы не знаете самих себя, что Иисус Христос в вас? Разве только вы не то, чем должны быть.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6</w:t>
      </w:r>
      <w:r>
        <w:rPr>
          <w:lang w:val="ru_RU" w:bidi="ru_RU"/>
        </w:rPr>
        <w:t xml:space="preserve"> О нас же, надеюсь, узнаете, что мы то, чем быть должны.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7</w:t>
      </w:r>
      <w:r>
        <w:rPr>
          <w:lang w:val="ru_RU" w:bidi="ru_RU"/>
        </w:rPr>
        <w:t xml:space="preserve"> Молим Бога, чтобы вы не делали никакого зла, не для того, чтобы нам показаться, чем должны быть; но чтобы вы делали добро, хотя бы мы казались и не тем, чем должны быть.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8</w:t>
      </w:r>
      <w:r>
        <w:rPr>
          <w:lang w:val="ru_RU" w:bidi="ru_RU"/>
        </w:rPr>
        <w:t xml:space="preserve"> Ибо мы не сильны против истины, но сильны за истину.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9</w:t>
      </w:r>
      <w:r>
        <w:rPr>
          <w:lang w:val="ru_RU" w:bidi="ru_RU"/>
        </w:rPr>
        <w:t xml:space="preserve"> Мы радуемся, когда мы немощны, а вы сильны; о сем-то и молимся, о вашем совершенстве.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10</w:t>
      </w:r>
      <w:r>
        <w:rPr>
          <w:lang w:val="ru_RU" w:bidi="ru_RU"/>
        </w:rPr>
        <w:t xml:space="preserve"> Для того я и пишу сие в отсутствии, чтобы в присутствии не употребить строгости по власти, данной мне Господом к созиданию, а не к разорению.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11</w:t>
      </w:r>
      <w:r>
        <w:rPr>
          <w:lang w:val="ru_RU" w:bidi="ru_RU"/>
        </w:rPr>
        <w:t xml:space="preserve"> Впрочем, братия, радуйтесь, усовершайтесь, утешайтесь, будьте единомысленны, мирны, – и Бог любви и мира будет с вами.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12</w:t>
      </w:r>
      <w:r>
        <w:rPr>
          <w:lang w:val="ru_RU" w:bidi="ru_RU"/>
        </w:rPr>
        <w:t xml:space="preserve"> Приветствуйте друг друга лобзанием святым. Приветствуют вас все святые.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vertAlign w:val="superscript"/>
          <w:lang w:val="ru_RU" w:bidi="ru_RU"/>
        </w:rPr>
        <w:t>13</w:t>
      </w:r>
      <w:r>
        <w:rPr>
          <w:lang w:val="ru_RU" w:bidi="ru_RU"/>
        </w:rPr>
        <w:t xml:space="preserve"> Благодать Господа нашего Иисуса Христа, и любовь Бога Отца, и общение Святого Духа со всеми вами. Аминь.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