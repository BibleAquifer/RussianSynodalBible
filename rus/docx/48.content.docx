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Galatians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Павел Апостол, избранный не человеками и не через человека, но Иисусом Христом и Богом Отцом, воскресившим Его из мертвых,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все находящиеся со мною братия – церквам Галатийским: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благодать вам и мир от Бога Отца и Господа нашего Иисуса Христа,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Который отдал Себя Самого за грехи наши, чтобы избавить нас от настоящего лукавого века, по воле Бога и Отца нашего;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Ему слава во веки веков. Аминь.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Удивляюсь, что вы от призвавшего вас благодатью Христовою так скоро переходите к иному благовествованию,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которое, впрочем, не иное, а только есть люди, смущающие вас и желающие превратить благовествование Христово.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если бы даже мы или Ангел с неба стал благовествовать вам не то, что мы благовествовали вам, да будет анафема.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Как прежде мы сказали, так и теперь еще говорю: кто благовествует вам не то, что вы приняли, да будет анафема.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У людей ли я ныне ищу благоволения или у Бога? людям ли угождать стараюсь? Если бы я и поныне угождал людям, то не был бы рабом Христовым.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Возвещаю вам, братия, что Евангелие, которое я благовествовал, не есть человеческое,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ибо и я принял его и научился не от человека, но через откровение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Вы слышали о моем прежнем образе жизни в Иудействе, что я жестоко гнал Церковь Божию и опустошал 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преуспевал в Иудействе более многих сверстников в роде моем, будучи неумеренным ревнителем отеческих моих преданий.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Когда же Бог, избравший меня от утробы матери моей и призвавший благодатью Своею, благоволил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открыть во мне Сына Своего, чтобы я благовествовал Его язычникам, – я не стал тогда же советоваться с плотью и кровью,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не пошел в Иерусалим к предшествовавшим мне Апостолам, а пошел в Аравию и опять возвратился в Дамаск.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Потом, спустя три года, ходил я в Иерусалим видеться с Петром и пробыл у него дней пятнадцать.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Другого же из Апостолов я не видел никого, кроме Иакова, брата Господня.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А в том, что пишу вам, – пред Богом, не лгу.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После сего отошел я в страны Сирии и Киликии.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Церквам Христовым в Иудее лично я не был известен,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а только слышали они, что гнавший их некогда ныне благовествует веру, которую прежде истреблял,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прославляли за меня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Galatians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Потом, через четырнадцать лет, опять ходил я в Иерусалим с Варнавою, взяв с собою и Тита.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Ходил же по откровению и предложил там, и особо знаменитейшим, благовествование, проповедуемое мною язычникам, не напрасно ли я подвизаюсь или подвизался.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Но они и Тита, бывшего со мною, хотя и Еллина, не принуждали обрезаться,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а вкравшимся лжебратиям, скрытно приходившим подсмотреть за нашею свободою, которую мы имеем во Христе Иисусе, чтобы поработить нас,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мы ни на час не уступили и не покорились, дабы истина благовествования сохранилась у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 знаменитых чем-либо, какими бы ни были они когда-либо, для меня нет ничего особенного: Бог не взирает на лицо человека. И знаменитые не возложили на меня ничего более.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Напротив того, увидев, что мне вверено благовестие для необрезанных, как Петру для обрезанных,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Содействовавший Петру в апостольстве у обрезанных содействовал и мне у язычников,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и, узнав о благодати, данной мне, Иаков и Кифа и Иоанн, почитаемые столпами, подали мне и Варнаве руку общения, чтобы нам идти к язычникам, а им – к обрезанным,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только чтобы мы помнили нищих, что и старался я исполнять в точности.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Когда же Петр пришел в Антиохию, то я лично противостал ему, потому что он подвергался нареканию.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Ибо, до прибытия некоторых от Иакова, ел вместе с язычниками; а когда те пришли, стал таиться и устраняться, опасаясь обрезанных.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Вместе с ним лицемерили и прочие Иудеи, так что даже Варнава был увлечен их лицемерием.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когда я увидел, что они не прямо поступают по истине Евангельской, то сказал Петру при всех: если ты, будучи Иудеем, живешь по-язычески, а не по-иудейски, то для чего язычников принуждаешь жить по-иудейски?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Мы по природе Иудеи, а не из язычников грешники;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однако же, узнав, что человек оправдывается не делами закона, а только верою в Иисуса Христа, и мы уверовали во Христа Иисуса, чтобы оправдаться верою во Христа, а не делами закона; ибо делами закона не оправдается никакая плоть.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Если же, ища оправдания во Христе, мы и сами оказались грешниками, то неужели Христос есть служитель греха? Никак.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 если я снова созидаю, что разрушил, то сам себя делаю преступником.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Законом я умер для закона, чтобы жить для Бога. Я сораспялся Христу,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уже не я живу, но живет во мне Христос. А что ныне живу во плоти, то живу верою в Сына Божия, возлюбившего меня и предавшего Себя за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Не отвергаю благодати Божией; а если законом оправдание, то Христос напрасно умер.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Galatians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О, несмысленные Галаты! кто прельстил вас не покоряться истине, вас, у которых перед глазами предначертан был Иисус Христос, как бы у вас распятый?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Сие только хочу знать от вас: через дела ли закона вы получили Духа или через наставление в вере?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Так ли вы несмысленны, что, начав духом, теперь оканчиваете плотью?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Столь многое потерпели вы неужели без пользы? О, если бы только без пользы!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Подающий вам Духа и совершающий между вами чудеса через дела ли закона сие производит или через наставление в вере?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Так Авраам поверил Богу, и это вменилось ему в праведность.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Познайте же, что верующие суть сыны Авраама.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Писание, провидя, что Бог верою оправдает язычников, предвозвестило Аврааму: «в тебе благословятся все народы».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Итак, верующие благословляются с верным Авраамом.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все, утверждающиеся на делах закона, находятся под клятвою. Ибо написано: «проклят всяк, кто не исполняет постоянно всего, что написано в книге закона».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А что законом никто не оправдывается пред Богом, это ясно, потому что праведный верою жив будет.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 закон не по вере; но кто исполняет его, тот жив будет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Христос искупил нас от клятвы закона, сделавшись за нас клятвою (ибо написано: «проклят всяк, висящий на древе»),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дабы благословение Авраамово через Христа Иисуса распространилось на язычников, чтобы нам получить обещанного Духа верою.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Братия! говорю по рассуждению человеческому: даже человеком утвержденного завещания никто не отменяет и не прибавляет к нему.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Но Аврааму даны были обетования и семени его. Не сказано: «и потомкам», как бы о многих, но как об одном: «и семени твоему», которое есть Христос.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Я говорю то, что завета о Христе, прежде Богом утвержденного, закон, явившийся спустя четыреста тридцать лет, не отменяет так, чтобы обетование потеряло силу.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 если по закону наследство, то уже не по обетованию; но Аврааму Бог даровал оное по обетованию.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Для чего же закон? Он дан после по причине преступлений, до времени пришествия семени, к которому относится обетование, и преподан через Ангелов рукою посредника.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Но посредник при одном не бывает, а Бог один.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Итак, закон противен обетованиям Божиим? Никак! Ибо если бы дан был закон, могущий животворить, то подлинно праведность была бы от закона;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но Писание всех заключило под грехом, дабы обетование верующим дано было по вере в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А до пришествия веры мы заключены были под стражею закона, до того времени, как надлежало открыться вере.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Итак, закон был для нас детоводителем ко Христу, дабы нам оправдаться верою;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по пришествии же веры, мы уже не под руководством детоводителя.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Ибо все вы сыны Божии по вере во Христа Иисуса;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все вы, во Христа крестившиеся, во Христа облеклись.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Нет уже Иудея, ни язычника; нет раба, ни свободного; нет мужеского пола, ни женского: ибо все вы одно во Христе Иисусе.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Если же вы Христовы, то вы семя Авраамово и по обетованию наследники.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Galatians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Еще скажу: наследник, доколе в детстве, ничем не отличается от раба, хотя и господин всего: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он подчинен попечителям и домоправителям до срока, отцом назначенного.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Так и мы, доколе были в детстве, были порабощены вещественным началам мира;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когда пришла полнота времени, Бог послал Сына Своего [Единородного], Который родился от жены, подчинился закону,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чтобы искупить подзаконных, дабы нам получить усыновление.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как вы – сыны, то Бог послал в сердца ваши Духа Сына Своего, вопиющего: «авва, Отче!»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Посему ты уже не раб, но сын; а если сын, то и наследник Божий через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тогда, не знав Бога, вы служили богам, которые в существе не боги.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Ныне же, познав Бога, или, лучше, получив познание от Бога, для чего возвращаетесь опять к немощным и бедным вещественным началам и хотите еще снова поработить себя им?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Наблюдаете дни, месяцы, времена и годы.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Боюсь за вас, не напрасно ли я трудился у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Прошу вас, братия, будьте, как я, потому что и я, как вы. Вы ничем не обидели меня: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знаете, что, хотя я в немощи плоти благовествовал вам в первый раз,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вы не презрели искушения моего во плоти моей и не возгнушались им, а приняли меня, как Ангела Божия, как Христа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Как вы были блаженны! Свидетельствую о вас, что, если бы возможно было, вы исторгли бы очи свои и отдали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Итак, неужели я сделался врагом вашим, говоря вам истину?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Ревнуют по вас нечисто, а хотят вас отлучить, чтобы вы ревновали по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Хорошо ревновать в добром всегда, а не в моем только присутствии у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Дети мои, для которых я снова в муках рождения, доколе не изобразится в вас Христос!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Хотел бы я теперь быть у вас и изменить голос мой, потому что я в недоумении о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Скажите мне вы, желающие быть под законом: разве вы не слушаете закона?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Ибо написано: «Авраам имел двух сынов, одного от рабы, а другого от свободной».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Но который от рабы, тот рожден по плоти; а который от свободной, тот по обетованию.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В этом есть иносказание. Это два завета: один от горы Синайской, рождающий в рабство, который есть Агарь,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ибо Агарь означает гору Синай в Аравии и соответствует нынешнему Иерусалиму, потому что он с детьми своими в рабстве;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а вышний Иерусалим свободен: он – матерь всем нам.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Ибо написано: «возвеселись, неплодная, нерождающая; воскликни и возгласи, не мучившаяся родами; потому что у оставленной гораздо более детей, нежели у имеющей мужа».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Мы, братия, дети обетования по Исааку.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Но как тогда рожденный по плоти гнал рожденного по духу, так и ныне.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Что же говорит Писание? «Изгони рабу и сына ее, ибо сын рабы не будет наследником вместе с сыном свободной».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Итак, братия, мы дети не рабы, но свободной.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Galatians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Итак, стойте в свободе, которую даровал нам Христос, и не подвергайтесь опять игу рабства.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Вот, я, Павел, говорю вам: если вы обрезываетесь, не будет вам никакой пользы от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Еще свидетельствую всякому человеку обрезывающемуся, что он должен исполнить весь закон.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Вы, оправдывающие себя законом, остались без Христа, отпали от благодати,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 мы духом ожидаем и надеемся праведности от веры.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во Христе Иисусе не имеет силы ни обрезание, ни необрезание, но вера, действующая любовью.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Вы шли хорошо: кто остановил вас, чтобы вы не покорялись истине?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Такое убеждение не от Призывающего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Малая закваска заквашивает все тесто.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Я уверен о вас в Господе, что вы не будете мыслить иначе; а смущающий вас, кто бы он ни был, понесет на себе осуждение.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За что же гонят меня, братия, если я и теперь проповедую обрезание? Тогда соблазн креста прекратился бы.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О, если бы удалены были возмущающие вас!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 свободе призваны вы, братия, только бы свобода ваша не была поводом к угождению плоти, но любовью служите друг другу.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весь закон в одном слове заключается: «люби ближнего твоего, как самого себя».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Если же друг друга угрызаете и съедаете, берегитесь, чтобы вы не были истреблены друг другом.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Я говорю: поступайте по духу, и вы не будете исполнять вожделений плоти,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плоть желает противного духу, а дух – противного плоти: они друг другу противятся, так что вы не то делаете, что хотели бы.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Если же вы духом водитесь, то вы не под законом.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Дела плоти известны; они суть: прелюбодеяние, блуд, нечистота, непотребство,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идолослужение, волшебство, вражда, ссоры, зависть, гнев, распри, разногласия, [соблазны,] ереси,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ненависть, убийства, пьянство, бесчинство и тому подобное. Предваряю вас, как и прежде предварял, что поступающие так Царствия Божия не наследуют.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Плод же духа: любовь, радость, мир, долготерпение, благость, милосердие, вера,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кротость, воздержание. На таковых нет закона.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Но те, которые Христовы, распяли плоть со страстями и похотями.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Если мы живем духом, то по духу и поступать должны.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Не будем тщеславиться, друг друга раздражать, друг другу завидовать.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Galatians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Братия! если и впадет человек в какое согрешение, вы, духовные, исправляйте такового в духе кротости, наблюдая каждый за собою, чтобы не быть искушенным.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Носите бремена друг друга, и таким образом исполните закон Христов.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кто почитает себя чем-нибудь, будучи ничто, тот обольщает сам себя.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Каждый да испытывает свое дело, и тогда будет иметь похвалу только в себе, а не в другом,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каждый понесет свое бремя.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Наставляемый словом, делись всяким добром с наставляющим.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Не обманывайтесь: Бог поругаем не бывает. Что посеет человек, то и пожнет: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сеющий в плоть свою от плоти пожнет тление, а сеющий в дух от духа пожнет жизнь вечную.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Делая добро, да не унываем, ибо в свое время пожнем, если не ослабеем.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Итак, доколе есть время, будем делать добро всем, а наипаче своим по вере.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Видите, как много написал я вам своею рукою.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Желающие хвалиться по плоти принуждают вас обрезываться только для того, чтобы не быть гонимыми за крест Христов,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и сами обрезывающиеся не соблюдают закона, но хотят, чтобы вы обрезывались, дабы похвалиться в вашей плоти.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я не желаю хвалиться, разве только крестом Господа нашего Иисуса Христа, которым для меня мир распят, и я для мира.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Ибо во Христе Иисусе ничего не значит ни обрезание, ни необрезание, а новая тварь.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Тем, которые поступают по сему правилу, мир им и милость, и Израилю Божию.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Впрочем, никто не отягощай меня, ибо я ношу язвы Господа Иисуса на теле моем.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Благодать Господа нашего Иисуса Христа со духом вашим, братия. Аминь.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