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Russian Synodal Bible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Russian Synodal Bible</w:t>
      </w:r>
      <w:r>
        <w:rPr>
          <w:lang w:val="ru_RU" w:bidi="ru_RU"/>
        </w:rPr>
        <w:t xml:space="preserve"> (Russian) is based on: </w:t>
      </w:r>
      <w:r>
        <w:rPr>
          <w:lang w:val="ru_RU" w:bidi="ru_RU"/>
        </w:rPr>
        <w:t>Russian Synodal Bible</w:t>
      </w:r>
      <w:r>
        <w:rPr>
          <w:lang w:val="ru_RU" w:bidi="ru_RU"/>
        </w:rPr>
        <w:t xml:space="preserve">, </w:t>
      </w:r>
      <w:hyperlink r:id="rId13">
        <w:r>
          <w:rPr>
            <w:lang w:val="ru_RU" w:bidi="ru_RU"/>
          </w:rPr>
          <w:rPr>
            <w:color w:val="0000EE"/>
            <w:u w:val="single"/>
          </w:rPr>
          <w:t>Public Domain</w:t>
        </w:r>
      </w:hyperlink>
      <w:r>
        <w:rPr>
          <w:lang w:val="ru_RU" w:bidi="ru_RU"/>
        </w:rPr>
        <w:t xml:space="preserve">, None, which is licensed under a </w:t>
      </w:r>
      <w:hyperlink r:id="rId14">
        <w:r>
          <w:rPr>
            <w:lang w:val="ru_RU" w:bidi="ru_RU"/>
          </w:rPr>
          <w:rPr>
            <w:color w:val="0000EE"/>
            <w:u w:val="single"/>
          </w:rPr>
          <w:t>Public Domain CC0</w:t>
        </w:r>
      </w:hyperlink>
      <w:r>
        <w:rPr>
          <w:lang w:val="ru_RU" w:bidi="ru_RU"/>
        </w:rPr>
        <w:t>.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This PDF version is provided under the same license.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Russian Synodal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Ephesians 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Павел, волею Божиею Апостол Иисуса Христа, находящимся в Ефесе святым и верным во Христе Иисусе: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благодать вам и мир от Бога Отца нашего и Господа Иисуса Христа.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Благословен Бог и Отец Господа нашего Иисуса Христа, благословивший нас во Христе всяким духовным благословением в небесах,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так как Он избрал нас в Нем прежде создания мира, чтобы мы были святы и непорочны пред Ним в любви,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предопределив усыновить нас Себе чрез Иисуса Христа, по благоволению воли Своей,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 похвалу славы благодати Своей, которою Он облагодатствовал нас в Возлюбленном,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 Котором мы имеем искупление Кровию Его, прощение грехов, по богатству благодати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каковую Он в преизбытке даровал нам во всякой премудрости и разумении,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открыв нам тайну Своей воли по Своему благоволению, которое Он прежде положил в Нем,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в устроении полноты времен, дабы все небесное и земное соединить под главою Христом.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 Нем мы и сделались наследниками, быв предназначенык тому по определению Совершающего все по изволению воли Своей,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дабы послужить к похвале славы Его нам, которые ранее уповали на Христа.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 Нем и вы, услышав слово истины, благовествование вашего спасения, и уверовав в Него, запечатлены обетованным Святым Духом,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Который есть залог наследия нашего, для искупления удела Его, в похвалу славы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Посему и я, услышав о вашей вере во Христа Иисуса и о любви ко всем святым,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непрестанно благодарю за вас Бога, вспоминая о вас в молитвах моих,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чтобы Бог Господа нашего Иисуса Христа, Отец славы, дал вам Духа премудрости и откровения к познанию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просветил очи сердца вашего, дабы вы познали, в чем состоит надежда призвания Его, и какое богатство славного наследия Его для святых,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как безмерно величие могущества Его в нас, верующих по действию державной силы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которою Он воздействовал во Христе, воскресив Его из мертвых и посадив одесную Себя на небесах,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превыше всякого начальства, и власти, и силы, и господства, и всякого имени, именуемого не только в сем веке, но и в будущем,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все покорил под ноги Его, и поставил Его выше всего, главою Церкви,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которая есть Тело Его, полнота Наполняющего все во всем.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Ephesians 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вас, мертвых по преступлениям и грехам вашим,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 которых вы некогда жили, по обычаю мира сего, по воле князя, господствующего в воздухе, духа, действующего ныне в сынах противления,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между которыми и мы все жили некогда по нашим плотским похотям, исполняя желания плоти и помыслов, и были по природе чадами гнева, как и прочие,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Бог, богатый милостью, по Своей великой любви, которою возлюбил нас,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нас, мертвых по преступлениям, оживотворил со Христом, – благодатью вы спасены,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воскресил с Ним, и посадил на небесах во Христе Иисусе,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дабы явить в грядущих веках преизобильное богатство благодати Своей в благости к нам во Христе Иисусе.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Ибо благодатью вы спасены через веру, и сие не от вас, Божий дар: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не от дел, чтобы никто не хвалился.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Ибо мы – Его творение, созданы во Христе Иисусе на добрые дела, которые Бог предназначил нам исполнять.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Итак, помните, что вы, некогда язычники по плоти, которых называли необрезанными так называемые обрезанные плотским обрезанием, совершаемым руками,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что вы были в то время без Христа, отчуждены от общества Израильского, чужды заветов обетования, не имели надежды и были безбожники в мире.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А теперь во Христе Иисусе вы, бывшие некогда далеко, стали близки Кровию Христовою.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Ибо Он есть мир наш, соделавший из обоих одно и разрушивший стоявшую посреди преграду,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упразднив вражду Плотию Своею, а закон заповедей учением, дабы из двух создать в Себе Самом одного нового человека, устрояя мир,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в одном теле примирить обоих с Богом посредством креста, убив вражду на 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И, придя, благовествовал мир вам, дальним и близким,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потому что через Него и те и другие имеем доступ к Отцу, в одном Духе.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Итак, вы уже не чужие и не пришельцы, но сограждане святым и свои Богу,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быв утверждены на основании Апостолов и пророков, имея Самого Иисуса Христа краеугольным камнем,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на котором все здание, слагаясь стройно, возрастает в святой храм в Господе,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на котором и вы устрояетесь в жилище Божие Духом.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Ephesians 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Для сего-то я, Павел, сделался узником Иисуса Христа за вас язычников.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Как вы слышали о домостроительстве благодати Божией, данной мне для вас,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потому что мне через откровение возвещена тайна (о чем я и выше писал кратко),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то вы, читая, можете усмотреть мое разумение тайны Христовой,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которая не была возвещена прежним поколениям сынов человеческих, как ныне открыта святым Апостолам Его и пророкам Духом Святым,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чтобы и язычникам быть сонаследниками, составляющими одно тело, и сопричастниками обетования Его во Христе Иисусе посредством благовествования,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которого служителем сделался я по дару благодати Божией, данной мне действием силы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Мне, наименьшему из всех святых, дана благодать сия – благовествовать язычникам неисследимое богатство Христово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открыть всем, в чем состоит домостроительство тайны, сокрывавшейся от вечности в Боге, создавшем все Иисусом Христом,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дабы ныне соделалась известною через Церковь начальствам и властям на небесах многоразличная премудрость Божия,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по предвечному определению, которое Он исполнил во Христе Иисусе, Господе нашем,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в Котором мы имеем дерзновение и надежный доступ через веру в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Посему прошу вас не унывать при моих ради вас скорбях, которые суть ваша слава.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Для сего преклоняю колени мои пред Отцом Господа нашего Иисуса Христа,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от Которого именуется всякое отечество на небесах и на земле,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да даст вам, по богатству славы Своей, крепко утвердиться Духом Его во внутреннем человеке,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верою вселиться Христу в сердца ваши,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чтобы вы, укорененные и утвержденные в любви, могли постигнуть со всеми святыми, что широта и долгота, и глубина и высота,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уразуметь превосходящую разумение любовь Христову, дабы вам исполниться всею полнотою Божиею.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А Тому, Кто действующею в нас силою может сделать несравненно больше всего, чего мы просим, или о чем помышляем,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Тому слава в Церкви во Христе Иисусе во все роды, от века до века. Аминь.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Ephesians 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Итак, я, узник в Господе, умоляю вас поступать достойно звания, в которое вы призваны,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со всяким смиренномудрием и кротостью и долготерпением, снисходя друг ко другу любовью,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стараясь сохранять единство духа в союзе мира.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Одно тело и один дух, как вы и призваны к одной надежде вашего звания;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один Господь, одна вера, одно крещение,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один Бог и Отец всех, Который над всеми, и через всех, и во всех нас.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Каждому же из нас дана благодать по мере дара Христова.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Посему и сказано: «восшед на высоту, пленил плен и дал дары человекам».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А «восшел» что означает, как не то, что Он и нисходил прежде в преисподние места земли?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Нисшедший, Он же есть и восшедший превыше всех небес, дабы наполнить все.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Он поставил одних Апостолами, других – пророками, иных – Евангелистами, иных – пастырями и учителями,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к совершению святых, на дело служения, для созидания Тела Христова,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доколе все придем в единство веры и познания Сына Божия, в мужа совершенного, в меру полного возраста Христова;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дабы мы не были более младенцами, колеблющимися и увлекающимися всяким ветром учения, по лукавству человеков, по хитрому искусству обольщения,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но истинною любовью все возращали в Того, Который есть глава Христос,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из Которого все тело, составляемое и совокупляемое посредством всяких взаимно скрепляющих связей, при действии в свою меру каждого члена, получает приращение для созидания самого себя в любви.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Посему я говорю и заклинаю Господом, чтобы вы более не поступали, как поступают прочие народы, по суетности ума своего,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будучи помрачены в разуме, отчуждены от жизни Божией, по причине их невежества и ожесточения сердца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Они, дойдя до бесчувствия, предались распутству так, что делают всякую нечистоту с ненасытимостью.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Но вы не так познали Христа;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потому что вы слышали о Нем и в Нем научились, – так как истина во Иисусе,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отложить прежний образ жизни ветхого человека, истлевающего в обольстительных похотях,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а обновиться духом ума вашего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облечься в нового человека, созданного по Богу, в праведности и святости истины.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Посему, отвергнув ложь, говорите истину каждый ближнему своему, потому что мы члены друг другу.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Гневаясь, не согрешайте: солнце да не зайдет во гневе вашем;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не давайте места диаволу.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Кто крал, вперед не кради, а лучше трудись, делая своими руками полезное, чтобы было из чего уделять нуждающемуся.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Никакое гнилое слово да не исходит из уст ваших, а только доброе для назидания в вере, дабы оно доставляло благодать слушающим.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не оскорбляйте Святого Духа Божия, Которым вы запечатлены в день искупления.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Всякое раздражение и ярость, и гнев, и крик, и злоречие со всякою злобою да будут удалены от вас;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но будьте друг ко другу добры, сострадательны, прощайте друг друга, как и Бог во Христе простил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Ephesians 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Итак, подражайте Богу, как чада возлюбленные,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живите в любви, как и Христос возлюбил нас и предал Себя за нас в приношение и жертву Богу, в благоухание приятное.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А блуд и всякая нечистота и любостяжание не должны даже именоваться у вас, как прилично святым.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Также сквернословие и пустословие и смехотворство не приличны вам, а, напротив, благодарение;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ибо знайте, что никакой блудник, или нечистый, или любостяжатель, который есть идолослужитель, не имеет наследия в Царстве Христа и Бога.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Никто да не обольщает вас пустыми словами, ибо за это приходит гнев Божий на сынов противления;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итак, не будьте сообщниками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Вы были некогда тьма, а теперь – свет в Господе: поступайте, как чада света,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потому что плод Духа состоит во всякой благости, праведности и истине.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Испытывайте, что благоугодно Богу,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не участвуйте в бесплодных делах тьмы, но и обличайте.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Ибо о том, что они делают тайно, стыдно и говорить.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Все же обнаруживаемое делается явным от света, ибо все, делающееся явным, свет есть.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Посему сказано: «встань, спящий, и воскресни из мертвых, и осветит тебя Христос».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Итак, смотрите, поступайте осторожно, не как неразумные, но как мудрые,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дорожа временем, потому что дни лукавы.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Итак, не будьте нерассудительны, но познавайте, что есть воля Божия.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не упивайтесь вином, от которого бывает распутство; но исполняйтесь Духом,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назидая самих себя псалмами и славословиями и песнопениями духовными, поя и воспевая в сердцах ваших Господу,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благодаря всегда за все Бога и Отца, во имя Господа нашего Иисуса Христа,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повинуясь друг другу в страхе Божием.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Жены, повинуйтесь своим мужьям, как Господу,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потому что муж есть глава жены, как и Христос глава Церкви, и Он же Спаситель тела.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Но как Церковь повинуется Христу, так и жены своим мужьям во всем.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Мужья, любите своих жен, как и Христос возлюбил Церковь и предал Себя за нее,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чтобы освятить ее, очистив банею водною, посредством слова;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чтобы представить ее Себе славною Церковью, не имеющею пятна, или порока, или чего-либо подобного, но дабы она была свята и непорочна.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Так должны мужья любить своих жен, как свои тела: любящий свою жену любит самого себя.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Ибо никто никогда не имел ненависти к своей плоти, но питает и греет ее, как и Господь Церковь,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потому что мы члены Тела Его, от плоти Его и от костей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Посему оставит человек отца своего и мать и прилепится к жене своей, и будут двое одна плоть.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Тайна сия велика; я говорю по отношению ко Христу и к Церкви.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Так каждый из вас да любит свою жену, как самого себя; а жена да боится своего мужа.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Ephesians 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Дети, повинуйтесь своим родителям в Господе, ибо сего требует справедливость.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«Почитай отца твоего и мать» – это первая заповедь с обетованием: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«да будет тебе благо, и будешь долголетен на земле».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вы, отцы, не раздражайте детей ваших, но воспитывайте их в учении и наставлении Господнем.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Рабы, повинуйтесь господам своим по плоти со страхом и трепетом, в простоте сердца вашего, как Христу,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не с видимою только услужливостью, как человекоугодники, но как рабы Христовы, исполняя волю Божию от души,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служа с усердием, как Господу, а не как человекам,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зная, что каждый получит от Господа по мере добра, которое он сделал, раб ли, или свободный.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вы, господа, поступайте с ними так же, умеряя строгость, зная, что и над вами самими и над ними есть на небесах Господь, у Которого нет лицеприятия.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Наконец, братия мои, укрепляйтесь Господом и могуществом силы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Облекитесь во всеоружие Божие, чтобы вам можно было стать против козней диавольских,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потому что наша брань не против крови и плоти, но против начальств, против властей, против мироправителей тьмы века сего, против духов злобы поднебесных.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Для сего приимите всеоружие Божие, дабы вы могли противостать в день злой и, все преодолев, устоять.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Итак, станьте, препоясав чресла ваши истиною и облекшись в броню праведности,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обув ноги в готовность благовествовать мир;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а паче всего возьмите щит веры, которым возможете угасить все раскаленные стрелы лукавого;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шлем спасения возьмите, и меч духовный, который есть Слово Божие.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Всякою молитвою и прошением молитесь во всякое время духом, и старайтесь о сем самом со всяким постоянством и молением о всех святых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о мне, дабы мне дано было слово – устами моими открыто с дерзновением возвещать тайну благовествования,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для которого я исполняю посольство в узах, дабы я смело проповедовал, как мне должно.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А дабы и вы знали о моих обстоятельствах и делах, обо всем известит вас Тихик, возлюбленный брат и верный в Господе служитель,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которого я и послал к вам для того самого, чтобы вы узнали о нас и чтобы он утешил сердца ваши.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Мир братиям и любовь с верою от Бога Отца и Господа Иисуса Христа.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Благодать со всеми, неизменно любящими Господа нашего Иисуса Христа. Аминь.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