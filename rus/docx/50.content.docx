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Philippians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 и Тимофей, рабы Иисуса Христа, всем святым во Христе Иисусе, находящимся в Филиппах, с епископами и диаконами: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благодать вам и мир от Бога Отца нашего и Господа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Благодарю Бога моего при всяком воспоминании о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всегда во всякой молитве моей за всех вас принося с радостью молитву мою,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за ваше участие в благовествовании от первого дня даже доныне,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будучи уверен в том, что начавший в вас доброе дело будет совершать его даже до дня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и должно мне помышлять о всех вас, потому что я имею вас в сердце в узах моих, при защищении и утверждении благовествования, вас всех, как соучастников моих в благодати.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Бог – свидетель, что я люблю всех вас любовью Иисуса Христа;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молюсь о том, чтобы любовь ваша еще более и более возрастала в познании и всяком чувстве,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чтобы, познавая лучшее, вы были чисты и непреткновенны в день Христов,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исполнены плодов праведности Иисусом Христом, в славу и похвалу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Желаю, братия, чтобы вы знали, что обстоятельства мои послужили к большему успеху благовествования,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так что узы мои о Христе сделались известными всей претории и всем прочим,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большая часть из братьев в Господе, ободрившись узами моими, начали с большею смелостью, безбоязненно проповедовать слово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Некоторые, правда, по зависти и любопрению, а другие с добрым расположением проповедуют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Одни по любопрению проповедуют Христа не чисто, думая увеличить тяжесть уз моих;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другие – из любви, зная, что я поставлен защищать благовествование.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что до того? Как бы ни проповедали Христа, притворно или искренно, я и тому радуюсь и буду радоваться,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знаю, что это послужит мне во спасение по вашей молитве и содействием Духа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при уверенности и надежде моей, что я ни в чем посрамлен не буду, но при всяком дерзновении и ныне, как и всегда, возвеличится Христос в теле моем, жизнью ли то, или смертью.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для меня жизнь – Христос, и смерть – приобретение.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Если же жизнь во плоти доставляет плод моему делу, то не знаю, что избрать.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Влечет меня то и другое: имею желание разрешиться и быть со Христом, потому что это несравненно лучше;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 оставаться во плоти нужнее для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я верно знаю, что останусь и пребуду со всеми вами для вашего успеха и радости в вере,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дабы похвала ваша во Христе Иисусе умножилась через меня, при моем вторичном к вам пришествии.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Только живите достойно благовествования Христова, чтобы мне, приду ли я и увижу вас, или не приду, слышать о вас, что вы стоите в одном духе, подвизаясь единодушно за веру Евангельскую,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не страшитесь ни в чем противников: это для них есть предзнаменование погибели, а для вас – спасения. И сие от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потому что вам дано ради Христа не только веровать в Него, но и страдать за Него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таким же подвигом, какой вы видели во мне и ныне слышите 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Philippians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если есть какое утешение во Христе, если есть какая отрада любви, если есть какое общение духа, если есть какое милосердие и сострадательность,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 дополните мою радость: имейте одни мысли, имейте ту же любовь, будьте единодушны и единомысленны;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ничего не делайте по любопрению или по тщеславию, но по смиренномудрию почитайте один другого высшим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о себе только каждый заботься, но каждый и о других.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в вас должны быть те же чувствования, какие и во Христе Иисусе: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Он, будучи образом Божиим, не почитал хищением быть равным Богу;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уничижил Себя Самого, приняв образ раба, сделавшись подобным человекам и по виду став как человек;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смирил Себя, быв послушным даже до смерти, и смерти крестной.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Посему и Бог превознес Его и дал Ему имя выше всякого имени,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дабы пред именем Иисуса преклонилось всякое колено небесных, земных и преисподних,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всякий язык исповедал, что Господь Иисус Христос в славу Бога Отца.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возлюбленные мои, как вы всегда были послушны, не только в присутствии моем, но гораздо более ныне во время отсутствия моего, со страхом и трепетом совершайте свое спасение,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потому что Бог производит в вас и хотение и действие по Своему благоволению.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Все делайте без ропота и сомнения,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чтобы вам быть неукоризненными и чистыми, чадами Божиими непорочными среди строптивого и развращенного рода, в котором вы сияете, как светила в мире,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содержа слово жизни, к похвале моей в день Христов, что я не тщетно подвизался и не тщетно трудился.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если я и соделываюсь жертвою за жертву и служение веры вашей, то радуюсь и сорадуюсь всем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 сем самом и вы радуйтесь и сорадуйтесь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Надеюсь же в Господе Иисусе вскоре послать к вам Тимофея, дабы и я, узнав о ваших обстоятельствах, утешился духом.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я не имею никого равно усердного, кто бы столь искренно заботился о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потому что все ищут своего, а не того, что угодно Иисусу Христу.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его верность вам известна, потому что он, как сын отцу, служил мне в благовествовании.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Итак, я надеюсь послать его тотчас же, как скоро узнаю, что будет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Я уверен в Господе, что и сам скоро приду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Впрочем, я почел нужным послать к вам Епафродита, брата и сотрудника и сподвижника моего, а вашего посланника и служителя в нужде моей,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потому что он сильно желал видеть всех вас и тяжко скорбел о том, что до вас дошел слух о его болезни.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он был болен при смерти; но Бог помиловал его, и не его только, но и меня, чтобы не прибавилась мне печаль к печали.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Посему я скорее послал его, чтобы вы, увидев его снова, возрадовались, и я был менее печален.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Примите же его в Господе со всякою радостью, и таких имейте в уважении,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ибо он за дело Христово был близок к смерти, подвергая опасности жизнь, дабы восполнить недостаток ваших услуг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Philippians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Впрочем, братия мои, радуйтесь о Господе. Писать вам о том же для меня не тягостно, а для вас назидательно.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Берегитесь псов, берегитесь злых делателей, берегитесь обрезания,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потому что обрезание – мы, служащие Богу духом, и хвалящиеся Христом Иисусом, и не на плоть надеющиеся,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хотя я могу надеяться и на плоть. Если кто другой думает надеяться на плоть, то более 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обрезанный в восьмой день, из рода Израилева, колена Вениаминова, Еврей от Евреев, по учению – фарисей,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 ревности – гонитель Церкви Божией, по правде законной – непорочный.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что для меня было преимуществом, то ради Христа я почел тщетою.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и все почитаю тщетою ради превосходства познания Христа Иисуса, Господа моего: для Него я от всего отказался, и все почитаю за сор, чтобы приобрести Христа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найтись в Нем не со своею праведностью, которая от закона, но с тою, которая через веру во Христа, с праведностью от Бога по вере;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чтобы познать Его, и силу воскресения Его, и участие в страданиях Его, сообразуясь смерти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чтобы достигнуть воскресения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Говорю так не потому, чтобы я уже достиг или усовершился; но стремлюсь, не достигну ли и я, как достиг меня Христос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Братия, я не почитаю себя достигшим; а только, забывая заднее и простираясь вперед,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стремлюсь к цели, к почести вышнего звания Божия во Христе Иисусе.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Итак, кто из нас совершен, так должен мыслить; если же вы о чем иначе мыслите, то и это Бог вам откроет.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Впрочем, до чего мы достигли, так и должны мыслить и по тому правилу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Подражайте, братия, мне и смотрите на тех, которые поступают по образу, какой имеете в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многие, о которых я часто говорил вам, а теперь даже со слезами говорю, поступают как враги креста Христова.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Их конец – погибель, их бог – чрево, и слава их – в сраме, они мыслят о земном.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Наше же жительство – на небесах, откуда мы ожидаем и Спасителя, Господа нашего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Который уничиженное тело наше преобразит так, что оно будет сообразно славному Телу Его, силою, которою Он действует и покоряет Себе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Philippians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братия мои возлюбленные и вожделенные, радость и венец мой, стойте так в Господе, возлюбленные.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Умоляю Еводию, умоляю Синтихию мыслить то же о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Ей, прошу и тебя, искренний сотрудник, помогай им, подвизавшимся в благовествовании вместе со мною и с Климентом и с прочими сотрудниками моими, которых имена – в книге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Радуйтесь всегда в Господе; и еще говорю: радуйтесь.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Кротость ваша да будет известна всем человекам. Господь близко.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заботьтесь ни о чем, но всегда в молитве и прошении с благодарением открывайте свои желания пред Богом,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мир Божий, который превыше всякого ума, соблюдет сердца ваши и помышления ваши во Христе Иисусе.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Наконец, братия мои, что только истинно, что честно, что справедливо, что чисто, что любезно, что достославно, что только добродетель и похвала, о том помышляйте.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Чему вы научились, что приняли и слышали и видели во мне, то исполняйте, – и Бог мира будет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 весьма возрадовался в Господе, что вы уже вновь начали заботиться о мне; вы и прежде заботились, но вам не благоприятствовали обстоятельства.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Говорю это не потому, что нуждаюсь, ибо я научился быть довольным тем, что у меня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Умею жить и в скудости, умею жить и в изобилии; научился всему и во всем: насыщаться и терпеть голод, быть и в обилии и в недостатке.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Все могу в укрепляющем меня Иисусе Христе.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Впрочем, вы хорошо поступили, приняв участие в моей скорби.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Вы знаете, Филиппийцы, что в начале благовествования, когда я вышел из Македонии, ни одна церковь не оказала мне участия подаянием и принятием, кроме вас одних;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вы и в Фессалонику и раз и два присылали мне на нужду.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Говорю это не потому, чтобы я искал даяния; но ищу плода, умножающегося в пользу вашу.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Я получил все, и избыточествую; я доволен, получив от Епафродита посланное вами, как благовонное курение, жертву приятную, благоугодную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Бог мой да восполнит всякую нужду вашу, по богатству Своему в славе, Христом Иисусом.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Богу же и Отцу нашему слава во веки веков!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Приветствуйте всякого святого во Христе Иисусе. Приветствуют вас находящиеся со мною братия.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Приветствуют вас все святые, а наипаче из кесарева 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Благодать Господа нашего Иисуса Христа со всеми вами.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