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Colossians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Павел, волею Божиею Апостол Иисуса Христа, и Тимофей брат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находящимся в Колоссах святым и верным братиям во Христе Иисусе: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благодать вам и мир от Бога Отца нашего и Господа Иисуса Христа. Благодарим Бога и Отца Господа нашего Иисуса Христа, всегда молясь о вас,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услышав о вере вашей во Христа Иисуса и о любви ко всем святым,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 надежде на уготованное вам на небесах, о чем вы прежде слышали в истинном слове благовествования,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которое пребывает у вас, как и во всем мире, и приносит плод, и возрастает, как и между вами, с того дня, как вы услышали и познали благодать Божию в истине,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как и научились от Епафраса, возлюбленного сотрудника нашего, верного для вас служителя Христова,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который и известил нас о вашей любви в духе.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Посему и мы с того дня, как о сем услышали, не перестаем молиться о вас и просить, чтобы вы исполнялись познанием воли Его, во всякой премудрости и разумении духовном,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чтобы поступали достойно Бога, во всем угождая Ему, принося плод во всяком деле благом и возрастая в познании Бога,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укрепляясь всякою силою по могуществу славы Его, во всяком терпении и великодушии с радостью,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благодаря Бога и Отца, призвавшего нас к участию в наследии святых во свете,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избавившего нас от власти тьмы и введшего в Царство возлюбленного Сына Своего,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 Котором мы имеем искупление Кровию Его и прощение грехов,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Который есть образ Бога невидимого, рожденный прежде всякой твари;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Им создано все, что на небесах и что на земле, видимое и невидимое: престолы ли, господства ли, начальства ли, власти ли, – все Им и для Него создано;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Он есть прежде всего, и все Им стоит.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Он есть глава тела Церкви; Он – начаток, первенец из мертвых, дабы иметь Ему во всем первенство,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благоугодно было Отцу, чтобы в Нем обитала всякая полнота,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чтобы посредством Его примирить с Собою все, умиротворив через Него, Кровию креста Его, и земное и небесное.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вас, бывших некогда отчужденными и врагами, по расположению к злым делам,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ныне примирил в теле Плоти Его, смертью Его, чтобы представить вас святыми и непорочными и неповинными пред Собою,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если только пребываете тверды и непоколебимы в вере и не отпадаете от надежды благовествования, которое вы слышали, которое возвещено всей твари поднебесной, которого я, Павел, сделался служителем.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Ныне радуюсь в страданиях моих за вас и восполняю недостаток в плоти моей скорбей Христовых за Тело Его, которое есть Церковь,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которой сделался я служителем по домостроительству Божию, вверенному мне для вас, чтобы исполнить слово Божие,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тайну, сокрытую от веков и родов, ныне же открытую святым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которым благоволил Бог показать, какое богатство славы в тайне сей для язычников, которая есть Христос в вас, упование славы,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Которого мы проповедуем, вразумляя всякого человека и научая всякой премудрости, чтобы представить всякого человека совершенным во Христе Иисусе;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для чего я и тружусь и подвизаюсь силою Его, действующею во мне могущественно.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Colossians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Желаю, чтобы вы знали, какой подвиг имею я ради вас и ради тех, которые в Лаодикии и Иераполе, и ради всех, кто не видел лица моего в плоти,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дабы утешились сердца их, соединенные в любви для всякого богатства совершенного разумения, для познания тайны Бога и Отца и Христа,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 Котором сокрыты все сокровища премудрости и ведения.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Это говорю я для того, чтобы кто-нибудь не прельстил вас вкрадчивыми словами;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хотя я и отсутствую телом, но духом нахожусь с вами, радуясь и видя ваше благоустройство и твердость веры вашей во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Посему, как вы приняли Христа Иисуса Господа, так и ходите в Нем,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будучи укоренены и утверждены в Нем и укреплены в вере, как вы научены, преуспевая в ней с благодарением.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Смотрите, братия, чтобы кто не увлек вас философиею и пустым обольщением, по преданию человеческому, по стихиям мира, а не по Христу;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в Нем обитает вся полнота Божества телесно,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вы имеете полноту в Нем, Который есть глава всякого начальства и власти.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 Нем вы и обрезаны обрезанием нерукотворенным, совлечением греховного тела плоти, обрезанием Христовым;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быв погребены с Ним в крещении, в Нем вы и совоскресли верою в силу Бога, Который воскресил Его из мертвых,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вас, которые были мертвы во грехах и в необрезании плоти вашей, оживил вместе с Ним, простив нам все грехи,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истребив учением бывшее о нас рукописание, которое было против нас, и Он взял его от среды и пригвоздил ко кресту;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отняв силы у начальств и властей, властно подверг их позору, восторжествовав над ними Собою.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Итак, никто да не осуждает вас за пищу, или питие, или за какой-нибудь праздник, или новомесячие, или субботу: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это есть тень будущего, а тело – во Христе.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Никто да не обольщает вас самовольным смиренномудрием и служением Ангелов, вторгаясь в то, чего не видел, безрассудно надмеваясь плотским своим умом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не держась главы, от которой все тело, составами и связями будучи соединяемо и скрепляемо, растет возрастом Божиим.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Итак, если вы со Христом умерли для стихий мира, то для чего вы, как живущие в мире, держитесь постановлений: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«не прикасайся», «не вкушай», «не дотрагивайся»,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что все истлевает от употребления, – по заповедям и учению человеческому?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Это имеет только вид мудрости в самовольном служении, смиренномудрии и изнурении тела, в некотором небрежении о насыщении плоти.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Colossians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Итак, если вы воскресли со Христом, то ищите горнего, где Христос сидит одесную Бога;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 горнем помышляйте, а не о земном.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вы умерли, и жизнь ваша сокрыта со Христом в Боге.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Когда же явится Христос, жизнь ваша, тогда и вы явитесь с Ним во славе.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Итак, умертвите земные члены ваши: блуд, нечистоту, страсть, злую похоть и любостяжание, которое есть идолослужение,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за которые гнев Божий грядет на сынов противления,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 которых и вы некогда обращались, когда жили между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теперь вы отложите все: гнев, ярость, злобу, злоречие, сквернословие уст ваших;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говорите лжи друг другу, совлекшись ветхого человека с делами его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облекшись в нового, который обновляется в познании по образу Создавшего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где нет ни Еллина, ни Иудея, ни обрезания, ни необрезания, варвара, Скифа, раба, свободного, но все и во всем – Христос.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Итак, облекитесь, как избранные Божии, святые и возлюбленные, в милосердие, благость, смиренномудрие, кротость, долготерпение,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снисходя друг другу и прощая взаимно, если кто на кого имеет жалобу: как Христос простил вас, так и 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Более же всего облекитесь в любовь, которая есть совокупность совершенства.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да владычествует в сердцах ваших мир Божий, к которому вы и призваны в одном теле, и будьте дружелюбны.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Слово Христово да вселяется в вас обильно, со всякою премудростью; научайте и вразумляйте друг друга псалмами, славословием и духовными песнями, во благодати воспевая в сердцах ваших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все, что вы делаете, словом или делом, все делайте во имя Господа Иисуса Христа, благодаря через Него Бога и Отца.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Жены, повинуйтесь мужьям своим, как прилично в Господе.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Мужья, любите своих жен и не будьте к ним суровы.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Дети, будьте послушны родителям вашим во всем, ибо это благоугодно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Отцы, не раздражайте детей ваших, дабы они не унывали.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Рабы, во всем повинуйтесь господам вашим по плоти, не в глазах только служа им, как человекоугодники, но в простоте сердца, боясь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все, что делаете, делайте от души, как для Господа, а не для человеков,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зная, что в воздаяние от Господа получите наследие, ибо вы служите Господу Христу.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А кто неправо поступит, тот получит по своей неправде, у Него нет лицеприятия.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Colossians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Господа, оказывайте рабам должное и справедливое, зная, что и вы имеете Господа на небесах.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Будьте постоянны в молитве, бодрствуя в ней с благодарением.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Молитесь также и о нас, чтобы Бог отверз нам дверь для слова, возвещать тайну Христову, за которую я и в узах,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дабы я открыл ее, как должно мне возвещать.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Со внешними обходитесь благоразумно, пользуясь временем.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Слово ваше да будет всегда с благодатию, приправлено солью, дабы вы знали, как отвечать каждому.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 мне все скажет вам Тихик, возлюбленный брат и верный служитель и сотрудник в Господе,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которого я для того послал к вам, чтобы он узнал о ваших обстоятельствах и утешил сердца ваши,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 Онисимом, верным и возлюбленным братом нашим, который от вас. Они расскажут вам о всем здешнем.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Приветствует вас Аристарх, заключенный вместе со мною, и Марк, племянник Варнавы (о котором вы получили приказания: если придет к вам, примите его),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также Иисус, прозываемый Иустом, оба из обрезанных. Они – единственные сотрудники для Царствия Божия, бывшие мне отрадою.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Приветствует вас Епафрас ваш, раб Иисуса Христа, всегда подвизающийся за вас в молитвах, чтобы вы пребыли совершенны и исполнены всем, что угодно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Свидетельствую о нем, что он имеет великую ревность и заботу о вас и о находящихся в Лаодикии и Иераполе.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Приветствует вас Лука, врач возлюбленный, и Димас.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Приветствуйте братьев в Лаодикии, и Нимфана, и домашнюю церковь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Когда это послание прочитано будет у вас, то распорядитесь, чтобы оно было прочитано и в Лаодикийской церкви; а то, которое из Лаодикии, прочитайте и 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Скажите Архиппу: смотри, чтобы тебе исполнить служение, которое ты принял в Господе.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Приветствие моею рукою, Павловою. Помните мои узы. Благодать со всеми вами. Аминь.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