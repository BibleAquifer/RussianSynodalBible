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Thessalonians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 и Силуан и Тимофей – церкви Фессалоникской в Боге Отце и Господе Иисусе Христе: благодать вам и мир от Бога Отца нашего и Господа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Всегда благодарим Бога за всех вас, вспоминая о вас в молитвах наших,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непрестанно памятуя ваше дело веры и труд любви и терпение упования на Господа нашего Иисуса Христа пред Богом и Отцом нашим,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зная избрание ваше, возлюбленные Богом братия;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потому что наше благовествование у вас было не в слове только, но и в силе и во Святом Духе, и со многим удостоверением, как вы сами знаете, каковы были мы для вас между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вы сделались подражателями нам и Господу, приняв слово при многих скорбях с радостью Духа Святого,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что вы стали образцом для всех верующих в Македонии и Ахаии.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от вас пронеслось слово Господне не только в Македонии и Ахаии, но и во всяком месте прошла слава о вере вашей в Бога, так что нам ни о чем не нужно рассказывать.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сами они сказывают о нас, какой вход имели мы к вам, и как вы обратились к Богу от идолов, чтобы служить Богу живому и истинному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ожидать с небес Сына Его, Которого Он воскресил из мертвых, Иисуса, избавляющего нас от грядущего гнева.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Thessalonians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Вы сами знаете, братия, о нашем входе к вам, что он был не бездейственный;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но, прежде пострадав и быв поруганы в Филиппах, как вы знаете, мы дерзнули в Боге нашем проповедать вам благовестие Божие с великим подвигом.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в учении нашем нет ни заблуждения, ни нечистых побуждений, ни лукавства;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но, как Бог удостоил нас того, чтобы вверить нам благовестие, так мы и говорим, угождая не человекам, но Богу, испытующему сердца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никогда не было у нас перед вами ни слов ласкательства, как вы знаете, ни видов корысти: Бог свидетель!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ищем славы человеческой ни от вас, ни от других: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мы могли явиться с важностью, как Апостолы Христовы, но были тихи среди вас, подобно как кормилица нежно обходится с детьми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Так мы, из усердия к вам, восхотели передать вам не только благовестие Божие, но и души наши, потому что вы стали нам любезны.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вы помните, братия, труд наш и изнурение: ночью и днем работая, чтобы не отяготить кого из вас, мы проповедовали у вас благовестие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Свидетели вы и Бог, как свято и праведно и безукоризненно поступали мы перед вами, верующими,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потому что вы знаете, как каждого из вас, как отец детей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мы просили и убеждали и умоляли поступать достойно Бога, призвавшего вас в Свое Царство и славу.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Посему и мы непрестанно благодарим Бога, что, приняв от нас слышанное слово Божие, вы приняли не как слово человеческое, но как слово Божие, – каково оно есть по истине, – которое и действует в вас, верующих.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вы, братия, сделались подражателями церквам Божиим во Христе Иисусе, находящимся в Иудее, потому что и вы то же претерпели от своих единоплеменников, что и те от Иудеев,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которые убили и Господа Иисуса и Его пророков, и нас изгнали, и Богу не угождают, и всем человекам противятся,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которые препятствуют нам говорить язычникам, чтобы спаслись, и через это всегда наполняют меру грехов своих; но приближается на них гнев до конца.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Мы же, братия, быв разлучены с вами на короткое время лицом, а не сердцем, тем с большим желанием старались увидеть лицо ваше.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потому мы, я, Павел, и раз и два хотели прийти к вам, но воспрепятствовал нам сатана.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кто наша надежда, или радость, или венец похвалы? Не и вы ли пред Господом нашим Иисусом Христом в пришествие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вы – слава наша и радость.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Thessalonians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потому, не терпя более, мы восхотели остаться в Афинах одни,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послали Тимофея, брата нашего и служителя Божия и сотрудника нашего в благовествовании Христовом, чтобы утвердить вас и утешить в вере вашей,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чтобы никто не поколебался в скорбях сих: ибо вы сами знаете, что так нам суждено.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мы и тогда, как были у вас, предсказывали вам, что будем страдать, как и случилось, и вы знаете.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Посему и я, не терпя более, послал узнать о вере вашей, чтобы как не искусил вас искуситель и не сделался тщетным труд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Теперь же, когда пришел к нам от вас Тимофей и принес нам добрую весть о вере и любви вашей, и что вы всегда имеете добрую память о нас, желая нас видеть, как и мы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 мы, при всей скорби и нужде нашей, утешились вами, братия, ради вашей веры;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теперь мы живы, когда вы стоите в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Какую благодарность можем мы воздать Богу за вас, за всю радость, которою радуемся о вас пред Богом нашим,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ночь и день всеусердно молясь о том, чтобы видеть лицо ваше и дополнить, чего недоставало вере вашей?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Сам же Бог и Отец наш и Господь наш Иисус Христос да управит путь наш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вас Господь да исполнит и преисполнит любовью друг к другу и ко всем, какою мы исполнены к вам,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чтобы утвердить сердца ваши непорочными во святыне пред Богом и Отцом нашим в пришествие Господа нашего Иисуса Христа со всеми святыми Его.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Thessalonians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За сим, братия, просим и умоляем вас Христом Иисусом, чтобы вы, приняв от нас, как должно вам поступать и угождать Богу, более в том преуспевали,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вы знаете, какие мы дали вам заповеди от Господа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воля Божия есть освящение ваше, чтобы вы воздерживались от блуда;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чтобы каждый из вас умел соблюдать свой сосуд в святости и чести,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не в страсти похотения, как и язычники, не знающие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чтобы вы ни в чем не поступали с братом своим противозаконно и корыстолюбиво: потому что Господь – мститель за все это, как и прежде мы говорили вам и свидетельствовали.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призвал нас Бог не к нечистоте, но к святости.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Итак, непокорный непокорен не человеку, но Богу, Который и дал нам Духа Своего Святого.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 братолюбии же нет нужды писать к вам; ибо вы сами научены Богом любить друг друга,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вы так и поступаете со всеми братиями по всей Македонии. Умоляем же вас, братия, более преуспевать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усердно стараться о том, чтобы жить тихо, делать свое дело и работать своими собственными руками, как мы заповедовали вам;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чтобы вы поступали благоприлично перед внешними и ни в чем не нуждались.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хочу же оставить вас, братия, в неведении об умерших, дабы вы не скорбели, как прочие, не имеющие надежды.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Ибо, если мы веруем, что Иисус умер и воскрес, то и умерших в Иисусе Бог приведет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сие говорим вам словом Господним, что мы, живущие, оставшиеся до пришествия Господня, не предупредим умерших,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потому что Сам Господь при возвещении, при гласе Архангела и трубе Божией, сойдет с неба, и мертвые во Христе воскреснут прежде;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потом мы, оставшиеся в живых, вместе с ними восхищены будем на облаках в сретение Господу на воздухе, и так всегда с Господом будем.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Итак, утешайте друг друга сими словами.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Thessalonians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 временах же и сроках нет нужды писать к вам, братия,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сами вы достоверно знаете, что день Господень так придет, как тать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Ибо, когда будут говорить: «мир и безопасность», тогда внезапно постигнет их пагуба, подобно как мука родами постигает имеющую во чреве, и не избегнут.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вы, братия, не во тьме, чтобы день застал вас, как тать.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все вы – сыны света и сыны дня: мы – не сыны ночи, ни тьмы.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Итак, не будем спать, как и прочие, но будем бодрствовать и трезвиться.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спящие спят ночью, и упивающиеся упиваются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Мы же, будучи сынами дня, да трезвимся, облекшись в броню веры и любви и в шлем надежды спасения,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потому что Бог определил нас не на гнев, но к получению спасения через Господа нашего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умершего за нас, чтобы мы – бодрствуем ли или спим – жили вместе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Посему увещевайте друг друга и назидайте один другого, как вы и делаете.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Просим же вас, братия, уважать трудящихся у вас, и предстоятелей ваших в Господе, и вразумляющих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почитать их преимущественно с любовью за дело их; будьте в мире между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Умоляем также вас, братия, вразумляйте бесчинных, утешайте малодушных, поддерживайте слабых, будьте долготерпеливы ко 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Смотрите, чтобы кто кому не воздавал злом за зло; но всегда ищите добра и друг другу и 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Всегда радуйтесь.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Непрестанно молитесь.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За все благодарите: ибо такова о вас воля Божия во Христе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Духа не угашайте.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Пророчества не уничижайте.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Все испытывайте, хорошего держитесь.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Удерживайтесь от всякого рода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Сам же Бог мира да освятит вас во всей полноте, и ваш дух и душа и тело во всей целости да сохранится без порока в пришествие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Верен Призывающий вас, Который и сотворит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Братия! молитесь о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Приветствуйте всех братьев лобзанием святым.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Заклинаю вас Господом прочитать сие послание всем святым братиям.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Благодать Господа нашего Иисуса Христа с вами.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