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Thessalonians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 и Силуан и Тимофей – Фессалоникской церкви в Боге Отце нашем и Господе Иисусе Христе: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благодать вам и мир от Бога Отца нашего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Всегда по справедливости мы должны благодарить Бога за вас, братия, потому что возрастает вера ваша, и умножается любовь каждого друг ко другу между всеми вами,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 что мы сами хвалимся вами в церквах Божиих, терпением вашим и верою во всех гонениях и скорбях, переносимых вами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 доказательство того, что будет праведный суд Божий, чтобы вам удостоиться Царствия Божия, для которого и страдаете.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праведно пред Богом – оскорбляющим вас воздать скорбью,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вам, оскорбляемым, отрадою вместе с нами, в явление Господа Иисуса с неба, с Ангелами силы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пламенеющем огне совершающего отмщение не познавшим Бога и не покоряющимся благовествованию Господа нашего Иисуса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которые подвергнутся наказанию, вечной погибели, от лица Господа и от славы могущества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когда Он приидет прославиться во святых Своих и явиться дивным в день оный во всех веровавших, так как вы поверили нашему свидетельству.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Для сего и молимся всегда за вас, чтобы Бог наш соделал вас достойными звания и совершил всякое благоволение благости и дело веры в силе,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прославится имя Господа нашего Иисуса Христа в вас, и вы в Нем, по благодати Бога нашего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Thessalonians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Молим вас, братия, о пришествии Господа нашего Иисуса Христа и нашем собрании к Нему,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не спешить колебаться умом и смущаться ни от духа, ни от слова, ни от послания, как бы нами посланного, будто уже наступает день Христов.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Да не обольстит вас никто никак: ибо день тот не придет, доколе не придет прежде отступление и не откроется человек греха, сын погибели,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противящийся и превозносящийся выше всего, называемого Богом или святынею, так что в храме Божием сядет он, как Бог, выдавая себя за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помните ли, что я, еще находясь у вас, говорил вам это?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ныне вы знаете, что не допускает открыться ему в свое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тайна беззакония уже в действии, только не совершится до тех пор, пока не будет взят от среды удерживающий теперь.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тогда откроется беззаконник, которого Господь Иисус убьет духом уст Своих и истребит явлением пришествия Своего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того, которого пришествие, по действию сатаны, будет со всякою силою и знамениями и чудесами ложными,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со всяким неправедным обольщением погибающих за то, что они не приняли любви истины для своего спасения.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 за сие пошлет им Бог действие заблуждения, так что они будут верить лжи,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да будут осуждены все, не веровавшие истине, но возлюбившие неправду.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Мы же всегда должны благодарить Бога за вас, возлюбленные Господом братия, что Бог от начала, через освящение Духа и веру истине, избрал вас ко спасению,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к которому и призвал вас благовествованием нашим, для достижения славы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Итак, братия, стойте и держите предания, которым вы научены или словом, или посланием нашим.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Сам же Господь наш Иисус Христос и Бог и Отец наш, возлюбивший нас и давший утешение вечное и надежду благую во благодати,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да утешит ваши сердца и да утвердит вас во всяком слове и деле благом.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Thessalonians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молитесь за нас, братия, чтобы слово Господне распространялось и прославлялось, как и у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чтобы нам избавиться от беспорядочных и лукавых людей, ибо не во всех вера.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верен Господь, Который утвердит вас и сохранит от лукавого.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Мы уверены о вас в Господе, что вы исполняете и будете исполнять то, что мы вам повелеваем.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Господь же да управит сердца ваши в любовь Божию и в терпение Христово.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Завещеваем же вам, братия, именем Господа нашего Иисуса Христа, удаляться от всякого брата, поступающего бесчинно, а не по преданию, которое приняли от нас,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вы сами знаете, как должны вы подражать нам; ибо мы не бесчинствовали у вас,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ни у кого не ели хлеба даром, но занимались трудом и работою ночь и день, чтобы не обременить кого из вас,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не потому, чтобы мы не имели власти, но чтобы себя самих дать вам в образец для подражания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когда мы были у вас, то завещевали вам сие: если кто не хочет трудиться, тот и не ешь.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Но слышим, что некоторые у вас поступают бесчинно, ничего не делают, а суетятся.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Таковых увещеваем и убеждаем Господом нашим Иисусом Христом, чтобы они, работая в безмолвии, ели свой хлеб.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Вы же, братия, не унывайте, делая добро.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Если же кто не послушает слова нашего в сем послании, того имейте на замечании и не сообщайтесь с ним, чтобы устыдить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Но не считайте его за врага, а вразумляйте, как брата.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Сам же Господь мира да даст вам мир всегда во всем. Господь со всеми вами!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Приветствие моею рукою, Павловою, что служит знаком во всяком послании; пишу я так: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Благодать Господа нашего Иисуса Христа со всеми вами.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