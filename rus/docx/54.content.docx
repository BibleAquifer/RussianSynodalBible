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Timothy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Павел, Апостол Иисуса Христа по повелению Бога, Спасителя нашего, и Господа Иисуса Христа, надежды нашей,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Тимофею, истинному сыну в вере: благодать, милость, мир от Бога, Отца нашего, и Христа Иисуса, Господа нашего.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Отходя в Македонию, я просил тебя пребыть в Ефесе и увещевать некоторых, чтобы они не учили иному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не занимались баснями и родословиями бесконечными, которые производят больше споры, нежели Божие назидание в вере.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Цель же увещания есть любовь от чистого сердца и доброй совести и нелицемерной веры,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от чего отступив, некоторые уклонились в пустословие,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желая быть законоучителями, но не разумея ни того, о чем говорят, ни того, что утверждают.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А мы знаем, что закон добр, если кто законно употребляет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зная, что закон положен не для праведника, но для беззаконных и непокоривых, нечестивых и грешников, развратных и оскверненных, для оскорбителей отца и матери, для человекоубийц,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для блудников, мужеложников, человекохищников, [клеветников, скотоложников,] лжецов, клятвопреступников и для всего, что противно здравому учению,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по славному благовестию блаженного Бога, которое мне вверено.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Благодарю давшего мне силу, Христа Иисуса, Господа нашего, что Он признал меня верным, определив на служение,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меня, который прежде был хулитель и гонитель и обидчик, но помилован потому, что так поступал по неведению, в неверии;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благодать же Господа нашего [Иисуса Христа] открылась во мне обильно с верою и любовью во Христе Иисусе.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Верно и всякого принятия достойно слово, что Христос Иисус пришел в мир спасти грешников, из которых я первый.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Но для того я и помилован, чтобы Иисус Христос во мне первом показал все долготерпение, в пример тем, которые будут веровать в Него к жизни вечной.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Царю же веков нетленному, невидимому, единому премудрому Богу честь и слава во веки веков. Аминь.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Преподаю тебе, сын мой Тимофей, сообразно с бывшими о тебе пророчествами, такое завещание, чтобы ты воинствовал согласно с ними, как добрый воин,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имея веру и добрую совесть, которую некоторые отвергнув, потерпели кораблекрушение в вере;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таковы Именей и Александр, которых я предал сатане, чтобы они научились не богохульствовать.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Timothy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Итак, прежде всего прошу совершать молитвы, прошения, моления, благодарения за всех человеков,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за царей и за всех начальствующих, дабы проводить нам жизнь тихую и безмятежную во всяком благочестии и чистоте,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ибо это хорошо и угодно Спасителю нашему Богу,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Который хочет, чтобы все люди спаслись и достигли познания истины.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един Бог, един и посредник между Богом и человеками, человек Христос Иисус,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предавший Себя для искупления всех. Таково было в свое время свидетельство,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для которого я поставлен проповедником и Апостолом, – истину говорю во Христе, не лгу, – учителем язычников в вере и истине.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Итак, желаю, чтобы на всяком месте произносили молитвы мужи, воздевая чистые руки без гнева и сомнения;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чтобы также и жены, в приличном одеянии, со стыдливостью и целомудрием, украшали себя не плетением волос, не золотом, не жемчугом, не многоценною одеждою,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но добрыми делами, как прилично женам, посвящающим себя благочестию.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Жена да учится в безмолвии, со всякою покорностью;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а учить жене не позволяю, ни властвовать над мужем, но быть в безмолвии.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Ибо прежде создан Адам, а потом Ева;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не Адам прельщен; но жена, прельстившись, впала в преступление;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впрочем, спасется через чадородие, если пребудет в вере и любви и в святости с целомудрием.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Timothy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Верно слово: если кто епископства желает, доброго дела желает.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Но епископ должен быть непорочен, одной жены муж, трезв, целомудрен, благочинен, честен, страннолюбив, учителен,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не пьяница, не бийца, не сварлив, не корыстолюбив, но тих, миролюбив, не сребролюбив,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хорошо управляющий домом своим, детей содержащий в послушании со всякою честностью;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кто не умеет управлять собственным домом, тот будет ли пещись о Церкви Божией?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Не должен быть из новообращенных, чтобы не возгордился и не подпал осуждению с диаволом.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Надлежит ему также иметь доброе свидетельство от внешних, чтобы не впасть в нарекание и сеть диавольскую.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Диаконы также должны быть честны, не двоязычны, не пристрастны к вину, не корыстолюбивы,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хранящие таинство веры в чистой совести.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таких надобно прежде испытывать, потом, если беспорочны, допускать до служения.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Равно и жены их должны быть честны, не клеветницы, трезвы, верны во всем.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Диакон должен быть муж одной жены, хорошо управляющий детьми и домом своим.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Ибо хорошо служившие приготовляют себе высшую степень и великое дерзновение в вере во Христа Иисуса.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Сие пишу тебе, надеясь вскоре прийти к тебе,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чтобы, если замедлю, ты знал, как должно поступать в доме Божием, который есть Церковь Бога живого, столп и утверждение истины.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беспрекословно – великая благочестия тайна: Бог явился во плоти, оправдал Себя в Духе, показал Себя Ангелам, проповедан в народах, принят верою в мире, вознесся во славе.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Timothy 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Дух же ясно говорит, что в последние времена отступят некоторые от веры, внимая духам-обольстителям и учениям бесовским,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через лицемерие лжесловесников, сожженных в совести своей,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запрещающих вступать в брак и употреблять в пищу то, что Бог сотворил, дабы верные и познавшие истину вкушали с благодарением.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всякое творение Божие хорошо, и ничто не предосудительно, если принимается с благодарением,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потому что освящается словом Божиим и молитвою.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Внушая сие братиям, будешь добрый служитель Иисуса Христа, питаемый словами веры и добрым учением, которому ты последовал.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Негодных же и бабьих басен отвращайся, а упражняй себя в благочестии,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ибо телесное упражнение мало полезно, а благочестие на все полезно, имея обетование жизни настоящей и будущей.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Слово сие верно и всякого принятия достойно.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мы для того и трудимся и поношения терпим, что уповаем на Бога живого, Который есть Спаситель всех человеков, а наипаче верных.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Проповедуй сие и учи.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Никто да не пренебрегает юностью твоею; но будь образцом для верных в слове, в житии, в любви, в духе, в вере, в чистоте.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Доколе не приду, занимайся чтением, наставлением, учением.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Не неради о пребывающем в тебе даровании, которое дано тебе по пророчеству с возложением рук священства.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О сем заботься, в сем пребывай, дабы успех твой для всех был очевиден.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Вникай в себя и в учение; занимайся сим постоянно: ибо, так поступая, и себя спасешь, и слушающих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Timothy 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Старца не укоряй, но увещевай, как отца; младших – как братьев;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стариц – как матерей; молодых – как сестер, со всякою чистотою.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Вдовиц почитай, истинных вдовиц.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Если же какая вдовица имеет детей или внучат, то они прежде пусть учатся почитать свою семью и воздавать должное родителям, ибо сие угодно Богу.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Истинная вдовица и одинокая надеется на Бога и пребывает в молениях и молитвах день и ночь;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а сластолюбивая заживо умерла.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сие внушай им, чтобы были беспорочны.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Если же кто о своих и особенно о домашних не печется, тот отрекся от веры и хуже неверного.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Вдовица должна быть избираема не менее как шестидесятилетняя, бывшая женою одного мужа,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известная по добрым делам, если она воспитала детей, принимала странников, умывала ноги святым, помогала бедствующим и была усердна ко всякому доброму делу.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Молодых же вдовиц не принимай, ибо они, впадая в роскошь в противность Христу, желают вступать в брак.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Они подлежат осуждению, потому что отвергли прежнюю веру;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притом же они, будучи праздны, приучаются ходить по домам и бывают не только праздны, но и болтливы, любопытны и говорят, чего не должно.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Итак, я желаю, чтобы молодые вдовы вступали в брак, рождали детей, управляли домом и не подавали противнику никакого повода к злоречию;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ибо некоторые уже совратились вслед сатаны.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Если какой верный или верная имеет вдов, то должны их довольствовать и не обременять Церкви, чтобы она могла довольствовать истинных вдовиц.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Достойно начальствующим пресвитерам должно оказывать сугубую честь, особенно тем, которые трудятся в слове и учении.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Ибо Писание говорит: «не заграждай рта у вола молотящего»; и: «трудящийся достоин награды своей».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Обвинение на пресвитера не иначе принимай, как при двух или трех свидетелях.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Согрешающих обличай перед всеми, чтобы и прочие страх имели.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Пред Богом и Господом Иисусом Христом и избранными Ангелами заклинаю тебя сохранить сие без предубеждения, ничего не делая по пристрастию.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Рук ни на кого не возлагай поспешно и не делайся участником в чужих грехах. Храни себя чистым.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Впредь пей не одну воду, но употребляй немного вина, ради желудка твоего и частых твоих недугов.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Грехи некоторых людей явны и прямо ведут к осуждению, а некоторых открываются впоследствии.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Равным образом и добрые дела явны; а если и не таковы, скрыться не могут.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Timothy 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Рабы, под игом находящиеся, должны почитать господ своих достойными всякой чести, дабы не было хулы на имя Божие и учение.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Те, которые имеют господами верных, не должны обращаться с ними небрежно, потому что они братья; но тем более должны служить им, что они верные и возлюбленные и благодетельствуют им. Учи сему и увещевай.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Кто учит иному и не следует здравым словам Господа нашего Иисуса Христа и учению о благочестии,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тот горд, ничего не знает, но заражен страстью к состязаниям и словопрениям, от которых происходят зависть, распри, злоречия, лукавые подозрения.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Пустые споры между людьми поврежденного ума, чуждыми истины, которые думают, будто благочестие служит для прибытка. Удаляйся от таких.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Великое приобретение – быть благочестивым и довольным.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Ибо мы ничего не принесли в мир; явно, что ничего не можем и вынести из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Имея пропитание и одежду, будем довольны тем.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А желающие обогащаться впадают в искушение и в сеть и во многие безрассудные и вредные похоти, которые погружают людей в бедствие и пагубу;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корень всех зол есть сребролюбие, которому предавшись, некоторые уклонились от веры и сами себя подвергли многим скорбям.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Ты же, человек Божий, убегай сего, а преуспевай в правде, благочестии, вере, любви, терпении, кротости.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Подвизайся добрым подвигом веры, держись вечной жизни, к которой ты и призван, и исповедал доброе исповедание перед многими свидетелями.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Пред Богом, все животворящим, и пред Христом Иисусом, Который засвидетельствовал пред Понтием Пилатом доброе исповедание, завещеваю тебе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соблюсти заповедь чисто и неукоризненно, даже до явления Господа нашего Иисуса Христа,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которое в свое время откроет блаженный и единый сильный Царь царствующих и Господь господствующих,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единый имеющий бессмертие, Который обитает в неприступном свете, Которого никто из человеков не видел и видеть не может. Ему честь и держава вечная! Аминь.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Богатых в настоящем веке увещевай, чтобы они не высоко думали о себе и уповали не на богатство неверное, но на Бога живого, дающего нам все обильно для наслаждения;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чтобы они благодетельствовали, богатели добрыми делами, были щедры и общительны,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собирая себе сокровище, доброе основание для будущего, чтобы достигнуть вечной жизни.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О, Тимофей! храни преданное тебе, отвращаясь негодного пустословия и прекословий лжеименного знания,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которому предавшись, некоторые уклонились от веры. Благодать с тобою. Аминь.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