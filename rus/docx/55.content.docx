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Timothy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волею Божиею Апостол Иисуса Христа, по обетованию жизни во Христе Иисусе,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Тимофею, возлюбленному сыну: благодать, милость, мир от Бога Отца и Христа Иисуса, Господа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Благодарю Бога, Которому служу от прародителей с чистою совестью, что непрестанно вспоминаю о тебе в молитвах моих днем и ночью,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желаю видеть тебя, вспоминая о слезах твоих, дабы мне исполниться радости,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приводя на память нелицемерную веру твою, которая прежде обитала в бабке твоей Лоиде и матери твоей Евнике; уверен, что она и в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 сей причине напоминаю тебе возгревать дар Божий, который в тебе через мое рукоположение;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дал нам Бог духа не боязни, но силы и любви и целомудрия.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Итак, не стыдись свидетельства Господа нашего Иисуса Христа, ни меня, узника Его; но страдай с благовестием Христовым силою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спасшего нас и призвавшего званием святым, не по делам нашим, но по Своему изволению и благодати, данной нам во Христе Иисусе прежде вековых времен,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открывшейся же ныне явлением Спасителя нашего Иисуса Христа, разрушившего смерть и явившего жизнь и нетление через благовестие,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для которого я поставлен проповедником и Апостолом и учителем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 сей причине я и страдаю так; но не стыжусь. Ибо я знаю, в Кого уверовал, и уверен, что Он силен сохранить залог мой на оный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Держись образца здравого учения, которое ты слышал от меня, с верою и любовью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Храни добрый залог Духом Святым, живущим 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знаешь, что все Асийские оставили меня; в числе их Фигелл и Ермоген.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даст Господь милость дому Онисифора за то, что он многократно покоил меня и не стыдился уз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но, быв в Риме, с великим тщанием искал меня и нашел.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 даст ему Господь обрести милость у Господа в оный день; а сколько он служил мне в Ефесе, ты лучше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Timothy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укрепляйся, сын мой, в благодати Христом Иисусом,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что слышал от меня при многих свидетелях, то передай верным людям, которые были бы способны и других научить.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переноси страдания, как добрый воин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Никакой воин не связывает себя делами житейскими, чтобы угодить военачальнику.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кто и подвизается, не увенчивается, если незаконно будет подвизаться.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Трудящемуся земледельцу первому должно вкусить от плодов.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Разумей, что я говорю. Да даст тебе Господь разумение во 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Помни Господа Иисуса Христа от семени Давидова, воскресшего из мертвых, по благовествованию моему,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 которое я страдаю даже до уз, как злодей; но для слова Божия нет уз.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 я все терплю ради избранных, дабы и они получили спасение во Христе Иисусе с вечною славою.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Верно слово: если мы с Ним умерли, то с Ним и оживем;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терпим, то с Ним и царствовать будем; если отречемся, и Он отречется от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мы неверны, Он пребывает верен, ибо Себя отречься не может.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Сие напоминай, заклиная пред Господом не вступать в словопрения, что нимало не служит к пользе, а к расстройству слушающих.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Старайся представить себя Богу достойным, делателем неукоризненным, верно преподающим слово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непотребного пустословия удаляйся; ибо они еще более будут преуспевать в нечестии,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слово их, как рак, будет распространяться. Таковы Именей и Филит,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которые отступили от истины, говоря, что воскресение уже было, и разрушают в некоторых веру.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твердое основание Божие стоит, имея печать сию: «познал Господь Своих»; и: «да отступит от неправды всякий, исповедующий имя Господа».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 большом доме есть сосуды не только золотые и серебряные, но и деревянные и глиняные; и одни в почетном, а другие в низком употреблении.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кто будет чист от сего, тот будет сосудом в чести, освященным и благопотребным Владыке, годным на всякое доброе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Юношеских похотей убегай, а держись правды, веры, любви, мира со всеми призывающими Господа от чистого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 глупых и невежественных состязаний уклоняйся, зная, что они рождают ссоры;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рабу же Господа не должно ссориться, но быть приветливым ко всем, учительным, незлобивым,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 кротостью наставлять противников, не даст ли им Бог покаяния к познанию истины,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чтобы они освободились от сети диавола, который уловил их в свою волю.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Timothy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Знай же, что в последние дни наступят времена тяжкие.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люди будут самолюбивы, сребролюбивы, горды, надменны, злоречивы, родителям непокорны, неблагодарны, нечестивы, недружелюбны,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непримирительны, клеветники, невоздержны, жестоки, не любящие добра,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предатели, наглы, напыщенны, более сластолюбивы, нежели боголюбивы,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имеющие вид благочестия, силы же его отрекшиеся. Таковых удаляйся.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 сим принадлежат те, которые вкрадываются в дома и обольщают женщин, утопающих во грехах, водимых различными похотями,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всегда учащихся и никогда не могущих дойти до познания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Ианний и Иамврий противились Моисею, так и сии противятся истине, люди, развращенные умом, невежды в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они не много успеют; ибо их безумие обнаружится перед всеми, как и с теми случилось.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ты последовал мне в учении, житии, расположении, вере, великодушии, любви, терпении,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гонениях, страданиях, постигших меня в Антиохии, Иконии, Листрах; каковые гонения я перенес, и от всех избавил меня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и все, желающие жить благочестиво во Христе Иисусе, будут гонимы.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Злые же люди и обманщики будут преуспевать во зле, вводя в заблуждение и заблуждаясь.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ты пребывай в том, чему научен и что тебе вверено, зная, кем ты научен.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Притом же ты из детства знаешь священные писания, которые могут умудрить тебя во спасение верою во Христа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Все Писание богодухновенно и полезно для научения, для обличения, для исправления, для наставления в праведности,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 будет совершен Божий человек, ко всякому доброму делу приготовлен.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Timothy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заклинаю тебя пред Богом и Господом нашим Иисусом Христом, Который будет судить живых и мертвых в явление Его и Царствие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проповедуй слово, настой во время и не во время, обличай, запрещай, увещевай со всяким долготерпением и назиданием.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будет время, когда здравого учения принимать не будут, но по своим прихотям будут избирать себе учителей, которые льстили бы слуху;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 истины отвратят слух и обратятся к басням.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ты будь бдителен во всем, переноси скорби, совершай дело благовестника, исполняй служение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я уже становлюсь жертвою, и время моего отшествия настало.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Подвигом добрым я подвизался, течение совершил, веру сохранил;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теперь готовится мне венец правды, который даст мне Господь, праведный Судия, в день оный; и не только мне, но и всем, возлюбившим явление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Постарайся прийти ко мне скоро.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Димас оставил меня, возлюбив нынешний век, и пошел в Фессалонику, Крискент – в Галатию, Тит – в Далматию; один Лука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Марка возьми и приведи с собою, ибо он мне нужен для служения.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Тихика я послал в Ефес.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пойдешь, принеси фелонь, который я оставил в Троаде у Карпа, и книги, особенно кожаные.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Александр медник много сделал мне зла. Да воздаст ему Господь по делам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Берегись его и ты, ибо он сильно противился нашим словам.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 первом моем ответе никого не было со мною, но все меня оставили. Да не вменится 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Господь же предстал мне и укрепил меня, дабы через меня утвердилось благовестие и услышали все язычники; и я избавился из львиных челюстей.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избавит меня Господь от всякого злого дела и сохранит для Своего Небесного Царства, Ему слава во веки веков.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Приветствуй Прискиллу и Акилу и дом Онисифоров.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Ераст остался в Коринфе; Трофима же я оставил больного в Милите.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Постарайся прийти до зимы. Приветствуют тебя Еввул, и Пуд, и Лин, и Клавдия, и все братия.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Господь Иисус Христос со духом твоим. Благодать с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