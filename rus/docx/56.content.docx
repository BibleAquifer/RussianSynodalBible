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Titus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Павел, раб Божий, апостол же Иисуса Христа по вере избранных Бога и по познанию истины, согласной с благочестием.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надежде жизни вечной, которую провозгласил прежде вечных времён говорящий правду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Явил же в свой срок слово Свое в проповеди, которая вверена была мне по повелению Спасителя нашего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Титу, истинному сыну по общей вере, — благодать и мир от Бога Отца и Христа Иисуса, Спасителя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Этого ради я оставил тебя на Крите, чтобы оставшееся ты довершил и поставил по городу пресвитеров, как я тебе приказал.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Если кто безупречен, одной жены муж, детей имеющий верных, не обвиняемых в распутстве или непокорных.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Надлежит потому что епископу быть безупречным, как Божьему домоправителю, не самодоволен, не гневлив, не привержен вину, не драчун, не корыстолюбив.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(он должен быть) страннолюбивым, добролюбивым, благоразумным, справедливым, благочестивым, воздержанным.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Держащимся учения, верного слова, для того, чтобы силён он был убеждать в учении здравом и возражающих обличать.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Потому что много есть непокорных, пустословов и обманщиков, особенно из обрезанных.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Которым необходимо заставлять замолчать, которые разрушают целые дома, уча, чему не должно, постыдной корысти ради.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Сказал же некто из них, собственный их (критян) пророк: “Критяне всегда лжецы, злые звери, обжоры ленивые”.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Свидетельство это истинно. По этой причине обличай их строго, чтобы они здравствовали в вере.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 обращай внимание на иудейские мифы и наставления человеческие, уклоняющиеся от истины.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Всё чисто для чистых, однако, осквернённым же и неверным ничто не чисто, но осквернены их ум и совесть.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Они исповедают, что знают Бога, делами же (Его) отрицают, будучи мерзки и непокорны и к всякому доброму делу неспособны.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Titus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Ты же говори то, что сообразуется со здравым учением.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Старцам (необходимо) трезвыми быть, почтенными и благоразумными, рассудительными с верой, любовью и выдержкой.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Старицам (необходим) в своём поведении быть как подобает святым, не клеветницами, не порабощёнными большому количеству вина, (но) учащих добру.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Чтобы они вразумляли молодых любить мужей, любить детей.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Быть благоразумными, чистыми, заботящимися о доме, добрыми, покорными своим мужьям, чтобы не было хулы на слово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Юношей также увещевай быть благоразумными.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 всём давай в своем лице пример добрых дел, в учении неповреждённость, достоинство.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Слово здравое, безупречное, чтобы противник был посрамлен, не имея ничего сказать о нас худого.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Рабов (увещевай) повиноваться своим господам во всём быть угодными, не противоречащими.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(Учи их) не красть, но проявлять всяческую добрую верность, чтобы учение Спасителя нашего Бога они почитали украшением.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Потому что явилась благодать Божия спасительная всем людям.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Наставляющая нас, чтобы (мы) отвергали нечестие и мирские похоти, но благоразумно, праведно и благочестиво жить в нынешнем веке.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Ожидая блаженную надежду и явления славы великого Бога и Спасителя нашего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Который дал Себя Самого за нас, чтобы Он искупил нас от всякого беззакония и очистить Себе Самому народ особенный, ревнитель добрых дел.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Это говори и увещай и обличай со всяким повелением. Пусть никто тобой не пренебрегает.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Titus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Напоминай им подчиняться начальствам и властям: повиноваться, быть готовыми на всякое доброе дело,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(Напоминай) никого не злословить, (но) быть миролюбивыми, снисходительными, показывая всякую кротость ко всем людям.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Потому что и мы были когда-то несмысленными, непокорными, заблуждающимися, рабами разных похотей и наслаждений; в злобе и ненависти пребывали, (были) отвратительными, ненавидящими друг друга.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же благость и человеколюбие были явлены в Спасителе нашем, Боге.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делами праведности, которые бы мы сотворили, но по Его милости Он спас нас чрез омовение возрождения и обновления Духом Святым.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Которого Он излил на нас обильно чрез Иисуса Христа, Спасителя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Чтобы мы, оправданные Его благодатью, стали наследниками в надежде жизни вечной.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Верно слово, и хочу тебе настойчиво рекомендовать, чтобы уверовавшие в Бога старались преуспевать в добрых делах. Это хорошо и полезно людям.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Глупых же споров, и родословий, и ссор и прений о Законе избегай; ибо они бесполезны и суетны.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От человека-еретика, после одного-двух вразумлений, отвращайся.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Зная, что такой человек сбился с (истинного) пути и грешит, вынося сам себе приговор.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пришлю Артёма к тебе или Тихика, поспеши придти ко мне в Никополь; потому что там я решил перезимовать.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Зину законника и Аполлоса заботливо сопроводи, чтобы у них ни в чем не было недостатка.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Пусть же учатся и наши развиваться в прилежании к необходимым нуждам, чтобы не быть им бесплодными.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Приветствуют тебя все, кто со мной. Приветствуй всех, любящих нас в вере. Благодать со всеми вами.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