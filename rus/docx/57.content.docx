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Philemon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узник Христа Иисуса, и Тимофей брат, Филимону, возлюбленному и сотруднику нашему.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Апфии сестре и Архиппу, соратнику нашему, и собранию, в твоём доме.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Благодать вам и мир от Бога, Отца нашего,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Благодарю Бога моего, всегда вспоминая тебя в молитвах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Слышу о твоей любви и вере, которую ты имеешь к Господу Иисусу и ко всем святым.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Чтобы общение веры твоей действенным сделалось в познании всякого доброго, того, что в нас есть от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Я получил великую радость и утешение от любви твоей, а потому сердца святых успокоены благодаря тебе, брат.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Потому, большое имею во Христе дерзновение приказывать тебе, что должно.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по любви скорее прошу такой, как я, Павел, старец, а теперь же ещё и узник (за) Христа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прошу тебя о моем дитя, которого я родил в узах, об Онисиме.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Когда-то для тебя бесполезного, теперь же и для меня и для тебя весьма полезного.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отсылаю его к тебе, его самого, он есть моё сердце.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Которого я хотел удержать при себе, чтобы он, вместо тебя, служил мне в узах (за) благовестие.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без твоего согласия я ничего не захотел делать, чтобы не по нужде добро твоё было, но по свободной воле.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Потому что, может быть, он для того на время был удалён, чтобы получил ты его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Уже не как раба, но больше чем раба, как брата возлюбленного, особенно для меня, насколько же больше для тебя, и во плоти и в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если ты меня считаешь соработником, прими его, как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же он чем обидел тебя или должен тебе, считай это на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Я, Павел, пишу моей рукой, я уплачу, так, что не говорю тебе, что ты остаёшься моим должником.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Дай, брат, я от тебя воспользуюсь в Господе: успокой моё сердце во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Убеждён в послушании твоём, я написал тебе, зная, что ты и сверх того, о чем говорю, сделаешь.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Одновременно приготовь для меня и радушный приём: ибо я надеюсь, что я, по молитвам вашим, буду дарован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Приветствует тебя Епафрас, узник вместе со мной во Христе Иисусе.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Марк, Аристарх, Димас, Лука, сотрудники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Благодать Господа Иисуса Христа с духом вашим.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