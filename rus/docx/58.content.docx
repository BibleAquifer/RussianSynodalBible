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Hebrews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Бог, многократно и многообразно говоривший издревле отцам в пророках,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последние дни сии говорил нам в Сыне, Которого поставил наследником всего, чрез Которого и веки сотворил.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Сей, будучи сияние славы и образ ипостаси Его и держа все словом силы Своей, совершив Собою очищение грехов наших, воссел одесную [престола] величия на высоте,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будучи столько превосходнее Ангелов, сколько славнейшее пред ними наследовал имя.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кому когда из Ангелов сказал Бог: «Ты Сын Мой, Я ныне родил Тебя»? И еще: «Я буду Ему Отцом, и Он будет Мне Сыном»?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Также, когда вводит Первородного во вселенную, говорит: «и да поклонятся Ему все Ангелы Божии».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Об Ангелах сказано: «Ты творишь Ангелами Своими духов и служителями Своими пламенеющий огонь».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о Сыне: «престол Твой, Боже, в век века; жезл царствия Твоего – жезл правоты.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Ты возлюбил правду и возненавидел беззаконие, посему помазал Тебя, Боже, Бог Твой елеем радости более соучастников Твоих».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И: «в начале Ты, Господи, основал землю, и небеса – дело рук Твоих;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они погибнут, а Ты пребываешь; и все обветшают, как риза,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как одежду свернешь их, и изменятся; но Ты тот же, и лета Твои не кончатся».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Кому когда из Ангелов сказал Бог: «седи одесную Меня, доколе положу врагов Твоих в подножие ног Твоих»?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Не все ли они суть служебные духи, посылаемые на служение для тех, которые имеют наследовать спасение?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Hebrews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Посему мы должны быть особенно внимательны к слышанному, чтобы не отпасть.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Ибо, если через Ангелов возвещенное слово было твердо и всякое преступление и непослушание получало праведное воздаяние,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 как мы избежим, вознерадев о толиком спасении, которое, быв сначала проповедано Господом, в нас утвердилось слышавшими от Него,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при засвидетельствовании от Бога знамениями и чудесами, и различными силами, и раздаянием Духа Святого по Его воле?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не Ангелам Бог покорил будущую вселенную, о которой говорим;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напротив, некто негде засвидетельствовал, говоря: «что значит человек, что Ты помнишь его? или сын человеческий, что Ты посещаешь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много Ты унизил его пред Ангелами; славою и честью увенчал его и поставил его над делами рук Твоих,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все покорил под ноги его». Когда же покорил ему все, то не оставил ничего не покоренным ему. Ныне же еще не видим, чтобы все было ему покорено;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видим, что за претерпение смерти увенчан славою и честью Иисус, Который не много был унижен пред Ангелами, дабы Ему, по благодати Божией, вкусить смерть за всех.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надлежало, чтобы Тот, для Которого все и от Которого все, приводящего многих сынов в славу, вождя спасения их совершил через страдания.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и освящающий и освящаемые, все – от Единого; поэтому Он не стыдится называть их братиями,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«возвещу имя Твое братиям Моим, посреди церкви воспою Тебя».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еще: «Я буду уповать на Него». И еще: «вот Я и дети, которых дал Мне Бог».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как дети причастны плоти и крови, то и Он также воспринял оные, дабы смертью лишить силы имеющего державу смерти, то есть диавола,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избавить тех, которые от страха смерти через всю жизнь были подвержены рабству.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не Ангелов восприемлет Он, но восприемлет семя Авраамово.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Посему Он должен был во всем уподобиться братиям, чтобы быть милостивым и верным первосвященником пред Богом, для умилостивления за грехи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Ибо, как Сам Он претерпел, быв искушен, то может и искушаемым помочь.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Hebrews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братия святые, участники в небесном звании, уразумейте Посланника и Первосвященника исповедания нашего, Иисуса Христа,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Который верен Поставившему Его, как и Моисей во всем доме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Он достоин тем большей славы пред Моисеем, чем большую честь имеет в сравнении с домом тот, кто устроил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всякий дом устрояется кем-либо; а устроивший все есть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Моисей верен во всем доме Его, как служитель, для засвидетельствования того, что надлежало возвестить;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Христос – как Сын в доме Его; дом же Его – мы, если только дерзновение и упование, которым хвалимся, твердо сохраним до конца.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Почему, как говорит Дух Святой, «ныне, когда услышите глас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ожесточите сердец ваших, как во время ропота, в день искушения в пустыне,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где искушали Меня отцы ваши, испытывали Меня и видели дела Мои сорок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Посему Я вознегодовал на оный род и сказал: непрестанно заблуждаются сердцем, не познали они путей Моих;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посему Я поклялся во гневе Моем, что они не войдут в покой Мой».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Смотрите, братия, чтобы не было в ком из вас сердца лукавого и неверного, дабы вам не отступить от Бога живого.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наставляйте друг друга каждый день, доколе можно говорить: «ныне», чтобы кто из вас не ожесточился, обольстившись грехом.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мы сделались причастниками Христу, если только начатую жизнь твердо сохраним до конца,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доколе говорится: «ныне, когда услышите глас Его, не ожесточите сердец ваших, как во время ропота».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некоторые из слышавших возроптали; но не все вышедшие из Египта с Моисеем.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На кого же негодовал Он сорок лет? Не на согрешивших ли, которых кости пали в пустыне?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Против кого же клялся, что не войдут в покой Его, как не против непокорных?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Итак, видим, что они не могли войти за неверие.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Hebrews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Посему будем опасаться, чтобы, когда еще остается обетование войти в покой Его, не оказался кто из вас опоздавшим.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и нам оно возвещено, как и тем; но не принесло им пользы слово слышанное, не растворенное верою слышавших.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входим в покой мы уверовавшие, так как Он сказал: «Я поклялся в гневе Моем, что они не войдут в покой Мой», хотя дела Его были совершены еще в начале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негде сказано о седьмом дне так: «и почил Бог в день седьмой от всех дел Своих».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еще здесь: «не войдут в покой Мой».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Итак, как некоторым остается войти в него, а те, которым прежде возвещено, не вошли в него за непокорность,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 еще определяет некоторый день, «ныне», говоря через Давида, после столь долгого времени, как выше сказано: «ныне, когда услышите глас Его, не ожесточите сердец ваших».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если бы Иисус Навин доставил им покой, то не было бы сказано после того о другом дне.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Посему для народа Божия еще остается субботство.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кто вошел в покой Его, тот и сам успокоился от дел своих, как и Бог от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Итак, постараемся войти в покой оный, чтобы кто по тому же примеру не впал в непокорность.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слово Божие живо и действенно и острее всякого меча обоюдоострого: оно проникает до разделения души и духа, составов и мозгов и судит помышления и намерения сердечные.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нет твари, сокровенной от Него, но все обнажено и открыто перед очами Его: Ему дадим отчет.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Итак, имея Первосвященника великого, прошедшего небеса, Иисуса Сына Божия, будем твердо держаться исповедания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мы имеем не такого первосвященника, который не может сострадать нам в немощах наших, но Который, подобно нам, искушен во всем, кроме греха.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Посему да приступаем с дерзновением к престолу благодати, чтобы получить милость и обрести благодать для благовременной помощи.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Hebrews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Ибо всякий первосвященник, из человеков избираемый, для человеков поставляется на служение Богу, чтобы приносить дары и жертвы за грехи,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могущий снисходить невежествующим и заблуждающим, потому что и сам обложен немощью,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посему он должен как за народ, так и за себя приносить жертвы о грехах.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никто сам собою не приемлет этой чести, но призываемый Богом, как и Аарон.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и Христос не Сам Себе присвоил славу быть первосвященником, но Тот, Кто сказал Ему: «Ты Сын Мой, Я ныне родил Тебя»;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как и в другом месте говорит: «Ты священник вовек по чину Мелхиседека».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Он, во дни плоти Своей, с сильным воплем и со слезами принес молитвы и моления Могущему спасти Его от смерти; и услышан был за Свое благоговение;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хотя Он и Сын, однако страданиями навык послушанию,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и, совершившись, сделался для всех послушных Ему виновником спасения вечного,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быв наречен от Бога Первосвященником по чину Мелхиседека.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 сем надлежало бы нам говорить много; но трудно истолковать, потому что вы сделались не способны слушать.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Ибо, судя по времени, вам надлежало быть учителями; но вас снова нужно учить первым началам слова Божия, и для вас нужно молоко, а не твердая пища.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Всякий, питаемый молоком, несведущ в слове правды, потому что он младенец;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твердая же пища свойственна совершенным, у которых чувства навыком приучены к различению добра и зла.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Hebrews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Посему, оставив начатки учения Христова, поспешим к совершенству; и не станем снова полагать основание обращению от мертвых дел и вере в Бога,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учению о крещениях, о возложении рук, о воскресении мертвых и о суде вечном.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это сделаем, если Бог позволит.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невозможно – однажды просвещенных, и вкусивших дара небесного, и соделавшихся причастниками Духа Святого,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вкусивших благого глагола Божия и сил будущего века,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отпадших опять обновлять покаянием, когда они снова распинают в себе Сына Божия и ругаются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Земля, пившая многократно сходящий на нее дождь и произращающая злак, полезный тем, для которых и возделывается, получает благословение от Бога;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производящая терния и волчцы – негодна и близка к проклятию, которого конец – сожжение.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Впрочем, о вас, возлюбленные, мы надеемся, что вы в лучшем состоянии и держитесь спасения, хотя и говорим так.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не неправеден Бог, чтобы забыл дело ваше и труд любви, которую вы оказали во имя Его, послужив и служа святым.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Желаем же, чтобы каждый из вас, для совершенной уверенности в надежде, оказывал такую же ревность до конца,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дабы вы не обленились, но подражали тем, которые верою и долготерпением наследуют обетования.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Бог, давая обетование Аврааму, как не мог никем высшим клясться, клялся Самим Собою,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говоря: «истинно благословляя благословлю тебя и размножая размножу тебя».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так Авраам, долготерпев, получил обещанное.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Люди клянутся высшим, и клятва во удостоверение оканчивает всякий спор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Посему и Бог, желая преимущественнее показать наследникам обетования непреложность Своей воли, употребил в посредство клятву,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дабы в двух непреложных вещах, в которых невозможно Богу солгать, твердое утешение имели мы, прибегшие взяться за предлежащую надежду,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которая для души есть как бы якорь безопасный и крепкий, и входит во внутреннейшее за завесу,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куда предтечею за нас вошел Иисус, сделавшись Первосвященником навек по чину Мелхиседека.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Hebrews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Ибо Мелхиседек, царь Салима, священник Бога Всевышнего, тот, который встретил Авраама и благословил его, возвращающегося после поражения царей,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которому и десятину отделил Авраам от всего, – во-первых, по знаменованию имени царь правды, а потом и царь Салима, то есть царь мира,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без отца, без матери, без родословия, не имеющий ни начала дней, ни конца жизни, уподобляясь Сыну Божию, пребывает священником навсегда.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Видите, как велик тот, которому и Авраам патриарх дал десятину из лучших добыч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Получающие священство из сынов Левииных имеют заповедь – брать по закону десятину с народа, то есть со своих братьев, хотя и сии произошли от чресл Авраамовых.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сей, не происходящий от рода их, получил десятину от Авраама и благословил имевшего обетования.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Без всякого же прекословия меньший благословляется большим.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здесь десятины берут человеки смертные, а там – имеющий о себе свидетельство, что он живет.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И, так сказать, сам Левий, принимающий десятины, в лице Авраама дал десятину: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он был еще в чреслах отца, когда Мелхиседек встретил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Итак, если бы совершенство достигалось посредством левитского священства, – ибо с ним сопряжен закон народа, – то какая бы еще нужда была восставать иному священнику по чину Мелхиседека, а не по чину Аарона именоваться?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Потому что с переменою священства необходимо быть перемене и закона.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Тот, о Котором говорится сие, принадлежал к иному колену, из которого никто не приступал к жертвеннику.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известно, что Господь наш воссиял из колена Иудина, о котором Моисей ничего не сказал относительно священства.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это еще яснее видно из того, что по подобию Мелхиседека восстает Священник иной,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который таков не по закону заповеди плотской, но по силе жизни непрестающей.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засвидетельствовано: «Ты священник вовек по чину Мелхиседека».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Отменение же прежде бывшей заповеди бывает по причине ее немощи и бесполезности,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закон ничего не довел до совершенства; но вводится лучшая надежда, посредством которой мы приближаемся к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как сие было не без клятвы,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те были священниками без клятвы, а Сей с клятвою, потому что о Нем сказано: «клялся Господь, и не раскается: Ты священник вовек по чину Мелхиседека»,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 лучшего завета поручителем соделался Иисус.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Притом тех священников было много, потому что смерть не допускала пребывать одному;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а Сей, как пребывающий вечно, имеет и священство непреходящее,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посему и может всегда спасать приходящих чрез Него к Богу, будучи всегда жив, чтобы ходатайствовать за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Таков и должен быть у нас Первосвященник: святой, непричастный злу, непорочный, отделенный от грешников и превознесенный выше небес,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который не имеет нужды ежедневно, как те первосвященники, приносить жертвы сперва за свои грехи, потом за грехи народа, ибо Он совершил это однажды, принеся в жертву Себя Самого.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закон поставляет первосвященниками человеков, имеющих немощи; а слово клятвенное, после закона, поставило Сына, навеки совершенного.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Hebrews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Главное же в том, о чем говорим, есть то: мы имеем такого Первосвященника, Который воссел одесную престола величия на небесах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есть священнодействователь святилища и скинии истинной, которую воздвиг Господь, а не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Всякий первосвященник поставляется для приношения даров и жертв; а потому нужно было, чтобы и Сей также имел что принести.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Если бы Он оставался на земле, то не был бы и священником, потому что здесь такие священники, которые по закону приносят дары,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которые служат образу и тени небесного, как сказано было Моисею, когда он приступал к совершению скинии: «смотри», сказано, «сделай все по образу, показанному тебе на горе».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Сей Первосвященник получил служение тем превосходнейшее, чем лучшего Он ходатай завета, который утвержден на лучших обетованиях.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если бы первый завет был без недостатка, то не было бы нужды искать места другому.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пророк, укоряя их, говорит: «вот, наступают дни, говорит Господь, когда Я заключу с домом Израиля и с домом Иуды новый завет,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такой завет, какой Я заключил с отцами их в то время, когда взял их за руку, чтобы вывести их из земли Египетской, потому что они не пребыли в том завете Моем, и Я пренебрег их,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Вот завет, который завещаю дому Израилеву после тех дней, говорит Господь: вложу законы Мои в мысли их, и напишу их на сердцах их; и буду их Богом, а они будут Моим народом.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не будет учить каждый ближнего своего и каждый брата своего, говоря: познай Господа; потому что все, от малого до большого, будут знать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потому что Я буду милостив к неправдам их, и грехов их и беззаконий их не воспомяну более».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Говоря «новый», показал ветхость первого; а ветшающее и стареющее близко к уничтожению.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Hebrews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первый завет имел постановление о богослужении и святилище земное: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устроена была скиния первая, в которой был светильник, и трапеза, и предложение хлебов, и которая называется «святое».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За второю же завесою была скиния, называемая «Святое святых»,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имевшая золотую кадильницу и обложенный со всех сторон золотом ковчег завета, где были золотой сосуд с манною, жезл Ааронов расцветший и скрижали завета,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над ним – херувимы славы, осеняющие очистилище; о чем не нужно теперь говорить подробно.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При таком устройстве в первую скинию всегда входят священники совершать богослужение,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во вторую – однажды в год один только первосвященник, не без крови, которую приносит за себя и за грехи неведения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Сим Дух Святой показывает, что еще не открыт путь во святилище, доколе стоит прежняя скиния.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Она есть образ настоящего времени, в которое приносятся дары и жертвы, не могущие сделать в совести совершенным приносящего,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которые с яствами и питиями, и различными омовениями и обрядами, относящимися до плоти, установлены были только до времени исправления.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Христос, Первосвященник будущих благ, придя с большею и совершеннейшею скиниею, нерукотворенною, то есть не такового устроения,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не с кровью козлов и тельцов, но со Своею Кровию, однажды вошел во святилище и приобрел вечное искупление.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если кровь тельцов и козлов и пепел телицы, через окропление, освящает оскверненных, дабы чисто было тело,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 кольми паче Кровь Христа, Который Духом Святым принес Себя, непорочного, Богу, очистит совесть нашу от мертвых дел для служения Богу живому и истинному!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потому Он есть ходатай нового завета, дабы вследствие смерти Его, бывшей для искупления от преступлений, сделанных в первом завете, призванные к вечному наследию получили обетованное.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где завещание, там необходимо, чтобы последовала смерть завещателя,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потому что завещание действительно после умерших: оно не имеет силы, когда завещатель жив.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Почему и первый завет был утвержден не без крови.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Моисей, произнеся все заповеди по закону перед всем народом, взял кровь тельцов и козлов с водою и шерстью червленою и иссопом и окропил как самую книгу, так и весь народ,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говоря: «это кровь завета, который заповедал вам Бог».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Также окропил кровью и скинию и все сосуды богослужебные.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Да и все почти по закону очищается кровью, и без пролития крови не бывает прощения.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Итак, образы небесного должны были очищаться сими, самое же небесное – лучшими сих жертвами.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 Христос вошел не в рукотворенное святилище, по образу истинного устроенное, но в самое небо, чтобы предстать ныне за нас пред лицо Божие,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не для того, чтобы многократно приносить Себя, как первосвященник входит во святилище каждогодно с чужою кровью;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иначе надлежало бы Ему многократно страдать от начала мира; Он же однажды, к концу веков, явился для уничтожения греха жертвою Своею.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как человекам положено однажды умереть, а потом суд,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так и Христос, однажды принеся Себя в жертву, чтобы подъять грехи многих, во второй раз явится не для очищения греха, а для ожидающих Его во спасение.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Hebrews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Закон, имея тень будущих благ, а не самый образ вещей, одними и теми же жертвами, каждый год постоянно приносимыми, никогда не может сделать совершенными приходящих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Иначе перестали бы приносить их, потому что приносящие жертву, быв очищены однажды, не имели бы уже никакого сознания грехов.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жертвами каждогодно напоминается о грехах,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невозможно, чтобы кровь тельцов и козлов уничтожала грехи.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Посему Христос, входя в мир, говорит: «жертвы и приношения Ты не восхотел, но тело уготовал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Всесожжения и жертвы за грех неугодны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Тогда Я сказал: вот, иду, как в начале книги написано о Мне, исполнить волю Твою, Боже».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Сказав прежде, что «ни жертвы, ни приношения, ни всесожжений, ни жертвы за грех, – которые приносятся по закону, – Ты не восхотел и не благоизволил»,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потом прибавил: «вот, иду исполнить волю Твою, Боже». Отменяет первое, чтобы постановить второе.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 сей-то воле освящены мы единократным принесением тела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всякий священник ежедневно стоит в служении и многократно приносит одни и те же жертвы, которые никогда не могут истребить грехов.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 же, принеся одну жертву за грехи, навсегда воссел одесную Бога,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ожидая затем, доколе враги Его будут положены в подножие ног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Он одним приношением навсегда сделал совершенными освящаемых.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 сем свидетельствует нам и Дух Святой; ибо сказано: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«вот завет, который завещаю им после тех дней, говорит Господь: вложу законы Мои в сердца их, и в мыслях их напишу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грехов их и беззаконий их не воспомяну более».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где прощение грехов, там не нужно приношение за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Итак, братия, имея дерзновение входить во святилище посредством Крови Иисуса Христа, путем новым и живым,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который Он вновь открыл нам через завесу, то есть плоть Свою,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имея великого Священника над домом Божиим,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да приступаем с искренним сердцем, с полною верою, кроплением очистив сердца от порочной совести и омыв тело водою чистою,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будем держаться исповедания упования неуклонно, ибо верен Обещавший.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Будем внимательны друг ко другу, поощряя к любви и добрым делам.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Не будем оставлять собрания своего, как есть у некоторых обычай; но будем увещевать друг друга, и тем более, чем более усматриваете приближение дня оного.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Ибо если мы, получив познание истины, произвольно грешим, то не остается более жертвы за грехи,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но некое страшное ожидание суда и ярость огня, готового пожрать противников.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Если отвергшийся закона Моисеева, при двух или трех свидетелях, без милосердия наказывается смертью,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то сколь тягчайшему, думаете, наказанию повинен будет тот, кто попирает Сына Божия и не почитает за святыню Кровь завета, которою освящен, и Духа благодати оскорбляет?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Мы знаем Того, Кто сказал: «у Меня отмщение, Я воздам, говорит Господь». И еще: «Господь будет судить народ Свой».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Страшно впасть в руки Бога живого!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Вспомните прежние дни ваши, когда вы, быв просвещены, выдержали великий подвиг страданий,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то сами среди поношений и скорбей служа зрелищем для других, то принимая участие в других, находившихся в таком же состоянии;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ибо вы и моим узам сострадали, и расхищение имения вашего приняли с радостью, зная, что есть у вас на небесах имущество лучшее и непреходящее.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Итак, не оставляйте упования вашего, которому предстоит великое воздаяние.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Терпение нужно вам, чтобы, исполнив волю Божию, получить обещанное;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ибо еще немного, очень немного, и Грядущий придет и не умедлит.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Праведный верою жив будет; а если кто поколеблется, не благоволит к тому душа Моя.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Мы же не из колеблющихся на погибель, но стоим в вере ко спасению души.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Hebrews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Вера же есть осуществление ожидаемого и уверенность в невидимом.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ней свидетельствованы древние.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Верою познаем, что веки устроены словом Божиим, так что из невидимого произошло видимое.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Верою Авель принес Богу жертву лучшую, нежели Каин; ею получил свидетельство, что он праведен, как засвидетельствовал Бог о дарах его; ею он и по смерти говорит еще.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Верою Енох переселен был так, что не видел смерти; и не стало его, потому что Бог переселил его. Ибо прежде переселения своего получил он свидетельство, что угодил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без веры угодить Богу невозможно; ибо надобно, чтобы приходящий к Богу веровал, что Он есть, и ищущим Его воздает.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Верою Ной, получив откровение о том, что еще не было видимо, благоговея, приготовил ковчег для спасения дома своего; ею осудил он [весь] мир, и сделался наследником праведности по вере.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Верою Авраам повиновался призванию идти в страну, которую имел получить в наследие, и пошел, не зная, куда идет.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Верою обитал он на земле обетованной, как на чужой, и жил в шатрах с Исааком и Иаковом, сонаследниками того же обетования;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он ожидал города, имеющего основание, которого художник и строитель –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Верою и сама Сарра [будучи неплодна] получила силу к принятию семени, и не по времени возраста родила, ибо знала, что верен Обещавший.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потому от одного, и притом омертвелого, родилось так много, как много звезд на небе и как бесчислен песок на берегу морском.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Все сии умерли в вере, не получив обетований, а только издали видели оные, и радовались, и говорили о себе, что они странники и пришельцы на земле;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те, которые так говорят, показывают, что они ищут отечества.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если бы они в мыслях имели то отечество, из которого вышли, то имели бы время возвратиться;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они стремились к лучшему, то есть к небесному; посему и Бог не стыдится их, называя Себя их Богом: ибо Он приготовил им город.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Верою Авраам, будучи искушаем, принес в жертву Исаака и, имея обетование, принес единородного,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 котором было сказано: «в Исааке наречется тебе семя».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он думал, что Бог силен и из мертвых воскресить, почему и получил его в предзнаменование.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Верою в будущее Исаак благословил Иакова и Исава.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Верою Иаков, умирая, благословил каждого сына Иосифова и поклонился на верх жезла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Верою Иосиф, при кончине, напоминал об исходе сынов Израилевых и завещал о костях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Верою Моисей по рождении три месяца скрываем был родителями своими, ибо видели они, что дитя прекрасно, и не устрашились царского повеления.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Верою Моисей, придя в возраст, отказался называться сыном дочери фараоновой,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лучше захотел страдать с народом Божиим, нежели иметь временное греховное наслаждение,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поношение Христово почел большим для себя богатством, нежели Египетские сокровища; ибо он взирал на воздаяние.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Верою оставил он Египет, не убоявшись гнева царского, ибо он, как бы видя Невидимого, был тверд.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Верою совершил он Пасху и пролитие крови, дабы истребитель первенцев не коснулся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Верою перешли они Чермное море, как по суше, – на что покусившись, Египтяне потонули.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Верою пали стены Иерихонские, по семидневном обхождении.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Верою Раав блудница, с миром приняв соглядатаев [и проводив их другим путем], не погибла с неверными.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что еще скажу? Недостанет мне времени, чтобы повествовать о Гедеоне, о Вараке, о Самсоне и Иеффае, о Давиде, Самуиле и [других] пророках,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которые верою побеждали царства, творили правду, получали обетования, заграждали уста львов,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угашали силу огня, избегали острия меча, укреплялись от немощи, были крепки на войне, прогоняли полки чужих;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жены получали умерших своих воскресшими; иные же замучены были, не приняв освобождения, дабы получить лучшее воскресение;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другие испытали поругания и побои, а также узы и темницу,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были побиваемы камнями, перепиливаемы, подвергаемы пытке, умирали от меча, скитались в милотях и козьих кожах, терпя недостатки, скорби, озлобления;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те, которых весь мир не был достоин, скитались по пустыням и горам, по пещерам и ущельям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все сии, свидетельствованные в вере, не получили обещанного,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потому что Бог предусмотрел о нас нечто лучшее, дабы они не без нас достигли совершенства.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Hebrews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Посему и мы, имея вокруг себя такое облако свидетелей, свергнем с себя всякое бремя и запинающий нас грех и с терпением будем проходить предлежащее нам поприще,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взирая на начальника и совершителя веры Иисуса, Который, вместо предлежавшей Ему радости, претерпел крест, пренебрегши посрамление, и воссел одесную престола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Помыслите о Претерпевшем такое над Собою поругание от грешников, чтобы вам не изнемочь и не ослабеть душами вашими.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Вы еще не до крови сражались, подвизаясь против греха,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забыли утешение, которое предлагается вам, как сынам: «сын мой! не пренебрегай наказания Господня, и не унывай, когда Он обличает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Господь, кого любит, того наказывает; бьет же всякого сына, которого принимает».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вы терпите наказание, то Бог поступает с вами, как с сынами. Ибо есть ли какой сын, которого бы не наказывал отец?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же остаетесь без наказания, которое всем обще, то вы – незаконные дети, а не сыны.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Притом, если мы, будучи наказываемы плотскими родителями нашими, боялись их, то не гораздо ли более должны покориться Отцу духов, чтобы жить?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Те наказывали нас по своему произволу для немногих дней; а Сей – для пользы, чтобы нам иметь участие в святости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Всякое наказание в настоящее время кажется не радостью, а печалью; но после наученным через него доставляет мирный плод праведности.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Итак, укрепите опустившиеся руки и ослабевшие колени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ходите прямо ногами вашими, дабы хромлющее не совратилось, а лучше исправилось.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Старайтесь иметь мир со всеми и святость, без которой никто не увидит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Наблюдайте, чтобы кто не лишился благодати Божией; чтобы какой горький корень, возникнув, не причинил вреда, и чтобы им не осквернились многие;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чтобы не было между вами какого блудника или нечестивца, который бы, как Исав, за одну снедь отказался от своего первородства.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вы знаете, что после того он, желая наследовать благословение, был отвержен; не мог переменить мыслей отца, хотя и просил о том со слезами.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Вы приступили не к горе, осязаемой и пылающей огнем, не ко тьме и мраку и буре,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 к трубному звуку и гласу глаголов, который слышавшие просили, чтобы к ним более не было продолжаемо слово,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они не могли стерпеть того, что заповедуемо было: «если и зверь прикоснется к горе, будет побит камнями [или поражен стрелою]»;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столь ужасно было это видение, что и Моисей сказал: «я в страхе и трепете».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вы приступили к горе Сиону и ко граду Бога живого, к небесному Иерусалиму и тьмам Ангелов,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 торжествующему собору и церкви первенцев, написанных на небесах, и к Судии всех – Богу, и к духам праведников, достигших совершенства,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к Ходатаю нового завета – Иисусу, и к Крови кропления, говорящей лучше, нежели Авелева.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Смотрите, не отвратитесь и вы от говорящего. Если те, не послушав глаголавшего на земле, не избегли наказания, то тем более не избежим мы, если отвратимся от Глаголющего с небес,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Которого глас тогда поколебал землю и Который ныне дал такое обещание: «еще раз поколеблю не только землю, но и небо».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Слова: «еще раз» означают изменение колеблемого, как сотворенного, чтобы пребыло непоколебимое.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Итак, мы, приемля царство непоколебимое, будем хранить благодать, которою будем служить благоугодно Богу, с благоговением и страхом,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потому что Бог наш есть огнь поядающий.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Hebrews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Братолюбие между вами да пребывает.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Страннолюбия не забывайте, ибо через него некоторые, не зная, оказали гостеприимство Ангелам.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Помните узников, как бы и вы с ними были в узах, и страждущих, как и сами находитесь в теле.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Брак у всех да будет честен и ложе непорочно; блудников же и прелюбодеев судит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Имейте нрав несребролюбивый, довольствуясь тем, что есть. Ибо Сам сказал: «не оставлю тебя и не покину тебя»,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так что мы смело говорим: «Господь мне помощник, и не убоюсь: что сделает мне человек?»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Поминайте наставников ваших, которые проповедовали вам слово Божие, и, взирая на кончину их жизни, подражайте вере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Иисус Христос вчера и сегодня и вовеки Тот 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Учениями различными и чуждыми не увлекайтесь; ибо хорошо благодатью укреплять сердца, а не яствами, от которых не получили пользы занимающиеся 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Мы имеем жертвенник, от которого не имеют права питаться служащие скинии.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 как тела животных, которых кровь для очищения греха вносится первосвященником во святилище, сжигаются вне стана,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 и Иисус, дабы освятить людей Кровию Своею, пострадал вне врат.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Итак, выйдем к Нему за стан, нося Его поругание;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не имеем здесь постоянного града, но ищем будущего.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Итак, будем через Него непрестанно приносить Богу жертву хвалы, то есть плод уст, прославляющих имя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Не забывайте также благотворения и общительности, ибо таковые жертвы благоугодны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Повинуйтесь наставникам вашим и будьте покорны, ибо они неусыпно пекутся о душах ваших, как обязанные дать отчет; чтобы они делали это с радостью, а не воздыхая, ибо это для вас неполезно.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Молитесь о нас; ибо мы уверены, что имеем добрую совесть, потому что во всем желаем вести себя честно.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Особенно же прошу делать это, дабы я скорее возвращен был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Бог же мира, воздвигший из мертвых Пастыря овец великого Кровию завета вечного, Господа нашего Иисуса [Христа],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да усовершит вас во всяком добром деле, к исполнению воли Его, производя в вас благоугодное Ему через Иисуса Христа. Ему слава во веки веков!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Прошу вас, братия, примите сие слово увещания; я же не много и написал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Знайте, что брат наш Тимофей освобожден, и я вместе с ним, если он скоро придет, увижу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Приветствуйте всех наставников ваших и всех святых. Приветствуют вас Италийские.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Благодать со всеми вами.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