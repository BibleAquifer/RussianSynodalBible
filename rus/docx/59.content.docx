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James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Иаков, раб Бога и Господа Иисуса Христа, двенадцати коленам, находящимся в рассеянии, – радоваться.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 великою радостью принимайте, братия мои, когда впадаете в различные искушения,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зная, что испытание вашей веры производит терпение;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терпение же должно иметь совершенное действие, чтобы вы были совершенны во всей полноте, без всякого недостатка.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у кого из вас недостает мудрости, да просит у Бога, дающего всем просто и без упреков, – и дастся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да просит с верою, нимало не сомневаясь, потому что сомневающийся подобен морской волне, ветром поднимаемой и развеваемой.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не думает такой человек получить что-нибудь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Человек с двоящимися мыслями не тверд во всех путях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хвалится брат униженный высотою своею,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богатый – унижением своим, потому что он прейдет, как цвет на траве.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Восходит солнце, настает зной, и зноем иссушает траву, цвет ее опадает, исчезает красота вида ее; так увядает и богатый в путях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Блажен человек, который переносит искушение, потому что, быв испытан, он получит венец жизни, который обещал Господь любящим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искушении никто не говори: «Бог меня искушает»; потому что Бог не искушается злом и Сам не искушает никого,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каждый искушается, увлекаясь и обольщаясь собственною похотью;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похоть же, зачав, рождает грех, а сделанный грех рождает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обманывайтесь, братия мои возлюбленные.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Всякое даяние доброе и всякий дар совершенный нисходит свыше, от Отца светов, у Которого нет изменения и ни тени перемены.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Восхотев, родил Он нас словом истины, чтобы нам быть некоторым начатком Его созданий.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братия мои возлюбленные, всякий человек да будет скор на слышание, медлен на слова, медлен на гнев,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гнев человека не творит правды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Посему, отложив всякую нечистоту и остаток злобы, в кротости примите насаждаемое слово, могущее спасти ваши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Будьте же исполнители слова, а не слышатели только, обманывающие самих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кто слушает слово и не исполняет, тот подобен человеку, рассматривающему природные черты лица своего в зеркале: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посмотрел на себя, отошел и тотчас забыл, каков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кто вникнет в закон совершенный, закон свободы, и пребудет в нем, тот, будучи не слушателем забывчивым, но исполнителем дела, блажен будет в своем действовании.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кто из вас думает, что он благочестив, и не обуздывает своего языка, но обольщает свое сердце, у того пустое благочестие.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Чистое и непорочное благочестие пред Богом и Отцом есть то, чтобы призирать сирот и вдов в их скорбях и хранить себя неоскверненным от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James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Братия мои! имейте веру в Иисуса Христа нашего Господа славы, невзирая на лица.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Ибо, если в собрание ваше войдет человек с золотым перстнем, в богатой одежде, войдет же и бедный в скудной одежде,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вы, смотря на одетого в богатую одежду, скажете ему: «тебе хорошо сесть здесь», а бедному скажете: «ты стань там» или «садись здесь, у ног моих»,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 не пересуживаете ли вы в себе и не становитесь ли судьями с худыми мыслями?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Послушайте, братия мои возлюбленные: не бедных ли мира избрал Бог быть богатыми верою и наследниками Царствия, которое Он обещал любящим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вы презрели бедного. Не богатые ли притесняют вас, и не они ли влекут вас в суды?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они ли бесславят доброе имя, которым вы называетесь?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вы исполняете закон царский, по Писанию: «возлюби ближнего твоего, как себя самого», – хорошо делаете.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если поступаете с лицеприятием, то грех делаете и перед законом оказываетесь преступниками.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соблюдает весь закон и согрешит в одном чем-нибудь, тот становится виновным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Тот же, Кто сказал: «не прелюбодействуй», сказал и: «не убей»; посему, если ты не прелюбодействуешь, но убьешь, то ты также преступник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говорите и так поступайте, как имеющие быть судимы по закону свободы.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суд без милости не оказавшему милости; милость превозносится над судом.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пользы, братия мои, если кто говорит, что он имеет веру, а дел не имеет? может ли эта вера спасти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брат или сестра наги и не имеют дневного пропитания,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кто-нибудь из вас скажет им: «идите с миром, грейтесь и питайтесь», но не даст им потребного для тела: что пользы?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и вера, если не имеет дел, мертва сама по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скажет кто-нибудь: «ты имеешь веру, а я имею дела»: покажи мне веру твою без дел твоих, а я покажу тебе веру мою из дел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веруешь, что Бог един: хорошо делаешь; и бесы веруют, и трепещут.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хочешь ли знать, неосновательный человек, что вера без дел мертва?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делами ли оправдался Авраам, отец наш, возложив на жертвенник Исаака, сына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Видишь ли, что вера содействовала делам его и делами вера достигла совершенства?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исполнилось слово Писания: «веровал Авраам Богу, и это вменилось ему в праведность, и он наречен другом Божиим».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Видите ли, что человек оправдывается делами, а не верою только?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Подобно и Раав блудница не делами ли оправдалась, приняв соглядатаев и отпустив их другим путем?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Ибо, как тело без духа мертво, так и вера без дел мертва.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James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Братия мои! не многие делайтесь учителями, зная, что мы подвергнемся большему осуждению,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все мы много согрешаем. Кто не согрешает в слове, тот человек совершенный, могущий обуздать и все тело.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мы влагаем удила в рот коням, чтобы они повиновались нам, и управляем всем телом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и корабли, как ни велики они и как ни сильными ветрами носятся, небольшим рулем направляются, куда хочет кормчий;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и язык – небольшой член, но много делает. Посмотри, небольшой огонь как много вещества зажигает!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язык – огонь, прикраса неправды; язык в таком положении находится между членами нашими, что оскверняет все тело и воспаляет круг жизни, будучи сам воспаляем от геенны.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всякое естество зверей и птиц, пресмыкающихся и морских животных укрощается и укрощено естеством человеческим,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язык укротить никто из людей не может: это – неудержимое зло; он исполнен смертоносного яда.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Им благословляем Бога и Отца, и им проклинаем человеков, сотворенных по подобию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тех же уст исходит благословение и проклятие: не должно, братия мои, сему так быть.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Течет ли из одного отверстия источника сладкая и горькая вода?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может, братия мои, смоковница приносить маслины или виноградная лоза смоквы. Также и один источник не может изливать соленую и сладкую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Мудр ли и разумен кто из вас, докажи это на самом деле добрым поведением с мудрою кротостью.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если в вашем сердце вы имеете горькую зависть и сварливость, то не хвалитесь и не лгите на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Это не есть мудрость, нисходящая свыше, но земная, душевная, бесовская,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где зависть и сварливость, там неустройство и все худое.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мудрость, сходящая свыше, во-первых, чиста, потом мирна, скромна, послушлива, полна милосердия и добрых плодов, беспристрастна и нелицемерна.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Плод же правды в мире сеется у тех, которые хранят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James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Откуда у вас вражды и распри? не отсюда ли, от вожделений ваших, воюющих в членах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Желаете – и не имеете; убиваете и завидуете – и не можете достигнуть; препираетесь и враждуете – и не имеете, потому что не просите.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Просите и не получаете, потому что просите не на добро, а чтобы употребить для ваших вожделений.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Прелюбодеи и прелюбодеицы! не знаете ли, что дружба с миром есть вражда против Бога? Итак, кто хочет быть другом миру, тот становится врагом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Или вы думаете, что напрасно говорит Писание: «до ревности любит дух, живущий в нас»?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тем большую дает благодать; посему и сказано: «Бог гордым противится, а смиренным дает благодать».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покоритесь Богу; противостаньте диаволу, и убежит от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Приблизьтесь к Богу, и приблизится к вам; очистите руки, грешники, исправьте сердца, двоедушные.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Сокрушайтесь, плачьте и рыдайте; смех ваш да обратится в плач, и радость – в печаль.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Смиритесь пред Господом, и вознесет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злословьте друг друга, братия: кто злословит брата или судит брата своего, тот злословит закон и судит закон; а если ты судишь закон, то ты не исполнитель закона, но судья.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Един Законодатель и Судия, могущий спасти и погубить; а ты кто, который судишь другого?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Теперь послушайте вы, говорящие: «сегодня или завтра отправимся в такой-то город, и проживем там один год, и будем торговать и получать прибыль»;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вы, которые не знаете, что случится завтра: ибо что такое жизнь ваша? пар, являющийся на малое время, а потом исчезающий.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Вместо того чтобы вам говорить: «если угодно будет Господу и живы будем, то сделаем то или другое»,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вы, по своей надменности, тщеславитесь: всякое такое тщеславие есть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кто разумеет делать добро и не делает, тому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James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Послушайте вы, богатые: плачьте и рыдайте о бедствиях ваших, находящих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Богатство ваше сгнило, и одежды ваши изъедены молью.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Золото ваше и серебро изоржавело, и ржавчина их будет свидетельством против вас и съест плоть вашу, как огонь: вы собрали себе сокровище на последние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плата, удержанная вами у работников, пожавших поля ваши, вопиет, и вопли жнецов дошли до слуха Господа Саваофа.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 роскошествовали на земле и наслаждались; напитали сердца ваши, как бы на день заклания.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 осудили, убили Праведника; Он не противился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братия, будьте долготерпеливы до пришествия Господня. Вот, земледелец ждет драгоценного плода от земли и для него терпит долго, пока получит дождь ранний и поздний.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Долготерпите и вы, укрепите сердца ваши, потому что пришествие Господне приближается.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сетуйте, братия, друг на друга, чтобы не быть осужденными: вот, Судия стоит у дверей.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пример злострадания и долготерпения возьмите, братия мои, пророков, которые говорили именем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мы ублажаем тех, которые терпели. Вы слышали о терпении Иова и видели конец оного от Господа, ибо Господь весьма милосерд и сострадателен.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Прежде же всего, братия мои, не клянитесь ни небом, ни землею и никакою другою клятвою, но да будет у вас: «да, да» и «нет, нет», дабы вам не подпасть осуждению.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Злостраждет ли кто из вас, пусть молится. Весел ли кто, пусть поет псалмы.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Болен ли кто из вас, пусть призовет пресвитеров Церкви, и пусть помолятся над ним, помазав его елеем во имя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молитва веры исцелит болящего, и восставит его Господь; и если он соделал грехи, простятся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Признавайтесь друг пред другом в проступках и молитесь друг за друга, чтобы исцелиться: много может усиленная молитва праведного.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Илия был человек, подобный нам, и молитвою помолился, чтобы не было дождя: и не было дождя на землю три года и шесть месяцев.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опять помолился: и небо дало дождь, и земля произрастила плод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Братия! если кто из вас уклонится от истины, и обратит кто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пусть тот знает, что обративший грешника от ложного пути его спасет душу от смерти и покроет множество грехов.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