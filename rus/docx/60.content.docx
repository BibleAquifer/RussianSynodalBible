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Peter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Петр, Апостол Иисуса Христа, пришельцам, рассеянным в Понте, Галатии, Каппадокии, Асии и Вифинии, избранным,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 предведению Бога Отца, при освящении от Духа, к послушанию и окроплению Кровию Иисуса Христа: благодать вам и мир да умножится.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Благословен Бог и Отец Господа нашего Иисуса Христа, по великой Своей милости возродивший нас воскресением Иисуса Христа из мертвых к упованию живому,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 наследству нетленному, чистому, неувядаемому, хранящемуся на небесах для вас,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силою Божиею через веру соблюдаемых ко спасению, готовому открыться в последнее время.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 сем радуйтесь, поскорбев теперь немного, если нужно, от различных искушений,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дабы испытанная вера ваша оказалась драгоценнее гибнущего, хотя и огнем испытываемого золота, к похвале и чести и славе в явление Иисуса Христа,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Которого, не видев, любите, и Которого доселе не видя, но веруя в Него, радуетесь радостью неизреченною и преславною,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достигая наконец верою вашею спасения душ.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 сему-то спасению относились изыскания и исследования пророков, которые предсказывали о назначенной вам благодати,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исследуя, на которое и на какое время указывал сущий в них Дух Христов, когда Он предвозвещал Христовы страдания и последующую за ними славу.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Им открыто было, что не им самим, а нам служило то, что ныне проповедано вам благовествовавшими Духом Святым, посланным с небес, во что желают приникнуть Ангелы.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Посему, [возлюбленные], препоясав чресла ума вашего, бодрствуя, совершенно уповайте на подаваемую вам благодать в явлении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Как послушные дети, не сообразуйтесь с прежними похотями, бывшими в неведении вашем,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но, по примеру призвавшего вас Святого, и сами будьте святы во всех поступках.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написано: «будьте святы, потому что Я свят».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если вы называете Отцом Того, Который нелицеприятно судит каждого по делам, то со страхом проводите время странствования вашего,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зная, что не тленным серебром или золотом искуплены вы от суетной жизни, преданной вам от отцов,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но драгоценною Кровию Христа, как непорочного и чистого Агнца,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предназначенного еще прежде создания мира, но явившегося в последние времена для вас,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уверовавших чрез Него в Бога, Который воскресил Его из мертвых и дал Ему славу, чтобы вы имели веру и упование на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Послушанием истине чрез Духа, очистив души ваши к нелицемерному братолюбию, постоянно любите друг друга от чистого сердца,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как возрожденные не от тленного семени, но от нетленного, от слова Божия, живого и пребывающего вовек.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Ибо всякая плоть – как трава, и всякая слава человеческая – как цвет на траве: засохла трава, и цвет ее опал;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но слово Господне пребывает вовек; а это есть то слово, которое вам проповедано.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Peter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отложив всякую злобу и всякое коварство, и лицемерие, и зависть, и всякое злословие,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как новорожденные младенцы, возлюбите чистое словесное молоко, дабы от него возрасти вам во спасение;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вы вкусили, что благ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Приступая к Нему, камню живому, человеками отверженному, но Богом избранному, драгоценному,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сами, как живые камни, устрояйте из себя дом духовный, священство святое, чтобы приносить духовные жертвы, благоприятные Богу Иисусом Христом.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сказано в Писании: «вот, Я полагаю в Сионе камень краеугольный, избранный, драгоценный; и верующий в Него не постыдится».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Итак, Он для вас, верующих, драгоценность, а для неверующих – камень, который отвергли строители, но который сделался главою угла, камень претыкания и камень соблазна,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 который они претыкаются, не покоряясь слову, на что они и оставлены.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вы – род избранный, царственное священство, народ святой, люди, взятые в удел, дабы возвещать совершенства Призвавшего вас из тьмы в чудный Свой свет;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некогда не народ, а ныне народ Божий; некогда непомилованные, а ныне помилованы.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Возлюбленные! прошу вас, как пришельцев и странников, удаляться от плотских похотей, восстающих на душу,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провождать добродетельную жизнь между язычниками, дабы они за то, за что злословят вас, как злодеев, увидя добрые дела ваши, прославили Бога в день посещения.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Итак, будьте покорны всякому человеческому начальству, для Господа: царю ли, как верховной власти,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правителям ли, как от него посылаемым для наказания преступников и для поощрения делающих добро,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такова есть воля Божия, чтобы мы, делая добро, заграждали уста невежеству безумных людей,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как свободные, не как употребляющие свободу для прикрытия зла, но как рабы Божии.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Всех почитайте, братство любите, Бога бойтесь, царя чтите.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Слуги, со всяким страхом повинуйтесь господам, не только добрым и кротким, но и суровым.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то угодно Богу, если кто, помышляя о Боге, переносит скорби, страдая несправедливо.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 что за похвала, если вы терпите, когда вас бьют за проступки? Но если, делая добро и страдая, терпите, это угодно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вы к тому призваны, потому что и Христос пострадал за нас, оставив нам пример, дабы мы шли по следам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Он не сделал никакого греха, и не было лести в устах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Будучи злословим, Он не злословил взаимно; страдая, не угрожал, но предавал то Судии Праведному.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Он грехи наши Сам вознес телом Своим на древо, дабы мы, избавившись от грехов, жили для правды: ранами Его вы исцелились.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Ибо вы были как овцы, блуждающие [не имея пастыря], но возвратились ныне к Пастырю и Блюстителю душ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Peter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Также и вы, жены, повинуйтесь своим мужьям, чтобы те из них, которые не покоряются слову, житием жен своих без слова приобретаемы были,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когда увидят ваше чистое, богобоязненное житие.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Да будет украшением вашим не внешнее плетение волос, не золотые уборы или нарядность в одежде,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сокровенный сердца человек в нетленной красоте кроткого и молчаливого духа, что драгоценно пред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 некогда и святые жены, уповавшие на Бога, украшали себя, повинуясь своим мужьям.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Так Сарра повиновалась Аврааму, называя его господином. Вы – дети ее, если делаете добро и не смущаетесь ни от какого страха.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Также и вы, мужья, обращайтесь благоразумно с женами, как с немощнейшим сосудом, оказывая им честь, как сонаследницам благодатной жизни, дабы не было вам препятствия в молитвах.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Наконец будьте все единомысленны, сострадательны, братолюбивы, милосерды, дружелюбны, смиренномудры;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воздавайте злом за зло или ругательством за ругательство; напротив, благословляйте, зная, что вы к тому призваны, чтобы наследовать благословение.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Ибо, кто любит жизнь и хочет видеть добрые дни, тот удерживай язык свой от зла и уста свои от лукавых речей;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уклоняйся от зла и делай добро; ищи мира и стремись к нему,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потому что очи Господа обращены к праведным и уши Его к молитве их, но лицо Господне против делающих зло, [чтобы истребить их с земли].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кто сделает вам зло, если вы будете ревнителями доброго?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если и страдаете за правду, то вы блаженны; а страха их не бойтесь и не смущайтесь.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Господа Бога святите в сердцах ваших; будьте всегда готовы всякому, требующему у вас отчета в вашем уповании, дать ответ с кротостью и благоговением.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Имейте добрую совесть, дабы тем, за что злословят вас, как злодеев, были постыжены порицающие ваше доброе житие во Христе.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Ибо, если угодно воле Божией, лучше пострадать за добрые дела, нежели за злые;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потому что и Христос, чтобы привести нас к Богу, однажды пострадал за грехи наши, праведник за неправедных, быв умерщвлен по плоти, но ожив духом,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которым Он и находящимся в темнице духам, сойдя, проповедал,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некогда непокорным ожидавшему их Божию долготерпению, во дни Ноя, во время строения ковчега, в котором немногие, то есть восемь душ, спаслись от воды.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Так и нас ныне подобное сему образу крещение, не плотской нечистоты омытие, но обещание Богу доброй совести, спасает воскресением Иисуса Христа,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Который, взойдя на небо, пребывает одесную Бога и Которому покорились Ангелы и власти и силы.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Peter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как Христос пострадал за нас плотию, то и вы вооружитесь тою же мыслью; ибо страдающий плотию перестает грешить,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чтобы остальное во плоти время жить уже не по человеческим похотям, но по воле Божией.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довольно, что вы в прошедшее время жизни поступали по воле языческой, предаваясь нечистотам, похотям [мужеложству, скотоложству, помыслам], пьянству, излишеству в пище и питии и нелепому идолослужению;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почему они и дивятся, что вы не участвуете с ними в том же распутстве, и злословят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Они дадут ответ Имеющему вскоре судить живых и мертвых.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для того и мертвым было благовествуемо, чтобы они, подвергшись суду по человеку плотию, жили по Богу духом.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Впрочем, близок всему конец. Итак, будьте благоразумны и бодрствуйте в молитвах.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Более же всего имейте усердную любовь друг ко другу, потому что любовь покрывает множество грехов.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Будьте страннолюбивы друг ко другу без ропота.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Служите друг другу, каждый тем даром, какой получил, как добрые домостроители многоразличной благодати Божией.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Говорит ли кто, говори как слова Божии; служит ли кто, служи по силе, какую дает Бог, дабы во всем прославлялся Бог через Иисуса Христа, Которому слава и держава во веки веков. Аминь.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Возлюбленные! огненного искушения, для испытания вам посылаемого, не чуждайтесь, как приключения для вас странного,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как вы участвуете в Христовых страданиях, радуйтесь, да и в явление славы Его возрадуетесь и восторжествуете.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Если злословят вас за имя Христово, то вы блаженны, ибо Дух славы, Дух Божий почивает на вас. Теми Он хулится, а вами прославляется.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Только бы не пострадал кто из вас, как убийца, или вор, или злодей, или как посягающий на чужое;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если как Христианин, то не стыдись, но прославляй Бога за такую участь.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время начаться суду с дома Божия; если же прежде с нас начнется, то какой конец непокоряющимся Евангелию Божию?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если праведник едва спасается, то нечестивый и грешный где явится?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Итак, страждущие по воле Божией да предадут Ему, как верному Создателю, души свои, делая добро.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Peter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Пастырей ваших умоляю я, сопастырь и свидетель страданий Христовых и соучастник в славе, которая должна открыться: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пасите Божие стадо, какое у вас, надзирая за ним не принужденно, но охотно и богоугодно, не для гнусной корысти, но из усердия,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не господствуя над наследием Божиим, но подавая пример стаду;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когда явится Пастыреначальник, вы получите неувядающий венец славы.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Также и младшие, повинуйтесь пастырям; все же, подчиняясь друг другу, облекитесь смиренномудрием, потому что Бог гордым противится, а смиренным дает благодать.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Итак, смиритесь под крепкую руку Божию, да вознесет вас в свое время.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Все заботы ваши возложите на Него, ибо Он печется о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Трезвитесь, бодрствуйте, потому что противник ваш диавол ходит, как рыкающий лев, ища, кого поглотить.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Противостойте ему твердою верою, зная, что такие же страдания случаются и с братьями вашими в мире.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Бог же всякой благодати, призвавший нас в вечную славу Свою во Христе Иисусе, Сам, по кратковременном страдании вашем, да совершит вас, да утвердит, да укрепит, да соделает непоколебимыми.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Ему слава и держава во веки веков. Аминь.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Сие кратко написал я вам чрез Силуана, верного, как думаю, вашего брата, чтобы уверить вас, утешая и свидетельствуя, что это истинная благодать Божия, в которой вы стоите.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Приветствует вас избранная, подобно вам, церковь в Вавилоне и Марк, сын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Приветствуйте друг друга лобзанием любви. Мир вам всем во Христе Иисусе. Аминь.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