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Peter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Симон Петр, раб и Апостол Иисуса Христа, принявшим с нами равно драгоценную веру по правде Бога нашего и Спасителя Иисуса Христа: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благодать и мир вам да умножится в познании Бога и Христа Иисуса, Господа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от Божественной силы Его даровано нам все потребное для жизни и благочестия, через познание Призвавшего нас славою и благостию,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которыми дарованы нам великие и драгоценные обетования, дабы вы через них соделались причастниками Божеского естества, удалившись от господствующего в мире растления похотью,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 вы, прилагая к сему все старание, покажите в вере вашей добродетель, в добродетели рассудительность,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рассудительности воздержание, в воздержании терпение, в терпении благочестие,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благочестии братолюбие, в братолюбии любовь.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это в вас есть и умножается, то вы не останетесь без успеха и плода в познании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в ком нет сего, тот слеп, закрыл глаза, забыл об очищении прежних грехов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Посему, братия, более и более старайтесь делать твердым ваше звание и избрание; так поступая, никогда не преткнетесь,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 откроется вам свободный вход в вечное Царство Господа нашего и Спасителя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Для того я никогда не перестану напоминать вам о сем, хотя вы то и знаете, и утверждены в настоящей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Справедливым же почитаю, доколе нахожусь в этой телесной храмине, возбуждать вас напоминанием,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зная, что скоро должен оставить храмину мою, как и Господь наш Иисус Христос открыл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Буду же стараться, чтобы вы и после моего отшествия всегда приводили это на память.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мы возвестили вам силу и пришествие Господа нашего Иисуса Христа, не хитросплетенным басням последуя, но быв очевидцами Его величия.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Он принял от Бога Отца честь и славу, когда от велелепной славы принесся к Нему такой глас: «Сей есть Сын Мой возлюбленный, в Котором Мое благоволение».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этот глас, принесшийся с небес, мы слышали, будучи с Ним на святой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притом мы имеем вернейшее пророческое слово; и вы хорошо делаете, что обращаетесь к нему, как к светильнику, сияющему в темном месте, доколе не начнет рассветать день и не взойдет утренняя звезда в сердцах ваших,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зная прежде всего то, что никакого пророчества в Писании нельзя разрешить самому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никогда пророчество не было произносимо по воле человеческой, но изрекали его святые Божии человеки, будучи движимы Духом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Peter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Были и лжепророки в народе, как и у вас будут лжеучители, которые введут пагубные ереси и, отвергаясь искупившего их Господа, навлекут сами на себя скорую погибель.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многие последуют их разврату, и через них путь истины будет в поношении.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из любостяжания будут уловлять вас льстивыми словами; суд им давно готов, и погибель их не дремлет.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Ибо, если Бог ангелов согрешивших не пощадил, но, связав узами адского мрака, предал блюсти на суд для наказания;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если не пощадил первого мира, но в восьми душах сохранил семейство Ноя, проповедника правды, когда навел потоп на мир нечестивых;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если города Содомские и Гоморрские, осудив на истребление, превратил в пепел, показав пример будущим нечестивцам,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праведного Лота, утомленного обращением между людьми неистово развратными, избавил,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сей праведник, живя между ними, ежедневно мучился в праведной душе, видя и слыша дела беззаконные,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то, конечно, знает Господь, как избавлять благочестивых от искушения, а беззаконников соблюдать ко дню суда, для наказания,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наипаче тех, которые идут вслед скверных похотей плоти, презирают начальства, дерзки, своевольны и не страшатся злословить высших,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как и Ангелы, превосходя их крепостью и силою, не произносят на них пред Господом укоризненного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Они, как бессловесные животные, водимые природою, рожденные на уловление и истребление, злословя то, чего не понимают, в растлении своем истребятся.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получат возмездие за беззаконие, ибо они полагают удовольствие во вседневной роскоши; срамники и осквернители, они наслаждаются обманами своими, пиршествуя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Глаза у них исполнены любострастия и непрестанного греха; они прельщают неутвержденные души; сердце их приучено к любостяжанию: это сыны проклятия.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Оставив прямой путь, они заблудились, идя по следам Валаама, сына Восорова, который возлюбил мзду неправедную,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был обличен в своем беззаконии: бессловесная ослица, проговорив человеческим голосом, остановила безумие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Это безводные источники, облака и мглы, гонимые бурею: им приготовлен мрак вечной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Ибо, произнося надутое пустословие, они уловляют в плотские похоти и разврат тех, которые едва отстали от находящихся в заблуждении.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Обещают им свободу, будучи сами рабы тления; ибо кто кем побежден, тот тому и раб.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если, избегнув скверн мира через познание Господа и Спасителя нашего Иисуса Христа, опять запутываются в них и побеждаются ими, то последнее бывает для таковых хуже первого.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Лучше бы им не познать пути правды, нежели, познав, возвратиться назад от преданной им святой заповеди.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с ними случается по верной пословице: «пес возвращается на свою блевотину», и: «вымытая свинья идет валяться в грязи».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Peter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Это уже второе послание пишу к вам, возлюбленные; в них напоминанием возбуждаю ваш чистый смысл,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чтобы вы помнили слова, прежде реченные святыми пророками, и заповедь Господа и Спасителя, преданную Апостолами вашими.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Прежде всего знайте, что в последние дни явятся наглые ругатели, поступающие по собственным своим похотям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говорящие: «где обетование пришествия Его? Ибо с тех пор, как стали умирать отцы, от начала творения, все остается так же».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Думающие так не знают, что вначале словом Божиим небеса и земля составлены из воды и водою: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потому тогдашний мир погиб, быв потоплен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нынешние небеса и земля, содержимые тем же Словом, сберегаются огню на день суда и погибели нечестивых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Одно то не должно быть сокрыто от вас, возлюбленные, что у Господа один день, как тысяча лет, и тысяча лет, как один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медлит Господь исполнением обетования, как некоторые почитают то медлением; но долготерпит нас, не желая, чтобы кто погиб, но чтобы все пришли к покаянию.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Придет же день Господень, как тать ночью, и тогда небеса с шумом прейдут, стихии же, разгоревшись, разрушатся, земля и все дела на ней сгорят.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так все это разрушится, то какими должно быть в святой жизни и благочестии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ожидающим и желающим пришествия дня Божия, в который воспламененные небеса разрушатся и разгоревшиеся стихии растают?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Впрочем, мы, по обетованию Его, ожидаем нового неба и новой земли, на которых обитает правда.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возлюбленные, ожидая сего, потщитесь явиться пред Ним неоскверненными и непорочными в мире;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долготерпение Господа нашего почитайте спасением, как и возлюбленный брат наш Павел, по данной ему премудрости, написал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как он говорит об этом и во всех посланиях, в которых есть нечто неудобовразумительное, что невежды и неутвержденные, к собственной своей погибели, превращают, как и прочие Писания.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вы, возлюбленные, будучи предварены о сем, берегитесь, чтобы вам не увлечься заблуждением беззаконников и не отпасть от своего утверждения,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возрастайте в благодати и познании Господа нашего и Спасителя Иисуса Христа. Ему слава и ныне и в день вечный.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