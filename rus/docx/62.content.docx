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Russian Synodal Bible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Russian Synodal Bible</w:t>
      </w:r>
      <w:r>
        <w:rPr>
          <w:lang w:val="ru_RU" w:bidi="ru_RU"/>
        </w:rPr>
        <w:t xml:space="preserve"> (Russian) is based on: </w:t>
      </w:r>
      <w:r>
        <w:rPr>
          <w:lang w:val="ru_RU" w:bidi="ru_RU"/>
        </w:rPr>
        <w:t>Russian Synodal Bible</w:t>
      </w:r>
      <w:r>
        <w:rPr>
          <w:lang w:val="ru_RU" w:bidi="ru_RU"/>
        </w:rPr>
        <w:t xml:space="preserve">, </w:t>
      </w:r>
      <w:hyperlink r:id="rId13">
        <w:r>
          <w:rPr>
            <w:lang w:val="ru_RU" w:bidi="ru_RU"/>
          </w:rPr>
          <w:rPr>
            <w:color w:val="0000EE"/>
            <w:u w:val="single"/>
          </w:rPr>
          <w:t>Public Domain</w:t>
        </w:r>
      </w:hyperlink>
      <w:r>
        <w:rPr>
          <w:lang w:val="ru_RU" w:bidi="ru_RU"/>
        </w:rPr>
        <w:t xml:space="preserve">, None, which is licensed under a </w:t>
      </w:r>
      <w:hyperlink r:id="rId14">
        <w:r>
          <w:rPr>
            <w:lang w:val="ru_RU" w:bidi="ru_RU"/>
          </w:rPr>
          <w:rPr>
            <w:color w:val="0000EE"/>
            <w:u w:val="single"/>
          </w:rPr>
          <w:t>Public Domain CC0</w:t>
        </w:r>
      </w:hyperlink>
      <w:r>
        <w:rPr>
          <w:lang w:val="ru_RU" w:bidi="ru_RU"/>
        </w:rPr>
        <w:t>.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>This PDF version is provided under the same license.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Russian Synodal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1 John 1:1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О том, что было от начала, что мы слышали, что видели своими очами, что рассматривали и что осязали руки наши, о Слове жизни,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ибо жизнь явилась, и мы видели и свидетельствуем, и возвещаем вам сию вечную жизнь, которая была у Отца и явилась нам,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о том, что мы видели и слышали, возвещаем вам, чтобы и вы имели общение с нами: а наше общение – с Отцом и Сыном Его, Иисусом Христом.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сие пишем вам, чтобы радость ваша была совершенна.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вот благовестие, которое мы слышали от Него и возвещаем вам: Бог есть свет, и нет в Нем никакой тьмы.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Если мы говорим, что имеем общение с Ним, а ходим во тьме, то мы лжем и не поступаем по истине;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если же ходим во свете, подобно как Он во свете, то имеем общение друг с другом, и Кровь Иисуса Христа, Сына Его, очищает нас от всякого греха.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Если говорим, что не имеем греха, – обманываем самих себя, и истины нет в нас.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Если исповедуем грехи наши, то Он, будучи верен и праведен, простит нам грехи наши и очистит нас от всякой неправды.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Если говорим, что мы не согрешили, то представляем Его лживым, и слова Его нет в нас.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1 John 2:1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Дети мои! сие пишу вам, чтобы вы не согрешали; а если бы кто согрешил, то мы имеем ходатая пред Отцом, Иисуса Христа, праведника;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Он есть умилостивление за грехи наши, и не только за наши, но и за грехи всего мира.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А что мы познали Его, узнаем из того, что соблюдаем Его заповеди.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Кто говорит: «я познал Его», но заповедей Его не соблюдает, тот лжец, и нет в нем истины;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а кто соблюдает слово Его, в том истинно любовь Божия совершилась: из сего узнаем, что мы в Нем.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Кто говорит, что пребывает в Нем, тот должен поступать так, как Он поступал.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Возлюбленные! пишу вам не новую заповедь, но заповедь древнюю, которую вы имели от начала. Заповедь древняя есть слово, которое вы слышали от начала.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Но притом и новую заповедь пишу вам, что есть истинно и в Нем и в вас: потому что тьма проходит и истинный свет уже светит.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Кто говорит, что он во свете, а ненавидит брата своего, тот еще во тьме.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Кто любит брата своего, тот пребывает во свете, и нет в нем соблазна.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А кто ненавидит брата своего, тот находится во тьме, и во тьме ходит, и не знает, куда идет, потому что тьма ослепила ему глаза.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Пишу вам, дети, потому что прощены вам грехи ради имени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Пишу вам, отцы, потому что вы познали Сущего от начала. Пишу вам, юноши, потому что вы победили лукавого. Пишу вам, отроки, потому что вы познали Отца.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Я написал вам, отцы, потому что вы познали Безначального. Я написал вам, юноши, потому что вы сильны, и слово Божие пребывает в вас, и вы победили лукавого.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Не любите мира, ни того, что в мире: кто любит мир, в том нет любви Отчей.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Ибо все, что в мире: похоть плоти, похоть очей и гордость житейская, не есть от Отца, но от мира сего.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мир проходит, и похоть его, а исполняющий волю Божию пребывает вовек.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Дети! последнее время. И как вы слышали, что придет антихрист, и теперь появилось много антихристов, то мы и познаем из того, что последнее время.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Они вышли от нас, но не были наши: ибо если бы они были наши, то остались бы с нами; но они вышли, и через то открылось, что не все наши.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Впрочем, вы имеете помазание от Святого и знаете все.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Я написал вам не потому, чтобы вы не знали истины, но потому, что вы знаете ее, равно как и то, что всякая ложь не от истины.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Кто лжец, если не тот, кто отвергает, что Иисус есть Христос? Это антихрист, отвергающий Отца и Сына.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Всякий, отвергающий Сына, не имеет и Отца; а исповедующий Сына имеет и Отца.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Итак, что вы слышали от начала, то и да пребывает в вас; если пребудет в вас то, что вы слышали от начала, то и вы пребудете в Сыне и в Отце.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Обетование же, которое Он обещал нам, есть жизнь вечная.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Это я написал вам об обольщающих вас.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Впрочем, помазание, которое вы получили от Него, в вас пребывает, и вы не имеете нужды, чтобы кто учил вас; но как самое сие помазание учит вас всему, и оно истинно и неложно, то чему оно научило вас, в том пребывайте.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Итак, дети, пребывайте в Нем, чтобы, когда Он явится, иметь нам дерзновение и не постыдиться пред Ним в пришествие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Если вы знаете, что Он праведник, знайте и то, что всякий, делающий правду, рожден от Него.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1 John 3:1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Смотрите, какую любовь дал нам Отец, чтобы нам называться и быть детьми Божиими. Мир потому не знает нас, что не познал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Возлюбленные! мы теперь дети Божии; но еще не открылось, что будем. Знаем только, что, когда откроется, будем подобны Ему, потому что увидим Его как Он есть.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всякий, имеющий сию надежду на Него, очищает себя так, как Он чист.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Всякий, делающий грех, делает и беззаконие; и грех есть беззаконие.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вы знаете, что Он явился для того, чтобы взять грехи наши, и что в Нем нет греха.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Всякий, пребывающий в Нем, не согрешает; всякий согрешающий не видел Его и не познал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Дети! да не обольщает вас никто. Кто делает правду, тот праведен, подобно как Он праведен.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Кто делает грех, тот от диавола, потому что сначала диавол согрешил. Для сего-то и явился Сын Божий, чтобы разрушить дела диавола.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Всякий, рожденный от Бога, не делает греха, потому что семя Его пребывает в нем; и он не может грешить, потому что рожден от Бога.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Дети Божии и дети диавола узнаются так: всякий, не делающий правды, не есть от Бога, равно и не любящий брата своего.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Ибо таково благовествование, которое вы слышали от начала, чтобы мы любили друг друга,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не так, как Каин, который был от лукавого и убил брата своего. А за что убил его? За то, что дела его были злы, а дела брата его праведны.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Не дивитесь, братия мои, если мир ненавидит вас.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Мы знаем, что мы перешли из смерти в жизнь, потому что любим братьев; не любящий брата пребывает в смерти.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Всякий, ненавидящий брата своего, есть человекоубийца; а вы знаете, что никакой человекоубийца не имеет жизни вечной, в нем пребывающей.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Любовь познали мы в том, что Он положил за нас душу Свою: и мы должны полагать души свои за братьев.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А кто имеет достаток в мире, но, видя брата своего в нужде, затворяет от него сердце свое, – как пребывает в том любовь Божия?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Дети мои! станем любить не словом или языком, но делом и истиною.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вот по чему узнаем, что мы от истины, и успокаиваем пред Ним сердца наши;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ибо если сердце наше осуждает нас, то кольми паче Бог, потому что Бог больше сердца нашего и знает все.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Возлюбленные! если сердце наше не осуждает нас, то мы имеем дерзновение к Богу,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и, чего ни попросим, получим от Него, потому что соблюдаем заповеди Его и делаем благоугодное пред Ним.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А заповедь Его та, чтобы мы веровали во имя Сына Его Иисуса Христа и любили друг друга, как Он заповедал нам.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 кто сохраняет заповеди Его, тот пребывает в Нем, и Он в том. А что Он пребывает в нас, узнаем по духу, который Он дал нам.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1 John 4:1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Возлюбленные! не всякому духу верьте, но испытывайте духов, от Бога ли они, потому что много лжепророков появилось в мире.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Духа Божия [и духа заблуждения] узнавайте так: всякий дух, который исповедует Иисуса Христа, пришедшего во плоти, есть от Бога;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а всякий дух, который не исповедует Иисуса Христа, пришедшего во плоти, не есть от Бога, но это дух антихриста, о котором вы слышали, что он придет и теперь есть уже в мире.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Дети! вы от Бога, и победили их; ибо Тот, Кто в вас, больше того, кто в мире.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Они от мира, потому и говорят по-мирски, и мир слушает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Мы от Бога; знающий Бога слушает нас; кто не от Бога, тот не слушает нас. По сему-то узнаем духа истины и духа заблуждения.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Возлюбленные! будем любить друг друга, потому что любовь от Бога, и всякий любящий рожден от Бога и знает Бога.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Кто не любит, тот не познал Бога, потому что Бог есть любовь.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Любовь Божия к нам открылась в том, что Бог послал в мир Единородного Сына Своего, чтобы мы получили жизнь через Него.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В том любовь, что не мы возлюбили Бога, но Он возлюбил нас и послал Сына Своего в умилостивление за грехи наши.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Возлюбленные! если так возлюбил нас Бог, то и мы должны любить друг друга.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Бога никто никогда не видел. Если мы любим друг друга, то Бог в нас пребывает, и любовь Его совершенна есть в нас.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Что мы пребываем в Нем и Он в нас, узнаем из того, что Он дал нам от Духа Своего.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мы видели и свидетельствуем, что Отец послал Сына Спасителем миру.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Кто исповедует, что Иисус есть Сын Божий, в том пребывает Бог, и он в Боге.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мы познали любовь, которую имеет к нам Бог, и уверовали в нее. Бог есть любовь, и пребывающий в любви пребывает в Боге, и Бог в нем.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Любовь до того совершенства достигает в нас, что мы имеем дерзновение в день суда, потому что поступаем в мире сем, как Он.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В любви нет страха, но совершенная любовь изгоняет страх, потому что в страхе есть мучение. Боящийся несовершен в любви.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Будем любить Его, потому что Он прежде возлюбил нас.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Кто говорит: «я люблю Бога», а брата своего ненавидит, тот лжец: ибо не любящий брата своего, которого видит, как может любить Бога, Которого не видит?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мы имеем от Него такую заповедь, чтобы любящий Бога любил и брата своего.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1 John 5:1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Всякий верующий, что Иисус есть Христос, от Бога рожден, и всякий, любящий Родившего, любит и Рожденного от Него.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Что мы любим детей Божиих, узнаем из того, когда любим Бога и соблюдаем заповеди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Ибо это есть любовь к Богу, чтобы мы соблюдали заповеди Его; и заповеди Его не тяжки.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Ибо всякий, рожденный от Бога, побеждает мир; и сия есть победа, победившая мир, вера наша.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Кто побеждает мир, как не тот, кто верует, что Иисус есть Сын Божий?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Сей есть Иисус Христос, пришедший водою и кровию и Духом, не водою только, но водою и кровию, и Дух свидетельствует о Нем, потому что Дух есть истина.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Ибо три свидетельствуют на небе: Отец, Слово и Святой Дух; и Сии три суть едино.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три свидетельствуют на земле: дух, вода и кровь; и сии три об одном.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Если мы принимаем свидетельство человеческое, свидетельство Божие – больше, ибо это есть свидетельство Божие, которым Бог свидетельствовал о Сыне Своем.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Верующий в Сына Божия имеет свидетельство в себе самом; не верующий Богу представляет Его лживым, потому что не верует в свидетельство, которым Бог свидетельствовал о Сыне Своем.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Свидетельство сие состоит в том, что Бог даровал нам жизнь вечную, и сия жизнь – в Сыне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Имеющий Сына [Божия] имеет жизнь; не имеющий Сына Божия не имеет жизни.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Сие написал я вам, верующим во имя Сына Божия, дабы вы знали, что вы, веруя в Сына Божия, имеете жизнь вечную.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вот какое дерзновение мы имеем к Нему, что, когда просим чего по воле Его, Он слушает нас.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А когда мы знаем, что Он слушает нас во всем, чего бы мы ни просили, – знаем и то, что получаем просимое от Него.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Если кто видит брата своего согрешающего грехом не к смерти, то пусть молится, и Бог даст ему жизнь, то есть согрешающемугрехом не к смерти. Есть грех к смерти: не о том говорю, чтобы он молился.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Всякая неправда есть грех; но есть грех не к смерти.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Мы знаем, что всякий, рожденный от Бога, не грешит; но рожденный от Бога хранит себя, и лукавый не прикасается к нему.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Мы знаем, что мы от Бога и что весь мир лежит во зле.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Знаем также, что Сын Божий пришел и дал нам свет и разум, да познаем Бога истинного и да будем в истинном Сыне Его Иисусе Христе. Сей есть истинный Бог и жизнь вечная.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Дети! храните себя от идолов. Аминь.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Non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