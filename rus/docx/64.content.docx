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3 John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Старец – возлюбленному Гаию, которого я люблю по истине.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Возлюбленный! молюсь, чтобы ты здравствовал и преуспевал во всем, как преуспевает душа твоя.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я весьма обрадовался, когда пришли братия и засвидетельствовали о твоей верности, как ты ходишь в истине.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Для меня нет большей радости, как слышать, что дети мои ходят в истине.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Возлюбленный! ты как верный поступаешь в том, что делаешь для братьев и для странников.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Они засвидетельствовали перед церковью о твоей любви. Ты хорошо поступишь, если отпустишь их, как должно ради Бога,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они ради имени Его пошли, не взяв ничего от язычников.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Итак, мы должны принимать таковых, чтобы сделаться споспешниками истине.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Я писал церкви; но любящий первенствовать у них Диотреф не принимает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Посему, если я приду, то напомню о делах, которые он делает, понося нас злыми словами, и, не довольствуясь тем, и сам не принимает братьев, и запрещает желающим, и изгоняет из церкви.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Возлюбленный! не подражай злу, но добру. Кто делает добро, тот от Бога; а делающий зло не видел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О Димитрии засвидетельствовано всеми и самою истиною; свидетельствуем также и мы, и вы знаете, что свидетельство наше истинно.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Многое имел я писать; но не хочу писать к тебе чернилами и тростью,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а надеюсь скоро увидеть тебя и поговорить устами к устам.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Мир тебе. Приветствуют тебя друзья; приветствуй друзей поименно.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