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Jude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Иуда, раб Иисуса Христа, брат Иакова, призванным, которые освящены Богом Отцом и сохранены Иисусом Христом: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милость вам и мир и любовь да умножатся.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Возлюбленные! имея все усердие писать вам об общем спасении, я почел за нужное написать вам увещание – подвизаться за веру, однажды преданную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вкрались некоторые люди, издревле предназначенные к сему осуждению, нечестивые, обращающие благодать Бога нашего в повод к распутству и отвергающиеся единого Владыки Бога и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хочу напомнить вам, уже знающим это, что Господь, избавив народ из земли Египетской, потом неверовавших погубил,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ангелов, не сохранивших своего достоинства, но оставивших свое жилище, соблюдает в вечных узах, под мраком, на суд великого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Содом и Гоморра и окрестные города, подобно им блудодействовавшие и ходившие за иною плотию, подвергшись казни огня вечного, поставлены в пример,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точно будет и с сими мечтателями, которые оскверняют плоть, отвергают начальства и злословят высокие власти.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Михаил Архангел, когда говорил с диаволом, споря о Моисеевом теле, не смел произнести укоризненного суда, но сказал: «да запретит тебе Господь».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сии злословят то, чего не знают; что же по природе, как бессловесные животные, знают, тем растлевают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Горе им, потому что идут путем Каиновым, предаются обольщению мзды, как Валаам, и в упорстве погибают, как Корей.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Таковые бывают соблазном на ваших вечерях любви; пиршествуя с вами, без страха утучняют себя. Это безводные облака, носимые ветром; осенние деревья, бесплодные, дважды умершие, исторгнутые;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свирепые морские волны, пенящиеся срамотами своими; звезды блуждающие, которым блюдется мрак тьмы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 них пророчествовал и Енох, седьмой от Адама, говоря: «се, идет Господь со тьмами святых Ангелов Своих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сотворить суд над всеми и обличить всех между ними нечестивых во всех делах, которые произвело их нечестие, и во всех жестоких словах, которые произносили на Него нечестивые грешники».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Это ропотники, ничем не довольные, поступающие по своим похотям [нечестиво и беззаконно]; уста их произносят надутые слова; они оказывают лицеприятие для корысти.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вы, возлюбленные, помните предсказанное Апостолами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Они говорили вам, что в последнее время появятся ругатели, поступающие по своим нечестивым похотям.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Это люди, отделяющие себя [от единства веры], душевные, не имеющие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вы, возлюбленные, назидая себя на святейшей вере вашей, молясь Духом Святым,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сохраняйте себя в любви Божией, ожидая милости от Господа нашего Иисуса Христа, для вечной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к одним будьте милостивы, с рассмотрением,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других страхом спасайте, исторгая из огня, обличайте же со страхом, гнушаясь даже одеждою, которая осквернена плотью.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Могущему же соблюсти вас от падения и поставить пред славою Своею непорочными в радости,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Единому Премудрому Богу, Спасителю нашему чрез Иисуса Христа Господа нашего, слава и величие, сила и власть прежде всех веков, ныне и во все веки. Аминь. Послание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