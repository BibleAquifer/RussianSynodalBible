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Откровение Иисуса Христа, которое дал Ему Бог, чтобы показать рабам Своим, чему надлежит быть вскоре. И Он показал, послав оное через Ангела Своего рабу Своему Иоанну,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который свидетельствовал слово Божие, и свидетельство Иисуса Христа и что он видел.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Блажен читающий и слушающие слова пророчества сего и соблюдающие написанное в нем; ибо время близко.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Иоанн – семи церквам, находящимся в Асии: благодать вам и мир от Того, Который есть и был и грядет, и от семи духов, находящихся перед престолом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 Иисуса Христа, Который есть свидетель верный, первенец из мертвых и владыка царей земных. Ему, возлюбившему нас и омывшему нас от грехов наших Кровию Своею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соделавшему нас царями и священниками Богу и Отцу Своему, слава и держава во веки веков,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Се, грядет с облаками, и узрит Его всякое око и те, которые пронзили Его; и возрыдают пред Ним все племена земные. Ей,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есмь Альфа и Омега, начало и конец, говорит Господь, Который есть и был и грядет, Вседержитель.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Я, Иоанн, брат ваш и соучастник в скорби, и в царствии, и в терпении Иисуса Христа, был на острове, называемом Патмос, за слово Божие и за свидетельство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был в духе в день воскресный и слышал позади себя громкий голос, как бы трубный, который говорил: Я есмь Альфа и Омега, Первый и Последний;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то, что видишь, напиши в книгу и пошли церквам, находящимся в Асии: в Ефес, и в Смирну, и в Пергам, и в Фиатиру, и в Сардис, и в Филадельфию, и в Лаодикию.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обратился, чтобы увидеть, чей голос, говоривший со мною; и, обратившись, увидел семь золотых светильников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посреди семи светильников, подобного Сыну Человеческому, облеченного в подир и по персям опоясанного золотым поясом: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глава Его и волосы белы, как белая волна, как снег; и очи Его, как пламень огненный;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ноги Его подобны халколивану, как раскаленные в печи, и голос Его, как шум вод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держал в деснице Своей семь звезд, и из уст Его выходил острый с обеих сторон меч; и лицо Его, как солнце, сияющее в силе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когда я увидел Его, то пал к ногам Его, как мертвый. И Он положил на меня десницу Свою и сказал мне: не бойся; Я есмь Первый и Последний,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живой; и был мертв, и се, жив во веки веков, аминь; и имею ключи ада и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напиши, что ты видел, и что есть, и что будет после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Тайна семи звезд, которые ты видел в деснице Моей, и семи золотых светильников есть сия: семь звезд суть Ангелы семи церквей; а семь светильников, которые ты видел, суть семь церквей.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Ангелу Ефесской церкви напиши: так говорит Держащий семь звезд в деснице Своей, Ходящий посреди семи золотых светильников: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знаю дела твои, и труд твой, и терпение твое, и то, что ты не можешь сносить развратных, и испытал тех, которые называют себя апостолами, а они не таковы, и нашел, что они лжецы;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много переносил и имеешь терпение, и для имени Моего трудился и не изнемогал.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имею против тебя то, что ты оставил первую любовь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вспомни, откуда ты ниспал, и покайся, и твори прежние дела; а если не так, скоро приду к тебе и сдвину светильник твой с места его, если не покаешься.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Впрочем, то в тебе хорошо, что ты ненавидишь дела Николаитов, которые и Я ненавижу.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Имеющий ухо да слышит, что Дух говорит церквам: побеждающему дам вкушать от древа жизни, которое посреди рая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Ангелу Смирнской церкви напиши: так говорит Первый и Последний, Который был мертв, и се, жив: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знаю твои дела, и скорбь, и нищету (впрочем, ты богат), и злословие от тех, которые говорят о себе, что они Иудеи, а они не таковы, но сборище сатанинское.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бойся ничего, что тебе надобно будет претерпеть. Вот, диавол будет ввергать из среды вас в темницу, чтобы искусить вас, и будете иметь скорбь дней десять. Будь верен до смерти, и дам тебе венец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Имеющий ухо [слышать] да слышит, что Дух говорит церквам: побеждающий не потерпит вреда от второй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Ангелу Пергамской церкви напиши: так говорит Имеющий острый с обеих сторон меч: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знаю твои дела, и что ты живешь там, где престол сатаны, и что содержишь имя Мое, и не отрекся от веры Моей даже в те дни, в которые у вас, где живет сатана, умерщвлен верный свидетель Мой Антипа.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имею немного против тебя, потому что есть у тебя там держащиеся учения Валаама, который научил Валака ввести в соблазн сынов Израилевых, чтобы они ели идоложертвенное и любодействовали.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и у тебя есть держащиеся учения Николаитов, которое Я ненавижу.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Покайся; а если не так, скоро приду к тебе и сражусь с ними мечом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Имеющий ухо [слышать] да слышит, что Дух говорит церквам: побеждающему дам вкушать сокровенную манну, и дам ему белый камень и на камне написанное новое имя, которого никто не знает, кроме того, кто получает.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Ангелу Фиатирской церкви напиши: так говорит Сын Божий, у Которого очи, как пламень огненный, и ноги подобны халколивану: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знаю твои дела, и любовь, и служение, и веру, и терпение твое, и то, что последние дела твои больше первых.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имею немного против тебя, потому что ты попускаешь жене Иезавели, называющей себя пророчицею, учить и вводить в заблуждение рабов Моих, любодействовать и есть идоложертвенное.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дал ей время покаяться в любодеянии ее, но она не покаялась.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Вот, Я повергаю ее на одр и любодействующих с нею в великую скорбь, если не покаются в делах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детей ее поражу смертью; и уразумеют все церкви, что Я есмь испытующий сердца и внутренности; и воздам каждому из вас по делам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Вам же и прочим, находящимся в Фиатире, которые не держат сего учения и которые не знают так называемых глубин сатанинских, сказываю, что не наложу на вас иного бремени;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только то, что имеете, держите, пока приду.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Кто побеждает и соблюдает дела Мои до конца, тому дам власть над язычниками,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будет пасти их жезлом железным; как сосуды глиняные, они сокрушатся, как и Я получил власть от Отца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дам ему звезду утреннюю.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Имеющий ухо [слышать] да слышит, что Дух говорит церквам.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Ангелу Сардийской церкви напиши: так говорит Имеющий семь духов Божиих и семь звезд: знаю твои дела; ты носишь имя, будто жив, но ты мертв.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Бодрствуй и утверждай прочее близкое к смерти; ибо Я не нахожу, чтобы дела твои были совершенны пред Богом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Вспомни, что ты принял и слышал, и храни и покайся. Если же не будешь бодрствовать, то Я найду на тебя, как тать, и ты не узнаешь, в который час найду на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Впрочем, у тебя в Сардисе есть несколько человек, которые не осквернили одежд своих, и будут ходить со Мною в белых одеждах, ибо они достойны.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Побеждающий облечется в белые одежды; и не изглажу имени его из книги жизни, и исповедаю имя его пред Отцом Моим и пред Ангелами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Имеющий ухо да слышит, что Дух говорит церквам.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Ангелу Филадельфийской церкви напиши: так говорит Святой, Истинный, имеющий ключ Давидов, Который отворяет – и никто не затворит, затворяет – и никто не отворит: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знаю твои дела; вот, Я отворил перед тобою дверь, и никто не может затворить ее; ты не много имеешь силы, и сохранил слово Мое, и не отрекся имени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Вот, Я сделаю, что из сатанинского сборища, из тех, которые говорят о себе, что они Иудеи, но не суть таковы, а лгут, – вот, Я сделаю то, что они придут и поклонятся пред ногами твоими, и познают, что Я возлюбил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как ты сохранил слово терпения Моего, то и Я сохраню тебя от годины искушения, которая придет на всю вселенную, чтобы испытать живущих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Се, гряду скоро; держи, что имеешь, дабы кто не восхитил венца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Побеждающего сделаю столпом в храме Бога Моего, и он уже не выйдет вон; и напишу на нем имя Бога Моего и имя града Бога Моего, нового Иерусалима, нисходящего с неба от Бога Моего, и имя Мое новое.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Имеющий ухо да слышит, что Дух говорит церквам.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Ангелу Лаодикийской церкви напиши: так говорит Аминь, свидетель верный и истинный, начало создания Божия: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знаю твои дела; ты ни холоден, ни горяч; о, если бы ты был холоден или горяч!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Но, как ты тепл, а не горяч и не холоден, то извергну тебя из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ты говоришь: «я богат, разбогател и ни в чем не имею нужды»; а не знаешь, что ты несчастен, и жалок, и нищ, и слеп, и наг.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Советую тебе купить у Меня золото, огнем очищенное, чтобы тебе обогатиться, и белую одежду, чтобы одеться и чтобы не видна была срамота наготы твоей, и глазною мазью помажь глаза твои, чтобы видеть.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Кого Я люблю, тех обличаю и наказываю. Итак, будь ревностен и покайся.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Се, стою у двери и стучу: если кто услышит голос Мой и отворит дверь, войду к нему и буду вечерять с ним, и он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Побеждающему дам сесть со Мною на престоле Моем, как и Я победил и сел с Отцом Моим на престоле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Имеющий ухо да слышит, что Дух говорит церквам.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я взглянул, и вот, дверь отверста на небе, и прежний голос, который я слышал как бы звук трубы, говоривший со мною, сказал: взойди сюда, и покажу тебе, чему надлежит быть после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тотчас я был в духе; и вот, престол стоял на небе, и на престоле был Сидящий;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Сей Сидящий видом был подобен камню яспису и сардису; и радуга вокруг престола, видом подобная смарагду.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вокруг престола двадцать четыре престола; а на престолах видел я сидевших двадцать четыре старца, которые облечены были в белые одежды и имели на головах своих золотые венцы.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 престола исходили молнии и громы и гласы, и семь светильников огненных горели перед престолом, которые суть семь духов Божиих;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перед престолом – море стеклянное, подобное кристаллу; и посреди престола и вокруг престола – четыре животных, исполненных очей спереди и сзади.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первое животное было подобно льву, и второе животное подобно тельцу, и третье животное имело лицо, как человек, и четвертое животное подобно орлу летящему.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каждое из четырех животных имело по шести крыл вокруг, а внутри они исполнены очей; и ни днем, ни ночью не имеют покоя, взывая: свят, свят, свят Господь Бог Вседержитель, Который был, есть и грядет.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когда животные воздают славу, и честь, и благодарение Сидящему на престоле, Живущему во веки веков,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двадцать четыре старца падают пред Сидящим на престоле, и поклоняются Живущему во веки веков, и полагают венцы свои перед престолом,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достоин Ты, Господи, приять славу, и честь, и силу: ибо Ты сотворил все, и все по Твоей воле существует и сотворено.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видел я в деснице у Сидящего на престоле книгу, написанную внутри и отвне, запечатанную семью печатями.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видел я Ангела сильного, провозглашающего громким голосом: кто достоин раскрыть сию книгу и снять печати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никто не мог, ни на небе, ни на земле, ни под землею, раскрыть сию книгу, ни посмотреть в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я много плакал о том, что никого не нашлось достойного раскрыть и читать сию книгу, и даже посмотреть в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один из старцев сказал мне: не плачь; вот, лев от колена Иудина, корень Давидов, победил и может раскрыть сию книгу и снять семь печатей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я взглянул, и вот, посреди престола и четырех животных и посреди старцев стоял Агнец как бы закланный, имеющий семь рогов и семь очей, которые суть семь духов Божиих, посланных во всю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Он пришел и взял книгу из десницы Сидящего на престоле.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Он взял книгу, тогда четыре животных и двадцать четыре старца пали пред Агнцем, имея каждый гусли и золотые чаши, полные фимиама, которые суть молитвы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поют новую песнь, говоря: достоин Ты взять книгу и снять с нее печати, ибо Ты был заклан, и Кровию Своею искупил нас Богу из всякого колена и языка, и народа, и племени,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соделал нас царями и священниками Богу нашему; и мы будем царствовать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я видел и слышал голос многих Ангелов вокруг престола и животных и старцев, и число их было тьмы тем и тысячи тысяч,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которые говорили громким голосом: достоин Агнец закланный принять силу и богатство, и премудрость и крепость, и честь и славу и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всякое создание, находящееся на небе и на земле, и под землею, и на море, и все, что в них, слышал я, говорило: Сидящему на престоле и Агнцу – благословение и честь, и слава и держава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четыре животных говорили: аминь. И двадцать четыре старца пали и поклонились Живущему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я видел, что Агнец снял первую из семи печатей, и я услышал одно из четырех животных, говорящее как бы громовым голосом: иди и смотри.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взглянул, и вот, конь белый, и на нем всадник, имеющий лук, и дан был ему венец; и вышел он как победоносный и чтобы победить.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когда Он снял вторую печать, я слышал второе животное, говорящее: иди и смотри.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вышел другой конь, рыжий; и сидящему на нем дано взять мир с земли, и чтобы убивали друг друга; и дан ему большой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Он снял третью печать, я слышал третье животное, говорящее: иди и смотри. Я взглянул, и вот, конь вороной, и на нем всадник, имеющий меру в руке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слышал я голос посреди четырех животных, говорящий: хиникс пшеницы за динарий, и три хиникса ячменя за динарий; елея же и вина не повреждай.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когда Он снял четвертую печать, я слышал голос четвертого животного, говорящий: иди и смотри.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я взглянул, и вот, конь бледный, и на нем всадник, которому имя «смерть»; и ад следовал за ним; и дана ему власть над четвертою частью земли – умерщвлять мечом, и голодом, и мором, и зверями земными.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когда Он снял пятую печать, я увидел под жертвенником души убиенных за слово Божие и за свидетельство, которое они имели.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возопили они громким голосом, говоря: доколе, Владыка Святой и Истинный, не судишь и не мстишь живущим на земле за кровь нашу?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даны были каждому из них одежды белые, и сказано им, чтобы они успокоились еще на малое время, пока и сотрудники их и братья их, которые будут убиты, как и они, дополнят число.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когда Он снял шестую печать, я взглянул, и вот, произошло великое землетрясение, и солнце стало мрачно как власяница, и луна сделалась как кровь.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звезды небесные пали на землю, как смоковница, потрясаемая сильным ветром, роняет незрелые смоквы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небо скрылось, свившись как свиток; и всякая гора и остров двинулись с мест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цари земные, и вельможи, и богатые, и тысяченачальники, и сильные, и всякий раб, и всякий свободный скрылись в пещеры и в ущелья гор,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говорят горам и камням: падите на нас и сокройте нас от лица Сидящего на престоле и от гнева Агнца;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пришел великий день гнева Его, и кто может устоять?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после сего видел я четырех Ангелов, стоящих на четырех углах земли, держащих четыре ветра земли, чтобы не дул ветер ни на землю, ни на море, ни на какое дерево.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видел я иного Ангела, восходящего от востока солнца и имеющего печать Бога живого. И воскликнул он громким голосом к четырем Ангелам, которым дано вредить земле и морю,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делайте вреда ни земле, ни морю, ни деревам, доколе не положим печати на челах рабов Бога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я слышал число запечатленных: запечатленных было сто сорок четыре тысячи из всех колен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Из колена Иудина запечатлено двенадцать тысяч; из колена Рувимова запечатлено двенадцать тысяч; из колена Гадова запечатлено двенадцать тысяч;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 колена Асирова запечатлено двенадцать тысяч; из колена Неффалимова запечатлено двенадцать тысяч; из колена Манассиина запечатлено двенадцать тысяч;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 колена Симеонова запечатлено двенадцать тысяч; из колена Левиина запечатлено двенадцать тысяч; из колена Иссахарова запечатлено двенадцать тысяч;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из колена Завулонова запечатлено двенадцать тысяч; из колена Иосифова запечатлено двенадцать тысяч; из колена Вениаминова запечатлено двенадцать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После сего взглянул я, и вот, великое множество людей, которого никто не мог перечесть, из всех племен, и колен, и народов, и языков, стояло пред престолом и пред Агнцем в белых одеждах и с пальмовыми ветвями в руках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восклицали громким голосом, говоря: спасение Богу нашему, сидящему на престоле, и Агнцу!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все Ангелы стояли вокруг престола, и старцев, и четырех животных, и пали перед престолом на лица свои, и поклонились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говоря: аминь! благословение и слава, и премудрость и благодарение, и честь и сила и крепость Богу нашему во веки веков!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начав речь, один из старцев спросил меня: сии облеченные в белые одежды кто и откуда пришли?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сказал ему: ты знаешь, господин. И он сказал мне: это те, которые пришли от великой скорби; они омыли одежды свои и убелили одежды свои Кровию Агнца.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За это они пребывают ныне перед престолом Бога и служат Ему день и ночь в храме Его, и Сидящий на престоле будет обитать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не будут уже ни алкать, ни жаждать, и не будет палить их солнце и никакой зной: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Агнец, Который среди престола, будет пасти их и водить их на живые источники вод; и отрет Бог всякую слезу с очей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когда Он снял седьмую печать, сделалось безмолвие на небе, как бы на полчаса.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я видел семь Ангелов, которые стояли пред Богом; и дано им семь труб.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иной Ангел, и стал перед жертвенником, держа золотую кадильницу; и дано было ему множество фимиама, чтобы он с молитвами всех святых возложил его на золотой жертвенник, который перед престолом.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вознесся дым фимиама с молитвами святых от руки Ангела пред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взял Ангел кадильницу, и наполнил ее огнем с жертвенника, и поверг на землю: и произошли голоса, и громы, и молнии, и землетрясение.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семь Ангелов, имеющие семь труб, приготовились трубить.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Первый Ангел вострубил, и сделались град и огонь, смешанные с кровью, и пали на землю; и третья часть дерев сгорела, и вся трава зеленая сгорела.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Второй Ангел вострубил, и как бы большая гора, пылающая огнем, низверглась в море; и третья часть моря сделалась кровью,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умерла третья часть одушевленных тварей, живущих в море, и третья часть судов погибла.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Третий Ангел вострубил, и упала с неба большая звезда, горящая подобно светильнику, и пала на третью часть рек и на источники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Имя сей звезде «полынь»; и третья часть вод сделалась полынью, и многие из людей умерли от вод, потому что они стали горьки.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Четвертый Ангел вострубил, и поражена была третья часть солнца и третья часть луны и третья часть звезд, так что затмилась третья часть их, и третья часть дня не светла была – так, как и 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видел я и слышал одного Ангела, летящего посреди неба и говорящего громким голосом: горе, горе, горе живущим на земле от остальных трубных голосов трех Ангелов, которые будут трубить!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Пятый Ангел вострубил, и я увидел звезду, падшую с неба на землю, и дан был ей ключ от кладязя бездны.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Она отворила кладязь бездны, и вышел дым из кладязя, как дым из большой печи; и помрачилось солнце и воздух от дыма из кладязя.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из дыма вышла саранча на землю, и дана была ей власть, какую имеют земные скорпионы.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сказано было ей, чтобы не делала вреда траве земной, и никакой зелени, и никакому дереву, а только одним людям, которые не имеют печати Божией на челах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дано ей не убивать их, а только мучить пять месяцев; и мучение от нее подобно мучению от скорпиона, когда ужалит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те дни люди будут искать смерти, но не найдут ее; пожелают умереть, но смерть убежит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 виду своему саранча была подобна коням, приготовленным на войну; и на головах у ней – как бы венцы, похожие на золотые, лица же ее – как лица человеческие;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волосы у ней – как волосы у женщин, а зубы у ней были как у львов.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 ней были брони, как бы брони железные, а шум от крыльев ее – как стук от колесниц, когда множество коней бежит на войну;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 ней были хвосты, как у скорпионов, и в хвостах ее были жала; власть же ее была – вредить людям пять месяцев.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Царем над собою она имела ангела бездны; имя ему по-еврейски Аваддон, а по-гречески Аполлион.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Одно горе прошло; вот, идут за ним еще два горя.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Шестой Ангел вострубил, и я услышал один голос от четырех рогов золотого жертвенника, стоящего пред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говоривший шестому Ангелу, имевшему трубу: освободи четырех Ангелов, связанных при великой реке Евфрате.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освобождены были четыре Ангела, приготовленные на час и день, и месяц и год, для того, чтобы умертвить третью часть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Число конного войска было две тьмы тем; и я слышал число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видел я в видении коней и на них всадников, которые имели на себе брони огненные, гиацинтовые и серные; головы у коней – как головы у львов, и изо рта их выходил огонь, дым и сера.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 этих трех язв – от огня, дыма и серы, выходящих изо рта их, – умерла третья часть людей;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сила коней заключалась во рту их и в хвостах их; а хвосты их были подобны змеям и имели головы, и ими они вредили.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Прочие же люди, которые не умерли от этих язв, не раскаялись в делах рук своих, так чтобы не поклоняться бесам и золотым, серебряным, медным, каменным и деревянным идолам, которые не могут ни видеть, ни слышать, ни ходить.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не раскаялись они в убийствах своих, ни в чародействах своих, ни в блудодеянии своем, ни в воровстве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видел я другого Ангела сильного, сходящего с неба, облеченного облаком; над головою его была радуга, и лицо его как солнце, и ноги его как столпы огненные,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руке у него была книжка раскрытая. И поставил он правую ногу свою на море, а левую на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воскликнул громким голосом, как рыкает лев; и когда он воскликнул, тогда семь громов проговорили голосами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когда семь громов проговорили голосами своими, я хотел было писать; но услышал голос с неба, говорящий мне: скрой, что говорили семь громов, и не пиши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Ангел, которого я видел стоящим на море и на земле, поднял руку свою к небу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клялся Живущим во веки веков, Который сотворил небо и все, что на нем, землю и все, что на ней, и море и все, что в нем, что времени уже не будет;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в те дни, когда возгласит седьмой Ангел, когда он вострубит, совершится тайна Божия, как Он благовествовал рабам Своим пророкам.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голос, который я слышал с неба, опять стал говорить со мною и сказал: пойди, возьми раскрытую книжку из руки Ангела, стоящего на море и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я пошел к Ангелу и сказал ему: дай мне книжку. Он сказал мне: возьми и съешь ее; она будет горька во чреве твоем, но в устах твоих будет сладка, как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взял я книжку из руки Ангела и съел ее; и она в устах моих была сладка, как мед; когда же съел ее, то горько стало во чреве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он мне: тебе надлежит опять пророчествовать о народах, и племенах, и языках, и царях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дана мне трость, подобная жезлу, и сказано: встань и измерь храм Божий, и жертвенник, и поклоняющихся в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внешний двор храма исключи и не измеряй его, ибо он дан язычникам: они будут попирать святой город сорок два месяца.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дам двум свидетелям Моим, и они будут пророчествовать тысячу двести шестьдесят дней, будучи облечены во вретище.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Это суть две маслины и два светильника, стоящие пред Богом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если кто захочет их обидеть, то огонь выйдет из уст их и пожрет врагов их; если кто захочет их обидеть, тому надлежит быть убиту.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имеют власть затворить небо, чтобы не шел дождь на землю во дни пророчествования их, и имеют власть над водами превращать их в кровь, и поражать землю всякою язвою, когда только захотят.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когда кончат они свидетельство свое, зверь, выходящий из бездны, сразится с ними, и победит их, и убьет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трупы их оставит на улице великого города, который духовно называется Содом и Египет, где и Господь наш распят.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многие из народов, и колен, и языков, и племен будут смотреть на трупы их три дня с половиною, и не позволят положить трупы их во гробы.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живущие на земле будут радоваться сему и веселиться, и пошлют дары друг другу, потому что два пророка сии мучили живущих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после трех дней с половиною вошел в них дух жизни от Бога, и они оба стали на ноги свои; и великий страх напал на тех, которые смотрели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услышали они с неба громкий голос, говоривший им: взойдите сюда. И они взошли на небо на облаке; и смотрели на них враги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 тот же час произошло великое землетрясение, и десятая часть города пала, и погибло при землетрясении семь тысяч имен человеческих; и прочие объяты были страхом и воздали славу Богу небесному.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Второе горе прошло; вот, идет скоро третье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седьмой Ангел вострубил, и раздались на небе громкие голоса, говорящие: царство мира соделалось царством Господа нашего и Христа Его и будет царствовать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двадцать четыре старца, сидящие пред Богом на престолах своих, пали на лица свои и поклонились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говоря: благодарим Тебя, Господи Боже Вседержитель, Который еси и был и грядешь, что Ты приял силу Твою великую и воцарился.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рассвирепели язычники; и пришел гнев Твой и время судить мертвых и дать возмездие рабам Твоим, пророкам и святым и боящимся имени Твоего, малым и великим, и погубить губивших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отверзся храм Божий на небе, и явился ковчег завета Его в храме Его; и произошли молнии, и голоса, и громы, и землетрясение, и великий град.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явилось на небе великое знамение: жена, облеченная в солнце; под ногами ее луна, и на главе ее венец из двенадцати звезд.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Она имела во чреве и кричала от болей и мук рождения.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другое знамение явилось на небе: вот, большой красный дракон с семью головами и десятью рогами, и на головах его семь диадим.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Хвост его увлек с неба третью часть звезд и поверг их на землю. Дракон сей стал перед женою, которой надлежало родить, дабы, когда она родит, пожрать ее младенца.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родила она младенца мужеского пола, которому надлежит пасти все народы жезлом железным; и восхищено было дитя ее к Богу и престолу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жена убежала в пустыню, где приготовлено было для нее место от Бога, чтобы питали ее там тысячу двести шестьдесят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произошла на небе война: Михаил и Ангелы его воевали против дракона, и дракон и ангелы его воевали против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не устояли, и не нашлось уже для них места на небе.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низвержен был великий дракон, древний змий, называемый диаволом и сатаною, обольщающий всю вселенную, низвержен на землю, и ангелы его низвержены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услышал я громкий голос, говорящий на небе: ныне настало спасение и сила и царство Бога нашего и власть Христа Его, потому что низвержен клеветник братий наших, клеветавший на них пред Богом нашим день и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победили его кровию Агнца и словом свидетельства своего, и не возлюбили души своей даже до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веселитесь, небеса и обитающие на них! Горе живущим на земле и на море! потому что к вам сошел диавол в сильной ярости, зная, что немного ему остается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дракон увидел, что низвержен на землю, начал преследовать жену, которая родила младенца мужеского пола.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даны были жене два крыла большого орла, чтобы она летела в пустыню, в свое место, от лица змия и там питалась в продолжение времени, времен и полвремени.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пустил змий из пасти своей вслед жены воду, как реку, дабы увлечь ее рекою.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земля помогла жене, и разверзла земля уста свои и поглотила реку, которую пустил дракон из пасти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рассвирепел дракон на жену, и пошел, чтобы вступить в брань с прочими от семени ее, сохраняющими заповеди Божии и имеющими свидетельство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стал я на песке морском, и увидел выходящего из моря зверя с семью головами и десятью рогами: на рогах его было десять диадим, а на головах его – имена богохульные.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Зверь, которого я видел, был подобен барсу; ноги у него – как у медведя, а пасть у него – как пасть у льва; и дал ему дракон силу свою и престол свой и великую власть.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видел я, что одна из голов его как бы смертельно была ранена, но эта смертельная рана исцелела. И дивилась вся земля, следя за зверем, и поклонились дракону, который дал власть зверю,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поклонились зверю, говоря: кто подобен зверю сему? и кто может сразиться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даны были ему уста, говорящие гордо и богохульно, и дана ему власть действовать сорок два месяца.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отверз он уста свои для хулы на Бога, чтобы хулить имя Его, и жилище Его, и живущих на небе.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дано было ему вести войну со святыми и победить их; и дана была ему власть над всяким коленом, и народом, и языком, и племенем.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поклонятся ему все живущие на земле, которых имена не написаны в книге жизни у Агнца, закланного от создания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имеет ухо, да слышит.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ведет в плен, тот сам пойдет в плен; кто мечом убивает, тому самому надлежит быть убиту мечом. Здесь терпение и вера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увидел я другого зверя, выходящего из земли; он имел два рога, подобные агнчим, и говорил как дракон.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действует перед ним со всею властью первого зверя и заставляет всю землю и живущих на ней поклоняться первому зверю, у которого смертельная рана исцелела;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творит великие знамения, так что и огонь низводит с неба на землю перед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чудесами, которые дано было ему творить перед зверем, он обольщает живущих на земле, говоря живущим на земле, чтобы они сделали образ зверя, который имеет рану от меча и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дано ему было вложить дух в образ зверя, чтобы образ зверя и говорил и действовал так, чтобы убиваем был всякий, кто не будет поклоняться образу зверя.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он сделает то, что всем, малым и великим, богатым и нищим, свободным и рабам, положено будет начертание на правую руку их или на чело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что никому нельзя будет ни покупать, ни продавать, кроме того, кто имеет это начертание, или имя зверя, или число имени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Здесь мудрость. Кто имеет ум, тот сочти число зверя, ибо это число человеческое; число его – шестьсот шестьдесят шесть.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взглянул я, и вот, Агнец стоит на горе Сионе, и с Ним сто сорок четыре тысячи, у которых имя Отца Его написано на челах.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услышал я голос с неба, как шум от множества вод и как звук сильного грома; и услышал голос как бы гуслистов, играющих на гуслях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Они поют как бы новую песнь пред престолом и пред четырьмя животными и старцами; и никто не мог научиться сей песни, кроме сих ста сорока четырех тысяч, искупленных от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Это те, которые не осквернились с женами, ибо они девственники; это те, которые следуют за Агнцем, куда бы Он ни пошел. Они искуплены из людей, как первенцы Богу и Агнцу,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 устах их нет лукавства; они непорочны пред престолом Божиим.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увидел я другого Ангела, летящего посредине неба, который имел вечное Евангелие, чтобы благовествовать живущим на земле, и всякому племени, и колену, и языку, и народу;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говорил он громким голосом: убойтесь Бога и воздайте Ему славу, ибо наступил час суда Его, и поклонитесь Сотворившему небо, и землю, и море, и источники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другой Ангел следовал за ним, говоря: пал, пал Вавилон, город великий, потому что он яростным вином блуда своего напоил все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третий Ангел последовал за ними, говоря громким голосом: кто поклоняется зверю и образу его и принимает начертание на чело свое или на руку свою,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тот будет пить вино ярости Божией, вино цельное, приготовленное в чаше гнева Его, и будет мучим в огне и сере пред святыми Ангелами и пред Агнцем;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дым мучения их будет восходить во веки веков, и не будут иметь покоя ни днем, ни ночью поклоняющиеся зверю и образу его и принимающие начертание имени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Здесь терпение святых, соблюдающих заповеди Божии и веру в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услышал я голос с неба, говорящий мне: напиши: отныне блаженны мертвые, умирающие в Господе; ей, говорит Дух, они успокоятся от трудов своих, и дела их идут вслед за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взглянул я, и вот светлое облако, и на облаке сидит подобный Сыну Человеческому; на голове его золотой венец, и в руке его острый серп.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вышел другой Ангел из храма и воскликнул громким голосом к сидящему на облаке: пусти серп твой и пожни, потому что пришло время жатвы, ибо жатва на земле созрела.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поверг сидящий на облаке серп свой на землю, и земля была пожата.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другой Ангел вышел из храма, находящегося на небе, также с острым серпом.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иной Ангел, имеющий власть над огнем, вышел от жертвенника и с великим криком воскликнул к имеющему острый серп, говоря: пусти острый серп твой и обрежь гроздья винограда на земле, потому что созрели на нем ягоды.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поверг Ангел серп свой на землю, и обрезал виноград на земле, и бросил в великое точило гнева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истоптаны ягоды в точиле за городом, и потекла кровь из точила даже до узд конских, на тысячу шестьсот стадий.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увидел я иное знамение на небе, великое и чудное: семь Ангелов, имеющих семь последних язв, которыми оканчивалась ярость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видел я как бы стеклянное море, смешанное с огнем; и победившие зверя и образ его, и начертание его, и число имени его стоят на этом стеклянном море, держа гусли Божии,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поют песнь Моисея, раба Божия, и песнь Агнца, говоря: Велики и чудны дела Твои, Господи Боже Вседержитель! Праведны и истинны пути Твои, Царь святых!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не убоится Тебя, Господи, и не прославит имени Твоего? ибо Ты един свят. Все народы придут и поклонятся пред Тобою, ибо открылись суды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после сего я взглянул, и вот, отверзся храм скинии свидетельства на небе.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вышли из храма семь Ангелов, имеющие семь язв, облеченные в чистую и светлую льняную одежду и опоясанные по персям золотыми поясами.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одно из четырех животных дало семи Ангелам семь золотых чаш, наполненных гневом Бога, живущего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наполнился храм дымом от славы Божией и от силы Его, и никто не мог войти в храм, доколе не окончились семь язв семи Ангелов.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услышал я из храма громкий голос, говорящий семи Ангелам: идите и вылейте семь чаш гнева Божия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Пошел первый Ангел и вылил чашу свою на землю: и сделались жестокие и отвратительные гнойные раны на людях, имеющих начертание зверя и поклоняющихся образу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Второй Ангел вылил чашу свою в море: и сделалась кровь, как бы мертвеца, и все одушевленное умерло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Третий Ангел вылил чашу свою в реки и источники вод: и сделалась кровь.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услышал я Ангела вод, который говорил: праведен Ты, Господи, Который еси и был, и свят, потому что так судил;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то, что они пролили кровь святых и пророков, Ты дал им пить кровь: они достойны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услышал я другого от жертвенника говорящего: ей, Господи Боже Вседержитель, истинны и праведны суды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Четвертый Ангел вылил чашу свою на солнце: и дано было ему жечь людей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жег людей сильный зной, и они хулили имя Бога, имеющего власть над сими язвами, и не вразумились, чтобы воздать Ему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Пятый Ангел вылил чашу свою на престол зверя: и сделалось царство его мрачно, и они кусали языки свои от страдания,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хулили Бога небесного от страданий своих и язв своих; и не раскаялись в делах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Шестой Ангел вылил чашу свою в великую реку Евфрат: и высохла в ней вода, чтобы готов был путь царям от восхода солнечного.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видел я выходящих из уст дракона, и из уст зверя, и из уст лжепророка трех духов нечистых, подобных жабам: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 – бесовские духи, творящие знамения; они выходят к царям земли всей вселенной, чтобы собрать их на брань в оный великий день Бога Вседержителя.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Се, иду как тать: блажен бодрствующий и хранящий одежду свою, чтобы не ходить ему нагим и чтобы не увидели срамоты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он собрал их на место, называемое по-еврейски Армагеддон.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Седьмой Ангел вылил чашу свою на воздух: и из храма небесного от престола раздался громкий голос, говорящий: совершилось!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произошли молнии, громы и голоса, и сделалось великое землетрясение, какого не бывало с тех пор, как люди на земле. Такое землетрясение! Так великое!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город великий распался на три части, и города языческие пали, и Вавилон великий воспомянут пред Богом, чтобы дать ему чашу вина ярости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всякий остров убежал, и гор не стало;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град, величиною в талант, пал с неба на людей; и хулили люди Бога за язвы от града, потому что язва от него была весьма тяжкая.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пришел один из семи Ангелов, имеющих семь чаш, и, говоря со мною, сказал мне: подойди, я покажу тебе суд над великою блудницею, сидящею на водах многих;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 нею блудодействовали цари земные, и вином ее блудодеяния упивались живущие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повел меня в духе в пустыню; и я увидел жену, сидящую на звере багряном, преисполненном именами богохульными, с семью головами и десятью рогами.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жена облечена была в порфиру и багряницу, украшена золотом, драгоценными камнями и жемчугом, и держала золотую чашу в руке своей, наполненную мерзостями и нечистотою блудодейства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 челе ее написано имя, тайна: Вавилон великий, мать блудницам и мерзостям земным.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видел, что жена упоена была кровью святых и кровью свидетелей Иисусовых, и, видя ее, дивился удивлением великим.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мне Ангел: что ты дивишься? я скажу тебе тайну жены сей и зверя, носящего ее, имеющего семь голов и десять рогов.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Зверь, которого ты видел, был, и нет его, и выйдет из бездны, и пойдет в погибель; и удивятся те из живущих на земле, имена которых не вписаны в книгу жизни от начала мира, видя, что зверь был, и нет его, и явится.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Здесь ум, имеющий мудрость. Семь голов суть семь гор, на которых сидит жена,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семь царей, из которых пять пали, один есть, а другой еще не пришел, и когда придет, недолго ему быть.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зверь, который был и которого нет, есть восьмой, и из числа семи, и пойдет в погибель.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десять рогов, которые ты видел, суть десять царей, которые еще не получили царства, но примут власть со зверем, как цари, на один час.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имеют одни мысли и передадут силу и власть свою зверю.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будут вести брань с Агнцем, и Агнец победит их; ибо Он есть Господь господствующих и Царь царей, и те, которые с Ним, суть званые и избранные и верные.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говорит мне: воды, которые ты видел, где сидит блудница, суть люди, и народы, и племена, и языки.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десять рогов, которые ты видел на звере, сии возненавидят блудницу, и разорят ее, и обнажат, и плоть ее съедят, и сожгут ее в огне;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потому что Бог положил им на сердце исполнить волю Его, исполнить одну волю, и отдать царство их зверю, доколе не исполнятся слова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Жена же, которую ты видел, есть великий город, царствующий над земными царями.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я увидел иного Ангела, сходящего с неба и имеющего власть великую; земля осветилась от славы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воскликнул он сильно, громким голосом говоря: пал, пал Вавилон, великая блудница, сделался жилищем бесов и пристанищем всякому нечистому духу, пристанищем всякой нечистой и отвратительной птице; ибо яростным вином блудодеяния своего она напоила все народы,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цари земные любодействовали с нею, и купцы земные разбогатели от великой роскоши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услышал я иной голос с неба, говорящий: выйди от нее, народ Мой, чтобы не участвовать вам в грехах ее и не подвергнуться язвам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грехи ее дошли до неба, и Бог воспомянул неправды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Воздайте ей так, как и она воздала вам, и вдвое воздайте ей по делам ее; в чаше, в которой она приготовляла вам вино, приготовьте ей вдвое.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Сколько славилась она и роскошествовала, столько воздайте ей мучений и горестей. Ибо она говорит в сердце своем: «сижу царицею, я не вдова и не увижу горести!»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 то в один день придут на нее казни, смерть, и плач, и голод, и будет сожжена огнем, потому что силен Господь Бог, судящий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восплачут и возрыдают о ней цари земные, блудодействовавшие и роскошествовавшие с нею, когда увидят дым от пожара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стоя издали от страха мучений ее и говоря: горе, горе тебе, великий город Вавилон, город крепкий! ибо в один час пришел суд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купцы земные восплачут и возрыдают о ней, потому что товаров их никто уже не покупает,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товаров золотых и серебряных, и камней драгоценных и жемчуга, и виссона и порфиры, и шелка и багряницы, и всякого благовонного дерева, и всяких изделий из слоновой кости, и всяких изделий из дорогих дерев, из меди и железа и мрамора,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корицы и фимиама, и мира и ладана, и вина и елея, и муки и пшеницы, и скота и овец, и коней и колесниц, и тел и душ человеческих.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плодов, угодных для души твоей, не стало у тебя, и все тучное и блистательное удалилось от тебя – ты уже не найдешь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Торговавшие всем сим, обогатившиеся от нее, станут вдали от страха мучений ее, плача и рыдая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говоря: горе, горе тебе, великий город, одетый в виссон и порфиру и багряницу, украшенный золотом и камнями драгоценными и жемчугом,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в один час погибло такое богатство! И все кормчие, и все плывущие на кораблях, и все корабельщики, и все торгующие на море стали вдали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видя дым от пожара ее, возопили, говоря: какой город подобен городу великому!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посыпали пеплом головы свои, и вопили, плача и рыдая: горе, горе тебе, город великий, драгоценностями которого обогатились все, имеющие корабли на море, ибо опустел в один час!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Веселись о сем, небо и святые Апостолы и пророки; ибо совершил Бог суд ваш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один сильный Ангел взял камень, подобный большому жернову, и поверг в море, говоря: с таким стремлением повержен будет Вавилон, великий город, и уже не будет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голоса играющих на гуслях, и поющих, и играющих на свирелях, и трубящих трубами в тебе уже не слышно будет; не будет уже в тебе никакого художника, никакого художества, и шума от жерновов не слышно уже будет в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свет светильника уже не появится в тебе; и голоса жениха и невесты не будет уже слышно в тебе: ибо купцы твои были вельможи земли и волшебством твоим введены в заблуждение все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 нем найдена кровь пророков и святых и всех убитых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я услышал на небе громкий голос как бы многочисленного народа, который говорил: аллилуия! спасение, и слава, и честь, и сила Господу нашему!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истинны и праведны суды Его: потому что Он осудил ту великую любодеицу, которая растлила землю любодейством своим, и взыскал кровь рабов Своих от руки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вторично сказали: аллилуия! И дым ее восходил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двадцать четыре старца и четыре животных пали и поклонились Богу, сидящему на престоле, говоря: аминь! аллилуия!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голос от престола исшел, говорящий: хвалите Бога нашего, все рабы Его и боящиеся Его, малые и великие.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слышал я как бы голос многочисленного народа, как бы шум вод многих, как бы голос громов сильных, говорящих: аллилуия! ибо воцарился Господь Бог Вседержитель.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Возрадуемся и возвеселимся и воздадим Ему славу; ибо наступил брак Агнца, и жена Его приготовила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дано было ей облечься в виссон чистый и светлый; виссон же есть праведность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мне Ангел: напиши: блаженны званные на брачную вечерю Агнца. И сказал мне: сии суть истинные слова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пал к ногам его, чтобы поклониться ему; но он сказал мне: смотри, не делай сего; я – сослужитель тебе и братьям твоим, имеющим свидетельство Иисусово; Богу поклонись, ибо свидетельство Иисусово есть дух пророчества.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увидел я отверстое небо, и вот, конь белый, и сидящий на нем называется Верный и Истинный, Который праведно судит и воинствует.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Очи у Него как пламень огненный, и на голове Его много диадим. Он имел имя написанное, которого никто не знал, кроме Его Самого.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был облечен в одежду, обагренную кровью. Имя Ему: «Слово Божие».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воинства небесные следовали за Ним на конях белых, облеченные в виссон белый и чистый.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Из уст же Его исходит острый меч, чтобы им поражать народы. Он пасет их жезлом железным; Он топчет точило вина ярости и гнева Бога Вседержителя.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 одежде и на бедре Его написано имя: «Царь царей и Господь господствующих».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увидел я одного Ангела, стоящего на солнце; и он воскликнул громким голосом, говоря всем птицам, летающим посредине неба: летите, собирайтесь на великую вечерю Божию,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чтобы пожрать трупы царей, трупы сильных, трупы тысяченачальников, трупы коней и сидящих на них, трупы всех свободных и рабов, и малых и великих.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увидел я зверя, и царей земных, и воинства их, собранные, чтобы сразиться с Сидящим на коне и с воинством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схвачен был зверь и с ним лжепророк, производивший чудеса пред ним, которыми он обольстил принявших начертание зверя и поклоняющихся его изображению: оба живые брошены в озеро огненное, горящее серою;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прочие убиты мечом Сидящего на коне, исходящим из уст Его, и все птицы напитались их трупами.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увидел я Ангела, сходящего с неба, который имел ключ от бездны и большую цепь в руке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взял дракона, змия древнего, который есть диавол и сатана, и сковал его на тысячу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низверг его в бездну, и заключил его, и положил над ним печать, дабы не прельщал уже народы, доколе не окончится тысяча лет; после же сего ему должно быть освобожденным на малое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увидел я престолы и сидящих на них, которым дано было судить, и души обезглавленных за свидетельство Иисуса и за слово Божие, которые не поклонились зверю, ни образу его и не приняли начертания на чело свое и на руку свою. Они ожили и царствовали со Христом тысячу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Прочие же из умерших не ожили, доколе не окончится тысяча лет. Это – первое воскресение.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Блажен и свят имеющий участие в воскресении первом: над ними смерть вторая не имеет власти, но они будут священниками Бога и Христа и будут царствовать с Ним тысячу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же окончится тысяча лет, сатана будет освобожден из темницы своей и выйдет обольщать народы, находящиеся на четырех углах земли, Гога и Магога, и собирать их на брань; число их – как песок морской.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вышли на широту земли, и окружили стан святых и город возлюбленный.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ниспал огонь с неба от Бога и пожрал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диавол, прельщавший их, ввержен в озеро огненное и серное, где зверь и лжепророк, и будут мучиться день и ночь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увидел я великий белый престол и Сидящего на нем, от лица Которого бежало небо и земля, и не нашлось им места.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увидел я мертвых, малых и великих, стоящих пред Богом, и книги раскрыты были, и иная книга раскрыта, которая есть книга жизни; и судимы были мертвые по написанному в книгах, сообразно с делами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отдало море мертвых, бывших в нем, и смерть и ад отдали мертвых, которые были в них; и судим был каждый по делам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смерть и ад повержены в озеро огненное. Это – смерть вторая.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кто не был записан в книге жизни, тот был брошен в озеро огненное.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увидел я новое небо и новую землю, ибо прежнее небо и прежняя земля миновали, и моря уже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я, Иоанн, увидел святой город Иерусалим, новый, сходящий от Бога с неба, приготовленный как невеста, украшенная для мужа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услышал я громкий голос с неба, говорящий: се, скиния Бога с человеками, и Он будет обитать с ними; они будут Его народом, и Сам Бог с ними будет Богом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отрет Бог всякую слезу с очей их, и смерти не будет уже; ни плача, ни вопля, ни болезни уже не будет, ибо прежнее прошло.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Сидящий на престоле: се, творю все новое. И говорит мне: напиши; ибо слова сии истинны и верны.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мне: совершилось! Я есмь Альфа и Омега, начало и конец; жаждущему дам даром от источника воды живой.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Побеждающий наследует все, и буду ему Богом, и он будет Мне сыном.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Боязливых же и неверных, и скверных и убийц, и любодеев и чародеев, и идолослужителей и всех лжецов участь – в озере, горящем огнем и серою. Это – смерть вторая.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пришел ко мне один из семи Ангелов, у которых было семь чаш, наполненных семью последними язвами, и сказал мне: пойди, я покажу тебе жену, невесту Агнца.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вознес меня в духе на великую и высокую гору, и показал мне великий город, святой Иерусалим, который нисходил с неба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имеет славу Божию. Светило его подобно драгоценнейшему камню, как бы камню яспису кристалловидному.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имеет большую и высокую стену, имеет двенадцать ворот и на них двенадцать Ангелов; на воротах написаны имена двенадцати колен сынов Израилевых: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 востока трое ворот, с севера трое ворот, с юга трое ворот, с запада трое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Стена города имеет двенадцать оснований, и на них имена двенадцати Апостолов Агнца.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Говоривший со мною имел золотую трость для измерения города и ворот его и стены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Город расположен четвероугольником, и длина его такая же, как и широта. И измерил он город тростью на двенадцать тысяч стадий; длина и широта и высота его равны.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стену его измерил во сто сорок четыре локтя, мерою человеческою, какова мера и Ангела.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Стена его построена из ясписа, а город был чистое золото, подобен чистому стеклу.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Основания стены города украшены всякими драгоценными камнями: основание первое – яспис, второе – сапфир, третье – халкидон, четвертое – смарагд,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пятое – сардоникс, шестое – сердолик, седьмое – хризолит, восьмое – вирилл, девятое – топаз, десятое – хризопрас, одиннадцатое – гиацинт, двенадцатое – аметист.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двенадцать ворот – двенадцать жемчужин: каждые ворота были из одной жемчужины. Улица города – чистое золото, как прозрачное стекло.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Храма же я не видел в нем, ибо Господь Бог Вседержитель – храм его и Агнец.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город не имеет нужды ни в солнце, ни в луне для освещения своего, ибо слава Божия осветила его, и светильник его – Агнец.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Спасенные народы будут ходить во свете его, и цари земные принесут в него славу и честь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Ворота его не будут запираться днем; а ночи там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принесут в него славу и честь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не войдет в него ничто нечистое и никто преданный мерзости и лжи, а только те, которые написаны у Агнца в книге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Revelation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показал мне чистую реку воды жизни, светлую, как кристалл, исходящую от престола Бога и Агнца.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Среди улицы его, и по ту и по другую сторону реки, древо жизни, двенадцать раз приносящее плоды, дающее на каждый месяц плод свой; и листья дерева – для исцеления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ничего уже не будет проклятого; но престол Бога и Агнца будет в нем, и рабы Его будут служить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узрят лицо Его, и имя Его будет на челах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ночи не будет там, и не будут иметь нужды ни в светильнике, ни в свете солнечном, ибо Господь Бог освещает их; и будут царствовать во веки 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мне: сии слова верны и истинны; и Господь Бог святых пророков послал Ангела Своего показать рабам Своим то, чему надлежит быть вскоре.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Се, гряду скоро: блажен соблюдающий слова пророчества книги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Я, Иоанн, видел и слышал сие. Когда же услышал и увидел, пал к ногам Ангела, показывающего мне сие, чтобы поклониться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он сказал мне: смотри, не делай сего; ибо я – сослужитель тебе и братьям твоим пророкам и соблюдающим слова книги сей; Богу поклонись.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мне: не запечатывай слов пророчества книги сей; ибо время близко.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Неправедный пусть еще делает неправду, нечистый пусть еще сквернится; праведный да творит правду еще, и святой да освящается еще.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Се, гряду скоро, и возмездие Мое со Мною, чтобы воздать каждому по делам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есмь Альфа и Омега, начало и конец, Первый и Последний.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Блаженны те, которые соблюдают заповеди Его, чтобы иметь им право на древо жизни и войти в город воротами.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вне – псы и чародеи, и любодеи, и убийцы, и идолослужители, и всякий любящий и делающий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Я, Иисус, послал Ангела Моего засвидетельствовать вам сие в церквах. Я есмь корень и потомок Давида, звезда светлая и утренняя.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Дух и невеста говорят: прииди! И слышавший да скажет: прииди! Жаждущий пусть приходит, и желающий пусть берет воду жизни даром.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я также свидетельствую всякому слышащему слова пророчества книги сей: если кто приложит что к ним, на того наложит Бог язвы, о которых написано в книге сей;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если кто отнимет что от слов книги пророчества сего, у того отнимет Бог участие в книге жизни, и в святом граде, и в том, что написано в книге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Свидетельствующий сие говорит: ей, гряду скоро! Аминь. Ей, гряди, Господи Иисусе!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Благодать Господа нашего Иисуса Христа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